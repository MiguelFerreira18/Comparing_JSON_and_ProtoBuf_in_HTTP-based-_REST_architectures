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7A0543" w:rsidRDefault="004E6BE6" w:rsidP="004E6BE6">
      <w:pPr>
        <w:jc w:val="center"/>
      </w:pPr>
      <w:r w:rsidRPr="007A0543">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7A0543" w:rsidRDefault="00C129A3" w:rsidP="00736981">
      <w:pPr>
        <w:spacing w:before="840" w:after="120"/>
        <w:jc w:val="center"/>
        <w:rPr>
          <w:b/>
          <w:sz w:val="40"/>
          <w:szCs w:val="40"/>
        </w:rPr>
      </w:pPr>
      <w:r w:rsidRPr="007A0543">
        <w:rPr>
          <w:b/>
          <w:sz w:val="40"/>
          <w:szCs w:val="40"/>
        </w:rPr>
        <w:t>Comparing</w:t>
      </w:r>
      <w:commentRangeStart w:id="0"/>
      <w:commentRangeStart w:id="1"/>
      <w:commentRangeEnd w:id="0"/>
      <w:r w:rsidR="003937C0" w:rsidRPr="007A0543">
        <w:rPr>
          <w:rStyle w:val="CommentReference"/>
        </w:rPr>
        <w:commentReference w:id="0"/>
      </w:r>
      <w:commentRangeEnd w:id="1"/>
      <w:r w:rsidR="000E550C" w:rsidRPr="007A0543">
        <w:rPr>
          <w:rStyle w:val="CommentReference"/>
        </w:rPr>
        <w:commentReference w:id="1"/>
      </w:r>
      <w:r w:rsidR="00E2340A" w:rsidRPr="007A0543">
        <w:rPr>
          <w:b/>
          <w:sz w:val="40"/>
          <w:szCs w:val="40"/>
        </w:rPr>
        <w:t xml:space="preserve"> JSON and </w:t>
      </w:r>
      <w:r w:rsidR="005C2B7B" w:rsidRPr="007A0543">
        <w:rPr>
          <w:b/>
          <w:sz w:val="40"/>
          <w:szCs w:val="40"/>
        </w:rPr>
        <w:t>Protocol Buffers</w:t>
      </w:r>
      <w:r w:rsidR="00E2340A" w:rsidRPr="007A0543">
        <w:rPr>
          <w:b/>
          <w:sz w:val="40"/>
          <w:szCs w:val="40"/>
        </w:rPr>
        <w:t xml:space="preserve"> in HTTP-based REST architectures</w:t>
      </w:r>
      <w:r w:rsidR="007853B1" w:rsidRPr="007A0543">
        <w:rPr>
          <w:b/>
          <w:sz w:val="40"/>
          <w:szCs w:val="40"/>
        </w:rPr>
        <w:t>: performance and energy efficiency</w:t>
      </w:r>
    </w:p>
    <w:p w14:paraId="09C402A6" w14:textId="3F6843CD" w:rsidR="00897A74" w:rsidRPr="007A0543" w:rsidRDefault="00E40B41" w:rsidP="00736981">
      <w:pPr>
        <w:spacing w:before="840" w:after="840"/>
        <w:jc w:val="center"/>
        <w:rPr>
          <w:b/>
          <w:sz w:val="32"/>
          <w:szCs w:val="32"/>
        </w:rPr>
      </w:pPr>
      <w:r w:rsidRPr="007A0543">
        <w:rPr>
          <w:b/>
          <w:sz w:val="32"/>
          <w:szCs w:val="32"/>
        </w:rPr>
        <w:t>Miguel Alves Ferreira</w:t>
      </w:r>
      <w:r w:rsidR="00897A74" w:rsidRPr="007A0543">
        <w:rPr>
          <w:b/>
          <w:sz w:val="32"/>
          <w:szCs w:val="32"/>
        </w:rPr>
        <w:t xml:space="preserve"> </w:t>
      </w:r>
    </w:p>
    <w:p w14:paraId="3FA64337" w14:textId="10EBB259" w:rsidR="00897A74" w:rsidRPr="007A0543" w:rsidRDefault="003937C0" w:rsidP="0010069C">
      <w:pPr>
        <w:spacing w:after="120" w:line="240" w:lineRule="auto"/>
        <w:jc w:val="center"/>
        <w:rPr>
          <w:b/>
          <w:sz w:val="28"/>
        </w:rPr>
      </w:pPr>
      <w:r w:rsidRPr="007A0543">
        <w:rPr>
          <w:b/>
          <w:sz w:val="28"/>
        </w:rPr>
        <w:t>Dissert</w:t>
      </w:r>
      <w:r w:rsidR="006338B1" w:rsidRPr="007A0543">
        <w:rPr>
          <w:b/>
          <w:sz w:val="28"/>
        </w:rPr>
        <w:t>ation</w:t>
      </w:r>
    </w:p>
    <w:p w14:paraId="46998498" w14:textId="317A41D1" w:rsidR="003937C0" w:rsidRPr="007A0543" w:rsidRDefault="00AA0C68" w:rsidP="0010069C">
      <w:pPr>
        <w:spacing w:after="120" w:line="240" w:lineRule="auto"/>
        <w:jc w:val="center"/>
        <w:rPr>
          <w:b/>
          <w:sz w:val="28"/>
        </w:rPr>
      </w:pPr>
      <w:proofErr w:type="gramStart"/>
      <w:r w:rsidRPr="007A0543">
        <w:rPr>
          <w:b/>
          <w:sz w:val="28"/>
        </w:rPr>
        <w:t>Masters in informatics engineering</w:t>
      </w:r>
      <w:proofErr w:type="gramEnd"/>
    </w:p>
    <w:p w14:paraId="4A43F452" w14:textId="1EE3034C" w:rsidR="00897A74" w:rsidRPr="007A0543" w:rsidRDefault="00AA0C68" w:rsidP="00736981">
      <w:pPr>
        <w:spacing w:after="120" w:line="240" w:lineRule="auto"/>
        <w:jc w:val="center"/>
        <w:rPr>
          <w:b/>
          <w:sz w:val="28"/>
        </w:rPr>
      </w:pPr>
      <w:r w:rsidRPr="007A0543">
        <w:rPr>
          <w:b/>
          <w:sz w:val="28"/>
        </w:rPr>
        <w:t>Specialisation</w:t>
      </w:r>
      <w:r w:rsidR="006338B1" w:rsidRPr="007A0543">
        <w:rPr>
          <w:b/>
          <w:sz w:val="28"/>
        </w:rPr>
        <w:t xml:space="preserve"> in Software Engineering</w:t>
      </w:r>
      <w:r w:rsidR="00897A74" w:rsidRPr="007A0543">
        <w:rPr>
          <w:b/>
          <w:sz w:val="28"/>
        </w:rPr>
        <w:t xml:space="preserve"> </w:t>
      </w:r>
    </w:p>
    <w:p w14:paraId="2C00D3EB" w14:textId="77777777" w:rsidR="00897A74" w:rsidRPr="007A0543" w:rsidRDefault="00897A74" w:rsidP="00897A74">
      <w:pPr>
        <w:jc w:val="center"/>
        <w:rPr>
          <w:sz w:val="36"/>
        </w:rPr>
      </w:pPr>
    </w:p>
    <w:p w14:paraId="36CEA7F4" w14:textId="77777777" w:rsidR="00897A74" w:rsidRPr="007A0543" w:rsidRDefault="00897A74" w:rsidP="00897A74">
      <w:pPr>
        <w:jc w:val="center"/>
        <w:rPr>
          <w:sz w:val="36"/>
        </w:rPr>
      </w:pPr>
    </w:p>
    <w:p w14:paraId="310DFD5B" w14:textId="77777777" w:rsidR="004E6BE6" w:rsidRPr="007A0543" w:rsidRDefault="004E6BE6">
      <w:pPr>
        <w:rPr>
          <w:color w:val="BFBFBF" w:themeColor="background1" w:themeShade="BF"/>
          <w:sz w:val="36"/>
        </w:rPr>
      </w:pPr>
    </w:p>
    <w:p w14:paraId="78F308A7" w14:textId="77777777" w:rsidR="00F629F5" w:rsidRPr="007A0543" w:rsidRDefault="00F629F5">
      <w:pPr>
        <w:sectPr w:rsidR="00F629F5" w:rsidRPr="007A0543"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7A0543" w:rsidRDefault="00FD4BF6" w:rsidP="00ED4FE5">
      <w:pPr>
        <w:pStyle w:val="Title"/>
      </w:pPr>
      <w:r w:rsidRPr="007A0543">
        <w:lastRenderedPageBreak/>
        <w:t>Integrity Statement</w:t>
      </w:r>
    </w:p>
    <w:p w14:paraId="63EE88A6" w14:textId="465DE30F" w:rsidR="00ED4FE5" w:rsidRPr="007A0543" w:rsidRDefault="0079593C" w:rsidP="00ED4FE5">
      <w:pPr>
        <w:pStyle w:val="Text"/>
      </w:pPr>
      <w:r w:rsidRPr="007A0543">
        <w:t>I declare that I have conducted this academic work with integrity.</w:t>
      </w:r>
    </w:p>
    <w:p w14:paraId="1D3E9A09" w14:textId="77777777" w:rsidR="0079593C" w:rsidRPr="007A0543" w:rsidRDefault="0079593C" w:rsidP="00ED4FE5">
      <w:pPr>
        <w:pStyle w:val="Text"/>
      </w:pPr>
    </w:p>
    <w:p w14:paraId="344D33DE" w14:textId="2EB3A6DC" w:rsidR="00ED4FE5" w:rsidRPr="007A0543" w:rsidRDefault="005C5EB1" w:rsidP="005C5EB1">
      <w:pPr>
        <w:pStyle w:val="Text"/>
      </w:pPr>
      <w:r w:rsidRPr="007A0543">
        <w:t xml:space="preserve">I have not </w:t>
      </w:r>
      <w:r w:rsidR="00845EB8" w:rsidRPr="007A0543">
        <w:t>plagiarised</w:t>
      </w:r>
      <w:r w:rsidRPr="007A0543">
        <w:t xml:space="preserve"> or applied any form of misu</w:t>
      </w:r>
      <w:r w:rsidR="006E1E62" w:rsidRPr="007A0543">
        <w:t xml:space="preserve">se of information or falsification </w:t>
      </w:r>
      <w:r w:rsidR="00693C7F" w:rsidRPr="007A0543">
        <w:t>of results throughout the process that led to its elaboration.</w:t>
      </w:r>
    </w:p>
    <w:p w14:paraId="753E82A9" w14:textId="197189E9" w:rsidR="00ED4FE5" w:rsidRPr="007A0543" w:rsidRDefault="00180179" w:rsidP="00ED4FE5">
      <w:pPr>
        <w:pStyle w:val="Text"/>
      </w:pPr>
      <w:r w:rsidRPr="007A0543">
        <w:t xml:space="preserve">Therefore, the work presented in this document is original and of my </w:t>
      </w:r>
      <w:r w:rsidR="00911B59" w:rsidRPr="007A0543">
        <w:t>authorship and</w:t>
      </w:r>
      <w:r w:rsidRPr="007A0543">
        <w:t xml:space="preserve"> has not </w:t>
      </w:r>
      <w:proofErr w:type="gramStart"/>
      <w:r w:rsidR="00D728A6" w:rsidRPr="007A0543">
        <w:t>been used</w:t>
      </w:r>
      <w:proofErr w:type="gramEnd"/>
      <w:r w:rsidR="00D728A6" w:rsidRPr="007A0543">
        <w:t xml:space="preserve"> previously for any other purp</w:t>
      </w:r>
      <w:r w:rsidR="0004261F" w:rsidRPr="007A0543">
        <w:t>ose.</w:t>
      </w:r>
    </w:p>
    <w:p w14:paraId="73778C68" w14:textId="77777777" w:rsidR="00152729" w:rsidRPr="007A0543" w:rsidRDefault="00152729" w:rsidP="00ED4FE5">
      <w:pPr>
        <w:pStyle w:val="Text"/>
      </w:pPr>
    </w:p>
    <w:p w14:paraId="7A27861A" w14:textId="2F3FC131" w:rsidR="00ED4FE5" w:rsidRPr="007A0543" w:rsidRDefault="0004261F" w:rsidP="00ED4FE5">
      <w:pPr>
        <w:pStyle w:val="Text"/>
      </w:pPr>
      <w:r w:rsidRPr="007A0543">
        <w:t xml:space="preserve">I also declare that </w:t>
      </w:r>
      <w:r w:rsidR="00911B59" w:rsidRPr="007A0543">
        <w:t>I</w:t>
      </w:r>
      <w:r w:rsidRPr="007A0543">
        <w:t xml:space="preserve"> am fully aware of </w:t>
      </w:r>
      <w:proofErr w:type="gramStart"/>
      <w:r w:rsidRPr="007A0543">
        <w:t>P.PORTO’s</w:t>
      </w:r>
      <w:proofErr w:type="gramEnd"/>
      <w:r w:rsidR="00442824" w:rsidRPr="007A0543">
        <w:t xml:space="preserve"> Code of Ethical</w:t>
      </w:r>
      <w:r w:rsidR="00152729" w:rsidRPr="007A0543">
        <w:t xml:space="preserve"> Conduct.</w:t>
      </w:r>
    </w:p>
    <w:p w14:paraId="59508543" w14:textId="77777777" w:rsidR="00ED4FE5" w:rsidRPr="007A0543" w:rsidRDefault="00ED4FE5" w:rsidP="00ED4FE5">
      <w:pPr>
        <w:pStyle w:val="Text"/>
      </w:pPr>
    </w:p>
    <w:p w14:paraId="011531E3" w14:textId="6B952389" w:rsidR="00ED4FE5" w:rsidRPr="007A0543" w:rsidRDefault="00ED4FE5" w:rsidP="00ED4FE5">
      <w:pPr>
        <w:pStyle w:val="Text"/>
      </w:pPr>
      <w:r w:rsidRPr="007A0543">
        <w:t xml:space="preserve">ISEP, Porto, </w:t>
      </w:r>
      <w:r w:rsidRPr="007A0543">
        <w:fldChar w:fldCharType="begin"/>
      </w:r>
      <w:r w:rsidRPr="007A0543">
        <w:instrText xml:space="preserve"> TIME \@ "d' de 'MMMM' de 'yyyy" </w:instrText>
      </w:r>
      <w:r w:rsidRPr="007A0543">
        <w:fldChar w:fldCharType="separate"/>
      </w:r>
      <w:proofErr w:type="gramStart"/>
      <w:r w:rsidR="009F19C6" w:rsidRPr="007A0543">
        <w:t>24</w:t>
      </w:r>
      <w:proofErr w:type="gramEnd"/>
      <w:r w:rsidR="009F19C6" w:rsidRPr="007A0543">
        <w:t xml:space="preserve"> de </w:t>
      </w:r>
      <w:proofErr w:type="spellStart"/>
      <w:r w:rsidR="009F19C6" w:rsidRPr="007A0543">
        <w:t>maio</w:t>
      </w:r>
      <w:proofErr w:type="spellEnd"/>
      <w:r w:rsidR="009F19C6" w:rsidRPr="007A0543">
        <w:t xml:space="preserve"> de 2025</w:t>
      </w:r>
      <w:r w:rsidRPr="007A0543">
        <w:fldChar w:fldCharType="end"/>
      </w:r>
    </w:p>
    <w:p w14:paraId="47EA9643" w14:textId="6A6B421A" w:rsidR="00897A74" w:rsidRPr="007A0543" w:rsidRDefault="00ED4FE5" w:rsidP="0010069C">
      <w:pPr>
        <w:pStyle w:val="Title"/>
      </w:pPr>
      <w:r w:rsidRPr="007A0543">
        <w:br w:type="page"/>
      </w:r>
      <w:r w:rsidR="00F9316C" w:rsidRPr="007A0543">
        <w:lastRenderedPageBreak/>
        <w:t>Summary</w:t>
      </w:r>
    </w:p>
    <w:p w14:paraId="179666A1" w14:textId="5D7BA88D" w:rsidR="003240FD" w:rsidRPr="007A0543" w:rsidRDefault="003240FD" w:rsidP="000B7885">
      <w:pPr>
        <w:jc w:val="both"/>
      </w:pPr>
    </w:p>
    <w:p w14:paraId="4A655233" w14:textId="228AB241" w:rsidR="00D6779C" w:rsidRPr="007A0543" w:rsidRDefault="00902BE8" w:rsidP="003240FD">
      <w:r w:rsidRPr="007A0543">
        <w:t xml:space="preserve"> </w:t>
      </w:r>
      <w:proofErr w:type="spellStart"/>
      <w:r w:rsidR="00F4266C" w:rsidRPr="007A0543">
        <w:rPr>
          <w:b/>
        </w:rPr>
        <w:t>Palavras-chave</w:t>
      </w:r>
      <w:proofErr w:type="spellEnd"/>
      <w:r w:rsidR="00F4266C" w:rsidRPr="007A0543">
        <w:t xml:space="preserve">: </w:t>
      </w:r>
      <w:r w:rsidR="003038B0" w:rsidRPr="007A0543">
        <w:t xml:space="preserve">JSON, Protocol Buffers, REST, </w:t>
      </w:r>
      <w:proofErr w:type="spellStart"/>
      <w:r w:rsidR="003038B0" w:rsidRPr="007A0543">
        <w:t>serialização</w:t>
      </w:r>
      <w:proofErr w:type="spellEnd"/>
      <w:r w:rsidR="003038B0" w:rsidRPr="007A0543">
        <w:t xml:space="preserve">, </w:t>
      </w:r>
      <w:proofErr w:type="spellStart"/>
      <w:r w:rsidR="003038B0" w:rsidRPr="007A0543">
        <w:t>desempenho</w:t>
      </w:r>
      <w:proofErr w:type="spellEnd"/>
      <w:r w:rsidR="003038B0" w:rsidRPr="007A0543">
        <w:t xml:space="preserve">, </w:t>
      </w:r>
      <w:proofErr w:type="spellStart"/>
      <w:r w:rsidR="003038B0" w:rsidRPr="007A0543">
        <w:t>eficiência</w:t>
      </w:r>
      <w:proofErr w:type="spellEnd"/>
    </w:p>
    <w:p w14:paraId="33C7C5A7" w14:textId="65BE8F59" w:rsidR="00E24ADF" w:rsidRPr="007A0543" w:rsidRDefault="008F4BAC" w:rsidP="00D6779C">
      <w:pPr>
        <w:rPr>
          <w:color w:val="BFBFBF" w:themeColor="background1" w:themeShade="BF"/>
          <w:sz w:val="36"/>
        </w:rPr>
        <w:sectPr w:rsidR="00E24ADF" w:rsidRPr="007A0543" w:rsidSect="000B4B63">
          <w:pgSz w:w="11906" w:h="16838"/>
          <w:pgMar w:top="1985" w:right="1474" w:bottom="1418" w:left="1985" w:header="709" w:footer="709" w:gutter="0"/>
          <w:pgNumType w:fmt="lowerRoman"/>
          <w:cols w:space="708"/>
          <w:docGrid w:linePitch="360"/>
        </w:sectPr>
      </w:pPr>
      <w:r w:rsidRPr="007A0543">
        <w:br w:type="page"/>
      </w:r>
      <w:commentRangeStart w:id="2"/>
      <w:commentRangeEnd w:id="2"/>
      <w:r w:rsidR="003937C0" w:rsidRPr="007A0543">
        <w:rPr>
          <w:rStyle w:val="CommentReference"/>
        </w:rPr>
        <w:commentReference w:id="2"/>
      </w:r>
    </w:p>
    <w:p w14:paraId="11F671BC" w14:textId="77777777" w:rsidR="008F4BAC" w:rsidRPr="007A0543" w:rsidRDefault="008F4BAC" w:rsidP="0010069C">
      <w:pPr>
        <w:pStyle w:val="Title"/>
      </w:pPr>
      <w:commentRangeStart w:id="3"/>
      <w:r w:rsidRPr="007A0543">
        <w:lastRenderedPageBreak/>
        <w:t>Abstract</w:t>
      </w:r>
      <w:commentRangeEnd w:id="3"/>
      <w:r w:rsidR="006A57DC" w:rsidRPr="007A0543">
        <w:rPr>
          <w:rStyle w:val="CommentReference"/>
          <w:rFonts w:asciiTheme="minorHAnsi" w:eastAsiaTheme="minorEastAsia" w:hAnsiTheme="minorHAnsi" w:cstheme="minorBidi"/>
          <w:b w:val="0"/>
          <w:color w:val="auto"/>
          <w:spacing w:val="0"/>
          <w:kern w:val="0"/>
        </w:rPr>
        <w:commentReference w:id="3"/>
      </w:r>
    </w:p>
    <w:p w14:paraId="41B7493F" w14:textId="7063366B" w:rsidR="003C78FF" w:rsidRPr="007A0543" w:rsidRDefault="003C78FF" w:rsidP="000B7885">
      <w:pPr>
        <w:jc w:val="both"/>
      </w:pPr>
    </w:p>
    <w:p w14:paraId="2AE5FE68" w14:textId="43F8FAB8" w:rsidR="008F4BAC" w:rsidRPr="007A0543" w:rsidRDefault="00F4266C">
      <w:r w:rsidRPr="007A0543">
        <w:rPr>
          <w:b/>
        </w:rPr>
        <w:t>Keywords</w:t>
      </w:r>
      <w:r w:rsidRPr="007A0543">
        <w:t xml:space="preserve">: </w:t>
      </w:r>
      <w:r w:rsidR="00C05301" w:rsidRPr="007A0543">
        <w:t xml:space="preserve">JSON, Protocol Buffers, </w:t>
      </w:r>
      <w:r w:rsidR="003038B0" w:rsidRPr="007A0543">
        <w:t>REST, serialization</w:t>
      </w:r>
      <w:r w:rsidR="00C05301" w:rsidRPr="007A0543">
        <w:t>, performance, efficiency</w:t>
      </w:r>
      <w:r w:rsidRPr="007A0543">
        <w:t xml:space="preserve"> </w:t>
      </w:r>
      <w:r w:rsidR="008F4BAC" w:rsidRPr="007A0543">
        <w:br w:type="page"/>
      </w:r>
    </w:p>
    <w:p w14:paraId="2EC2ABDE" w14:textId="43DB6149" w:rsidR="00E24ADF" w:rsidRPr="007A0543" w:rsidRDefault="00E24ADF" w:rsidP="00AD06EB">
      <w:pPr>
        <w:rPr>
          <w:color w:val="BFBFBF" w:themeColor="background1" w:themeShade="BF"/>
          <w:sz w:val="36"/>
        </w:rPr>
        <w:sectPr w:rsidR="00E24ADF" w:rsidRPr="007A0543" w:rsidSect="000B4B63">
          <w:pgSz w:w="11906" w:h="16838"/>
          <w:pgMar w:top="1985" w:right="1474" w:bottom="1418" w:left="1985" w:header="709" w:footer="709" w:gutter="0"/>
          <w:pgNumType w:fmt="lowerRoman"/>
          <w:cols w:space="708"/>
          <w:docGrid w:linePitch="360"/>
        </w:sectPr>
      </w:pPr>
    </w:p>
    <w:p w14:paraId="7D483AC9" w14:textId="7ACDA25C" w:rsidR="008F4BAC" w:rsidRPr="007A0543" w:rsidRDefault="002B3974" w:rsidP="0010069C">
      <w:pPr>
        <w:pStyle w:val="Title"/>
      </w:pPr>
      <w:r w:rsidRPr="007A0543">
        <w:lastRenderedPageBreak/>
        <w:t>Acknowledgements</w:t>
      </w:r>
    </w:p>
    <w:p w14:paraId="2423A2A6" w14:textId="40D72492" w:rsidR="009959E1" w:rsidRPr="007A0543" w:rsidRDefault="00AD23AD" w:rsidP="00925CF5">
      <w:pPr>
        <w:jc w:val="both"/>
      </w:pPr>
      <w:r w:rsidRPr="007A0543">
        <w:t xml:space="preserve">During secondary school, I never thought I could achieve higher education, let alone a master's degree. I was </w:t>
      </w:r>
      <w:r w:rsidR="00E74408" w:rsidRPr="007A0543">
        <w:t>a</w:t>
      </w:r>
      <w:r w:rsidRPr="007A0543">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7A0543" w:rsidRDefault="00AD23AD" w:rsidP="00AD23AD">
      <w:pPr>
        <w:jc w:val="both"/>
      </w:pPr>
      <w:r w:rsidRPr="007A0543">
        <w:t xml:space="preserve">In my second semester of my degree, I had the special pleasure of being a student of Professor Paula Morais, who managed to revive my interest in technology. She is also the main </w:t>
      </w:r>
      <w:r w:rsidR="00E74408" w:rsidRPr="007A0543">
        <w:t>reason</w:t>
      </w:r>
      <w:r w:rsidRPr="007A0543">
        <w:t xml:space="preserve"> I know how to program, and for that</w:t>
      </w:r>
      <w:r w:rsidR="00E74408" w:rsidRPr="007A0543">
        <w:t>,</w:t>
      </w:r>
      <w:r w:rsidRPr="007A0543">
        <w:t xml:space="preserve"> I am </w:t>
      </w:r>
      <w:r w:rsidR="00E74408" w:rsidRPr="007A0543">
        <w:t>incredibly grateful</w:t>
      </w:r>
      <w:r w:rsidRPr="007A0543">
        <w:t xml:space="preserve">. </w:t>
      </w:r>
      <w:r w:rsidR="00E74408" w:rsidRPr="007A0543">
        <w:t>I would</w:t>
      </w:r>
      <w:r w:rsidRPr="007A0543">
        <w:t xml:space="preserve"> also like to thank Professor Fátima Lopes for motivating me to pursue a master's degree, something I </w:t>
      </w:r>
      <w:proofErr w:type="gramStart"/>
      <w:r w:rsidRPr="007A0543">
        <w:t>didn't</w:t>
      </w:r>
      <w:proofErr w:type="gramEnd"/>
      <w:r w:rsidRPr="007A0543">
        <w:t xml:space="preserve"> even consider doing during my degree and </w:t>
      </w:r>
      <w:proofErr w:type="gramStart"/>
      <w:r w:rsidRPr="007A0543">
        <w:t>wouldn't</w:t>
      </w:r>
      <w:proofErr w:type="gramEnd"/>
      <w:r w:rsidRPr="007A0543">
        <w:t xml:space="preserve"> have done if it </w:t>
      </w:r>
      <w:proofErr w:type="gramStart"/>
      <w:r w:rsidRPr="007A0543">
        <w:t>hadn't</w:t>
      </w:r>
      <w:proofErr w:type="gramEnd"/>
      <w:r w:rsidRPr="007A0543">
        <w:t xml:space="preserve"> been for her.</w:t>
      </w:r>
    </w:p>
    <w:p w14:paraId="7C89AD12" w14:textId="72F1910B" w:rsidR="00AD23AD" w:rsidRPr="007A0543" w:rsidRDefault="00AD23AD" w:rsidP="00AD23AD">
      <w:pPr>
        <w:jc w:val="both"/>
      </w:pPr>
      <w:r w:rsidRPr="007A0543">
        <w:t xml:space="preserve">Finally, and most importantly, I would like to thank my family </w:t>
      </w:r>
      <w:proofErr w:type="gramStart"/>
      <w:r w:rsidRPr="007A0543">
        <w:t>from the bottom of my heart</w:t>
      </w:r>
      <w:proofErr w:type="gramEnd"/>
      <w:r w:rsidRPr="007A0543">
        <w:t xml:space="preserve"> for their unconditional support.</w:t>
      </w:r>
    </w:p>
    <w:p w14:paraId="1D7A8C5D" w14:textId="39017A73" w:rsidR="009959E1" w:rsidRPr="007A0543" w:rsidRDefault="00AD23AD" w:rsidP="00925CF5">
      <w:pPr>
        <w:jc w:val="both"/>
      </w:pPr>
      <w:r w:rsidRPr="007A0543">
        <w:t xml:space="preserve">Without these incredible people, I </w:t>
      </w:r>
      <w:proofErr w:type="gramStart"/>
      <w:r w:rsidRPr="007A0543">
        <w:t>wouldn't</w:t>
      </w:r>
      <w:proofErr w:type="gramEnd"/>
      <w:r w:rsidRPr="007A0543">
        <w:t xml:space="preserve"> be the person I am </w:t>
      </w:r>
      <w:r w:rsidR="00CB52F0" w:rsidRPr="007A0543">
        <w:t>today,</w:t>
      </w:r>
      <w:r w:rsidRPr="007A0543">
        <w:t xml:space="preserve"> and I </w:t>
      </w:r>
      <w:proofErr w:type="gramStart"/>
      <w:r w:rsidRPr="007A0543">
        <w:t>wouldn't</w:t>
      </w:r>
      <w:proofErr w:type="gramEnd"/>
      <w:r w:rsidRPr="007A0543">
        <w:t xml:space="preserve"> be where I am</w:t>
      </w:r>
      <w:r w:rsidR="009959E1" w:rsidRPr="007A0543">
        <w:t>.</w:t>
      </w:r>
    </w:p>
    <w:p w14:paraId="584E391A" w14:textId="77777777" w:rsidR="008F4BAC" w:rsidRPr="007A0543" w:rsidRDefault="008F4BAC">
      <w:r w:rsidRPr="007A0543">
        <w:br w:type="page"/>
      </w:r>
    </w:p>
    <w:p w14:paraId="5C5B717B" w14:textId="01C965FE" w:rsidR="00E24ADF" w:rsidRPr="007A0543" w:rsidRDefault="00E24ADF" w:rsidP="007D0B45">
      <w:pPr>
        <w:rPr>
          <w:color w:val="BFBFBF" w:themeColor="background1" w:themeShade="BF"/>
          <w:sz w:val="36"/>
        </w:rPr>
        <w:sectPr w:rsidR="00E24ADF" w:rsidRPr="007A0543" w:rsidSect="000B4B63">
          <w:pgSz w:w="11906" w:h="16838"/>
          <w:pgMar w:top="1985" w:right="1474" w:bottom="1418" w:left="1985" w:header="709" w:footer="709" w:gutter="0"/>
          <w:pgNumType w:fmt="lowerRoman"/>
          <w:cols w:space="708"/>
          <w:docGrid w:linePitch="360"/>
        </w:sectPr>
      </w:pPr>
    </w:p>
    <w:p w14:paraId="3B1D56F2" w14:textId="4B2B89FC" w:rsidR="008F4BAC" w:rsidRPr="007A0543" w:rsidRDefault="00EA520E" w:rsidP="002607BA">
      <w:pPr>
        <w:pStyle w:val="Title"/>
      </w:pPr>
      <w:r w:rsidRPr="007A0543">
        <w:lastRenderedPageBreak/>
        <w:t>I</w:t>
      </w:r>
      <w:commentRangeStart w:id="4"/>
      <w:r w:rsidR="008F4BAC" w:rsidRPr="007A0543">
        <w:t>nd</w:t>
      </w:r>
      <w:r w:rsidR="0044393C" w:rsidRPr="007A0543">
        <w:t>ex</w:t>
      </w:r>
      <w:commentRangeEnd w:id="4"/>
      <w:r w:rsidR="003937C0" w:rsidRPr="007A0543">
        <w:rPr>
          <w:rStyle w:val="CommentReference"/>
          <w:sz w:val="48"/>
          <w:szCs w:val="52"/>
        </w:rPr>
        <w:commentReference w:id="4"/>
      </w:r>
    </w:p>
    <w:p w14:paraId="348302CD" w14:textId="6BAE89DC" w:rsidR="009F36AC" w:rsidRPr="007A0543" w:rsidRDefault="00AC2878">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fldChar w:fldCharType="begin"/>
      </w:r>
      <w:r w:rsidRPr="007A0543">
        <w:rPr>
          <w:noProof w:val="0"/>
          <w:lang w:val="en-GB"/>
        </w:rPr>
        <w:instrText xml:space="preserve"> TOC \o "1-3" </w:instrText>
      </w:r>
      <w:r w:rsidRPr="007A0543">
        <w:rPr>
          <w:noProof w:val="0"/>
          <w:lang w:val="en-GB"/>
        </w:rPr>
        <w:fldChar w:fldCharType="separate"/>
      </w:r>
      <w:r w:rsidR="009F36AC" w:rsidRPr="007A0543">
        <w:rPr>
          <w:noProof w:val="0"/>
          <w:lang w:val="en-GB"/>
        </w:rPr>
        <w:t>1</w:t>
      </w:r>
      <w:r w:rsidR="009F36AC" w:rsidRPr="007A0543">
        <w:rPr>
          <w:rFonts w:asciiTheme="minorHAnsi" w:eastAsiaTheme="minorEastAsia" w:hAnsiTheme="minorHAnsi" w:cstheme="minorBidi"/>
          <w:b w:val="0"/>
          <w:noProof w:val="0"/>
          <w:kern w:val="2"/>
          <w:sz w:val="24"/>
          <w:szCs w:val="24"/>
          <w:lang w:val="en-GB" w:eastAsia="en-GB"/>
          <w14:ligatures w14:val="standardContextual"/>
        </w:rPr>
        <w:tab/>
      </w:r>
      <w:r w:rsidR="009F36AC" w:rsidRPr="007A0543">
        <w:rPr>
          <w:noProof w:val="0"/>
          <w:lang w:val="en-GB"/>
        </w:rPr>
        <w:t>Introduction</w:t>
      </w:r>
      <w:r w:rsidR="009F36AC" w:rsidRPr="007A0543">
        <w:rPr>
          <w:noProof w:val="0"/>
          <w:lang w:val="en-GB"/>
        </w:rPr>
        <w:tab/>
      </w:r>
      <w:r w:rsidR="009F36AC" w:rsidRPr="007A0543">
        <w:rPr>
          <w:noProof w:val="0"/>
          <w:lang w:val="en-GB"/>
        </w:rPr>
        <w:fldChar w:fldCharType="begin"/>
      </w:r>
      <w:r w:rsidR="009F36AC" w:rsidRPr="007A0543">
        <w:rPr>
          <w:noProof w:val="0"/>
          <w:lang w:val="en-GB"/>
        </w:rPr>
        <w:instrText xml:space="preserve"> PAGEREF _Toc198969795 \h </w:instrText>
      </w:r>
      <w:r w:rsidR="009F36AC" w:rsidRPr="007A0543">
        <w:rPr>
          <w:noProof w:val="0"/>
          <w:lang w:val="en-GB"/>
        </w:rPr>
      </w:r>
      <w:r w:rsidR="009F36AC" w:rsidRPr="007A0543">
        <w:rPr>
          <w:noProof w:val="0"/>
          <w:lang w:val="en-GB"/>
        </w:rPr>
        <w:fldChar w:fldCharType="separate"/>
      </w:r>
      <w:r w:rsidR="009F36AC" w:rsidRPr="007A0543">
        <w:rPr>
          <w:noProof w:val="0"/>
          <w:lang w:val="en-GB"/>
        </w:rPr>
        <w:t>1</w:t>
      </w:r>
      <w:r w:rsidR="009F36AC" w:rsidRPr="007A0543">
        <w:rPr>
          <w:noProof w:val="0"/>
          <w:lang w:val="en-GB"/>
        </w:rPr>
        <w:fldChar w:fldCharType="end"/>
      </w:r>
    </w:p>
    <w:p w14:paraId="210F34B6" w14:textId="30414B67"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Background and Context</w:t>
      </w:r>
      <w:r w:rsidRPr="007A0543">
        <w:rPr>
          <w:lang w:val="en-GB"/>
        </w:rPr>
        <w:tab/>
      </w:r>
      <w:r w:rsidRPr="007A0543">
        <w:rPr>
          <w:lang w:val="en-GB"/>
        </w:rPr>
        <w:fldChar w:fldCharType="begin"/>
      </w:r>
      <w:r w:rsidRPr="007A0543">
        <w:rPr>
          <w:lang w:val="en-GB"/>
        </w:rPr>
        <w:instrText xml:space="preserve"> PAGEREF _Toc198969796 \h </w:instrText>
      </w:r>
      <w:r w:rsidRPr="007A0543">
        <w:rPr>
          <w:lang w:val="en-GB"/>
        </w:rPr>
      </w:r>
      <w:r w:rsidRPr="007A0543">
        <w:rPr>
          <w:lang w:val="en-GB"/>
        </w:rPr>
        <w:fldChar w:fldCharType="separate"/>
      </w:r>
      <w:r w:rsidRPr="007A0543">
        <w:rPr>
          <w:lang w:val="en-GB"/>
        </w:rPr>
        <w:t>1</w:t>
      </w:r>
      <w:r w:rsidRPr="007A0543">
        <w:rPr>
          <w:lang w:val="en-GB"/>
        </w:rPr>
        <w:fldChar w:fldCharType="end"/>
      </w:r>
    </w:p>
    <w:p w14:paraId="5F65F378" w14:textId="75DE6106"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Problem Description</w:t>
      </w:r>
      <w:r w:rsidRPr="007A0543">
        <w:rPr>
          <w:lang w:val="en-GB"/>
        </w:rPr>
        <w:tab/>
      </w:r>
      <w:r w:rsidRPr="007A0543">
        <w:rPr>
          <w:lang w:val="en-GB"/>
        </w:rPr>
        <w:fldChar w:fldCharType="begin"/>
      </w:r>
      <w:r w:rsidRPr="007A0543">
        <w:rPr>
          <w:lang w:val="en-GB"/>
        </w:rPr>
        <w:instrText xml:space="preserve"> PAGEREF _Toc198969797 \h </w:instrText>
      </w:r>
      <w:r w:rsidRPr="007A0543">
        <w:rPr>
          <w:lang w:val="en-GB"/>
        </w:rPr>
      </w:r>
      <w:r w:rsidRPr="007A0543">
        <w:rPr>
          <w:lang w:val="en-GB"/>
        </w:rPr>
        <w:fldChar w:fldCharType="separate"/>
      </w:r>
      <w:r w:rsidRPr="007A0543">
        <w:rPr>
          <w:lang w:val="en-GB"/>
        </w:rPr>
        <w:t>1</w:t>
      </w:r>
      <w:r w:rsidRPr="007A0543">
        <w:rPr>
          <w:lang w:val="en-GB"/>
        </w:rPr>
        <w:fldChar w:fldCharType="end"/>
      </w:r>
    </w:p>
    <w:p w14:paraId="653A3C20" w14:textId="361C414D"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Objectives and Research Questions</w:t>
      </w:r>
      <w:r w:rsidRPr="007A0543">
        <w:rPr>
          <w:lang w:val="en-GB"/>
        </w:rPr>
        <w:tab/>
      </w:r>
      <w:r w:rsidRPr="007A0543">
        <w:rPr>
          <w:lang w:val="en-GB"/>
        </w:rPr>
        <w:fldChar w:fldCharType="begin"/>
      </w:r>
      <w:r w:rsidRPr="007A0543">
        <w:rPr>
          <w:lang w:val="en-GB"/>
        </w:rPr>
        <w:instrText xml:space="preserve"> PAGEREF _Toc198969798 \h </w:instrText>
      </w:r>
      <w:r w:rsidRPr="007A0543">
        <w:rPr>
          <w:lang w:val="en-GB"/>
        </w:rPr>
      </w:r>
      <w:r w:rsidRPr="007A0543">
        <w:rPr>
          <w:lang w:val="en-GB"/>
        </w:rPr>
        <w:fldChar w:fldCharType="separate"/>
      </w:r>
      <w:r w:rsidRPr="007A0543">
        <w:rPr>
          <w:lang w:val="en-GB"/>
        </w:rPr>
        <w:t>2</w:t>
      </w:r>
      <w:r w:rsidRPr="007A0543">
        <w:rPr>
          <w:lang w:val="en-GB"/>
        </w:rPr>
        <w:fldChar w:fldCharType="end"/>
      </w:r>
    </w:p>
    <w:p w14:paraId="0621894C" w14:textId="4A9C486E"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1.4</w:t>
      </w:r>
      <w:r w:rsidRPr="007A0543">
        <w:rPr>
          <w:rFonts w:asciiTheme="minorHAnsi" w:eastAsiaTheme="minorEastAsia" w:hAnsiTheme="minorHAnsi" w:cstheme="minorBidi"/>
          <w:kern w:val="2"/>
          <w:sz w:val="24"/>
          <w:lang w:val="en-GB" w:eastAsia="en-GB"/>
          <w14:ligatures w14:val="standardContextual"/>
        </w:rPr>
        <w:tab/>
      </w:r>
      <w:r w:rsidRPr="007A0543">
        <w:rPr>
          <w:lang w:val="en-GB"/>
        </w:rPr>
        <w:t>Research Methodology</w:t>
      </w:r>
      <w:r w:rsidRPr="007A0543">
        <w:rPr>
          <w:lang w:val="en-GB"/>
        </w:rPr>
        <w:tab/>
      </w:r>
      <w:r w:rsidRPr="007A0543">
        <w:rPr>
          <w:lang w:val="en-GB"/>
        </w:rPr>
        <w:fldChar w:fldCharType="begin"/>
      </w:r>
      <w:r w:rsidRPr="007A0543">
        <w:rPr>
          <w:lang w:val="en-GB"/>
        </w:rPr>
        <w:instrText xml:space="preserve"> PAGEREF _Toc198969799 \h </w:instrText>
      </w:r>
      <w:r w:rsidRPr="007A0543">
        <w:rPr>
          <w:lang w:val="en-GB"/>
        </w:rPr>
      </w:r>
      <w:r w:rsidRPr="007A0543">
        <w:rPr>
          <w:lang w:val="en-GB"/>
        </w:rPr>
        <w:fldChar w:fldCharType="separate"/>
      </w:r>
      <w:r w:rsidRPr="007A0543">
        <w:rPr>
          <w:lang w:val="en-GB"/>
        </w:rPr>
        <w:t>3</w:t>
      </w:r>
      <w:r w:rsidRPr="007A0543">
        <w:rPr>
          <w:lang w:val="en-GB"/>
        </w:rPr>
        <w:fldChar w:fldCharType="end"/>
      </w:r>
    </w:p>
    <w:p w14:paraId="4F9CCAC7" w14:textId="3C557779"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1.5</w:t>
      </w:r>
      <w:r w:rsidRPr="007A0543">
        <w:rPr>
          <w:rFonts w:asciiTheme="minorHAnsi" w:eastAsiaTheme="minorEastAsia" w:hAnsiTheme="minorHAnsi" w:cstheme="minorBidi"/>
          <w:kern w:val="2"/>
          <w:sz w:val="24"/>
          <w:lang w:val="en-GB" w:eastAsia="en-GB"/>
          <w14:ligatures w14:val="standardContextual"/>
        </w:rPr>
        <w:tab/>
      </w:r>
      <w:r w:rsidRPr="007A0543">
        <w:rPr>
          <w:lang w:val="en-GB"/>
        </w:rPr>
        <w:t>Ethical Considerations</w:t>
      </w:r>
      <w:r w:rsidRPr="007A0543">
        <w:rPr>
          <w:lang w:val="en-GB"/>
        </w:rPr>
        <w:tab/>
      </w:r>
      <w:r w:rsidRPr="007A0543">
        <w:rPr>
          <w:lang w:val="en-GB"/>
        </w:rPr>
        <w:fldChar w:fldCharType="begin"/>
      </w:r>
      <w:r w:rsidRPr="007A0543">
        <w:rPr>
          <w:lang w:val="en-GB"/>
        </w:rPr>
        <w:instrText xml:space="preserve"> PAGEREF _Toc198969800 \h </w:instrText>
      </w:r>
      <w:r w:rsidRPr="007A0543">
        <w:rPr>
          <w:lang w:val="en-GB"/>
        </w:rPr>
      </w:r>
      <w:r w:rsidRPr="007A0543">
        <w:rPr>
          <w:lang w:val="en-GB"/>
        </w:rPr>
        <w:fldChar w:fldCharType="separate"/>
      </w:r>
      <w:r w:rsidRPr="007A0543">
        <w:rPr>
          <w:lang w:val="en-GB"/>
        </w:rPr>
        <w:t>3</w:t>
      </w:r>
      <w:r w:rsidRPr="007A0543">
        <w:rPr>
          <w:lang w:val="en-GB"/>
        </w:rPr>
        <w:fldChar w:fldCharType="end"/>
      </w:r>
    </w:p>
    <w:p w14:paraId="4D1C078A" w14:textId="2B2EDFFA"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1.6</w:t>
      </w:r>
      <w:r w:rsidRPr="007A0543">
        <w:rPr>
          <w:rFonts w:asciiTheme="minorHAnsi" w:eastAsiaTheme="minorEastAsia" w:hAnsiTheme="minorHAnsi" w:cstheme="minorBidi"/>
          <w:kern w:val="2"/>
          <w:sz w:val="24"/>
          <w:lang w:val="en-GB" w:eastAsia="en-GB"/>
          <w14:ligatures w14:val="standardContextual"/>
        </w:rPr>
        <w:tab/>
      </w:r>
      <w:r w:rsidRPr="007A0543">
        <w:rPr>
          <w:lang w:val="en-GB"/>
        </w:rPr>
        <w:t>Document Structure</w:t>
      </w:r>
      <w:r w:rsidRPr="007A0543">
        <w:rPr>
          <w:lang w:val="en-GB"/>
        </w:rPr>
        <w:tab/>
      </w:r>
      <w:r w:rsidRPr="007A0543">
        <w:rPr>
          <w:lang w:val="en-GB"/>
        </w:rPr>
        <w:fldChar w:fldCharType="begin"/>
      </w:r>
      <w:r w:rsidRPr="007A0543">
        <w:rPr>
          <w:lang w:val="en-GB"/>
        </w:rPr>
        <w:instrText xml:space="preserve"> PAGEREF _Toc198969801 \h </w:instrText>
      </w:r>
      <w:r w:rsidRPr="007A0543">
        <w:rPr>
          <w:lang w:val="en-GB"/>
        </w:rPr>
      </w:r>
      <w:r w:rsidRPr="007A0543">
        <w:rPr>
          <w:lang w:val="en-GB"/>
        </w:rPr>
        <w:fldChar w:fldCharType="separate"/>
      </w:r>
      <w:r w:rsidRPr="007A0543">
        <w:rPr>
          <w:lang w:val="en-GB"/>
        </w:rPr>
        <w:t>4</w:t>
      </w:r>
      <w:r w:rsidRPr="007A0543">
        <w:rPr>
          <w:lang w:val="en-GB"/>
        </w:rPr>
        <w:fldChar w:fldCharType="end"/>
      </w:r>
    </w:p>
    <w:p w14:paraId="475A0B67" w14:textId="5791E932" w:rsidR="009F36AC" w:rsidRPr="007A0543" w:rsidRDefault="009F36AC">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t>2</w:t>
      </w:r>
      <w:r w:rsidRPr="007A0543">
        <w:rPr>
          <w:rFonts w:asciiTheme="minorHAnsi" w:eastAsiaTheme="minorEastAsia" w:hAnsiTheme="minorHAnsi" w:cstheme="minorBidi"/>
          <w:b w:val="0"/>
          <w:noProof w:val="0"/>
          <w:kern w:val="2"/>
          <w:sz w:val="24"/>
          <w:szCs w:val="24"/>
          <w:lang w:val="en-GB" w:eastAsia="en-GB"/>
          <w14:ligatures w14:val="standardContextual"/>
        </w:rPr>
        <w:tab/>
      </w:r>
      <w:r w:rsidRPr="007A0543">
        <w:rPr>
          <w:noProof w:val="0"/>
          <w:lang w:val="en-GB"/>
        </w:rPr>
        <w:t>Background</w:t>
      </w:r>
      <w:r w:rsidRPr="007A0543">
        <w:rPr>
          <w:noProof w:val="0"/>
          <w:lang w:val="en-GB"/>
        </w:rPr>
        <w:tab/>
      </w:r>
      <w:r w:rsidRPr="007A0543">
        <w:rPr>
          <w:noProof w:val="0"/>
          <w:lang w:val="en-GB"/>
        </w:rPr>
        <w:fldChar w:fldCharType="begin"/>
      </w:r>
      <w:r w:rsidRPr="007A0543">
        <w:rPr>
          <w:noProof w:val="0"/>
          <w:lang w:val="en-GB"/>
        </w:rPr>
        <w:instrText xml:space="preserve"> PAGEREF _Toc198969802 \h </w:instrText>
      </w:r>
      <w:r w:rsidRPr="007A0543">
        <w:rPr>
          <w:noProof w:val="0"/>
          <w:lang w:val="en-GB"/>
        </w:rPr>
      </w:r>
      <w:r w:rsidRPr="007A0543">
        <w:rPr>
          <w:noProof w:val="0"/>
          <w:lang w:val="en-GB"/>
        </w:rPr>
        <w:fldChar w:fldCharType="separate"/>
      </w:r>
      <w:r w:rsidRPr="007A0543">
        <w:rPr>
          <w:noProof w:val="0"/>
          <w:lang w:val="en-GB"/>
        </w:rPr>
        <w:t>6</w:t>
      </w:r>
      <w:r w:rsidRPr="007A0543">
        <w:rPr>
          <w:noProof w:val="0"/>
          <w:lang w:val="en-GB"/>
        </w:rPr>
        <w:fldChar w:fldCharType="end"/>
      </w:r>
    </w:p>
    <w:p w14:paraId="64745930" w14:textId="3D8DB0D1"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2.1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REST</w:t>
      </w:r>
      <w:r w:rsidRPr="007A0543">
        <w:rPr>
          <w:lang w:val="en-GB"/>
        </w:rPr>
        <w:tab/>
      </w:r>
      <w:r w:rsidRPr="007A0543">
        <w:rPr>
          <w:lang w:val="en-GB"/>
        </w:rPr>
        <w:fldChar w:fldCharType="begin"/>
      </w:r>
      <w:r w:rsidRPr="007A0543">
        <w:rPr>
          <w:lang w:val="en-GB"/>
        </w:rPr>
        <w:instrText xml:space="preserve"> PAGEREF _Toc198969803 \h </w:instrText>
      </w:r>
      <w:r w:rsidRPr="007A0543">
        <w:rPr>
          <w:lang w:val="en-GB"/>
        </w:rPr>
      </w:r>
      <w:r w:rsidRPr="007A0543">
        <w:rPr>
          <w:lang w:val="en-GB"/>
        </w:rPr>
        <w:fldChar w:fldCharType="separate"/>
      </w:r>
      <w:r w:rsidRPr="007A0543">
        <w:rPr>
          <w:lang w:val="en-GB"/>
        </w:rPr>
        <w:t>6</w:t>
      </w:r>
      <w:r w:rsidRPr="007A0543">
        <w:rPr>
          <w:lang w:val="en-GB"/>
        </w:rPr>
        <w:fldChar w:fldCharType="end"/>
      </w:r>
    </w:p>
    <w:p w14:paraId="5E8E806B" w14:textId="7372B692"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2.1.1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How are REST Applications Structured</w:t>
      </w:r>
      <w:r w:rsidRPr="007A0543">
        <w:rPr>
          <w:lang w:val="en-GB"/>
        </w:rPr>
        <w:tab/>
      </w:r>
      <w:r w:rsidRPr="007A0543">
        <w:rPr>
          <w:lang w:val="en-GB"/>
        </w:rPr>
        <w:fldChar w:fldCharType="begin"/>
      </w:r>
      <w:r w:rsidRPr="007A0543">
        <w:rPr>
          <w:lang w:val="en-GB"/>
        </w:rPr>
        <w:instrText xml:space="preserve"> PAGEREF _Toc198969804 \h </w:instrText>
      </w:r>
      <w:r w:rsidRPr="007A0543">
        <w:rPr>
          <w:lang w:val="en-GB"/>
        </w:rPr>
      </w:r>
      <w:r w:rsidRPr="007A0543">
        <w:rPr>
          <w:lang w:val="en-GB"/>
        </w:rPr>
        <w:fldChar w:fldCharType="separate"/>
      </w:r>
      <w:r w:rsidRPr="007A0543">
        <w:rPr>
          <w:lang w:val="en-GB"/>
        </w:rPr>
        <w:t>8</w:t>
      </w:r>
      <w:r w:rsidRPr="007A0543">
        <w:rPr>
          <w:lang w:val="en-GB"/>
        </w:rPr>
        <w:fldChar w:fldCharType="end"/>
      </w:r>
    </w:p>
    <w:p w14:paraId="1BE17DFD" w14:textId="7BC260FF"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2.2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JSON</w:t>
      </w:r>
      <w:r w:rsidRPr="007A0543">
        <w:rPr>
          <w:lang w:val="en-GB"/>
        </w:rPr>
        <w:tab/>
      </w:r>
      <w:r w:rsidRPr="007A0543">
        <w:rPr>
          <w:lang w:val="en-GB"/>
        </w:rPr>
        <w:fldChar w:fldCharType="begin"/>
      </w:r>
      <w:r w:rsidRPr="007A0543">
        <w:rPr>
          <w:lang w:val="en-GB"/>
        </w:rPr>
        <w:instrText xml:space="preserve"> PAGEREF _Toc198969805 \h </w:instrText>
      </w:r>
      <w:r w:rsidRPr="007A0543">
        <w:rPr>
          <w:lang w:val="en-GB"/>
        </w:rPr>
      </w:r>
      <w:r w:rsidRPr="007A0543">
        <w:rPr>
          <w:lang w:val="en-GB"/>
        </w:rPr>
        <w:fldChar w:fldCharType="separate"/>
      </w:r>
      <w:r w:rsidRPr="007A0543">
        <w:rPr>
          <w:lang w:val="en-GB"/>
        </w:rPr>
        <w:t>9</w:t>
      </w:r>
      <w:r w:rsidRPr="007A0543">
        <w:rPr>
          <w:lang w:val="en-GB"/>
        </w:rPr>
        <w:fldChar w:fldCharType="end"/>
      </w:r>
    </w:p>
    <w:p w14:paraId="34AB02B7" w14:textId="1597C9D9"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2.3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Protocol Buffers</w:t>
      </w:r>
      <w:r w:rsidRPr="007A0543">
        <w:rPr>
          <w:lang w:val="en-GB"/>
        </w:rPr>
        <w:tab/>
      </w:r>
      <w:r w:rsidRPr="007A0543">
        <w:rPr>
          <w:lang w:val="en-GB"/>
        </w:rPr>
        <w:fldChar w:fldCharType="begin"/>
      </w:r>
      <w:r w:rsidRPr="007A0543">
        <w:rPr>
          <w:lang w:val="en-GB"/>
        </w:rPr>
        <w:instrText xml:space="preserve"> PAGEREF _Toc198969806 \h </w:instrText>
      </w:r>
      <w:r w:rsidRPr="007A0543">
        <w:rPr>
          <w:lang w:val="en-GB"/>
        </w:rPr>
      </w:r>
      <w:r w:rsidRPr="007A0543">
        <w:rPr>
          <w:lang w:val="en-GB"/>
        </w:rPr>
        <w:fldChar w:fldCharType="separate"/>
      </w:r>
      <w:r w:rsidRPr="007A0543">
        <w:rPr>
          <w:lang w:val="en-GB"/>
        </w:rPr>
        <w:t>11</w:t>
      </w:r>
      <w:r w:rsidRPr="007A0543">
        <w:rPr>
          <w:lang w:val="en-GB"/>
        </w:rPr>
        <w:fldChar w:fldCharType="end"/>
      </w:r>
    </w:p>
    <w:p w14:paraId="1F93FBFA" w14:textId="48B8E5DE"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2.3.1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Structure of Protocol Buffers</w:t>
      </w:r>
      <w:r w:rsidRPr="007A0543">
        <w:rPr>
          <w:lang w:val="en-GB"/>
        </w:rPr>
        <w:tab/>
      </w:r>
      <w:r w:rsidRPr="007A0543">
        <w:rPr>
          <w:lang w:val="en-GB"/>
        </w:rPr>
        <w:fldChar w:fldCharType="begin"/>
      </w:r>
      <w:r w:rsidRPr="007A0543">
        <w:rPr>
          <w:lang w:val="en-GB"/>
        </w:rPr>
        <w:instrText xml:space="preserve"> PAGEREF _Toc198969807 \h </w:instrText>
      </w:r>
      <w:r w:rsidRPr="007A0543">
        <w:rPr>
          <w:lang w:val="en-GB"/>
        </w:rPr>
      </w:r>
      <w:r w:rsidRPr="007A0543">
        <w:rPr>
          <w:lang w:val="en-GB"/>
        </w:rPr>
        <w:fldChar w:fldCharType="separate"/>
      </w:r>
      <w:r w:rsidRPr="007A0543">
        <w:rPr>
          <w:lang w:val="en-GB"/>
        </w:rPr>
        <w:t>11</w:t>
      </w:r>
      <w:r w:rsidRPr="007A0543">
        <w:rPr>
          <w:lang w:val="en-GB"/>
        </w:rPr>
        <w:fldChar w:fldCharType="end"/>
      </w:r>
    </w:p>
    <w:p w14:paraId="0B3662F7" w14:textId="51AB085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2.3.2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Schema Compilation and Code Generation</w:t>
      </w:r>
      <w:r w:rsidRPr="007A0543">
        <w:rPr>
          <w:lang w:val="en-GB"/>
        </w:rPr>
        <w:tab/>
      </w:r>
      <w:r w:rsidRPr="007A0543">
        <w:rPr>
          <w:lang w:val="en-GB"/>
        </w:rPr>
        <w:fldChar w:fldCharType="begin"/>
      </w:r>
      <w:r w:rsidRPr="007A0543">
        <w:rPr>
          <w:lang w:val="en-GB"/>
        </w:rPr>
        <w:instrText xml:space="preserve"> PAGEREF _Toc198969808 \h </w:instrText>
      </w:r>
      <w:r w:rsidRPr="007A0543">
        <w:rPr>
          <w:lang w:val="en-GB"/>
        </w:rPr>
      </w:r>
      <w:r w:rsidRPr="007A0543">
        <w:rPr>
          <w:lang w:val="en-GB"/>
        </w:rPr>
        <w:fldChar w:fldCharType="separate"/>
      </w:r>
      <w:r w:rsidRPr="007A0543">
        <w:rPr>
          <w:lang w:val="en-GB"/>
        </w:rPr>
        <w:t>13</w:t>
      </w:r>
      <w:r w:rsidRPr="007A0543">
        <w:rPr>
          <w:lang w:val="en-GB"/>
        </w:rPr>
        <w:fldChar w:fldCharType="end"/>
      </w:r>
    </w:p>
    <w:p w14:paraId="407F5999" w14:textId="0CE16454"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2.4</w:t>
      </w:r>
      <w:r w:rsidRPr="007A0543">
        <w:rPr>
          <w:rFonts w:asciiTheme="minorHAnsi" w:eastAsiaTheme="minorEastAsia" w:hAnsiTheme="minorHAnsi" w:cstheme="minorBidi"/>
          <w:kern w:val="2"/>
          <w:sz w:val="24"/>
          <w:lang w:val="en-GB" w:eastAsia="en-GB"/>
          <w14:ligatures w14:val="standardContextual"/>
        </w:rPr>
        <w:tab/>
      </w:r>
      <w:r w:rsidRPr="007A0543">
        <w:rPr>
          <w:lang w:val="en-GB"/>
        </w:rPr>
        <w:t>Performance and Energy Analysis Tools</w:t>
      </w:r>
      <w:r w:rsidRPr="007A0543">
        <w:rPr>
          <w:lang w:val="en-GB"/>
        </w:rPr>
        <w:tab/>
      </w:r>
      <w:r w:rsidRPr="007A0543">
        <w:rPr>
          <w:lang w:val="en-GB"/>
        </w:rPr>
        <w:fldChar w:fldCharType="begin"/>
      </w:r>
      <w:r w:rsidRPr="007A0543">
        <w:rPr>
          <w:lang w:val="en-GB"/>
        </w:rPr>
        <w:instrText xml:space="preserve"> PAGEREF _Toc198969809 \h </w:instrText>
      </w:r>
      <w:r w:rsidRPr="007A0543">
        <w:rPr>
          <w:lang w:val="en-GB"/>
        </w:rPr>
      </w:r>
      <w:r w:rsidRPr="007A0543">
        <w:rPr>
          <w:lang w:val="en-GB"/>
        </w:rPr>
        <w:fldChar w:fldCharType="separate"/>
      </w:r>
      <w:r w:rsidRPr="007A0543">
        <w:rPr>
          <w:lang w:val="en-GB"/>
        </w:rPr>
        <w:t>13</w:t>
      </w:r>
      <w:r w:rsidRPr="007A0543">
        <w:rPr>
          <w:lang w:val="en-GB"/>
        </w:rPr>
        <w:fldChar w:fldCharType="end"/>
      </w:r>
    </w:p>
    <w:p w14:paraId="709D2170" w14:textId="0FFF0F0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2.4.1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Grafana K6</w:t>
      </w:r>
      <w:r w:rsidRPr="007A0543">
        <w:rPr>
          <w:lang w:val="en-GB"/>
        </w:rPr>
        <w:tab/>
      </w:r>
      <w:r w:rsidRPr="007A0543">
        <w:rPr>
          <w:lang w:val="en-GB"/>
        </w:rPr>
        <w:fldChar w:fldCharType="begin"/>
      </w:r>
      <w:r w:rsidRPr="007A0543">
        <w:rPr>
          <w:lang w:val="en-GB"/>
        </w:rPr>
        <w:instrText xml:space="preserve"> PAGEREF _Toc198969810 \h </w:instrText>
      </w:r>
      <w:r w:rsidRPr="007A0543">
        <w:rPr>
          <w:lang w:val="en-GB"/>
        </w:rPr>
      </w:r>
      <w:r w:rsidRPr="007A0543">
        <w:rPr>
          <w:lang w:val="en-GB"/>
        </w:rPr>
        <w:fldChar w:fldCharType="separate"/>
      </w:r>
      <w:r w:rsidRPr="007A0543">
        <w:rPr>
          <w:lang w:val="en-GB"/>
        </w:rPr>
        <w:t>13</w:t>
      </w:r>
      <w:r w:rsidRPr="007A0543">
        <w:rPr>
          <w:lang w:val="en-GB"/>
        </w:rPr>
        <w:fldChar w:fldCharType="end"/>
      </w:r>
    </w:p>
    <w:p w14:paraId="5718C43E" w14:textId="086DDE5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2.4.2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Kepler</w:t>
      </w:r>
      <w:r w:rsidRPr="007A0543">
        <w:rPr>
          <w:lang w:val="en-GB"/>
        </w:rPr>
        <w:tab/>
      </w:r>
      <w:r w:rsidRPr="007A0543">
        <w:rPr>
          <w:lang w:val="en-GB"/>
        </w:rPr>
        <w:fldChar w:fldCharType="begin"/>
      </w:r>
      <w:r w:rsidRPr="007A0543">
        <w:rPr>
          <w:lang w:val="en-GB"/>
        </w:rPr>
        <w:instrText xml:space="preserve"> PAGEREF _Toc198969811 \h </w:instrText>
      </w:r>
      <w:r w:rsidRPr="007A0543">
        <w:rPr>
          <w:lang w:val="en-GB"/>
        </w:rPr>
      </w:r>
      <w:r w:rsidRPr="007A0543">
        <w:rPr>
          <w:lang w:val="en-GB"/>
        </w:rPr>
        <w:fldChar w:fldCharType="separate"/>
      </w:r>
      <w:r w:rsidRPr="007A0543">
        <w:rPr>
          <w:lang w:val="en-GB"/>
        </w:rPr>
        <w:t>14</w:t>
      </w:r>
      <w:r w:rsidRPr="007A0543">
        <w:rPr>
          <w:lang w:val="en-GB"/>
        </w:rPr>
        <w:fldChar w:fldCharType="end"/>
      </w:r>
    </w:p>
    <w:p w14:paraId="6C2D506B" w14:textId="77C5EC30" w:rsidR="009F36AC" w:rsidRPr="007A0543" w:rsidRDefault="009F36AC">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t>3</w:t>
      </w:r>
      <w:r w:rsidRPr="007A0543">
        <w:rPr>
          <w:rFonts w:asciiTheme="minorHAnsi" w:eastAsiaTheme="minorEastAsia" w:hAnsiTheme="minorHAnsi" w:cstheme="minorBidi"/>
          <w:b w:val="0"/>
          <w:noProof w:val="0"/>
          <w:kern w:val="2"/>
          <w:sz w:val="24"/>
          <w:szCs w:val="24"/>
          <w:lang w:val="en-GB" w:eastAsia="en-GB"/>
          <w14:ligatures w14:val="standardContextual"/>
        </w:rPr>
        <w:tab/>
      </w:r>
      <w:r w:rsidRPr="007A0543">
        <w:rPr>
          <w:noProof w:val="0"/>
          <w:lang w:val="en-GB"/>
        </w:rPr>
        <w:t>Planning</w:t>
      </w:r>
      <w:r w:rsidRPr="007A0543">
        <w:rPr>
          <w:noProof w:val="0"/>
          <w:lang w:val="en-GB"/>
        </w:rPr>
        <w:tab/>
      </w:r>
      <w:r w:rsidRPr="007A0543">
        <w:rPr>
          <w:noProof w:val="0"/>
          <w:lang w:val="en-GB"/>
        </w:rPr>
        <w:fldChar w:fldCharType="begin"/>
      </w:r>
      <w:r w:rsidRPr="007A0543">
        <w:rPr>
          <w:noProof w:val="0"/>
          <w:lang w:val="en-GB"/>
        </w:rPr>
        <w:instrText xml:space="preserve"> PAGEREF _Toc198969812 \h </w:instrText>
      </w:r>
      <w:r w:rsidRPr="007A0543">
        <w:rPr>
          <w:noProof w:val="0"/>
          <w:lang w:val="en-GB"/>
        </w:rPr>
      </w:r>
      <w:r w:rsidRPr="007A0543">
        <w:rPr>
          <w:noProof w:val="0"/>
          <w:lang w:val="en-GB"/>
        </w:rPr>
        <w:fldChar w:fldCharType="separate"/>
      </w:r>
      <w:r w:rsidRPr="007A0543">
        <w:rPr>
          <w:noProof w:val="0"/>
          <w:lang w:val="en-GB"/>
        </w:rPr>
        <w:t>15</w:t>
      </w:r>
      <w:r w:rsidRPr="007A0543">
        <w:rPr>
          <w:noProof w:val="0"/>
          <w:lang w:val="en-GB"/>
        </w:rPr>
        <w:fldChar w:fldCharType="end"/>
      </w:r>
    </w:p>
    <w:p w14:paraId="2173072B" w14:textId="2692B680"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3.1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Project Charter</w:t>
      </w:r>
      <w:r w:rsidRPr="007A0543">
        <w:rPr>
          <w:lang w:val="en-GB"/>
        </w:rPr>
        <w:tab/>
      </w:r>
      <w:r w:rsidRPr="007A0543">
        <w:rPr>
          <w:lang w:val="en-GB"/>
        </w:rPr>
        <w:fldChar w:fldCharType="begin"/>
      </w:r>
      <w:r w:rsidRPr="007A0543">
        <w:rPr>
          <w:lang w:val="en-GB"/>
        </w:rPr>
        <w:instrText xml:space="preserve"> PAGEREF _Toc198969813 \h </w:instrText>
      </w:r>
      <w:r w:rsidRPr="007A0543">
        <w:rPr>
          <w:lang w:val="en-GB"/>
        </w:rPr>
      </w:r>
      <w:r w:rsidRPr="007A0543">
        <w:rPr>
          <w:lang w:val="en-GB"/>
        </w:rPr>
        <w:fldChar w:fldCharType="separate"/>
      </w:r>
      <w:r w:rsidRPr="007A0543">
        <w:rPr>
          <w:lang w:val="en-GB"/>
        </w:rPr>
        <w:t>15</w:t>
      </w:r>
      <w:r w:rsidRPr="007A0543">
        <w:rPr>
          <w:lang w:val="en-GB"/>
        </w:rPr>
        <w:fldChar w:fldCharType="end"/>
      </w:r>
    </w:p>
    <w:p w14:paraId="54E6BE7B" w14:textId="29B3453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Stakeholders</w:t>
      </w:r>
      <w:r w:rsidRPr="007A0543">
        <w:rPr>
          <w:lang w:val="en-GB"/>
        </w:rPr>
        <w:tab/>
      </w:r>
      <w:r w:rsidRPr="007A0543">
        <w:rPr>
          <w:lang w:val="en-GB"/>
        </w:rPr>
        <w:fldChar w:fldCharType="begin"/>
      </w:r>
      <w:r w:rsidRPr="007A0543">
        <w:rPr>
          <w:lang w:val="en-GB"/>
        </w:rPr>
        <w:instrText xml:space="preserve"> PAGEREF _Toc198969814 \h </w:instrText>
      </w:r>
      <w:r w:rsidRPr="007A0543">
        <w:rPr>
          <w:lang w:val="en-GB"/>
        </w:rPr>
      </w:r>
      <w:r w:rsidRPr="007A0543">
        <w:rPr>
          <w:lang w:val="en-GB"/>
        </w:rPr>
        <w:fldChar w:fldCharType="separate"/>
      </w:r>
      <w:r w:rsidRPr="007A0543">
        <w:rPr>
          <w:lang w:val="en-GB"/>
        </w:rPr>
        <w:t>15</w:t>
      </w:r>
      <w:r w:rsidRPr="007A0543">
        <w:rPr>
          <w:lang w:val="en-GB"/>
        </w:rPr>
        <w:fldChar w:fldCharType="end"/>
      </w:r>
    </w:p>
    <w:p w14:paraId="332667ED" w14:textId="1EBC95ED"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Scope, Objectives</w:t>
      </w:r>
      <w:r w:rsidRPr="007A0543">
        <w:rPr>
          <w:lang w:val="en-GB"/>
        </w:rPr>
        <w:tab/>
      </w:r>
      <w:r w:rsidRPr="007A0543">
        <w:rPr>
          <w:lang w:val="en-GB"/>
        </w:rPr>
        <w:fldChar w:fldCharType="begin"/>
      </w:r>
      <w:r w:rsidRPr="007A0543">
        <w:rPr>
          <w:lang w:val="en-GB"/>
        </w:rPr>
        <w:instrText xml:space="preserve"> PAGEREF _Toc198969815 \h </w:instrText>
      </w:r>
      <w:r w:rsidRPr="007A0543">
        <w:rPr>
          <w:lang w:val="en-GB"/>
        </w:rPr>
      </w:r>
      <w:r w:rsidRPr="007A0543">
        <w:rPr>
          <w:lang w:val="en-GB"/>
        </w:rPr>
        <w:fldChar w:fldCharType="separate"/>
      </w:r>
      <w:r w:rsidRPr="007A0543">
        <w:rPr>
          <w:lang w:val="en-GB"/>
        </w:rPr>
        <w:t>16</w:t>
      </w:r>
      <w:r w:rsidRPr="007A0543">
        <w:rPr>
          <w:lang w:val="en-GB"/>
        </w:rPr>
        <w:fldChar w:fldCharType="end"/>
      </w:r>
    </w:p>
    <w:p w14:paraId="636DB082" w14:textId="0F2BED32"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3.1.3</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Benefits</w:t>
      </w:r>
      <w:r w:rsidRPr="007A0543">
        <w:rPr>
          <w:lang w:val="en-GB"/>
        </w:rPr>
        <w:tab/>
      </w:r>
      <w:r w:rsidRPr="007A0543">
        <w:rPr>
          <w:lang w:val="en-GB"/>
        </w:rPr>
        <w:fldChar w:fldCharType="begin"/>
      </w:r>
      <w:r w:rsidRPr="007A0543">
        <w:rPr>
          <w:lang w:val="en-GB"/>
        </w:rPr>
        <w:instrText xml:space="preserve"> PAGEREF _Toc198969816 \h </w:instrText>
      </w:r>
      <w:r w:rsidRPr="007A0543">
        <w:rPr>
          <w:lang w:val="en-GB"/>
        </w:rPr>
      </w:r>
      <w:r w:rsidRPr="007A0543">
        <w:rPr>
          <w:lang w:val="en-GB"/>
        </w:rPr>
        <w:fldChar w:fldCharType="separate"/>
      </w:r>
      <w:r w:rsidRPr="007A0543">
        <w:rPr>
          <w:lang w:val="en-GB"/>
        </w:rPr>
        <w:t>17</w:t>
      </w:r>
      <w:r w:rsidRPr="007A0543">
        <w:rPr>
          <w:lang w:val="en-GB"/>
        </w:rPr>
        <w:fldChar w:fldCharType="end"/>
      </w:r>
    </w:p>
    <w:p w14:paraId="02195B06" w14:textId="5BDD140C"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3.1.4</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Deliverables</w:t>
      </w:r>
      <w:r w:rsidRPr="007A0543">
        <w:rPr>
          <w:lang w:val="en-GB"/>
        </w:rPr>
        <w:tab/>
      </w:r>
      <w:r w:rsidRPr="007A0543">
        <w:rPr>
          <w:lang w:val="en-GB"/>
        </w:rPr>
        <w:fldChar w:fldCharType="begin"/>
      </w:r>
      <w:r w:rsidRPr="007A0543">
        <w:rPr>
          <w:lang w:val="en-GB"/>
        </w:rPr>
        <w:instrText xml:space="preserve"> PAGEREF _Toc198969817 \h </w:instrText>
      </w:r>
      <w:r w:rsidRPr="007A0543">
        <w:rPr>
          <w:lang w:val="en-GB"/>
        </w:rPr>
      </w:r>
      <w:r w:rsidRPr="007A0543">
        <w:rPr>
          <w:lang w:val="en-GB"/>
        </w:rPr>
        <w:fldChar w:fldCharType="separate"/>
      </w:r>
      <w:r w:rsidRPr="007A0543">
        <w:rPr>
          <w:lang w:val="en-GB"/>
        </w:rPr>
        <w:t>17</w:t>
      </w:r>
      <w:r w:rsidRPr="007A0543">
        <w:rPr>
          <w:lang w:val="en-GB"/>
        </w:rPr>
        <w:fldChar w:fldCharType="end"/>
      </w:r>
    </w:p>
    <w:p w14:paraId="21C5A8F5" w14:textId="6C2C32EA"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3.1.5</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Time</w:t>
      </w:r>
      <w:r w:rsidRPr="007A0543">
        <w:rPr>
          <w:lang w:val="en-GB"/>
        </w:rPr>
        <w:tab/>
      </w:r>
      <w:r w:rsidRPr="007A0543">
        <w:rPr>
          <w:lang w:val="en-GB"/>
        </w:rPr>
        <w:fldChar w:fldCharType="begin"/>
      </w:r>
      <w:r w:rsidRPr="007A0543">
        <w:rPr>
          <w:lang w:val="en-GB"/>
        </w:rPr>
        <w:instrText xml:space="preserve"> PAGEREF _Toc198969818 \h </w:instrText>
      </w:r>
      <w:r w:rsidRPr="007A0543">
        <w:rPr>
          <w:lang w:val="en-GB"/>
        </w:rPr>
      </w:r>
      <w:r w:rsidRPr="007A0543">
        <w:rPr>
          <w:lang w:val="en-GB"/>
        </w:rPr>
        <w:fldChar w:fldCharType="separate"/>
      </w:r>
      <w:r w:rsidRPr="007A0543">
        <w:rPr>
          <w:lang w:val="en-GB"/>
        </w:rPr>
        <w:t>17</w:t>
      </w:r>
      <w:r w:rsidRPr="007A0543">
        <w:rPr>
          <w:lang w:val="en-GB"/>
        </w:rPr>
        <w:fldChar w:fldCharType="end"/>
      </w:r>
    </w:p>
    <w:p w14:paraId="36EF8630" w14:textId="20491C15"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3.1.6</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Costs</w:t>
      </w:r>
      <w:r w:rsidRPr="007A0543">
        <w:rPr>
          <w:lang w:val="en-GB"/>
        </w:rPr>
        <w:tab/>
      </w:r>
      <w:r w:rsidRPr="007A0543">
        <w:rPr>
          <w:lang w:val="en-GB"/>
        </w:rPr>
        <w:fldChar w:fldCharType="begin"/>
      </w:r>
      <w:r w:rsidRPr="007A0543">
        <w:rPr>
          <w:lang w:val="en-GB"/>
        </w:rPr>
        <w:instrText xml:space="preserve"> PAGEREF _Toc198969819 \h </w:instrText>
      </w:r>
      <w:r w:rsidRPr="007A0543">
        <w:rPr>
          <w:lang w:val="en-GB"/>
        </w:rPr>
      </w:r>
      <w:r w:rsidRPr="007A0543">
        <w:rPr>
          <w:lang w:val="en-GB"/>
        </w:rPr>
        <w:fldChar w:fldCharType="separate"/>
      </w:r>
      <w:r w:rsidRPr="007A0543">
        <w:rPr>
          <w:lang w:val="en-GB"/>
        </w:rPr>
        <w:t>18</w:t>
      </w:r>
      <w:r w:rsidRPr="007A0543">
        <w:rPr>
          <w:lang w:val="en-GB"/>
        </w:rPr>
        <w:fldChar w:fldCharType="end"/>
      </w:r>
    </w:p>
    <w:p w14:paraId="1DFBBF59" w14:textId="66524625"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3.1.7</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Assumptions, Restrictions and Risks</w:t>
      </w:r>
      <w:r w:rsidRPr="007A0543">
        <w:rPr>
          <w:lang w:val="en-GB"/>
        </w:rPr>
        <w:tab/>
      </w:r>
      <w:r w:rsidRPr="007A0543">
        <w:rPr>
          <w:lang w:val="en-GB"/>
        </w:rPr>
        <w:fldChar w:fldCharType="begin"/>
      </w:r>
      <w:r w:rsidRPr="007A0543">
        <w:rPr>
          <w:lang w:val="en-GB"/>
        </w:rPr>
        <w:instrText xml:space="preserve"> PAGEREF _Toc198969820 \h </w:instrText>
      </w:r>
      <w:r w:rsidRPr="007A0543">
        <w:rPr>
          <w:lang w:val="en-GB"/>
        </w:rPr>
      </w:r>
      <w:r w:rsidRPr="007A0543">
        <w:rPr>
          <w:lang w:val="en-GB"/>
        </w:rPr>
        <w:fldChar w:fldCharType="separate"/>
      </w:r>
      <w:r w:rsidRPr="007A0543">
        <w:rPr>
          <w:lang w:val="en-GB"/>
        </w:rPr>
        <w:t>18</w:t>
      </w:r>
      <w:r w:rsidRPr="007A0543">
        <w:rPr>
          <w:lang w:val="en-GB"/>
        </w:rPr>
        <w:fldChar w:fldCharType="end"/>
      </w:r>
    </w:p>
    <w:p w14:paraId="5DE87FFD" w14:textId="2859D3C2"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3.2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Work Breakdown Structure</w:t>
      </w:r>
      <w:r w:rsidRPr="007A0543">
        <w:rPr>
          <w:lang w:val="en-GB"/>
        </w:rPr>
        <w:tab/>
      </w:r>
      <w:r w:rsidRPr="007A0543">
        <w:rPr>
          <w:lang w:val="en-GB"/>
        </w:rPr>
        <w:fldChar w:fldCharType="begin"/>
      </w:r>
      <w:r w:rsidRPr="007A0543">
        <w:rPr>
          <w:lang w:val="en-GB"/>
        </w:rPr>
        <w:instrText xml:space="preserve"> PAGEREF _Toc198969821 \h </w:instrText>
      </w:r>
      <w:r w:rsidRPr="007A0543">
        <w:rPr>
          <w:lang w:val="en-GB"/>
        </w:rPr>
      </w:r>
      <w:r w:rsidRPr="007A0543">
        <w:rPr>
          <w:lang w:val="en-GB"/>
        </w:rPr>
        <w:fldChar w:fldCharType="separate"/>
      </w:r>
      <w:r w:rsidRPr="007A0543">
        <w:rPr>
          <w:lang w:val="en-GB"/>
        </w:rPr>
        <w:t>19</w:t>
      </w:r>
      <w:r w:rsidRPr="007A0543">
        <w:rPr>
          <w:lang w:val="en-GB"/>
        </w:rPr>
        <w:fldChar w:fldCharType="end"/>
      </w:r>
    </w:p>
    <w:p w14:paraId="3B82F1C4" w14:textId="2D6F9977"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3.3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Work Breakdown Structure Dictionary</w:t>
      </w:r>
      <w:r w:rsidRPr="007A0543">
        <w:rPr>
          <w:lang w:val="en-GB"/>
        </w:rPr>
        <w:tab/>
      </w:r>
      <w:r w:rsidRPr="007A0543">
        <w:rPr>
          <w:lang w:val="en-GB"/>
        </w:rPr>
        <w:fldChar w:fldCharType="begin"/>
      </w:r>
      <w:r w:rsidRPr="007A0543">
        <w:rPr>
          <w:lang w:val="en-GB"/>
        </w:rPr>
        <w:instrText xml:space="preserve"> PAGEREF _Toc198969822 \h </w:instrText>
      </w:r>
      <w:r w:rsidRPr="007A0543">
        <w:rPr>
          <w:lang w:val="en-GB"/>
        </w:rPr>
      </w:r>
      <w:r w:rsidRPr="007A0543">
        <w:rPr>
          <w:lang w:val="en-GB"/>
        </w:rPr>
        <w:fldChar w:fldCharType="separate"/>
      </w:r>
      <w:r w:rsidRPr="007A0543">
        <w:rPr>
          <w:lang w:val="en-GB"/>
        </w:rPr>
        <w:t>20</w:t>
      </w:r>
      <w:r w:rsidRPr="007A0543">
        <w:rPr>
          <w:lang w:val="en-GB"/>
        </w:rPr>
        <w:fldChar w:fldCharType="end"/>
      </w:r>
    </w:p>
    <w:p w14:paraId="2981B26A" w14:textId="3B48A4F5"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3.4</w:t>
      </w:r>
      <w:r w:rsidRPr="007A0543">
        <w:rPr>
          <w:rFonts w:asciiTheme="minorHAnsi" w:eastAsiaTheme="minorEastAsia" w:hAnsiTheme="minorHAnsi" w:cstheme="minorBidi"/>
          <w:kern w:val="2"/>
          <w:sz w:val="24"/>
          <w:lang w:val="en-GB" w:eastAsia="en-GB"/>
          <w14:ligatures w14:val="standardContextual"/>
        </w:rPr>
        <w:tab/>
      </w:r>
      <w:r w:rsidRPr="007A0543">
        <w:rPr>
          <w:lang w:val="en-GB"/>
        </w:rPr>
        <w:t>Timeline</w:t>
      </w:r>
      <w:r w:rsidRPr="007A0543">
        <w:rPr>
          <w:lang w:val="en-GB"/>
        </w:rPr>
        <w:tab/>
      </w:r>
      <w:r w:rsidRPr="007A0543">
        <w:rPr>
          <w:lang w:val="en-GB"/>
        </w:rPr>
        <w:fldChar w:fldCharType="begin"/>
      </w:r>
      <w:r w:rsidRPr="007A0543">
        <w:rPr>
          <w:lang w:val="en-GB"/>
        </w:rPr>
        <w:instrText xml:space="preserve"> PAGEREF _Toc198969823 \h </w:instrText>
      </w:r>
      <w:r w:rsidRPr="007A0543">
        <w:rPr>
          <w:lang w:val="en-GB"/>
        </w:rPr>
      </w:r>
      <w:r w:rsidRPr="007A0543">
        <w:rPr>
          <w:lang w:val="en-GB"/>
        </w:rPr>
        <w:fldChar w:fldCharType="separate"/>
      </w:r>
      <w:r w:rsidRPr="007A0543">
        <w:rPr>
          <w:lang w:val="en-GB"/>
        </w:rPr>
        <w:t>23</w:t>
      </w:r>
      <w:r w:rsidRPr="007A0543">
        <w:rPr>
          <w:lang w:val="en-GB"/>
        </w:rPr>
        <w:fldChar w:fldCharType="end"/>
      </w:r>
    </w:p>
    <w:p w14:paraId="6FA6478C" w14:textId="6E6D692E"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3.5</w:t>
      </w:r>
      <w:r w:rsidRPr="007A0543">
        <w:rPr>
          <w:rFonts w:asciiTheme="minorHAnsi" w:eastAsiaTheme="minorEastAsia" w:hAnsiTheme="minorHAnsi" w:cstheme="minorBidi"/>
          <w:kern w:val="2"/>
          <w:sz w:val="24"/>
          <w:lang w:val="en-GB" w:eastAsia="en-GB"/>
          <w14:ligatures w14:val="standardContextual"/>
        </w:rPr>
        <w:tab/>
      </w:r>
      <w:r w:rsidRPr="007A0543">
        <w:rPr>
          <w:lang w:val="en-GB"/>
        </w:rPr>
        <w:t>Skills</w:t>
      </w:r>
      <w:r w:rsidRPr="007A0543">
        <w:rPr>
          <w:lang w:val="en-GB"/>
        </w:rPr>
        <w:tab/>
      </w:r>
      <w:r w:rsidRPr="007A0543">
        <w:rPr>
          <w:lang w:val="en-GB"/>
        </w:rPr>
        <w:fldChar w:fldCharType="begin"/>
      </w:r>
      <w:r w:rsidRPr="007A0543">
        <w:rPr>
          <w:lang w:val="en-GB"/>
        </w:rPr>
        <w:instrText xml:space="preserve"> PAGEREF _Toc198969824 \h </w:instrText>
      </w:r>
      <w:r w:rsidRPr="007A0543">
        <w:rPr>
          <w:lang w:val="en-GB"/>
        </w:rPr>
      </w:r>
      <w:r w:rsidRPr="007A0543">
        <w:rPr>
          <w:lang w:val="en-GB"/>
        </w:rPr>
        <w:fldChar w:fldCharType="separate"/>
      </w:r>
      <w:r w:rsidRPr="007A0543">
        <w:rPr>
          <w:lang w:val="en-GB"/>
        </w:rPr>
        <w:t>24</w:t>
      </w:r>
      <w:r w:rsidRPr="007A0543">
        <w:rPr>
          <w:lang w:val="en-GB"/>
        </w:rPr>
        <w:fldChar w:fldCharType="end"/>
      </w:r>
    </w:p>
    <w:p w14:paraId="5913CB28" w14:textId="07A5D3F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3.5.1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Required Skills</w:t>
      </w:r>
      <w:r w:rsidRPr="007A0543">
        <w:rPr>
          <w:lang w:val="en-GB"/>
        </w:rPr>
        <w:tab/>
      </w:r>
      <w:r w:rsidRPr="007A0543">
        <w:rPr>
          <w:lang w:val="en-GB"/>
        </w:rPr>
        <w:fldChar w:fldCharType="begin"/>
      </w:r>
      <w:r w:rsidRPr="007A0543">
        <w:rPr>
          <w:lang w:val="en-GB"/>
        </w:rPr>
        <w:instrText xml:space="preserve"> PAGEREF _Toc198969825 \h </w:instrText>
      </w:r>
      <w:r w:rsidRPr="007A0543">
        <w:rPr>
          <w:lang w:val="en-GB"/>
        </w:rPr>
      </w:r>
      <w:r w:rsidRPr="007A0543">
        <w:rPr>
          <w:lang w:val="en-GB"/>
        </w:rPr>
        <w:fldChar w:fldCharType="separate"/>
      </w:r>
      <w:r w:rsidRPr="007A0543">
        <w:rPr>
          <w:lang w:val="en-GB"/>
        </w:rPr>
        <w:t>24</w:t>
      </w:r>
      <w:r w:rsidRPr="007A0543">
        <w:rPr>
          <w:lang w:val="en-GB"/>
        </w:rPr>
        <w:fldChar w:fldCharType="end"/>
      </w:r>
    </w:p>
    <w:p w14:paraId="67659CC3" w14:textId="3A5B3719"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3.5.2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Strengths</w:t>
      </w:r>
      <w:r w:rsidRPr="007A0543">
        <w:rPr>
          <w:lang w:val="en-GB"/>
        </w:rPr>
        <w:tab/>
      </w:r>
      <w:r w:rsidRPr="007A0543">
        <w:rPr>
          <w:lang w:val="en-GB"/>
        </w:rPr>
        <w:fldChar w:fldCharType="begin"/>
      </w:r>
      <w:r w:rsidRPr="007A0543">
        <w:rPr>
          <w:lang w:val="en-GB"/>
        </w:rPr>
        <w:instrText xml:space="preserve"> PAGEREF _Toc198969826 \h </w:instrText>
      </w:r>
      <w:r w:rsidRPr="007A0543">
        <w:rPr>
          <w:lang w:val="en-GB"/>
        </w:rPr>
      </w:r>
      <w:r w:rsidRPr="007A0543">
        <w:rPr>
          <w:lang w:val="en-GB"/>
        </w:rPr>
        <w:fldChar w:fldCharType="separate"/>
      </w:r>
      <w:r w:rsidRPr="007A0543">
        <w:rPr>
          <w:lang w:val="en-GB"/>
        </w:rPr>
        <w:t>24</w:t>
      </w:r>
      <w:r w:rsidRPr="007A0543">
        <w:rPr>
          <w:lang w:val="en-GB"/>
        </w:rPr>
        <w:fldChar w:fldCharType="end"/>
      </w:r>
    </w:p>
    <w:p w14:paraId="403BDFDF" w14:textId="3B0E77AE"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3.5.3</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Weaknesses</w:t>
      </w:r>
      <w:r w:rsidRPr="007A0543">
        <w:rPr>
          <w:lang w:val="en-GB"/>
        </w:rPr>
        <w:tab/>
      </w:r>
      <w:r w:rsidRPr="007A0543">
        <w:rPr>
          <w:lang w:val="en-GB"/>
        </w:rPr>
        <w:fldChar w:fldCharType="begin"/>
      </w:r>
      <w:r w:rsidRPr="007A0543">
        <w:rPr>
          <w:lang w:val="en-GB"/>
        </w:rPr>
        <w:instrText xml:space="preserve"> PAGEREF _Toc198969827 \h </w:instrText>
      </w:r>
      <w:r w:rsidRPr="007A0543">
        <w:rPr>
          <w:lang w:val="en-GB"/>
        </w:rPr>
      </w:r>
      <w:r w:rsidRPr="007A0543">
        <w:rPr>
          <w:lang w:val="en-GB"/>
        </w:rPr>
        <w:fldChar w:fldCharType="separate"/>
      </w:r>
      <w:r w:rsidRPr="007A0543">
        <w:rPr>
          <w:lang w:val="en-GB"/>
        </w:rPr>
        <w:t>25</w:t>
      </w:r>
      <w:r w:rsidRPr="007A0543">
        <w:rPr>
          <w:lang w:val="en-GB"/>
        </w:rPr>
        <w:fldChar w:fldCharType="end"/>
      </w:r>
    </w:p>
    <w:p w14:paraId="54085197" w14:textId="26B5BF9E"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3.5.4</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Technical Skills</w:t>
      </w:r>
      <w:r w:rsidRPr="007A0543">
        <w:rPr>
          <w:lang w:val="en-GB"/>
        </w:rPr>
        <w:tab/>
      </w:r>
      <w:r w:rsidRPr="007A0543">
        <w:rPr>
          <w:lang w:val="en-GB"/>
        </w:rPr>
        <w:fldChar w:fldCharType="begin"/>
      </w:r>
      <w:r w:rsidRPr="007A0543">
        <w:rPr>
          <w:lang w:val="en-GB"/>
        </w:rPr>
        <w:instrText xml:space="preserve"> PAGEREF _Toc198969828 \h </w:instrText>
      </w:r>
      <w:r w:rsidRPr="007A0543">
        <w:rPr>
          <w:lang w:val="en-GB"/>
        </w:rPr>
      </w:r>
      <w:r w:rsidRPr="007A0543">
        <w:rPr>
          <w:lang w:val="en-GB"/>
        </w:rPr>
        <w:fldChar w:fldCharType="separate"/>
      </w:r>
      <w:r w:rsidRPr="007A0543">
        <w:rPr>
          <w:lang w:val="en-GB"/>
        </w:rPr>
        <w:t>25</w:t>
      </w:r>
      <w:r w:rsidRPr="007A0543">
        <w:rPr>
          <w:lang w:val="en-GB"/>
        </w:rPr>
        <w:fldChar w:fldCharType="end"/>
      </w:r>
    </w:p>
    <w:p w14:paraId="5E2EF70E" w14:textId="17F46060"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3.5.5</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Plans for Improvement</w:t>
      </w:r>
      <w:r w:rsidRPr="007A0543">
        <w:rPr>
          <w:lang w:val="en-GB"/>
        </w:rPr>
        <w:tab/>
      </w:r>
      <w:r w:rsidRPr="007A0543">
        <w:rPr>
          <w:lang w:val="en-GB"/>
        </w:rPr>
        <w:fldChar w:fldCharType="begin"/>
      </w:r>
      <w:r w:rsidRPr="007A0543">
        <w:rPr>
          <w:lang w:val="en-GB"/>
        </w:rPr>
        <w:instrText xml:space="preserve"> PAGEREF _Toc198969829 \h </w:instrText>
      </w:r>
      <w:r w:rsidRPr="007A0543">
        <w:rPr>
          <w:lang w:val="en-GB"/>
        </w:rPr>
      </w:r>
      <w:r w:rsidRPr="007A0543">
        <w:rPr>
          <w:lang w:val="en-GB"/>
        </w:rPr>
        <w:fldChar w:fldCharType="separate"/>
      </w:r>
      <w:r w:rsidRPr="007A0543">
        <w:rPr>
          <w:lang w:val="en-GB"/>
        </w:rPr>
        <w:t>27</w:t>
      </w:r>
      <w:r w:rsidRPr="007A0543">
        <w:rPr>
          <w:lang w:val="en-GB"/>
        </w:rPr>
        <w:fldChar w:fldCharType="end"/>
      </w:r>
    </w:p>
    <w:p w14:paraId="4AC8AED3" w14:textId="7924418D" w:rsidR="009F36AC" w:rsidRPr="007A0543" w:rsidRDefault="009F36AC">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t>4</w:t>
      </w:r>
      <w:r w:rsidRPr="007A0543">
        <w:rPr>
          <w:rFonts w:asciiTheme="minorHAnsi" w:eastAsiaTheme="minorEastAsia" w:hAnsiTheme="minorHAnsi" w:cstheme="minorBidi"/>
          <w:b w:val="0"/>
          <w:noProof w:val="0"/>
          <w:kern w:val="2"/>
          <w:sz w:val="24"/>
          <w:szCs w:val="24"/>
          <w:lang w:val="en-GB" w:eastAsia="en-GB"/>
          <w14:ligatures w14:val="standardContextual"/>
        </w:rPr>
        <w:tab/>
      </w:r>
      <w:r w:rsidRPr="007A0543">
        <w:rPr>
          <w:noProof w:val="0"/>
          <w:lang w:val="en-GB"/>
        </w:rPr>
        <w:t>Literature Review</w:t>
      </w:r>
      <w:r w:rsidRPr="007A0543">
        <w:rPr>
          <w:noProof w:val="0"/>
          <w:lang w:val="en-GB"/>
        </w:rPr>
        <w:tab/>
      </w:r>
      <w:r w:rsidRPr="007A0543">
        <w:rPr>
          <w:noProof w:val="0"/>
          <w:lang w:val="en-GB"/>
        </w:rPr>
        <w:fldChar w:fldCharType="begin"/>
      </w:r>
      <w:r w:rsidRPr="007A0543">
        <w:rPr>
          <w:noProof w:val="0"/>
          <w:lang w:val="en-GB"/>
        </w:rPr>
        <w:instrText xml:space="preserve"> PAGEREF _Toc198969830 \h </w:instrText>
      </w:r>
      <w:r w:rsidRPr="007A0543">
        <w:rPr>
          <w:noProof w:val="0"/>
          <w:lang w:val="en-GB"/>
        </w:rPr>
      </w:r>
      <w:r w:rsidRPr="007A0543">
        <w:rPr>
          <w:noProof w:val="0"/>
          <w:lang w:val="en-GB"/>
        </w:rPr>
        <w:fldChar w:fldCharType="separate"/>
      </w:r>
      <w:r w:rsidRPr="007A0543">
        <w:rPr>
          <w:noProof w:val="0"/>
          <w:lang w:val="en-GB"/>
        </w:rPr>
        <w:t>28</w:t>
      </w:r>
      <w:r w:rsidRPr="007A0543">
        <w:rPr>
          <w:noProof w:val="0"/>
          <w:lang w:val="en-GB"/>
        </w:rPr>
        <w:fldChar w:fldCharType="end"/>
      </w:r>
    </w:p>
    <w:p w14:paraId="0FE7AD39" w14:textId="43477A79"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lastRenderedPageBreak/>
        <w:t>4.1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Research Questions</w:t>
      </w:r>
      <w:r w:rsidRPr="007A0543">
        <w:rPr>
          <w:lang w:val="en-GB"/>
        </w:rPr>
        <w:tab/>
      </w:r>
      <w:r w:rsidRPr="007A0543">
        <w:rPr>
          <w:lang w:val="en-GB"/>
        </w:rPr>
        <w:fldChar w:fldCharType="begin"/>
      </w:r>
      <w:r w:rsidRPr="007A0543">
        <w:rPr>
          <w:lang w:val="en-GB"/>
        </w:rPr>
        <w:instrText xml:space="preserve"> PAGEREF _Toc198969831 \h </w:instrText>
      </w:r>
      <w:r w:rsidRPr="007A0543">
        <w:rPr>
          <w:lang w:val="en-GB"/>
        </w:rPr>
      </w:r>
      <w:r w:rsidRPr="007A0543">
        <w:rPr>
          <w:lang w:val="en-GB"/>
        </w:rPr>
        <w:fldChar w:fldCharType="separate"/>
      </w:r>
      <w:r w:rsidRPr="007A0543">
        <w:rPr>
          <w:lang w:val="en-GB"/>
        </w:rPr>
        <w:t>28</w:t>
      </w:r>
      <w:r w:rsidRPr="007A0543">
        <w:rPr>
          <w:lang w:val="en-GB"/>
        </w:rPr>
        <w:fldChar w:fldCharType="end"/>
      </w:r>
    </w:p>
    <w:p w14:paraId="45ED0BA5" w14:textId="7A31A597"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Data Sources</w:t>
      </w:r>
      <w:r w:rsidRPr="007A0543">
        <w:rPr>
          <w:lang w:val="en-GB"/>
        </w:rPr>
        <w:tab/>
      </w:r>
      <w:r w:rsidRPr="007A0543">
        <w:rPr>
          <w:lang w:val="en-GB"/>
        </w:rPr>
        <w:fldChar w:fldCharType="begin"/>
      </w:r>
      <w:r w:rsidRPr="007A0543">
        <w:rPr>
          <w:lang w:val="en-GB"/>
        </w:rPr>
        <w:instrText xml:space="preserve"> PAGEREF _Toc198969832 \h </w:instrText>
      </w:r>
      <w:r w:rsidRPr="007A0543">
        <w:rPr>
          <w:lang w:val="en-GB"/>
        </w:rPr>
      </w:r>
      <w:r w:rsidRPr="007A0543">
        <w:rPr>
          <w:lang w:val="en-GB"/>
        </w:rPr>
        <w:fldChar w:fldCharType="separate"/>
      </w:r>
      <w:r w:rsidRPr="007A0543">
        <w:rPr>
          <w:lang w:val="en-GB"/>
        </w:rPr>
        <w:t>28</w:t>
      </w:r>
      <w:r w:rsidRPr="007A0543">
        <w:rPr>
          <w:lang w:val="en-GB"/>
        </w:rPr>
        <w:fldChar w:fldCharType="end"/>
      </w:r>
    </w:p>
    <w:p w14:paraId="31E48BAA" w14:textId="614C1637"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Search Terms</w:t>
      </w:r>
      <w:r w:rsidRPr="007A0543">
        <w:rPr>
          <w:lang w:val="en-GB"/>
        </w:rPr>
        <w:tab/>
      </w:r>
      <w:r w:rsidRPr="007A0543">
        <w:rPr>
          <w:lang w:val="en-GB"/>
        </w:rPr>
        <w:fldChar w:fldCharType="begin"/>
      </w:r>
      <w:r w:rsidRPr="007A0543">
        <w:rPr>
          <w:lang w:val="en-GB"/>
        </w:rPr>
        <w:instrText xml:space="preserve"> PAGEREF _Toc198969833 \h </w:instrText>
      </w:r>
      <w:r w:rsidRPr="007A0543">
        <w:rPr>
          <w:lang w:val="en-GB"/>
        </w:rPr>
      </w:r>
      <w:r w:rsidRPr="007A0543">
        <w:rPr>
          <w:lang w:val="en-GB"/>
        </w:rPr>
        <w:fldChar w:fldCharType="separate"/>
      </w:r>
      <w:r w:rsidRPr="007A0543">
        <w:rPr>
          <w:lang w:val="en-GB"/>
        </w:rPr>
        <w:t>29</w:t>
      </w:r>
      <w:r w:rsidRPr="007A0543">
        <w:rPr>
          <w:lang w:val="en-GB"/>
        </w:rPr>
        <w:fldChar w:fldCharType="end"/>
      </w:r>
    </w:p>
    <w:p w14:paraId="27CEC09E" w14:textId="67D472F1"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4.4</w:t>
      </w:r>
      <w:r w:rsidRPr="007A0543">
        <w:rPr>
          <w:rFonts w:asciiTheme="minorHAnsi" w:eastAsiaTheme="minorEastAsia" w:hAnsiTheme="minorHAnsi" w:cstheme="minorBidi"/>
          <w:kern w:val="2"/>
          <w:sz w:val="24"/>
          <w:lang w:val="en-GB" w:eastAsia="en-GB"/>
          <w14:ligatures w14:val="standardContextual"/>
        </w:rPr>
        <w:tab/>
      </w:r>
      <w:r w:rsidRPr="007A0543">
        <w:rPr>
          <w:lang w:val="en-GB"/>
        </w:rPr>
        <w:t>Eligibility Criteria</w:t>
      </w:r>
      <w:r w:rsidRPr="007A0543">
        <w:rPr>
          <w:lang w:val="en-GB"/>
        </w:rPr>
        <w:tab/>
      </w:r>
      <w:r w:rsidRPr="007A0543">
        <w:rPr>
          <w:lang w:val="en-GB"/>
        </w:rPr>
        <w:fldChar w:fldCharType="begin"/>
      </w:r>
      <w:r w:rsidRPr="007A0543">
        <w:rPr>
          <w:lang w:val="en-GB"/>
        </w:rPr>
        <w:instrText xml:space="preserve"> PAGEREF _Toc198969834 \h </w:instrText>
      </w:r>
      <w:r w:rsidRPr="007A0543">
        <w:rPr>
          <w:lang w:val="en-GB"/>
        </w:rPr>
      </w:r>
      <w:r w:rsidRPr="007A0543">
        <w:rPr>
          <w:lang w:val="en-GB"/>
        </w:rPr>
        <w:fldChar w:fldCharType="separate"/>
      </w:r>
      <w:r w:rsidRPr="007A0543">
        <w:rPr>
          <w:lang w:val="en-GB"/>
        </w:rPr>
        <w:t>30</w:t>
      </w:r>
      <w:r w:rsidRPr="007A0543">
        <w:rPr>
          <w:lang w:val="en-GB"/>
        </w:rPr>
        <w:fldChar w:fldCharType="end"/>
      </w:r>
    </w:p>
    <w:p w14:paraId="41C0284B" w14:textId="086E264B"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4.5</w:t>
      </w:r>
      <w:r w:rsidRPr="007A0543">
        <w:rPr>
          <w:rFonts w:asciiTheme="minorHAnsi" w:eastAsiaTheme="minorEastAsia" w:hAnsiTheme="minorHAnsi" w:cstheme="minorBidi"/>
          <w:kern w:val="2"/>
          <w:sz w:val="24"/>
          <w:lang w:val="en-GB" w:eastAsia="en-GB"/>
          <w14:ligatures w14:val="standardContextual"/>
        </w:rPr>
        <w:tab/>
      </w:r>
      <w:r w:rsidRPr="007A0543">
        <w:rPr>
          <w:lang w:val="en-GB"/>
        </w:rPr>
        <w:t>Data Collection Process</w:t>
      </w:r>
      <w:r w:rsidRPr="007A0543">
        <w:rPr>
          <w:lang w:val="en-GB"/>
        </w:rPr>
        <w:tab/>
      </w:r>
      <w:r w:rsidRPr="007A0543">
        <w:rPr>
          <w:lang w:val="en-GB"/>
        </w:rPr>
        <w:fldChar w:fldCharType="begin"/>
      </w:r>
      <w:r w:rsidRPr="007A0543">
        <w:rPr>
          <w:lang w:val="en-GB"/>
        </w:rPr>
        <w:instrText xml:space="preserve"> PAGEREF _Toc198969835 \h </w:instrText>
      </w:r>
      <w:r w:rsidRPr="007A0543">
        <w:rPr>
          <w:lang w:val="en-GB"/>
        </w:rPr>
      </w:r>
      <w:r w:rsidRPr="007A0543">
        <w:rPr>
          <w:lang w:val="en-GB"/>
        </w:rPr>
        <w:fldChar w:fldCharType="separate"/>
      </w:r>
      <w:r w:rsidRPr="007A0543">
        <w:rPr>
          <w:lang w:val="en-GB"/>
        </w:rPr>
        <w:t>30</w:t>
      </w:r>
      <w:r w:rsidRPr="007A0543">
        <w:rPr>
          <w:lang w:val="en-GB"/>
        </w:rPr>
        <w:fldChar w:fldCharType="end"/>
      </w:r>
    </w:p>
    <w:p w14:paraId="03D6963F" w14:textId="325EB98A"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4.6</w:t>
      </w:r>
      <w:r w:rsidRPr="007A0543">
        <w:rPr>
          <w:rFonts w:asciiTheme="minorHAnsi" w:eastAsiaTheme="minorEastAsia" w:hAnsiTheme="minorHAnsi" w:cstheme="minorBidi"/>
          <w:kern w:val="2"/>
          <w:sz w:val="24"/>
          <w:lang w:val="en-GB" w:eastAsia="en-GB"/>
          <w14:ligatures w14:val="standardContextual"/>
        </w:rPr>
        <w:tab/>
      </w:r>
      <w:r w:rsidRPr="007A0543">
        <w:rPr>
          <w:lang w:val="en-GB"/>
        </w:rPr>
        <w:t>Discussion</w:t>
      </w:r>
      <w:r w:rsidRPr="007A0543">
        <w:rPr>
          <w:lang w:val="en-GB"/>
        </w:rPr>
        <w:tab/>
      </w:r>
      <w:r w:rsidRPr="007A0543">
        <w:rPr>
          <w:lang w:val="en-GB"/>
        </w:rPr>
        <w:fldChar w:fldCharType="begin"/>
      </w:r>
      <w:r w:rsidRPr="007A0543">
        <w:rPr>
          <w:lang w:val="en-GB"/>
        </w:rPr>
        <w:instrText xml:space="preserve"> PAGEREF _Toc198969836 \h </w:instrText>
      </w:r>
      <w:r w:rsidRPr="007A0543">
        <w:rPr>
          <w:lang w:val="en-GB"/>
        </w:rPr>
      </w:r>
      <w:r w:rsidRPr="007A0543">
        <w:rPr>
          <w:lang w:val="en-GB"/>
        </w:rPr>
        <w:fldChar w:fldCharType="separate"/>
      </w:r>
      <w:r w:rsidRPr="007A0543">
        <w:rPr>
          <w:lang w:val="en-GB"/>
        </w:rPr>
        <w:t>31</w:t>
      </w:r>
      <w:r w:rsidRPr="007A0543">
        <w:rPr>
          <w:lang w:val="en-GB"/>
        </w:rPr>
        <w:fldChar w:fldCharType="end"/>
      </w:r>
    </w:p>
    <w:p w14:paraId="5A4EAFEC" w14:textId="2805166F"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4.6.1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RQ1: How does using Protocol Buffers impact the performance of HTTP-based REST architectures?</w:t>
      </w:r>
      <w:r w:rsidRPr="007A0543">
        <w:rPr>
          <w:lang w:val="en-GB"/>
        </w:rPr>
        <w:tab/>
      </w:r>
      <w:r w:rsidRPr="007A0543">
        <w:rPr>
          <w:lang w:val="en-GB"/>
        </w:rPr>
        <w:fldChar w:fldCharType="begin"/>
      </w:r>
      <w:r w:rsidRPr="007A0543">
        <w:rPr>
          <w:lang w:val="en-GB"/>
        </w:rPr>
        <w:instrText xml:space="preserve"> PAGEREF _Toc198969837 \h </w:instrText>
      </w:r>
      <w:r w:rsidRPr="007A0543">
        <w:rPr>
          <w:lang w:val="en-GB"/>
        </w:rPr>
      </w:r>
      <w:r w:rsidRPr="007A0543">
        <w:rPr>
          <w:lang w:val="en-GB"/>
        </w:rPr>
        <w:fldChar w:fldCharType="separate"/>
      </w:r>
      <w:r w:rsidRPr="007A0543">
        <w:rPr>
          <w:lang w:val="en-GB"/>
        </w:rPr>
        <w:t>32</w:t>
      </w:r>
      <w:r w:rsidRPr="007A0543">
        <w:rPr>
          <w:lang w:val="en-GB"/>
        </w:rPr>
        <w:fldChar w:fldCharType="end"/>
      </w:r>
    </w:p>
    <w:p w14:paraId="17BFE40D" w14:textId="70E8AF6F"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4.6.2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RQ2: To what extent can Protocol Buffers improve energy efficiency in HTTP-based REST architecture communications compared to JSON?</w:t>
      </w:r>
      <w:r w:rsidRPr="007A0543">
        <w:rPr>
          <w:lang w:val="en-GB"/>
        </w:rPr>
        <w:tab/>
      </w:r>
      <w:r w:rsidRPr="007A0543">
        <w:rPr>
          <w:lang w:val="en-GB"/>
        </w:rPr>
        <w:fldChar w:fldCharType="begin"/>
      </w:r>
      <w:r w:rsidRPr="007A0543">
        <w:rPr>
          <w:lang w:val="en-GB"/>
        </w:rPr>
        <w:instrText xml:space="preserve"> PAGEREF _Toc198969838 \h </w:instrText>
      </w:r>
      <w:r w:rsidRPr="007A0543">
        <w:rPr>
          <w:lang w:val="en-GB"/>
        </w:rPr>
      </w:r>
      <w:r w:rsidRPr="007A0543">
        <w:rPr>
          <w:lang w:val="en-GB"/>
        </w:rPr>
        <w:fldChar w:fldCharType="separate"/>
      </w:r>
      <w:r w:rsidRPr="007A0543">
        <w:rPr>
          <w:lang w:val="en-GB"/>
        </w:rPr>
        <w:t>36</w:t>
      </w:r>
      <w:r w:rsidRPr="007A0543">
        <w:rPr>
          <w:lang w:val="en-GB"/>
        </w:rPr>
        <w:fldChar w:fldCharType="end"/>
      </w:r>
    </w:p>
    <w:p w14:paraId="379C8F1B" w14:textId="784E7D85"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4.7</w:t>
      </w:r>
      <w:r w:rsidRPr="007A0543">
        <w:rPr>
          <w:rFonts w:asciiTheme="minorHAnsi" w:eastAsiaTheme="minorEastAsia" w:hAnsiTheme="minorHAnsi" w:cstheme="minorBidi"/>
          <w:kern w:val="2"/>
          <w:sz w:val="24"/>
          <w:lang w:val="en-GB" w:eastAsia="en-GB"/>
          <w14:ligatures w14:val="standardContextual"/>
        </w:rPr>
        <w:tab/>
      </w:r>
      <w:r w:rsidRPr="007A0543">
        <w:rPr>
          <w:lang w:val="en-GB"/>
        </w:rPr>
        <w:t>Conclusion</w:t>
      </w:r>
      <w:r w:rsidRPr="007A0543">
        <w:rPr>
          <w:lang w:val="en-GB"/>
        </w:rPr>
        <w:tab/>
      </w:r>
      <w:r w:rsidRPr="007A0543">
        <w:rPr>
          <w:lang w:val="en-GB"/>
        </w:rPr>
        <w:fldChar w:fldCharType="begin"/>
      </w:r>
      <w:r w:rsidRPr="007A0543">
        <w:rPr>
          <w:lang w:val="en-GB"/>
        </w:rPr>
        <w:instrText xml:space="preserve"> PAGEREF _Toc198969839 \h </w:instrText>
      </w:r>
      <w:r w:rsidRPr="007A0543">
        <w:rPr>
          <w:lang w:val="en-GB"/>
        </w:rPr>
      </w:r>
      <w:r w:rsidRPr="007A0543">
        <w:rPr>
          <w:lang w:val="en-GB"/>
        </w:rPr>
        <w:fldChar w:fldCharType="separate"/>
      </w:r>
      <w:r w:rsidRPr="007A0543">
        <w:rPr>
          <w:lang w:val="en-GB"/>
        </w:rPr>
        <w:t>38</w:t>
      </w:r>
      <w:r w:rsidRPr="007A0543">
        <w:rPr>
          <w:lang w:val="en-GB"/>
        </w:rPr>
        <w:fldChar w:fldCharType="end"/>
      </w:r>
    </w:p>
    <w:p w14:paraId="0C2AC41F" w14:textId="66D98AD4" w:rsidR="009F36AC" w:rsidRPr="007A0543" w:rsidRDefault="009F36AC">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t>5</w:t>
      </w:r>
      <w:r w:rsidRPr="007A0543">
        <w:rPr>
          <w:rFonts w:asciiTheme="minorHAnsi" w:eastAsiaTheme="minorEastAsia" w:hAnsiTheme="minorHAnsi" w:cstheme="minorBidi"/>
          <w:b w:val="0"/>
          <w:noProof w:val="0"/>
          <w:kern w:val="2"/>
          <w:sz w:val="24"/>
          <w:szCs w:val="24"/>
          <w:lang w:val="en-GB" w:eastAsia="en-GB"/>
          <w14:ligatures w14:val="standardContextual"/>
        </w:rPr>
        <w:tab/>
      </w:r>
      <w:r w:rsidRPr="007A0543">
        <w:rPr>
          <w:noProof w:val="0"/>
          <w:lang w:val="en-GB"/>
        </w:rPr>
        <w:t>Experiment</w:t>
      </w:r>
      <w:r w:rsidRPr="007A0543">
        <w:rPr>
          <w:noProof w:val="0"/>
          <w:lang w:val="en-GB"/>
        </w:rPr>
        <w:tab/>
      </w:r>
      <w:r w:rsidRPr="007A0543">
        <w:rPr>
          <w:noProof w:val="0"/>
          <w:lang w:val="en-GB"/>
        </w:rPr>
        <w:fldChar w:fldCharType="begin"/>
      </w:r>
      <w:r w:rsidRPr="007A0543">
        <w:rPr>
          <w:noProof w:val="0"/>
          <w:lang w:val="en-GB"/>
        </w:rPr>
        <w:instrText xml:space="preserve"> PAGEREF _Toc198969840 \h </w:instrText>
      </w:r>
      <w:r w:rsidRPr="007A0543">
        <w:rPr>
          <w:noProof w:val="0"/>
          <w:lang w:val="en-GB"/>
        </w:rPr>
      </w:r>
      <w:r w:rsidRPr="007A0543">
        <w:rPr>
          <w:noProof w:val="0"/>
          <w:lang w:val="en-GB"/>
        </w:rPr>
        <w:fldChar w:fldCharType="separate"/>
      </w:r>
      <w:r w:rsidRPr="007A0543">
        <w:rPr>
          <w:noProof w:val="0"/>
          <w:lang w:val="en-GB"/>
        </w:rPr>
        <w:t>39</w:t>
      </w:r>
      <w:r w:rsidRPr="007A0543">
        <w:rPr>
          <w:noProof w:val="0"/>
          <w:lang w:val="en-GB"/>
        </w:rPr>
        <w:fldChar w:fldCharType="end"/>
      </w:r>
    </w:p>
    <w:p w14:paraId="5FB28D69" w14:textId="63891EE5"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5.1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Project selection and analysis</w:t>
      </w:r>
      <w:r w:rsidRPr="007A0543">
        <w:rPr>
          <w:lang w:val="en-GB"/>
        </w:rPr>
        <w:tab/>
      </w:r>
      <w:r w:rsidRPr="007A0543">
        <w:rPr>
          <w:lang w:val="en-GB"/>
        </w:rPr>
        <w:fldChar w:fldCharType="begin"/>
      </w:r>
      <w:r w:rsidRPr="007A0543">
        <w:rPr>
          <w:lang w:val="en-GB"/>
        </w:rPr>
        <w:instrText xml:space="preserve"> PAGEREF _Toc198969841 \h </w:instrText>
      </w:r>
      <w:r w:rsidRPr="007A0543">
        <w:rPr>
          <w:lang w:val="en-GB"/>
        </w:rPr>
      </w:r>
      <w:r w:rsidRPr="007A0543">
        <w:rPr>
          <w:lang w:val="en-GB"/>
        </w:rPr>
        <w:fldChar w:fldCharType="separate"/>
      </w:r>
      <w:r w:rsidRPr="007A0543">
        <w:rPr>
          <w:lang w:val="en-GB"/>
        </w:rPr>
        <w:t>39</w:t>
      </w:r>
      <w:r w:rsidRPr="007A0543">
        <w:rPr>
          <w:lang w:val="en-GB"/>
        </w:rPr>
        <w:fldChar w:fldCharType="end"/>
      </w:r>
    </w:p>
    <w:p w14:paraId="5FE7DF2B" w14:textId="282C17A1"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5.2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Migration process</w:t>
      </w:r>
      <w:r w:rsidRPr="007A0543">
        <w:rPr>
          <w:lang w:val="en-GB"/>
        </w:rPr>
        <w:tab/>
      </w:r>
      <w:r w:rsidRPr="007A0543">
        <w:rPr>
          <w:lang w:val="en-GB"/>
        </w:rPr>
        <w:fldChar w:fldCharType="begin"/>
      </w:r>
      <w:r w:rsidRPr="007A0543">
        <w:rPr>
          <w:lang w:val="en-GB"/>
        </w:rPr>
        <w:instrText xml:space="preserve"> PAGEREF _Toc198969842 \h </w:instrText>
      </w:r>
      <w:r w:rsidRPr="007A0543">
        <w:rPr>
          <w:lang w:val="en-GB"/>
        </w:rPr>
      </w:r>
      <w:r w:rsidRPr="007A0543">
        <w:rPr>
          <w:lang w:val="en-GB"/>
        </w:rPr>
        <w:fldChar w:fldCharType="separate"/>
      </w:r>
      <w:r w:rsidRPr="007A0543">
        <w:rPr>
          <w:lang w:val="en-GB"/>
        </w:rPr>
        <w:t>40</w:t>
      </w:r>
      <w:r w:rsidRPr="007A0543">
        <w:rPr>
          <w:lang w:val="en-GB"/>
        </w:rPr>
        <w:fldChar w:fldCharType="end"/>
      </w:r>
    </w:p>
    <w:p w14:paraId="5D694F48" w14:textId="38FCFC1D"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5.2.1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Components</w:t>
      </w:r>
      <w:r w:rsidRPr="007A0543">
        <w:rPr>
          <w:lang w:val="en-GB"/>
        </w:rPr>
        <w:tab/>
      </w:r>
      <w:r w:rsidRPr="007A0543">
        <w:rPr>
          <w:lang w:val="en-GB"/>
        </w:rPr>
        <w:fldChar w:fldCharType="begin"/>
      </w:r>
      <w:r w:rsidRPr="007A0543">
        <w:rPr>
          <w:lang w:val="en-GB"/>
        </w:rPr>
        <w:instrText xml:space="preserve"> PAGEREF _Toc198969843 \h </w:instrText>
      </w:r>
      <w:r w:rsidRPr="007A0543">
        <w:rPr>
          <w:lang w:val="en-GB"/>
        </w:rPr>
      </w:r>
      <w:r w:rsidRPr="007A0543">
        <w:rPr>
          <w:lang w:val="en-GB"/>
        </w:rPr>
        <w:fldChar w:fldCharType="separate"/>
      </w:r>
      <w:r w:rsidRPr="007A0543">
        <w:rPr>
          <w:lang w:val="en-GB"/>
        </w:rPr>
        <w:t>40</w:t>
      </w:r>
      <w:r w:rsidRPr="007A0543">
        <w:rPr>
          <w:lang w:val="en-GB"/>
        </w:rPr>
        <w:fldChar w:fldCharType="end"/>
      </w:r>
    </w:p>
    <w:p w14:paraId="2C13751E" w14:textId="7ADD3EAF"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5.2.2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Strategy</w:t>
      </w:r>
      <w:r w:rsidRPr="007A0543">
        <w:rPr>
          <w:lang w:val="en-GB"/>
        </w:rPr>
        <w:tab/>
      </w:r>
      <w:r w:rsidRPr="007A0543">
        <w:rPr>
          <w:lang w:val="en-GB"/>
        </w:rPr>
        <w:fldChar w:fldCharType="begin"/>
      </w:r>
      <w:r w:rsidRPr="007A0543">
        <w:rPr>
          <w:lang w:val="en-GB"/>
        </w:rPr>
        <w:instrText xml:space="preserve"> PAGEREF _Toc198969844 \h </w:instrText>
      </w:r>
      <w:r w:rsidRPr="007A0543">
        <w:rPr>
          <w:lang w:val="en-GB"/>
        </w:rPr>
      </w:r>
      <w:r w:rsidRPr="007A0543">
        <w:rPr>
          <w:lang w:val="en-GB"/>
        </w:rPr>
        <w:fldChar w:fldCharType="separate"/>
      </w:r>
      <w:r w:rsidRPr="007A0543">
        <w:rPr>
          <w:lang w:val="en-GB"/>
        </w:rPr>
        <w:t>41</w:t>
      </w:r>
      <w:r w:rsidRPr="007A0543">
        <w:rPr>
          <w:lang w:val="en-GB"/>
        </w:rPr>
        <w:fldChar w:fldCharType="end"/>
      </w:r>
    </w:p>
    <w:p w14:paraId="0180D253" w14:textId="1261A842"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5.3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Migration</w:t>
      </w:r>
      <w:r w:rsidRPr="007A0543">
        <w:rPr>
          <w:lang w:val="en-GB"/>
        </w:rPr>
        <w:tab/>
      </w:r>
      <w:r w:rsidRPr="007A0543">
        <w:rPr>
          <w:lang w:val="en-GB"/>
        </w:rPr>
        <w:fldChar w:fldCharType="begin"/>
      </w:r>
      <w:r w:rsidRPr="007A0543">
        <w:rPr>
          <w:lang w:val="en-GB"/>
        </w:rPr>
        <w:instrText xml:space="preserve"> PAGEREF _Toc198969845 \h </w:instrText>
      </w:r>
      <w:r w:rsidRPr="007A0543">
        <w:rPr>
          <w:lang w:val="en-GB"/>
        </w:rPr>
      </w:r>
      <w:r w:rsidRPr="007A0543">
        <w:rPr>
          <w:lang w:val="en-GB"/>
        </w:rPr>
        <w:fldChar w:fldCharType="separate"/>
      </w:r>
      <w:r w:rsidRPr="007A0543">
        <w:rPr>
          <w:lang w:val="en-GB"/>
        </w:rPr>
        <w:t>42</w:t>
      </w:r>
      <w:r w:rsidRPr="007A0543">
        <w:rPr>
          <w:lang w:val="en-GB"/>
        </w:rPr>
        <w:fldChar w:fldCharType="end"/>
      </w:r>
    </w:p>
    <w:p w14:paraId="46116623" w14:textId="156FE79C"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5.3.1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Dependencies and Plugins</w:t>
      </w:r>
      <w:r w:rsidRPr="007A0543">
        <w:rPr>
          <w:lang w:val="en-GB"/>
        </w:rPr>
        <w:tab/>
      </w:r>
      <w:r w:rsidRPr="007A0543">
        <w:rPr>
          <w:lang w:val="en-GB"/>
        </w:rPr>
        <w:fldChar w:fldCharType="begin"/>
      </w:r>
      <w:r w:rsidRPr="007A0543">
        <w:rPr>
          <w:lang w:val="en-GB"/>
        </w:rPr>
        <w:instrText xml:space="preserve"> PAGEREF _Toc198969846 \h </w:instrText>
      </w:r>
      <w:r w:rsidRPr="007A0543">
        <w:rPr>
          <w:lang w:val="en-GB"/>
        </w:rPr>
      </w:r>
      <w:r w:rsidRPr="007A0543">
        <w:rPr>
          <w:lang w:val="en-GB"/>
        </w:rPr>
        <w:fldChar w:fldCharType="separate"/>
      </w:r>
      <w:r w:rsidRPr="007A0543">
        <w:rPr>
          <w:lang w:val="en-GB"/>
        </w:rPr>
        <w:t>42</w:t>
      </w:r>
      <w:r w:rsidRPr="007A0543">
        <w:rPr>
          <w:lang w:val="en-GB"/>
        </w:rPr>
        <w:fldChar w:fldCharType="end"/>
      </w:r>
    </w:p>
    <w:p w14:paraId="24881819" w14:textId="26FB31F6"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5.3.2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User Domain Migration</w:t>
      </w:r>
      <w:r w:rsidRPr="007A0543">
        <w:rPr>
          <w:lang w:val="en-GB"/>
        </w:rPr>
        <w:tab/>
      </w:r>
      <w:r w:rsidRPr="007A0543">
        <w:rPr>
          <w:lang w:val="en-GB"/>
        </w:rPr>
        <w:fldChar w:fldCharType="begin"/>
      </w:r>
      <w:r w:rsidRPr="007A0543">
        <w:rPr>
          <w:lang w:val="en-GB"/>
        </w:rPr>
        <w:instrText xml:space="preserve"> PAGEREF _Toc198969847 \h </w:instrText>
      </w:r>
      <w:r w:rsidRPr="007A0543">
        <w:rPr>
          <w:lang w:val="en-GB"/>
        </w:rPr>
      </w:r>
      <w:r w:rsidRPr="007A0543">
        <w:rPr>
          <w:lang w:val="en-GB"/>
        </w:rPr>
        <w:fldChar w:fldCharType="separate"/>
      </w:r>
      <w:r w:rsidRPr="007A0543">
        <w:rPr>
          <w:lang w:val="en-GB"/>
        </w:rPr>
        <w:t>45</w:t>
      </w:r>
      <w:r w:rsidRPr="007A0543">
        <w:rPr>
          <w:lang w:val="en-GB"/>
        </w:rPr>
        <w:fldChar w:fldCharType="end"/>
      </w:r>
    </w:p>
    <w:p w14:paraId="14112BAF" w14:textId="74D807CE"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5.3.3</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Product Entity Domain Migration</w:t>
      </w:r>
      <w:r w:rsidRPr="007A0543">
        <w:rPr>
          <w:lang w:val="en-GB"/>
        </w:rPr>
        <w:tab/>
      </w:r>
      <w:r w:rsidRPr="007A0543">
        <w:rPr>
          <w:lang w:val="en-GB"/>
        </w:rPr>
        <w:fldChar w:fldCharType="begin"/>
      </w:r>
      <w:r w:rsidRPr="007A0543">
        <w:rPr>
          <w:lang w:val="en-GB"/>
        </w:rPr>
        <w:instrText xml:space="preserve"> PAGEREF _Toc198969848 \h </w:instrText>
      </w:r>
      <w:r w:rsidRPr="007A0543">
        <w:rPr>
          <w:lang w:val="en-GB"/>
        </w:rPr>
      </w:r>
      <w:r w:rsidRPr="007A0543">
        <w:rPr>
          <w:lang w:val="en-GB"/>
        </w:rPr>
        <w:fldChar w:fldCharType="separate"/>
      </w:r>
      <w:r w:rsidRPr="007A0543">
        <w:rPr>
          <w:lang w:val="en-GB"/>
        </w:rPr>
        <w:t>47</w:t>
      </w:r>
      <w:r w:rsidRPr="007A0543">
        <w:rPr>
          <w:lang w:val="en-GB"/>
        </w:rPr>
        <w:fldChar w:fldCharType="end"/>
      </w:r>
    </w:p>
    <w:p w14:paraId="71C59FAE" w14:textId="4F24700F"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5.3.4</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Kubernetes Cluster Setup</w:t>
      </w:r>
      <w:r w:rsidRPr="007A0543">
        <w:rPr>
          <w:lang w:val="en-GB"/>
        </w:rPr>
        <w:tab/>
      </w:r>
      <w:r w:rsidRPr="007A0543">
        <w:rPr>
          <w:lang w:val="en-GB"/>
        </w:rPr>
        <w:fldChar w:fldCharType="begin"/>
      </w:r>
      <w:r w:rsidRPr="007A0543">
        <w:rPr>
          <w:lang w:val="en-GB"/>
        </w:rPr>
        <w:instrText xml:space="preserve"> PAGEREF _Toc198969849 \h </w:instrText>
      </w:r>
      <w:r w:rsidRPr="007A0543">
        <w:rPr>
          <w:lang w:val="en-GB"/>
        </w:rPr>
      </w:r>
      <w:r w:rsidRPr="007A0543">
        <w:rPr>
          <w:lang w:val="en-GB"/>
        </w:rPr>
        <w:fldChar w:fldCharType="separate"/>
      </w:r>
      <w:r w:rsidRPr="007A0543">
        <w:rPr>
          <w:lang w:val="en-GB"/>
        </w:rPr>
        <w:t>48</w:t>
      </w:r>
      <w:r w:rsidRPr="007A0543">
        <w:rPr>
          <w:lang w:val="en-GB"/>
        </w:rPr>
        <w:fldChar w:fldCharType="end"/>
      </w:r>
    </w:p>
    <w:p w14:paraId="458BBE83" w14:textId="20DFCA4A"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5.4</w:t>
      </w:r>
      <w:r w:rsidRPr="007A0543">
        <w:rPr>
          <w:rFonts w:asciiTheme="minorHAnsi" w:eastAsiaTheme="minorEastAsia" w:hAnsiTheme="minorHAnsi" w:cstheme="minorBidi"/>
          <w:kern w:val="2"/>
          <w:sz w:val="24"/>
          <w:lang w:val="en-GB" w:eastAsia="en-GB"/>
          <w14:ligatures w14:val="standardContextual"/>
        </w:rPr>
        <w:tab/>
      </w:r>
      <w:r w:rsidRPr="007A0543">
        <w:rPr>
          <w:lang w:val="en-GB"/>
        </w:rPr>
        <w:t>Analysis</w:t>
      </w:r>
      <w:r w:rsidRPr="007A0543">
        <w:rPr>
          <w:lang w:val="en-GB"/>
        </w:rPr>
        <w:tab/>
      </w:r>
      <w:r w:rsidRPr="007A0543">
        <w:rPr>
          <w:lang w:val="en-GB"/>
        </w:rPr>
        <w:fldChar w:fldCharType="begin"/>
      </w:r>
      <w:r w:rsidRPr="007A0543">
        <w:rPr>
          <w:lang w:val="en-GB"/>
        </w:rPr>
        <w:instrText xml:space="preserve"> PAGEREF _Toc198969850 \h </w:instrText>
      </w:r>
      <w:r w:rsidRPr="007A0543">
        <w:rPr>
          <w:lang w:val="en-GB"/>
        </w:rPr>
      </w:r>
      <w:r w:rsidRPr="007A0543">
        <w:rPr>
          <w:lang w:val="en-GB"/>
        </w:rPr>
        <w:fldChar w:fldCharType="separate"/>
      </w:r>
      <w:r w:rsidRPr="007A0543">
        <w:rPr>
          <w:lang w:val="en-GB"/>
        </w:rPr>
        <w:t>51</w:t>
      </w:r>
      <w:r w:rsidRPr="007A0543">
        <w:rPr>
          <w:lang w:val="en-GB"/>
        </w:rPr>
        <w:fldChar w:fldCharType="end"/>
      </w:r>
    </w:p>
    <w:p w14:paraId="1D187B70" w14:textId="0267C9A1"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5.4.1</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Goal Question Metric</w:t>
      </w:r>
      <w:r w:rsidRPr="007A0543">
        <w:rPr>
          <w:lang w:val="en-GB"/>
        </w:rPr>
        <w:tab/>
      </w:r>
      <w:r w:rsidRPr="007A0543">
        <w:rPr>
          <w:lang w:val="en-GB"/>
        </w:rPr>
        <w:fldChar w:fldCharType="begin"/>
      </w:r>
      <w:r w:rsidRPr="007A0543">
        <w:rPr>
          <w:lang w:val="en-GB"/>
        </w:rPr>
        <w:instrText xml:space="preserve"> PAGEREF _Toc198969851 \h </w:instrText>
      </w:r>
      <w:r w:rsidRPr="007A0543">
        <w:rPr>
          <w:lang w:val="en-GB"/>
        </w:rPr>
      </w:r>
      <w:r w:rsidRPr="007A0543">
        <w:rPr>
          <w:lang w:val="en-GB"/>
        </w:rPr>
        <w:fldChar w:fldCharType="separate"/>
      </w:r>
      <w:r w:rsidRPr="007A0543">
        <w:rPr>
          <w:lang w:val="en-GB"/>
        </w:rPr>
        <w:t>52</w:t>
      </w:r>
      <w:r w:rsidRPr="007A0543">
        <w:rPr>
          <w:lang w:val="en-GB"/>
        </w:rPr>
        <w:fldChar w:fldCharType="end"/>
      </w:r>
    </w:p>
    <w:p w14:paraId="4F4434FA" w14:textId="4C50AA55"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5.4.2</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Performed Experiments</w:t>
      </w:r>
      <w:r w:rsidRPr="007A0543">
        <w:rPr>
          <w:lang w:val="en-GB"/>
        </w:rPr>
        <w:tab/>
      </w:r>
      <w:r w:rsidRPr="007A0543">
        <w:rPr>
          <w:lang w:val="en-GB"/>
        </w:rPr>
        <w:fldChar w:fldCharType="begin"/>
      </w:r>
      <w:r w:rsidRPr="007A0543">
        <w:rPr>
          <w:lang w:val="en-GB"/>
        </w:rPr>
        <w:instrText xml:space="preserve"> PAGEREF _Toc198969852 \h </w:instrText>
      </w:r>
      <w:r w:rsidRPr="007A0543">
        <w:rPr>
          <w:lang w:val="en-GB"/>
        </w:rPr>
      </w:r>
      <w:r w:rsidRPr="007A0543">
        <w:rPr>
          <w:lang w:val="en-GB"/>
        </w:rPr>
        <w:fldChar w:fldCharType="separate"/>
      </w:r>
      <w:r w:rsidRPr="007A0543">
        <w:rPr>
          <w:lang w:val="en-GB"/>
        </w:rPr>
        <w:t>54</w:t>
      </w:r>
      <w:r w:rsidRPr="007A0543">
        <w:rPr>
          <w:lang w:val="en-GB"/>
        </w:rPr>
        <w:fldChar w:fldCharType="end"/>
      </w:r>
    </w:p>
    <w:p w14:paraId="06B14AFE" w14:textId="681BD32E"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5.4.3</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Performance Tests Setup</w:t>
      </w:r>
      <w:r w:rsidRPr="007A0543">
        <w:rPr>
          <w:lang w:val="en-GB"/>
        </w:rPr>
        <w:tab/>
      </w:r>
      <w:r w:rsidRPr="007A0543">
        <w:rPr>
          <w:lang w:val="en-GB"/>
        </w:rPr>
        <w:fldChar w:fldCharType="begin"/>
      </w:r>
      <w:r w:rsidRPr="007A0543">
        <w:rPr>
          <w:lang w:val="en-GB"/>
        </w:rPr>
        <w:instrText xml:space="preserve"> PAGEREF _Toc198969853 \h </w:instrText>
      </w:r>
      <w:r w:rsidRPr="007A0543">
        <w:rPr>
          <w:lang w:val="en-GB"/>
        </w:rPr>
      </w:r>
      <w:r w:rsidRPr="007A0543">
        <w:rPr>
          <w:lang w:val="en-GB"/>
        </w:rPr>
        <w:fldChar w:fldCharType="separate"/>
      </w:r>
      <w:r w:rsidRPr="007A0543">
        <w:rPr>
          <w:lang w:val="en-GB"/>
        </w:rPr>
        <w:t>54</w:t>
      </w:r>
      <w:r w:rsidRPr="007A0543">
        <w:rPr>
          <w:lang w:val="en-GB"/>
        </w:rPr>
        <w:fldChar w:fldCharType="end"/>
      </w:r>
    </w:p>
    <w:p w14:paraId="5A96A287" w14:textId="43D8B1C5" w:rsidR="009F36AC" w:rsidRPr="007A0543" w:rsidRDefault="009F36AC">
      <w:pPr>
        <w:pStyle w:val="TOC3"/>
        <w:rPr>
          <w:rFonts w:asciiTheme="minorHAnsi" w:eastAsiaTheme="minorEastAsia" w:hAnsiTheme="minorHAnsi" w:cstheme="minorBidi"/>
          <w:kern w:val="2"/>
          <w:sz w:val="24"/>
          <w:szCs w:val="24"/>
          <w:lang w:val="en-GB" w:eastAsia="en-GB"/>
          <w14:ligatures w14:val="standardContextual"/>
        </w:rPr>
      </w:pPr>
      <w:r w:rsidRPr="007A0543">
        <w:rPr>
          <w:lang w:val="en-GB"/>
        </w:rPr>
        <w:t>5.4.4</w:t>
      </w:r>
      <w:r w:rsidRPr="007A0543">
        <w:rPr>
          <w:rFonts w:asciiTheme="minorHAnsi" w:eastAsiaTheme="minorEastAsia" w:hAnsiTheme="minorHAnsi" w:cstheme="minorBidi"/>
          <w:kern w:val="2"/>
          <w:sz w:val="24"/>
          <w:szCs w:val="24"/>
          <w:lang w:val="en-GB" w:eastAsia="en-GB"/>
          <w14:ligatures w14:val="standardContextual"/>
        </w:rPr>
        <w:tab/>
      </w:r>
      <w:r w:rsidRPr="007A0543">
        <w:rPr>
          <w:lang w:val="en-GB"/>
        </w:rPr>
        <w:t>Energy Consumption Tests</w:t>
      </w:r>
      <w:r w:rsidRPr="007A0543">
        <w:rPr>
          <w:lang w:val="en-GB"/>
        </w:rPr>
        <w:tab/>
      </w:r>
      <w:r w:rsidRPr="007A0543">
        <w:rPr>
          <w:lang w:val="en-GB"/>
        </w:rPr>
        <w:fldChar w:fldCharType="begin"/>
      </w:r>
      <w:r w:rsidRPr="007A0543">
        <w:rPr>
          <w:lang w:val="en-GB"/>
        </w:rPr>
        <w:instrText xml:space="preserve"> PAGEREF _Toc198969854 \h </w:instrText>
      </w:r>
      <w:r w:rsidRPr="007A0543">
        <w:rPr>
          <w:lang w:val="en-GB"/>
        </w:rPr>
      </w:r>
      <w:r w:rsidRPr="007A0543">
        <w:rPr>
          <w:lang w:val="en-GB"/>
        </w:rPr>
        <w:fldChar w:fldCharType="separate"/>
      </w:r>
      <w:r w:rsidRPr="007A0543">
        <w:rPr>
          <w:lang w:val="en-GB"/>
        </w:rPr>
        <w:t>65</w:t>
      </w:r>
      <w:r w:rsidRPr="007A0543">
        <w:rPr>
          <w:lang w:val="en-GB"/>
        </w:rPr>
        <w:fldChar w:fldCharType="end"/>
      </w:r>
    </w:p>
    <w:p w14:paraId="5FE5EDFB" w14:textId="23F0067E"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5.5</w:t>
      </w:r>
      <w:r w:rsidRPr="007A0543">
        <w:rPr>
          <w:rFonts w:asciiTheme="minorHAnsi" w:eastAsiaTheme="minorEastAsia" w:hAnsiTheme="minorHAnsi" w:cstheme="minorBidi"/>
          <w:kern w:val="2"/>
          <w:sz w:val="24"/>
          <w:lang w:val="en-GB" w:eastAsia="en-GB"/>
          <w14:ligatures w14:val="standardContextual"/>
        </w:rPr>
        <w:tab/>
      </w:r>
      <w:r w:rsidRPr="007A0543">
        <w:rPr>
          <w:lang w:val="en-GB"/>
        </w:rPr>
        <w:t>Conclusion</w:t>
      </w:r>
      <w:r w:rsidRPr="007A0543">
        <w:rPr>
          <w:lang w:val="en-GB"/>
        </w:rPr>
        <w:tab/>
      </w:r>
      <w:r w:rsidRPr="007A0543">
        <w:rPr>
          <w:lang w:val="en-GB"/>
        </w:rPr>
        <w:fldChar w:fldCharType="begin"/>
      </w:r>
      <w:r w:rsidRPr="007A0543">
        <w:rPr>
          <w:lang w:val="en-GB"/>
        </w:rPr>
        <w:instrText xml:space="preserve"> PAGEREF _Toc198969855 \h </w:instrText>
      </w:r>
      <w:r w:rsidRPr="007A0543">
        <w:rPr>
          <w:lang w:val="en-GB"/>
        </w:rPr>
      </w:r>
      <w:r w:rsidRPr="007A0543">
        <w:rPr>
          <w:lang w:val="en-GB"/>
        </w:rPr>
        <w:fldChar w:fldCharType="separate"/>
      </w:r>
      <w:r w:rsidRPr="007A0543">
        <w:rPr>
          <w:lang w:val="en-GB"/>
        </w:rPr>
        <w:t>71</w:t>
      </w:r>
      <w:r w:rsidRPr="007A0543">
        <w:rPr>
          <w:lang w:val="en-GB"/>
        </w:rPr>
        <w:fldChar w:fldCharType="end"/>
      </w:r>
    </w:p>
    <w:p w14:paraId="12E7A754" w14:textId="02C457CD" w:rsidR="009F36AC" w:rsidRPr="007A0543" w:rsidRDefault="009F36AC">
      <w:pPr>
        <w:pStyle w:val="TOC1"/>
        <w:tabs>
          <w:tab w:val="left" w:pos="539"/>
        </w:tabs>
        <w:rPr>
          <w:rFonts w:asciiTheme="minorHAnsi" w:eastAsiaTheme="minorEastAsia" w:hAnsiTheme="minorHAnsi" w:cstheme="minorBidi"/>
          <w:b w:val="0"/>
          <w:noProof w:val="0"/>
          <w:kern w:val="2"/>
          <w:sz w:val="24"/>
          <w:szCs w:val="24"/>
          <w:lang w:val="en-GB" w:eastAsia="en-GB"/>
          <w14:ligatures w14:val="standardContextual"/>
        </w:rPr>
      </w:pPr>
      <w:r w:rsidRPr="007A0543">
        <w:rPr>
          <w:noProof w:val="0"/>
          <w:lang w:val="en-GB"/>
        </w:rPr>
        <w:t>6</w:t>
      </w:r>
      <w:r w:rsidRPr="007A0543">
        <w:rPr>
          <w:rFonts w:asciiTheme="minorHAnsi" w:eastAsiaTheme="minorEastAsia" w:hAnsiTheme="minorHAnsi" w:cstheme="minorBidi"/>
          <w:b w:val="0"/>
          <w:noProof w:val="0"/>
          <w:kern w:val="2"/>
          <w:sz w:val="24"/>
          <w:szCs w:val="24"/>
          <w:lang w:val="en-GB" w:eastAsia="en-GB"/>
          <w14:ligatures w14:val="standardContextual"/>
        </w:rPr>
        <w:tab/>
      </w:r>
      <w:r w:rsidRPr="007A0543">
        <w:rPr>
          <w:noProof w:val="0"/>
          <w:lang w:val="en-GB"/>
        </w:rPr>
        <w:t>Conclusion</w:t>
      </w:r>
      <w:r w:rsidRPr="007A0543">
        <w:rPr>
          <w:noProof w:val="0"/>
          <w:lang w:val="en-GB"/>
        </w:rPr>
        <w:tab/>
      </w:r>
      <w:r w:rsidRPr="007A0543">
        <w:rPr>
          <w:noProof w:val="0"/>
          <w:lang w:val="en-GB"/>
        </w:rPr>
        <w:fldChar w:fldCharType="begin"/>
      </w:r>
      <w:r w:rsidRPr="007A0543">
        <w:rPr>
          <w:noProof w:val="0"/>
          <w:lang w:val="en-GB"/>
        </w:rPr>
        <w:instrText xml:space="preserve"> PAGEREF _Toc198969856 \h </w:instrText>
      </w:r>
      <w:r w:rsidRPr="007A0543">
        <w:rPr>
          <w:noProof w:val="0"/>
          <w:lang w:val="en-GB"/>
        </w:rPr>
      </w:r>
      <w:r w:rsidRPr="007A0543">
        <w:rPr>
          <w:noProof w:val="0"/>
          <w:lang w:val="en-GB"/>
        </w:rPr>
        <w:fldChar w:fldCharType="separate"/>
      </w:r>
      <w:r w:rsidRPr="007A0543">
        <w:rPr>
          <w:noProof w:val="0"/>
          <w:lang w:val="en-GB"/>
        </w:rPr>
        <w:t>73</w:t>
      </w:r>
      <w:r w:rsidRPr="007A0543">
        <w:rPr>
          <w:noProof w:val="0"/>
          <w:lang w:val="en-GB"/>
        </w:rPr>
        <w:fldChar w:fldCharType="end"/>
      </w:r>
    </w:p>
    <w:p w14:paraId="5C0AFFA1" w14:textId="5B3796FA"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6.1</w:t>
      </w:r>
      <w:r w:rsidRPr="007A0543">
        <w:rPr>
          <w:rFonts w:asciiTheme="minorHAnsi" w:eastAsiaTheme="minorEastAsia" w:hAnsiTheme="minorHAnsi" w:cstheme="minorBidi"/>
          <w:kern w:val="2"/>
          <w:sz w:val="24"/>
          <w:lang w:val="en-GB" w:eastAsia="en-GB"/>
          <w14:ligatures w14:val="standardContextual"/>
        </w:rPr>
        <w:tab/>
      </w:r>
      <w:r w:rsidRPr="007A0543">
        <w:rPr>
          <w:lang w:val="en-GB"/>
        </w:rPr>
        <w:t>Accomplishments</w:t>
      </w:r>
      <w:r w:rsidRPr="007A0543">
        <w:rPr>
          <w:lang w:val="en-GB"/>
        </w:rPr>
        <w:tab/>
      </w:r>
      <w:r w:rsidRPr="007A0543">
        <w:rPr>
          <w:lang w:val="en-GB"/>
        </w:rPr>
        <w:fldChar w:fldCharType="begin"/>
      </w:r>
      <w:r w:rsidRPr="007A0543">
        <w:rPr>
          <w:lang w:val="en-GB"/>
        </w:rPr>
        <w:instrText xml:space="preserve"> PAGEREF _Toc198969857 \h </w:instrText>
      </w:r>
      <w:r w:rsidRPr="007A0543">
        <w:rPr>
          <w:lang w:val="en-GB"/>
        </w:rPr>
      </w:r>
      <w:r w:rsidRPr="007A0543">
        <w:rPr>
          <w:lang w:val="en-GB"/>
        </w:rPr>
        <w:fldChar w:fldCharType="separate"/>
      </w:r>
      <w:r w:rsidRPr="007A0543">
        <w:rPr>
          <w:lang w:val="en-GB"/>
        </w:rPr>
        <w:t>73</w:t>
      </w:r>
      <w:r w:rsidRPr="007A0543">
        <w:rPr>
          <w:lang w:val="en-GB"/>
        </w:rPr>
        <w:fldChar w:fldCharType="end"/>
      </w:r>
    </w:p>
    <w:p w14:paraId="2CFDB395" w14:textId="55736F77"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6.2</w:t>
      </w:r>
      <w:r w:rsidRPr="007A0543">
        <w:rPr>
          <w:rFonts w:asciiTheme="minorHAnsi" w:eastAsiaTheme="minorEastAsia" w:hAnsiTheme="minorHAnsi" w:cstheme="minorBidi"/>
          <w:kern w:val="2"/>
          <w:sz w:val="24"/>
          <w:lang w:val="en-GB" w:eastAsia="en-GB"/>
          <w14:ligatures w14:val="standardContextual"/>
        </w:rPr>
        <w:tab/>
      </w:r>
      <w:r w:rsidRPr="007A0543">
        <w:rPr>
          <w:lang w:val="en-GB"/>
        </w:rPr>
        <w:t>Difficulties</w:t>
      </w:r>
      <w:r w:rsidRPr="007A0543">
        <w:rPr>
          <w:lang w:val="en-GB"/>
        </w:rPr>
        <w:tab/>
      </w:r>
      <w:r w:rsidRPr="007A0543">
        <w:rPr>
          <w:lang w:val="en-GB"/>
        </w:rPr>
        <w:fldChar w:fldCharType="begin"/>
      </w:r>
      <w:r w:rsidRPr="007A0543">
        <w:rPr>
          <w:lang w:val="en-GB"/>
        </w:rPr>
        <w:instrText xml:space="preserve"> PAGEREF _Toc198969858 \h </w:instrText>
      </w:r>
      <w:r w:rsidRPr="007A0543">
        <w:rPr>
          <w:lang w:val="en-GB"/>
        </w:rPr>
      </w:r>
      <w:r w:rsidRPr="007A0543">
        <w:rPr>
          <w:lang w:val="en-GB"/>
        </w:rPr>
        <w:fldChar w:fldCharType="separate"/>
      </w:r>
      <w:r w:rsidRPr="007A0543">
        <w:rPr>
          <w:lang w:val="en-GB"/>
        </w:rPr>
        <w:t>73</w:t>
      </w:r>
      <w:r w:rsidRPr="007A0543">
        <w:rPr>
          <w:lang w:val="en-GB"/>
        </w:rPr>
        <w:fldChar w:fldCharType="end"/>
      </w:r>
    </w:p>
    <w:p w14:paraId="1BDF2AC8" w14:textId="541D8F60" w:rsidR="009F36AC" w:rsidRPr="007A0543" w:rsidRDefault="009F36AC">
      <w:pPr>
        <w:pStyle w:val="TOC2"/>
        <w:rPr>
          <w:rFonts w:asciiTheme="minorHAnsi" w:eastAsiaTheme="minorEastAsia" w:hAnsiTheme="minorHAnsi" w:cstheme="minorBidi"/>
          <w:kern w:val="2"/>
          <w:sz w:val="24"/>
          <w:lang w:val="en-GB" w:eastAsia="en-GB"/>
          <w14:ligatures w14:val="standardContextual"/>
        </w:rPr>
      </w:pPr>
      <w:r w:rsidRPr="007A0543">
        <w:rPr>
          <w:lang w:val="en-GB"/>
        </w:rPr>
        <w:t>6.3</w:t>
      </w:r>
      <w:r w:rsidRPr="007A0543">
        <w:rPr>
          <w:rFonts w:asciiTheme="minorHAnsi" w:eastAsiaTheme="minorEastAsia" w:hAnsiTheme="minorHAnsi" w:cstheme="minorBidi"/>
          <w:kern w:val="2"/>
          <w:sz w:val="24"/>
          <w:lang w:val="en-GB" w:eastAsia="en-GB"/>
          <w14:ligatures w14:val="standardContextual"/>
        </w:rPr>
        <w:tab/>
      </w:r>
      <w:r w:rsidRPr="007A0543">
        <w:rPr>
          <w:lang w:val="en-GB"/>
        </w:rPr>
        <w:t>Threats to Validity</w:t>
      </w:r>
      <w:r w:rsidRPr="007A0543">
        <w:rPr>
          <w:lang w:val="en-GB"/>
        </w:rPr>
        <w:tab/>
      </w:r>
      <w:r w:rsidRPr="007A0543">
        <w:rPr>
          <w:lang w:val="en-GB"/>
        </w:rPr>
        <w:fldChar w:fldCharType="begin"/>
      </w:r>
      <w:r w:rsidRPr="007A0543">
        <w:rPr>
          <w:lang w:val="en-GB"/>
        </w:rPr>
        <w:instrText xml:space="preserve"> PAGEREF _Toc198969859 \h </w:instrText>
      </w:r>
      <w:r w:rsidRPr="007A0543">
        <w:rPr>
          <w:lang w:val="en-GB"/>
        </w:rPr>
      </w:r>
      <w:r w:rsidRPr="007A0543">
        <w:rPr>
          <w:lang w:val="en-GB"/>
        </w:rPr>
        <w:fldChar w:fldCharType="separate"/>
      </w:r>
      <w:r w:rsidRPr="007A0543">
        <w:rPr>
          <w:lang w:val="en-GB"/>
        </w:rPr>
        <w:t>74</w:t>
      </w:r>
      <w:r w:rsidRPr="007A0543">
        <w:rPr>
          <w:lang w:val="en-GB"/>
        </w:rPr>
        <w:fldChar w:fldCharType="end"/>
      </w:r>
    </w:p>
    <w:p w14:paraId="44FC3A1E" w14:textId="5B78F15A" w:rsidR="000C63AC" w:rsidRPr="007A0543" w:rsidRDefault="00AC2878" w:rsidP="00D154A7">
      <w:pPr>
        <w:pStyle w:val="PlainText"/>
      </w:pPr>
      <w:r w:rsidRPr="007A0543">
        <w:rPr>
          <w:rFonts w:ascii="Trebuchet MS" w:eastAsia="Times New Roman" w:hAnsi="Trebuchet MS" w:cs="Times New Roman"/>
          <w:sz w:val="22"/>
          <w:szCs w:val="20"/>
        </w:rPr>
        <w:fldChar w:fldCharType="end"/>
      </w:r>
      <w:r w:rsidR="000C63AC" w:rsidRPr="007A0543">
        <w:br w:type="page"/>
      </w:r>
    </w:p>
    <w:p w14:paraId="434749B0" w14:textId="1EA14382" w:rsidR="000C63AC" w:rsidRPr="007A0543" w:rsidRDefault="000C63AC" w:rsidP="00B472CF">
      <w:pPr>
        <w:pStyle w:val="E-mailSignature"/>
        <w:rPr>
          <w:b/>
          <w:color w:val="BFBFBF" w:themeColor="background1" w:themeShade="BF"/>
          <w:sz w:val="36"/>
        </w:rPr>
        <w:sectPr w:rsidR="000C63AC" w:rsidRPr="007A0543" w:rsidSect="000B4B63">
          <w:pgSz w:w="11906" w:h="16838"/>
          <w:pgMar w:top="1985" w:right="1474" w:bottom="1418" w:left="1985" w:header="709" w:footer="709" w:gutter="0"/>
          <w:pgNumType w:fmt="lowerRoman"/>
          <w:cols w:space="708"/>
          <w:docGrid w:linePitch="360"/>
        </w:sectPr>
      </w:pPr>
    </w:p>
    <w:p w14:paraId="52961747" w14:textId="77777777" w:rsidR="00675083" w:rsidRPr="007A0543" w:rsidRDefault="00675083" w:rsidP="00675083">
      <w:pPr>
        <w:pStyle w:val="Title"/>
      </w:pPr>
      <w:commentRangeStart w:id="5"/>
      <w:r w:rsidRPr="007A0543">
        <w:lastRenderedPageBreak/>
        <w:t>List of Figures</w:t>
      </w:r>
      <w:commentRangeEnd w:id="5"/>
      <w:r w:rsidRPr="007A0543">
        <w:rPr>
          <w:rStyle w:val="CommentReference"/>
        </w:rPr>
        <w:commentReference w:id="5"/>
      </w:r>
    </w:p>
    <w:p w14:paraId="0C12ED7F" w14:textId="209B11BA" w:rsidR="000F2D8E" w:rsidRPr="007A0543" w:rsidRDefault="00C82876">
      <w:pPr>
        <w:pStyle w:val="TableofFigures"/>
        <w:tabs>
          <w:tab w:val="right" w:leader="dot" w:pos="8437"/>
        </w:tabs>
        <w:rPr>
          <w:kern w:val="2"/>
          <w:sz w:val="24"/>
          <w:szCs w:val="24"/>
          <w:lang w:eastAsia="en-GB"/>
          <w14:ligatures w14:val="standardContextual"/>
        </w:rPr>
      </w:pPr>
      <w:r w:rsidRPr="007A0543">
        <w:fldChar w:fldCharType="begin"/>
      </w:r>
      <w:r w:rsidRPr="007A0543">
        <w:instrText xml:space="preserve"> TOC \h \z \c "Figure" </w:instrText>
      </w:r>
      <w:r w:rsidRPr="007A0543">
        <w:fldChar w:fldCharType="separate"/>
      </w:r>
      <w:hyperlink w:anchor="_Toc198904669" w:history="1">
        <w:r w:rsidR="000F2D8E" w:rsidRPr="007A0543">
          <w:rPr>
            <w:rStyle w:val="Hyperlink"/>
          </w:rPr>
          <w:t>Figure 1 - REST API in action</w:t>
        </w:r>
        <w:r w:rsidR="000F2D8E" w:rsidRPr="007A0543">
          <w:rPr>
            <w:webHidden/>
          </w:rPr>
          <w:tab/>
        </w:r>
        <w:r w:rsidR="000F2D8E" w:rsidRPr="007A0543">
          <w:rPr>
            <w:webHidden/>
          </w:rPr>
          <w:fldChar w:fldCharType="begin"/>
        </w:r>
        <w:r w:rsidR="000F2D8E" w:rsidRPr="007A0543">
          <w:rPr>
            <w:webHidden/>
          </w:rPr>
          <w:instrText xml:space="preserve"> PAGEREF _Toc198904669 \h </w:instrText>
        </w:r>
        <w:r w:rsidR="000F2D8E" w:rsidRPr="007A0543">
          <w:rPr>
            <w:webHidden/>
          </w:rPr>
        </w:r>
        <w:r w:rsidR="000F2D8E" w:rsidRPr="007A0543">
          <w:rPr>
            <w:webHidden/>
          </w:rPr>
          <w:fldChar w:fldCharType="separate"/>
        </w:r>
        <w:r w:rsidR="000F2D8E" w:rsidRPr="007A0543">
          <w:rPr>
            <w:webHidden/>
          </w:rPr>
          <w:t>6</w:t>
        </w:r>
        <w:r w:rsidR="000F2D8E" w:rsidRPr="007A0543">
          <w:rPr>
            <w:webHidden/>
          </w:rPr>
          <w:fldChar w:fldCharType="end"/>
        </w:r>
      </w:hyperlink>
    </w:p>
    <w:p w14:paraId="4D2DE41F" w14:textId="3CC4B245" w:rsidR="000F2D8E" w:rsidRPr="007A0543" w:rsidRDefault="000F2D8E">
      <w:pPr>
        <w:pStyle w:val="TableofFigures"/>
        <w:tabs>
          <w:tab w:val="right" w:leader="dot" w:pos="8437"/>
        </w:tabs>
        <w:rPr>
          <w:kern w:val="2"/>
          <w:sz w:val="24"/>
          <w:szCs w:val="24"/>
          <w:lang w:eastAsia="en-GB"/>
          <w14:ligatures w14:val="standardContextual"/>
        </w:rPr>
      </w:pPr>
      <w:hyperlink w:anchor="_Toc198904670" w:history="1">
        <w:r w:rsidRPr="007A0543">
          <w:rPr>
            <w:rStyle w:val="Hyperlink"/>
          </w:rPr>
          <w:t>Figure 2 - Overall compliance with the REST principles of 500 REST APIS</w:t>
        </w:r>
        <w:r w:rsidRPr="007A0543">
          <w:rPr>
            <w:webHidden/>
          </w:rPr>
          <w:tab/>
        </w:r>
        <w:r w:rsidRPr="007A0543">
          <w:rPr>
            <w:webHidden/>
          </w:rPr>
          <w:fldChar w:fldCharType="begin"/>
        </w:r>
        <w:r w:rsidRPr="007A0543">
          <w:rPr>
            <w:webHidden/>
          </w:rPr>
          <w:instrText xml:space="preserve"> PAGEREF _Toc198904670 \h </w:instrText>
        </w:r>
        <w:r w:rsidRPr="007A0543">
          <w:rPr>
            <w:webHidden/>
          </w:rPr>
        </w:r>
        <w:r w:rsidRPr="007A0543">
          <w:rPr>
            <w:webHidden/>
          </w:rPr>
          <w:fldChar w:fldCharType="separate"/>
        </w:r>
        <w:r w:rsidRPr="007A0543">
          <w:rPr>
            <w:webHidden/>
          </w:rPr>
          <w:t>7</w:t>
        </w:r>
        <w:r w:rsidRPr="007A0543">
          <w:rPr>
            <w:webHidden/>
          </w:rPr>
          <w:fldChar w:fldCharType="end"/>
        </w:r>
      </w:hyperlink>
    </w:p>
    <w:p w14:paraId="749561EF" w14:textId="69F64FD2" w:rsidR="000F2D8E" w:rsidRPr="007A0543" w:rsidRDefault="000F2D8E">
      <w:pPr>
        <w:pStyle w:val="TableofFigures"/>
        <w:tabs>
          <w:tab w:val="right" w:leader="dot" w:pos="8437"/>
        </w:tabs>
        <w:rPr>
          <w:kern w:val="2"/>
          <w:sz w:val="24"/>
          <w:szCs w:val="24"/>
          <w:lang w:eastAsia="en-GB"/>
          <w14:ligatures w14:val="standardContextual"/>
        </w:rPr>
      </w:pPr>
      <w:hyperlink w:anchor="_Toc198904671" w:history="1">
        <w:r w:rsidRPr="007A0543">
          <w:rPr>
            <w:rStyle w:val="Hyperlink"/>
          </w:rPr>
          <w:t>Figure 3 - Timeline part 1/2</w:t>
        </w:r>
        <w:r w:rsidRPr="007A0543">
          <w:rPr>
            <w:webHidden/>
          </w:rPr>
          <w:tab/>
        </w:r>
        <w:r w:rsidRPr="007A0543">
          <w:rPr>
            <w:webHidden/>
          </w:rPr>
          <w:fldChar w:fldCharType="begin"/>
        </w:r>
        <w:r w:rsidRPr="007A0543">
          <w:rPr>
            <w:webHidden/>
          </w:rPr>
          <w:instrText xml:space="preserve"> PAGEREF _Toc198904671 \h </w:instrText>
        </w:r>
        <w:r w:rsidRPr="007A0543">
          <w:rPr>
            <w:webHidden/>
          </w:rPr>
        </w:r>
        <w:r w:rsidRPr="007A0543">
          <w:rPr>
            <w:webHidden/>
          </w:rPr>
          <w:fldChar w:fldCharType="separate"/>
        </w:r>
        <w:r w:rsidRPr="007A0543">
          <w:rPr>
            <w:webHidden/>
          </w:rPr>
          <w:t>23</w:t>
        </w:r>
        <w:r w:rsidRPr="007A0543">
          <w:rPr>
            <w:webHidden/>
          </w:rPr>
          <w:fldChar w:fldCharType="end"/>
        </w:r>
      </w:hyperlink>
    </w:p>
    <w:p w14:paraId="21DB0483" w14:textId="428769BC" w:rsidR="000F2D8E" w:rsidRPr="007A0543" w:rsidRDefault="000F2D8E">
      <w:pPr>
        <w:pStyle w:val="TableofFigures"/>
        <w:tabs>
          <w:tab w:val="right" w:leader="dot" w:pos="8437"/>
        </w:tabs>
        <w:rPr>
          <w:kern w:val="2"/>
          <w:sz w:val="24"/>
          <w:szCs w:val="24"/>
          <w:lang w:eastAsia="en-GB"/>
          <w14:ligatures w14:val="standardContextual"/>
        </w:rPr>
      </w:pPr>
      <w:hyperlink w:anchor="_Toc198904672" w:history="1">
        <w:r w:rsidRPr="007A0543">
          <w:rPr>
            <w:rStyle w:val="Hyperlink"/>
          </w:rPr>
          <w:t>Figure 4 - Timeline part 2/2</w:t>
        </w:r>
        <w:r w:rsidRPr="007A0543">
          <w:rPr>
            <w:webHidden/>
          </w:rPr>
          <w:tab/>
        </w:r>
        <w:r w:rsidRPr="007A0543">
          <w:rPr>
            <w:webHidden/>
          </w:rPr>
          <w:fldChar w:fldCharType="begin"/>
        </w:r>
        <w:r w:rsidRPr="007A0543">
          <w:rPr>
            <w:webHidden/>
          </w:rPr>
          <w:instrText xml:space="preserve"> PAGEREF _Toc198904672 \h </w:instrText>
        </w:r>
        <w:r w:rsidRPr="007A0543">
          <w:rPr>
            <w:webHidden/>
          </w:rPr>
        </w:r>
        <w:r w:rsidRPr="007A0543">
          <w:rPr>
            <w:webHidden/>
          </w:rPr>
          <w:fldChar w:fldCharType="separate"/>
        </w:r>
        <w:r w:rsidRPr="007A0543">
          <w:rPr>
            <w:webHidden/>
          </w:rPr>
          <w:t>23</w:t>
        </w:r>
        <w:r w:rsidRPr="007A0543">
          <w:rPr>
            <w:webHidden/>
          </w:rPr>
          <w:fldChar w:fldCharType="end"/>
        </w:r>
      </w:hyperlink>
    </w:p>
    <w:p w14:paraId="6A48E4A3" w14:textId="1AD229FD" w:rsidR="000F2D8E" w:rsidRPr="007A0543" w:rsidRDefault="000F2D8E">
      <w:pPr>
        <w:pStyle w:val="TableofFigures"/>
        <w:tabs>
          <w:tab w:val="right" w:leader="dot" w:pos="8437"/>
        </w:tabs>
        <w:rPr>
          <w:kern w:val="2"/>
          <w:sz w:val="24"/>
          <w:szCs w:val="24"/>
          <w:lang w:eastAsia="en-GB"/>
          <w14:ligatures w14:val="standardContextual"/>
        </w:rPr>
      </w:pPr>
      <w:hyperlink w:anchor="_Toc198904673" w:history="1">
        <w:r w:rsidRPr="007A0543">
          <w:rPr>
            <w:rStyle w:val="Hyperlink"/>
          </w:rPr>
          <w:t>Figure 5 - Prisma systematic methodology</w:t>
        </w:r>
        <w:r w:rsidRPr="007A0543">
          <w:rPr>
            <w:webHidden/>
          </w:rPr>
          <w:tab/>
        </w:r>
        <w:r w:rsidRPr="007A0543">
          <w:rPr>
            <w:webHidden/>
          </w:rPr>
          <w:fldChar w:fldCharType="begin"/>
        </w:r>
        <w:r w:rsidRPr="007A0543">
          <w:rPr>
            <w:webHidden/>
          </w:rPr>
          <w:instrText xml:space="preserve"> PAGEREF _Toc198904673 \h </w:instrText>
        </w:r>
        <w:r w:rsidRPr="007A0543">
          <w:rPr>
            <w:webHidden/>
          </w:rPr>
        </w:r>
        <w:r w:rsidRPr="007A0543">
          <w:rPr>
            <w:webHidden/>
          </w:rPr>
          <w:fldChar w:fldCharType="separate"/>
        </w:r>
        <w:r w:rsidRPr="007A0543">
          <w:rPr>
            <w:webHidden/>
          </w:rPr>
          <w:t>30</w:t>
        </w:r>
        <w:r w:rsidRPr="007A0543">
          <w:rPr>
            <w:webHidden/>
          </w:rPr>
          <w:fldChar w:fldCharType="end"/>
        </w:r>
      </w:hyperlink>
    </w:p>
    <w:p w14:paraId="09783342" w14:textId="1EEAC4C4" w:rsidR="000F2D8E" w:rsidRPr="007A0543" w:rsidRDefault="000F2D8E">
      <w:pPr>
        <w:pStyle w:val="TableofFigures"/>
        <w:tabs>
          <w:tab w:val="right" w:leader="dot" w:pos="8437"/>
        </w:tabs>
        <w:rPr>
          <w:kern w:val="2"/>
          <w:sz w:val="24"/>
          <w:szCs w:val="24"/>
          <w:lang w:eastAsia="en-GB"/>
          <w14:ligatures w14:val="standardContextual"/>
        </w:rPr>
      </w:pPr>
      <w:hyperlink w:anchor="_Toc198904674" w:history="1">
        <w:r w:rsidRPr="007A0543">
          <w:rPr>
            <w:rStyle w:val="Hyperlink"/>
          </w:rPr>
          <w:t>Figure 6 - Average serialization time</w:t>
        </w:r>
        <w:r w:rsidRPr="007A0543">
          <w:rPr>
            <w:webHidden/>
          </w:rPr>
          <w:tab/>
        </w:r>
        <w:r w:rsidRPr="007A0543">
          <w:rPr>
            <w:webHidden/>
          </w:rPr>
          <w:fldChar w:fldCharType="begin"/>
        </w:r>
        <w:r w:rsidRPr="007A0543">
          <w:rPr>
            <w:webHidden/>
          </w:rPr>
          <w:instrText xml:space="preserve"> PAGEREF _Toc198904674 \h </w:instrText>
        </w:r>
        <w:r w:rsidRPr="007A0543">
          <w:rPr>
            <w:webHidden/>
          </w:rPr>
        </w:r>
        <w:r w:rsidRPr="007A0543">
          <w:rPr>
            <w:webHidden/>
          </w:rPr>
          <w:fldChar w:fldCharType="separate"/>
        </w:r>
        <w:r w:rsidRPr="007A0543">
          <w:rPr>
            <w:webHidden/>
          </w:rPr>
          <w:t>32</w:t>
        </w:r>
        <w:r w:rsidRPr="007A0543">
          <w:rPr>
            <w:webHidden/>
          </w:rPr>
          <w:fldChar w:fldCharType="end"/>
        </w:r>
      </w:hyperlink>
    </w:p>
    <w:p w14:paraId="63532FFC" w14:textId="5A4F2A39" w:rsidR="000F2D8E" w:rsidRPr="007A0543" w:rsidRDefault="000F2D8E">
      <w:pPr>
        <w:pStyle w:val="TableofFigures"/>
        <w:tabs>
          <w:tab w:val="right" w:leader="dot" w:pos="8437"/>
        </w:tabs>
        <w:rPr>
          <w:kern w:val="2"/>
          <w:sz w:val="24"/>
          <w:szCs w:val="24"/>
          <w:lang w:eastAsia="en-GB"/>
          <w14:ligatures w14:val="standardContextual"/>
        </w:rPr>
      </w:pPr>
      <w:hyperlink w:anchor="_Toc198904675" w:history="1">
        <w:r w:rsidRPr="007A0543">
          <w:rPr>
            <w:rStyle w:val="Hyperlink"/>
          </w:rPr>
          <w:t>Figure 7 - Average deserialization time</w:t>
        </w:r>
        <w:r w:rsidRPr="007A0543">
          <w:rPr>
            <w:webHidden/>
          </w:rPr>
          <w:tab/>
        </w:r>
        <w:r w:rsidRPr="007A0543">
          <w:rPr>
            <w:webHidden/>
          </w:rPr>
          <w:fldChar w:fldCharType="begin"/>
        </w:r>
        <w:r w:rsidRPr="007A0543">
          <w:rPr>
            <w:webHidden/>
          </w:rPr>
          <w:instrText xml:space="preserve"> PAGEREF _Toc198904675 \h </w:instrText>
        </w:r>
        <w:r w:rsidRPr="007A0543">
          <w:rPr>
            <w:webHidden/>
          </w:rPr>
        </w:r>
        <w:r w:rsidRPr="007A0543">
          <w:rPr>
            <w:webHidden/>
          </w:rPr>
          <w:fldChar w:fldCharType="separate"/>
        </w:r>
        <w:r w:rsidRPr="007A0543">
          <w:rPr>
            <w:webHidden/>
          </w:rPr>
          <w:t>32</w:t>
        </w:r>
        <w:r w:rsidRPr="007A0543">
          <w:rPr>
            <w:webHidden/>
          </w:rPr>
          <w:fldChar w:fldCharType="end"/>
        </w:r>
      </w:hyperlink>
    </w:p>
    <w:p w14:paraId="0964BB8E" w14:textId="4F7BA36E" w:rsidR="000F2D8E" w:rsidRPr="007A0543" w:rsidRDefault="000F2D8E">
      <w:pPr>
        <w:pStyle w:val="TableofFigures"/>
        <w:tabs>
          <w:tab w:val="right" w:leader="dot" w:pos="8437"/>
        </w:tabs>
        <w:rPr>
          <w:kern w:val="2"/>
          <w:sz w:val="24"/>
          <w:szCs w:val="24"/>
          <w:lang w:eastAsia="en-GB"/>
          <w14:ligatures w14:val="standardContextual"/>
        </w:rPr>
      </w:pPr>
      <w:hyperlink w:anchor="_Toc198904676" w:history="1">
        <w:r w:rsidRPr="007A0543">
          <w:rPr>
            <w:rStyle w:val="Hyperlink"/>
          </w:rPr>
          <w:t>Figure 8 - Response time benchmark of a GET request uncompressed</w:t>
        </w:r>
        <w:r w:rsidRPr="007A0543">
          <w:rPr>
            <w:webHidden/>
          </w:rPr>
          <w:tab/>
        </w:r>
        <w:r w:rsidRPr="007A0543">
          <w:rPr>
            <w:webHidden/>
          </w:rPr>
          <w:fldChar w:fldCharType="begin"/>
        </w:r>
        <w:r w:rsidRPr="007A0543">
          <w:rPr>
            <w:webHidden/>
          </w:rPr>
          <w:instrText xml:space="preserve"> PAGEREF _Toc198904676 \h </w:instrText>
        </w:r>
        <w:r w:rsidRPr="007A0543">
          <w:rPr>
            <w:webHidden/>
          </w:rPr>
        </w:r>
        <w:r w:rsidRPr="007A0543">
          <w:rPr>
            <w:webHidden/>
          </w:rPr>
          <w:fldChar w:fldCharType="separate"/>
        </w:r>
        <w:r w:rsidRPr="007A0543">
          <w:rPr>
            <w:webHidden/>
          </w:rPr>
          <w:t>33</w:t>
        </w:r>
        <w:r w:rsidRPr="007A0543">
          <w:rPr>
            <w:webHidden/>
          </w:rPr>
          <w:fldChar w:fldCharType="end"/>
        </w:r>
      </w:hyperlink>
    </w:p>
    <w:p w14:paraId="787BE45D" w14:textId="1BB096E9" w:rsidR="000F2D8E" w:rsidRPr="007A0543" w:rsidRDefault="000F2D8E">
      <w:pPr>
        <w:pStyle w:val="TableofFigures"/>
        <w:tabs>
          <w:tab w:val="right" w:leader="dot" w:pos="8437"/>
        </w:tabs>
        <w:rPr>
          <w:kern w:val="2"/>
          <w:sz w:val="24"/>
          <w:szCs w:val="24"/>
          <w:lang w:eastAsia="en-GB"/>
          <w14:ligatures w14:val="standardContextual"/>
        </w:rPr>
      </w:pPr>
      <w:hyperlink w:anchor="_Toc198904677" w:history="1">
        <w:r w:rsidRPr="007A0543">
          <w:rPr>
            <w:rStyle w:val="Hyperlink"/>
          </w:rPr>
          <w:t>Figure 9 - Benchmark of payload size based on flat data</w:t>
        </w:r>
        <w:r w:rsidRPr="007A0543">
          <w:rPr>
            <w:webHidden/>
          </w:rPr>
          <w:tab/>
        </w:r>
        <w:r w:rsidRPr="007A0543">
          <w:rPr>
            <w:webHidden/>
          </w:rPr>
          <w:fldChar w:fldCharType="begin"/>
        </w:r>
        <w:r w:rsidRPr="007A0543">
          <w:rPr>
            <w:webHidden/>
          </w:rPr>
          <w:instrText xml:space="preserve"> PAGEREF _Toc198904677 \h </w:instrText>
        </w:r>
        <w:r w:rsidRPr="007A0543">
          <w:rPr>
            <w:webHidden/>
          </w:rPr>
        </w:r>
        <w:r w:rsidRPr="007A0543">
          <w:rPr>
            <w:webHidden/>
          </w:rPr>
          <w:fldChar w:fldCharType="separate"/>
        </w:r>
        <w:r w:rsidRPr="007A0543">
          <w:rPr>
            <w:webHidden/>
          </w:rPr>
          <w:t>34</w:t>
        </w:r>
        <w:r w:rsidRPr="007A0543">
          <w:rPr>
            <w:webHidden/>
          </w:rPr>
          <w:fldChar w:fldCharType="end"/>
        </w:r>
      </w:hyperlink>
    </w:p>
    <w:p w14:paraId="43F4C350" w14:textId="67C8E391" w:rsidR="000F2D8E" w:rsidRPr="007A0543" w:rsidRDefault="000F2D8E">
      <w:pPr>
        <w:pStyle w:val="TableofFigures"/>
        <w:tabs>
          <w:tab w:val="right" w:leader="dot" w:pos="8437"/>
        </w:tabs>
        <w:rPr>
          <w:kern w:val="2"/>
          <w:sz w:val="24"/>
          <w:szCs w:val="24"/>
          <w:lang w:eastAsia="en-GB"/>
          <w14:ligatures w14:val="standardContextual"/>
        </w:rPr>
      </w:pPr>
      <w:hyperlink w:anchor="_Toc198904678" w:history="1">
        <w:r w:rsidRPr="007A0543">
          <w:rPr>
            <w:rStyle w:val="Hyperlink"/>
          </w:rPr>
          <w:t>Figure 10 - Memory analysis of JSON serialization</w:t>
        </w:r>
        <w:r w:rsidRPr="007A0543">
          <w:rPr>
            <w:webHidden/>
          </w:rPr>
          <w:tab/>
        </w:r>
        <w:r w:rsidRPr="007A0543">
          <w:rPr>
            <w:webHidden/>
          </w:rPr>
          <w:fldChar w:fldCharType="begin"/>
        </w:r>
        <w:r w:rsidRPr="007A0543">
          <w:rPr>
            <w:webHidden/>
          </w:rPr>
          <w:instrText xml:space="preserve"> PAGEREF _Toc198904678 \h </w:instrText>
        </w:r>
        <w:r w:rsidRPr="007A0543">
          <w:rPr>
            <w:webHidden/>
          </w:rPr>
        </w:r>
        <w:r w:rsidRPr="007A0543">
          <w:rPr>
            <w:webHidden/>
          </w:rPr>
          <w:fldChar w:fldCharType="separate"/>
        </w:r>
        <w:r w:rsidRPr="007A0543">
          <w:rPr>
            <w:webHidden/>
          </w:rPr>
          <w:t>34</w:t>
        </w:r>
        <w:r w:rsidRPr="007A0543">
          <w:rPr>
            <w:webHidden/>
          </w:rPr>
          <w:fldChar w:fldCharType="end"/>
        </w:r>
      </w:hyperlink>
    </w:p>
    <w:p w14:paraId="1FF5B3E6" w14:textId="0D693B32" w:rsidR="000F2D8E" w:rsidRPr="007A0543" w:rsidRDefault="000F2D8E">
      <w:pPr>
        <w:pStyle w:val="TableofFigures"/>
        <w:tabs>
          <w:tab w:val="right" w:leader="dot" w:pos="8437"/>
        </w:tabs>
        <w:rPr>
          <w:kern w:val="2"/>
          <w:sz w:val="24"/>
          <w:szCs w:val="24"/>
          <w:lang w:eastAsia="en-GB"/>
          <w14:ligatures w14:val="standardContextual"/>
        </w:rPr>
      </w:pPr>
      <w:hyperlink w:anchor="_Toc198904679" w:history="1">
        <w:r w:rsidRPr="007A0543">
          <w:rPr>
            <w:rStyle w:val="Hyperlink"/>
          </w:rPr>
          <w:t>Figure 11 - Memory analysis of Protocol Buffers serialization</w:t>
        </w:r>
        <w:r w:rsidRPr="007A0543">
          <w:rPr>
            <w:webHidden/>
          </w:rPr>
          <w:tab/>
        </w:r>
        <w:r w:rsidRPr="007A0543">
          <w:rPr>
            <w:webHidden/>
          </w:rPr>
          <w:fldChar w:fldCharType="begin"/>
        </w:r>
        <w:r w:rsidRPr="007A0543">
          <w:rPr>
            <w:webHidden/>
          </w:rPr>
          <w:instrText xml:space="preserve"> PAGEREF _Toc198904679 \h </w:instrText>
        </w:r>
        <w:r w:rsidRPr="007A0543">
          <w:rPr>
            <w:webHidden/>
          </w:rPr>
        </w:r>
        <w:r w:rsidRPr="007A0543">
          <w:rPr>
            <w:webHidden/>
          </w:rPr>
          <w:fldChar w:fldCharType="separate"/>
        </w:r>
        <w:r w:rsidRPr="007A0543">
          <w:rPr>
            <w:webHidden/>
          </w:rPr>
          <w:t>35</w:t>
        </w:r>
        <w:r w:rsidRPr="007A0543">
          <w:rPr>
            <w:webHidden/>
          </w:rPr>
          <w:fldChar w:fldCharType="end"/>
        </w:r>
      </w:hyperlink>
    </w:p>
    <w:p w14:paraId="30033E3F" w14:textId="2D8ACAF4" w:rsidR="000F2D8E" w:rsidRPr="007A0543" w:rsidRDefault="000F2D8E">
      <w:pPr>
        <w:pStyle w:val="TableofFigures"/>
        <w:tabs>
          <w:tab w:val="right" w:leader="dot" w:pos="8437"/>
        </w:tabs>
        <w:rPr>
          <w:kern w:val="2"/>
          <w:sz w:val="24"/>
          <w:szCs w:val="24"/>
          <w:lang w:eastAsia="en-GB"/>
          <w14:ligatures w14:val="standardContextual"/>
        </w:rPr>
      </w:pPr>
      <w:hyperlink w:anchor="_Toc198904680" w:history="1">
        <w:r w:rsidRPr="007A0543">
          <w:rPr>
            <w:rStyle w:val="Hyperlink"/>
          </w:rPr>
          <w:t>Figure 12 - Energy expended on CPU with data synchronization (volume1)</w:t>
        </w:r>
        <w:r w:rsidRPr="007A0543">
          <w:rPr>
            <w:webHidden/>
          </w:rPr>
          <w:tab/>
        </w:r>
        <w:r w:rsidRPr="007A0543">
          <w:rPr>
            <w:webHidden/>
          </w:rPr>
          <w:fldChar w:fldCharType="begin"/>
        </w:r>
        <w:r w:rsidRPr="007A0543">
          <w:rPr>
            <w:webHidden/>
          </w:rPr>
          <w:instrText xml:space="preserve"> PAGEREF _Toc198904680 \h </w:instrText>
        </w:r>
        <w:r w:rsidRPr="007A0543">
          <w:rPr>
            <w:webHidden/>
          </w:rPr>
        </w:r>
        <w:r w:rsidRPr="007A0543">
          <w:rPr>
            <w:webHidden/>
          </w:rPr>
          <w:fldChar w:fldCharType="separate"/>
        </w:r>
        <w:r w:rsidRPr="007A0543">
          <w:rPr>
            <w:webHidden/>
          </w:rPr>
          <w:t>36</w:t>
        </w:r>
        <w:r w:rsidRPr="007A0543">
          <w:rPr>
            <w:webHidden/>
          </w:rPr>
          <w:fldChar w:fldCharType="end"/>
        </w:r>
      </w:hyperlink>
    </w:p>
    <w:p w14:paraId="0777B980" w14:textId="3665F9F5" w:rsidR="000F2D8E" w:rsidRPr="007A0543" w:rsidRDefault="000F2D8E">
      <w:pPr>
        <w:pStyle w:val="TableofFigures"/>
        <w:tabs>
          <w:tab w:val="right" w:leader="dot" w:pos="8437"/>
        </w:tabs>
        <w:rPr>
          <w:kern w:val="2"/>
          <w:sz w:val="24"/>
          <w:szCs w:val="24"/>
          <w:lang w:eastAsia="en-GB"/>
          <w14:ligatures w14:val="standardContextual"/>
        </w:rPr>
      </w:pPr>
      <w:hyperlink w:anchor="_Toc198904681" w:history="1">
        <w:r w:rsidRPr="007A0543">
          <w:rPr>
            <w:rStyle w:val="Hyperlink"/>
          </w:rPr>
          <w:t>Figure 13 - Energy expended on CPU with data synchronization (volume2)</w:t>
        </w:r>
        <w:r w:rsidRPr="007A0543">
          <w:rPr>
            <w:webHidden/>
          </w:rPr>
          <w:tab/>
        </w:r>
        <w:r w:rsidRPr="007A0543">
          <w:rPr>
            <w:webHidden/>
          </w:rPr>
          <w:fldChar w:fldCharType="begin"/>
        </w:r>
        <w:r w:rsidRPr="007A0543">
          <w:rPr>
            <w:webHidden/>
          </w:rPr>
          <w:instrText xml:space="preserve"> PAGEREF _Toc198904681 \h </w:instrText>
        </w:r>
        <w:r w:rsidRPr="007A0543">
          <w:rPr>
            <w:webHidden/>
          </w:rPr>
        </w:r>
        <w:r w:rsidRPr="007A0543">
          <w:rPr>
            <w:webHidden/>
          </w:rPr>
          <w:fldChar w:fldCharType="separate"/>
        </w:r>
        <w:r w:rsidRPr="007A0543">
          <w:rPr>
            <w:webHidden/>
          </w:rPr>
          <w:t>36</w:t>
        </w:r>
        <w:r w:rsidRPr="007A0543">
          <w:rPr>
            <w:webHidden/>
          </w:rPr>
          <w:fldChar w:fldCharType="end"/>
        </w:r>
      </w:hyperlink>
    </w:p>
    <w:p w14:paraId="17142956" w14:textId="49B365FE" w:rsidR="000F2D8E" w:rsidRPr="007A0543" w:rsidRDefault="000F2D8E">
      <w:pPr>
        <w:pStyle w:val="TableofFigures"/>
        <w:tabs>
          <w:tab w:val="right" w:leader="dot" w:pos="8437"/>
        </w:tabs>
        <w:rPr>
          <w:kern w:val="2"/>
          <w:sz w:val="24"/>
          <w:szCs w:val="24"/>
          <w:lang w:eastAsia="en-GB"/>
          <w14:ligatures w14:val="standardContextual"/>
        </w:rPr>
      </w:pPr>
      <w:hyperlink w:anchor="_Toc198904682" w:history="1">
        <w:r w:rsidRPr="007A0543">
          <w:rPr>
            <w:rStyle w:val="Hyperlink"/>
          </w:rPr>
          <w:t>Figure 14 - Representation of possible GQM approach</w:t>
        </w:r>
        <w:r w:rsidRPr="007A0543">
          <w:rPr>
            <w:webHidden/>
          </w:rPr>
          <w:tab/>
        </w:r>
        <w:r w:rsidRPr="007A0543">
          <w:rPr>
            <w:webHidden/>
          </w:rPr>
          <w:fldChar w:fldCharType="begin"/>
        </w:r>
        <w:r w:rsidRPr="007A0543">
          <w:rPr>
            <w:webHidden/>
          </w:rPr>
          <w:instrText xml:space="preserve"> PAGEREF _Toc198904682 \h </w:instrText>
        </w:r>
        <w:r w:rsidRPr="007A0543">
          <w:rPr>
            <w:webHidden/>
          </w:rPr>
        </w:r>
        <w:r w:rsidRPr="007A0543">
          <w:rPr>
            <w:webHidden/>
          </w:rPr>
          <w:fldChar w:fldCharType="separate"/>
        </w:r>
        <w:r w:rsidRPr="007A0543">
          <w:rPr>
            <w:webHidden/>
          </w:rPr>
          <w:t>51</w:t>
        </w:r>
        <w:r w:rsidRPr="007A0543">
          <w:rPr>
            <w:webHidden/>
          </w:rPr>
          <w:fldChar w:fldCharType="end"/>
        </w:r>
      </w:hyperlink>
    </w:p>
    <w:p w14:paraId="7B8286CE" w14:textId="1FA03588" w:rsidR="000F2D8E" w:rsidRPr="007A0543" w:rsidRDefault="000F2D8E">
      <w:pPr>
        <w:pStyle w:val="TableofFigures"/>
        <w:tabs>
          <w:tab w:val="right" w:leader="dot" w:pos="8437"/>
        </w:tabs>
        <w:rPr>
          <w:kern w:val="2"/>
          <w:sz w:val="24"/>
          <w:szCs w:val="24"/>
          <w:lang w:eastAsia="en-GB"/>
          <w14:ligatures w14:val="standardContextual"/>
        </w:rPr>
      </w:pPr>
      <w:hyperlink w:anchor="_Toc198904683" w:history="1">
        <w:r w:rsidRPr="007A0543">
          <w:rPr>
            <w:rStyle w:val="Hyperlink"/>
          </w:rPr>
          <w:t>Figure 15 - Work Breakdown Structure</w:t>
        </w:r>
        <w:r w:rsidRPr="007A0543">
          <w:rPr>
            <w:webHidden/>
          </w:rPr>
          <w:tab/>
        </w:r>
        <w:r w:rsidRPr="007A0543">
          <w:rPr>
            <w:webHidden/>
          </w:rPr>
          <w:fldChar w:fldCharType="begin"/>
        </w:r>
        <w:r w:rsidRPr="007A0543">
          <w:rPr>
            <w:webHidden/>
          </w:rPr>
          <w:instrText xml:space="preserve"> PAGEREF _Toc198904683 \h </w:instrText>
        </w:r>
        <w:r w:rsidRPr="007A0543">
          <w:rPr>
            <w:webHidden/>
          </w:rPr>
        </w:r>
        <w:r w:rsidRPr="007A0543">
          <w:rPr>
            <w:webHidden/>
          </w:rPr>
          <w:fldChar w:fldCharType="separate"/>
        </w:r>
        <w:r w:rsidRPr="007A0543">
          <w:rPr>
            <w:webHidden/>
          </w:rPr>
          <w:t>79</w:t>
        </w:r>
        <w:r w:rsidRPr="007A0543">
          <w:rPr>
            <w:webHidden/>
          </w:rPr>
          <w:fldChar w:fldCharType="end"/>
        </w:r>
      </w:hyperlink>
    </w:p>
    <w:p w14:paraId="597A8060" w14:textId="75D875CD" w:rsidR="000F2D8E" w:rsidRPr="007A0543" w:rsidRDefault="000F2D8E">
      <w:pPr>
        <w:pStyle w:val="TableofFigures"/>
        <w:tabs>
          <w:tab w:val="right" w:leader="dot" w:pos="8437"/>
        </w:tabs>
        <w:rPr>
          <w:kern w:val="2"/>
          <w:sz w:val="24"/>
          <w:szCs w:val="24"/>
          <w:lang w:eastAsia="en-GB"/>
          <w14:ligatures w14:val="standardContextual"/>
        </w:rPr>
      </w:pPr>
      <w:hyperlink w:anchor="_Toc198904684" w:history="1">
        <w:r w:rsidRPr="007A0543">
          <w:rPr>
            <w:rStyle w:val="Hyperlink"/>
          </w:rPr>
          <w:t>Figure 16 - Full timeline</w:t>
        </w:r>
        <w:r w:rsidRPr="007A0543">
          <w:rPr>
            <w:webHidden/>
          </w:rPr>
          <w:tab/>
        </w:r>
        <w:r w:rsidRPr="007A0543">
          <w:rPr>
            <w:webHidden/>
          </w:rPr>
          <w:fldChar w:fldCharType="begin"/>
        </w:r>
        <w:r w:rsidRPr="007A0543">
          <w:rPr>
            <w:webHidden/>
          </w:rPr>
          <w:instrText xml:space="preserve"> PAGEREF _Toc198904684 \h </w:instrText>
        </w:r>
        <w:r w:rsidRPr="007A0543">
          <w:rPr>
            <w:webHidden/>
          </w:rPr>
        </w:r>
        <w:r w:rsidRPr="007A0543">
          <w:rPr>
            <w:webHidden/>
          </w:rPr>
          <w:fldChar w:fldCharType="separate"/>
        </w:r>
        <w:r w:rsidRPr="007A0543">
          <w:rPr>
            <w:webHidden/>
          </w:rPr>
          <w:t>80</w:t>
        </w:r>
        <w:r w:rsidRPr="007A0543">
          <w:rPr>
            <w:webHidden/>
          </w:rPr>
          <w:fldChar w:fldCharType="end"/>
        </w:r>
      </w:hyperlink>
    </w:p>
    <w:p w14:paraId="4B9BC04F" w14:textId="33A533BD" w:rsidR="000F2D8E" w:rsidRPr="007A0543" w:rsidRDefault="000F2D8E">
      <w:pPr>
        <w:pStyle w:val="TableofFigures"/>
        <w:tabs>
          <w:tab w:val="right" w:leader="dot" w:pos="8437"/>
        </w:tabs>
        <w:rPr>
          <w:kern w:val="2"/>
          <w:sz w:val="24"/>
          <w:szCs w:val="24"/>
          <w:lang w:eastAsia="en-GB"/>
          <w14:ligatures w14:val="standardContextual"/>
        </w:rPr>
      </w:pPr>
      <w:hyperlink w:anchor="_Toc198904685" w:history="1">
        <w:r w:rsidRPr="007A0543">
          <w:rPr>
            <w:rStyle w:val="Hyperlink"/>
          </w:rPr>
          <w:t>Figure 17 - Improved resolution of timeline part 1/2</w:t>
        </w:r>
        <w:r w:rsidRPr="007A0543">
          <w:rPr>
            <w:webHidden/>
          </w:rPr>
          <w:tab/>
        </w:r>
        <w:r w:rsidRPr="007A0543">
          <w:rPr>
            <w:webHidden/>
          </w:rPr>
          <w:fldChar w:fldCharType="begin"/>
        </w:r>
        <w:r w:rsidRPr="007A0543">
          <w:rPr>
            <w:webHidden/>
          </w:rPr>
          <w:instrText xml:space="preserve"> PAGEREF _Toc198904685 \h </w:instrText>
        </w:r>
        <w:r w:rsidRPr="007A0543">
          <w:rPr>
            <w:webHidden/>
          </w:rPr>
        </w:r>
        <w:r w:rsidRPr="007A0543">
          <w:rPr>
            <w:webHidden/>
          </w:rPr>
          <w:fldChar w:fldCharType="separate"/>
        </w:r>
        <w:r w:rsidRPr="007A0543">
          <w:rPr>
            <w:webHidden/>
          </w:rPr>
          <w:t>80</w:t>
        </w:r>
        <w:r w:rsidRPr="007A0543">
          <w:rPr>
            <w:webHidden/>
          </w:rPr>
          <w:fldChar w:fldCharType="end"/>
        </w:r>
      </w:hyperlink>
    </w:p>
    <w:p w14:paraId="312D83F2" w14:textId="0D6A69D6" w:rsidR="000F2D8E" w:rsidRPr="007A0543" w:rsidRDefault="000F2D8E">
      <w:pPr>
        <w:pStyle w:val="TableofFigures"/>
        <w:tabs>
          <w:tab w:val="right" w:leader="dot" w:pos="8437"/>
        </w:tabs>
        <w:rPr>
          <w:kern w:val="2"/>
          <w:sz w:val="24"/>
          <w:szCs w:val="24"/>
          <w:lang w:eastAsia="en-GB"/>
          <w14:ligatures w14:val="standardContextual"/>
        </w:rPr>
      </w:pPr>
      <w:hyperlink w:anchor="_Toc198904686" w:history="1">
        <w:r w:rsidRPr="007A0543">
          <w:rPr>
            <w:rStyle w:val="Hyperlink"/>
          </w:rPr>
          <w:t>Figure 18 - Improved resolution of timeline part 2/2</w:t>
        </w:r>
        <w:r w:rsidRPr="007A0543">
          <w:rPr>
            <w:webHidden/>
          </w:rPr>
          <w:tab/>
        </w:r>
        <w:r w:rsidRPr="007A0543">
          <w:rPr>
            <w:webHidden/>
          </w:rPr>
          <w:fldChar w:fldCharType="begin"/>
        </w:r>
        <w:r w:rsidRPr="007A0543">
          <w:rPr>
            <w:webHidden/>
          </w:rPr>
          <w:instrText xml:space="preserve"> PAGEREF _Toc198904686 \h </w:instrText>
        </w:r>
        <w:r w:rsidRPr="007A0543">
          <w:rPr>
            <w:webHidden/>
          </w:rPr>
        </w:r>
        <w:r w:rsidRPr="007A0543">
          <w:rPr>
            <w:webHidden/>
          </w:rPr>
          <w:fldChar w:fldCharType="separate"/>
        </w:r>
        <w:r w:rsidRPr="007A0543">
          <w:rPr>
            <w:webHidden/>
          </w:rPr>
          <w:t>81</w:t>
        </w:r>
        <w:r w:rsidRPr="007A0543">
          <w:rPr>
            <w:webHidden/>
          </w:rPr>
          <w:fldChar w:fldCharType="end"/>
        </w:r>
      </w:hyperlink>
    </w:p>
    <w:p w14:paraId="3A2BAE4F" w14:textId="377E2922" w:rsidR="000F2D8E" w:rsidRPr="007A0543" w:rsidRDefault="000F2D8E">
      <w:pPr>
        <w:pStyle w:val="TableofFigures"/>
        <w:tabs>
          <w:tab w:val="right" w:leader="dot" w:pos="8437"/>
        </w:tabs>
        <w:rPr>
          <w:kern w:val="2"/>
          <w:sz w:val="24"/>
          <w:szCs w:val="24"/>
          <w:lang w:eastAsia="en-GB"/>
          <w14:ligatures w14:val="standardContextual"/>
        </w:rPr>
      </w:pPr>
      <w:hyperlink w:anchor="_Toc198904687" w:history="1">
        <w:r w:rsidRPr="007A0543">
          <w:rPr>
            <w:rStyle w:val="Hyperlink"/>
          </w:rPr>
          <w:t>Figure 19 - Risk Register Part 1</w:t>
        </w:r>
        <w:r w:rsidRPr="007A0543">
          <w:rPr>
            <w:webHidden/>
          </w:rPr>
          <w:tab/>
        </w:r>
        <w:r w:rsidRPr="007A0543">
          <w:rPr>
            <w:webHidden/>
          </w:rPr>
          <w:fldChar w:fldCharType="begin"/>
        </w:r>
        <w:r w:rsidRPr="007A0543">
          <w:rPr>
            <w:webHidden/>
          </w:rPr>
          <w:instrText xml:space="preserve"> PAGEREF _Toc198904687 \h </w:instrText>
        </w:r>
        <w:r w:rsidRPr="007A0543">
          <w:rPr>
            <w:webHidden/>
          </w:rPr>
        </w:r>
        <w:r w:rsidRPr="007A0543">
          <w:rPr>
            <w:webHidden/>
          </w:rPr>
          <w:fldChar w:fldCharType="separate"/>
        </w:r>
        <w:r w:rsidRPr="007A0543">
          <w:rPr>
            <w:webHidden/>
          </w:rPr>
          <w:t>82</w:t>
        </w:r>
        <w:r w:rsidRPr="007A0543">
          <w:rPr>
            <w:webHidden/>
          </w:rPr>
          <w:fldChar w:fldCharType="end"/>
        </w:r>
      </w:hyperlink>
    </w:p>
    <w:p w14:paraId="38CAECE8" w14:textId="58E2F9F0" w:rsidR="000F2D8E" w:rsidRPr="007A0543" w:rsidRDefault="000F2D8E">
      <w:pPr>
        <w:pStyle w:val="TableofFigures"/>
        <w:tabs>
          <w:tab w:val="right" w:leader="dot" w:pos="8437"/>
        </w:tabs>
        <w:rPr>
          <w:kern w:val="2"/>
          <w:sz w:val="24"/>
          <w:szCs w:val="24"/>
          <w:lang w:eastAsia="en-GB"/>
          <w14:ligatures w14:val="standardContextual"/>
        </w:rPr>
      </w:pPr>
      <w:hyperlink w:anchor="_Toc198904688" w:history="1">
        <w:r w:rsidRPr="007A0543">
          <w:rPr>
            <w:rStyle w:val="Hyperlink"/>
          </w:rPr>
          <w:t>Figure 20 - Risk Register Part 2</w:t>
        </w:r>
        <w:r w:rsidRPr="007A0543">
          <w:rPr>
            <w:webHidden/>
          </w:rPr>
          <w:tab/>
        </w:r>
        <w:r w:rsidRPr="007A0543">
          <w:rPr>
            <w:webHidden/>
          </w:rPr>
          <w:fldChar w:fldCharType="begin"/>
        </w:r>
        <w:r w:rsidRPr="007A0543">
          <w:rPr>
            <w:webHidden/>
          </w:rPr>
          <w:instrText xml:space="preserve"> PAGEREF _Toc198904688 \h </w:instrText>
        </w:r>
        <w:r w:rsidRPr="007A0543">
          <w:rPr>
            <w:webHidden/>
          </w:rPr>
        </w:r>
        <w:r w:rsidRPr="007A0543">
          <w:rPr>
            <w:webHidden/>
          </w:rPr>
          <w:fldChar w:fldCharType="separate"/>
        </w:r>
        <w:r w:rsidRPr="007A0543">
          <w:rPr>
            <w:webHidden/>
          </w:rPr>
          <w:t>83</w:t>
        </w:r>
        <w:r w:rsidRPr="007A0543">
          <w:rPr>
            <w:webHidden/>
          </w:rPr>
          <w:fldChar w:fldCharType="end"/>
        </w:r>
      </w:hyperlink>
    </w:p>
    <w:p w14:paraId="77AA5761" w14:textId="5BEF62D0" w:rsidR="00D154A7" w:rsidRPr="007A0543" w:rsidRDefault="00C82876" w:rsidP="00D154A7">
      <w:pPr>
        <w:pStyle w:val="PlainText"/>
      </w:pPr>
      <w:r w:rsidRPr="007A0543">
        <w:fldChar w:fldCharType="end"/>
      </w:r>
    </w:p>
    <w:p w14:paraId="5CE7112F" w14:textId="77777777" w:rsidR="00D154A7" w:rsidRPr="007A0543" w:rsidRDefault="00D154A7">
      <w:pPr>
        <w:rPr>
          <w:rFonts w:ascii="Consolas" w:hAnsi="Consolas" w:cs="Consolas"/>
          <w:sz w:val="21"/>
          <w:szCs w:val="21"/>
        </w:rPr>
      </w:pPr>
      <w:r w:rsidRPr="007A0543">
        <w:br w:type="page"/>
      </w:r>
    </w:p>
    <w:p w14:paraId="64D7910C" w14:textId="53721020" w:rsidR="000E7766" w:rsidRPr="007A0543" w:rsidRDefault="000E7766" w:rsidP="00836575">
      <w:pPr>
        <w:pStyle w:val="E-mailSignature"/>
        <w:rPr>
          <w:b/>
          <w:color w:val="BFBFBF" w:themeColor="background1" w:themeShade="BF"/>
          <w:sz w:val="36"/>
        </w:rPr>
        <w:sectPr w:rsidR="000E7766" w:rsidRPr="007A0543"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7A0543" w:rsidRDefault="000E7766" w:rsidP="0010069C">
      <w:pPr>
        <w:pStyle w:val="Title"/>
      </w:pPr>
      <w:r w:rsidRPr="007A0543">
        <w:lastRenderedPageBreak/>
        <w:t>List</w:t>
      </w:r>
      <w:r w:rsidR="00B767B7" w:rsidRPr="007A0543">
        <w:t xml:space="preserve"> of Tables</w:t>
      </w:r>
    </w:p>
    <w:p w14:paraId="01BF080B" w14:textId="7464490D" w:rsidR="000E47F9" w:rsidRPr="007A0543" w:rsidRDefault="00B32704">
      <w:pPr>
        <w:pStyle w:val="TableofFigures"/>
        <w:tabs>
          <w:tab w:val="right" w:leader="dot" w:pos="8437"/>
        </w:tabs>
        <w:rPr>
          <w:kern w:val="2"/>
          <w:sz w:val="24"/>
          <w:szCs w:val="24"/>
          <w:lang w:eastAsia="en-GB"/>
          <w14:ligatures w14:val="standardContextual"/>
        </w:rPr>
      </w:pPr>
      <w:r w:rsidRPr="007A0543">
        <w:fldChar w:fldCharType="begin"/>
      </w:r>
      <w:r w:rsidRPr="007A0543">
        <w:instrText xml:space="preserve"> TOC \c "Table" </w:instrText>
      </w:r>
      <w:r w:rsidRPr="007A0543">
        <w:fldChar w:fldCharType="separate"/>
      </w:r>
      <w:r w:rsidR="000E47F9" w:rsidRPr="007A0543">
        <w:t xml:space="preserve">Table 1 - List of Types that can </w:t>
      </w:r>
      <w:proofErr w:type="gramStart"/>
      <w:r w:rsidR="000E47F9" w:rsidRPr="007A0543">
        <w:t>be defined</w:t>
      </w:r>
      <w:proofErr w:type="gramEnd"/>
      <w:r w:rsidR="000E47F9" w:rsidRPr="007A0543">
        <w:t xml:space="preserve"> in </w:t>
      </w:r>
      <w:proofErr w:type="gramStart"/>
      <w:r w:rsidR="000E47F9" w:rsidRPr="007A0543">
        <w:t>the .proto</w:t>
      </w:r>
      <w:proofErr w:type="gramEnd"/>
      <w:r w:rsidR="000E47F9" w:rsidRPr="007A0543">
        <w:t xml:space="preserve"> file</w:t>
      </w:r>
      <w:r w:rsidR="000E47F9" w:rsidRPr="007A0543">
        <w:tab/>
      </w:r>
      <w:r w:rsidR="000E47F9" w:rsidRPr="007A0543">
        <w:fldChar w:fldCharType="begin"/>
      </w:r>
      <w:r w:rsidR="000E47F9" w:rsidRPr="007A0543">
        <w:instrText xml:space="preserve"> PAGEREF _Toc198970282 \h </w:instrText>
      </w:r>
      <w:r w:rsidR="000E47F9" w:rsidRPr="007A0543">
        <w:fldChar w:fldCharType="separate"/>
      </w:r>
      <w:r w:rsidR="000E47F9" w:rsidRPr="007A0543">
        <w:t>12</w:t>
      </w:r>
      <w:r w:rsidR="000E47F9" w:rsidRPr="007A0543">
        <w:fldChar w:fldCharType="end"/>
      </w:r>
    </w:p>
    <w:p w14:paraId="18A4333D" w14:textId="1E357F3A" w:rsidR="000E47F9" w:rsidRPr="007A0543" w:rsidRDefault="000E47F9">
      <w:pPr>
        <w:pStyle w:val="TableofFigures"/>
        <w:tabs>
          <w:tab w:val="right" w:leader="dot" w:pos="8437"/>
        </w:tabs>
        <w:rPr>
          <w:kern w:val="2"/>
          <w:sz w:val="24"/>
          <w:szCs w:val="24"/>
          <w:lang w:eastAsia="en-GB"/>
          <w14:ligatures w14:val="standardContextual"/>
        </w:rPr>
      </w:pPr>
      <w:r w:rsidRPr="007A0543">
        <w:t>Table 2 - Power and interest matrix</w:t>
      </w:r>
      <w:r w:rsidRPr="007A0543">
        <w:tab/>
      </w:r>
      <w:r w:rsidRPr="007A0543">
        <w:fldChar w:fldCharType="begin"/>
      </w:r>
      <w:r w:rsidRPr="007A0543">
        <w:instrText xml:space="preserve"> PAGEREF _Toc198970283 \h </w:instrText>
      </w:r>
      <w:r w:rsidRPr="007A0543">
        <w:fldChar w:fldCharType="separate"/>
      </w:r>
      <w:r w:rsidRPr="007A0543">
        <w:t>15</w:t>
      </w:r>
      <w:r w:rsidRPr="007A0543">
        <w:fldChar w:fldCharType="end"/>
      </w:r>
    </w:p>
    <w:p w14:paraId="6E4E6933" w14:textId="20574A17" w:rsidR="000E47F9" w:rsidRPr="007A0543" w:rsidRDefault="000E47F9">
      <w:pPr>
        <w:pStyle w:val="TableofFigures"/>
        <w:tabs>
          <w:tab w:val="right" w:leader="dot" w:pos="8437"/>
        </w:tabs>
        <w:rPr>
          <w:kern w:val="2"/>
          <w:sz w:val="24"/>
          <w:szCs w:val="24"/>
          <w:lang w:eastAsia="en-GB"/>
          <w14:ligatures w14:val="standardContextual"/>
        </w:rPr>
      </w:pPr>
      <w:r w:rsidRPr="007A0543">
        <w:t>Table 3 - WBS dictionary</w:t>
      </w:r>
      <w:r w:rsidRPr="007A0543">
        <w:tab/>
      </w:r>
      <w:r w:rsidRPr="007A0543">
        <w:fldChar w:fldCharType="begin"/>
      </w:r>
      <w:r w:rsidRPr="007A0543">
        <w:instrText xml:space="preserve"> PAGEREF _Toc198970284 \h </w:instrText>
      </w:r>
      <w:r w:rsidRPr="007A0543">
        <w:fldChar w:fldCharType="separate"/>
      </w:r>
      <w:r w:rsidRPr="007A0543">
        <w:t>20</w:t>
      </w:r>
      <w:r w:rsidRPr="007A0543">
        <w:fldChar w:fldCharType="end"/>
      </w:r>
    </w:p>
    <w:p w14:paraId="5126C9A7" w14:textId="726A0C7B" w:rsidR="000E47F9" w:rsidRPr="007A0543" w:rsidRDefault="000E47F9">
      <w:pPr>
        <w:pStyle w:val="TableofFigures"/>
        <w:tabs>
          <w:tab w:val="right" w:leader="dot" w:pos="8437"/>
        </w:tabs>
        <w:rPr>
          <w:kern w:val="2"/>
          <w:sz w:val="24"/>
          <w:szCs w:val="24"/>
          <w:lang w:eastAsia="en-GB"/>
          <w14:ligatures w14:val="standardContextual"/>
        </w:rPr>
      </w:pPr>
      <w:r w:rsidRPr="007A0543">
        <w:t>Table 4 - Technical Skills needed to complete the dissertation</w:t>
      </w:r>
      <w:r w:rsidRPr="007A0543">
        <w:tab/>
      </w:r>
      <w:r w:rsidRPr="007A0543">
        <w:fldChar w:fldCharType="begin"/>
      </w:r>
      <w:r w:rsidRPr="007A0543">
        <w:instrText xml:space="preserve"> PAGEREF _Toc198970285 \h </w:instrText>
      </w:r>
      <w:r w:rsidRPr="007A0543">
        <w:fldChar w:fldCharType="separate"/>
      </w:r>
      <w:r w:rsidRPr="007A0543">
        <w:t>26</w:t>
      </w:r>
      <w:r w:rsidRPr="007A0543">
        <w:fldChar w:fldCharType="end"/>
      </w:r>
    </w:p>
    <w:p w14:paraId="5812FCE2" w14:textId="3DC754B6" w:rsidR="000E47F9" w:rsidRPr="007A0543" w:rsidRDefault="000E47F9">
      <w:pPr>
        <w:pStyle w:val="TableofFigures"/>
        <w:tabs>
          <w:tab w:val="right" w:leader="dot" w:pos="8437"/>
        </w:tabs>
        <w:rPr>
          <w:kern w:val="2"/>
          <w:sz w:val="24"/>
          <w:szCs w:val="24"/>
          <w:lang w:eastAsia="en-GB"/>
          <w14:ligatures w14:val="standardContextual"/>
        </w:rPr>
      </w:pPr>
      <w:r w:rsidRPr="007A0543">
        <w:t>Table 5 - Data sources</w:t>
      </w:r>
      <w:r w:rsidRPr="007A0543">
        <w:tab/>
      </w:r>
      <w:r w:rsidRPr="007A0543">
        <w:fldChar w:fldCharType="begin"/>
      </w:r>
      <w:r w:rsidRPr="007A0543">
        <w:instrText xml:space="preserve"> PAGEREF _Toc198970286 \h </w:instrText>
      </w:r>
      <w:r w:rsidRPr="007A0543">
        <w:fldChar w:fldCharType="separate"/>
      </w:r>
      <w:r w:rsidRPr="007A0543">
        <w:t>29</w:t>
      </w:r>
      <w:r w:rsidRPr="007A0543">
        <w:fldChar w:fldCharType="end"/>
      </w:r>
    </w:p>
    <w:p w14:paraId="6B7C558C" w14:textId="22B283F7" w:rsidR="000E47F9" w:rsidRPr="007A0543" w:rsidRDefault="000E47F9">
      <w:pPr>
        <w:pStyle w:val="TableofFigures"/>
        <w:tabs>
          <w:tab w:val="right" w:leader="dot" w:pos="8437"/>
        </w:tabs>
        <w:rPr>
          <w:kern w:val="2"/>
          <w:sz w:val="24"/>
          <w:szCs w:val="24"/>
          <w:lang w:eastAsia="en-GB"/>
          <w14:ligatures w14:val="standardContextual"/>
        </w:rPr>
      </w:pPr>
      <w:r w:rsidRPr="007A0543">
        <w:t xml:space="preserve">Table 6 - Average serialization time in </w:t>
      </w:r>
      <w:proofErr w:type="spellStart"/>
      <w:r w:rsidRPr="007A0543">
        <w:t>ms</w:t>
      </w:r>
      <w:proofErr w:type="spellEnd"/>
      <w:r w:rsidRPr="007A0543">
        <w:t>. Reprinted from [1]</w:t>
      </w:r>
      <w:r w:rsidRPr="007A0543">
        <w:tab/>
      </w:r>
      <w:r w:rsidRPr="007A0543">
        <w:fldChar w:fldCharType="begin"/>
      </w:r>
      <w:r w:rsidRPr="007A0543">
        <w:instrText xml:space="preserve"> PAGEREF _Toc198970287 \h </w:instrText>
      </w:r>
      <w:r w:rsidRPr="007A0543">
        <w:fldChar w:fldCharType="separate"/>
      </w:r>
      <w:r w:rsidRPr="007A0543">
        <w:t>32</w:t>
      </w:r>
      <w:r w:rsidRPr="007A0543">
        <w:fldChar w:fldCharType="end"/>
      </w:r>
    </w:p>
    <w:p w14:paraId="1BEAC7D5" w14:textId="3653F60A" w:rsidR="000E47F9" w:rsidRPr="007A0543" w:rsidRDefault="000E47F9">
      <w:pPr>
        <w:pStyle w:val="TableofFigures"/>
        <w:tabs>
          <w:tab w:val="right" w:leader="dot" w:pos="8437"/>
        </w:tabs>
        <w:rPr>
          <w:kern w:val="2"/>
          <w:sz w:val="24"/>
          <w:szCs w:val="24"/>
          <w:lang w:eastAsia="en-GB"/>
          <w14:ligatures w14:val="standardContextual"/>
        </w:rPr>
      </w:pPr>
      <w:r w:rsidRPr="007A0543">
        <w:t xml:space="preserve">Table 7 - Average deserialization time in </w:t>
      </w:r>
      <w:proofErr w:type="spellStart"/>
      <w:r w:rsidRPr="007A0543">
        <w:t>ms</w:t>
      </w:r>
      <w:proofErr w:type="spellEnd"/>
      <w:r w:rsidRPr="007A0543">
        <w:t>. Reprinted from [1].</w:t>
      </w:r>
      <w:r w:rsidRPr="007A0543">
        <w:tab/>
      </w:r>
      <w:r w:rsidRPr="007A0543">
        <w:fldChar w:fldCharType="begin"/>
      </w:r>
      <w:r w:rsidRPr="007A0543">
        <w:instrText xml:space="preserve"> PAGEREF _Toc198970288 \h </w:instrText>
      </w:r>
      <w:r w:rsidRPr="007A0543">
        <w:fldChar w:fldCharType="separate"/>
      </w:r>
      <w:r w:rsidRPr="007A0543">
        <w:t>32</w:t>
      </w:r>
      <w:r w:rsidRPr="007A0543">
        <w:fldChar w:fldCharType="end"/>
      </w:r>
    </w:p>
    <w:p w14:paraId="1901067B" w14:textId="4DF46D90" w:rsidR="000E47F9" w:rsidRPr="007A0543" w:rsidRDefault="000E47F9">
      <w:pPr>
        <w:pStyle w:val="TableofFigures"/>
        <w:tabs>
          <w:tab w:val="right" w:leader="dot" w:pos="8437"/>
        </w:tabs>
        <w:rPr>
          <w:kern w:val="2"/>
          <w:sz w:val="24"/>
          <w:szCs w:val="24"/>
          <w:lang w:eastAsia="en-GB"/>
          <w14:ligatures w14:val="standardContextual"/>
        </w:rPr>
      </w:pPr>
      <w:r w:rsidRPr="007A0543">
        <w:t>Table 8 - Testing hardware specification</w:t>
      </w:r>
      <w:r w:rsidRPr="007A0543">
        <w:tab/>
      </w:r>
      <w:r w:rsidRPr="007A0543">
        <w:fldChar w:fldCharType="begin"/>
      </w:r>
      <w:r w:rsidRPr="007A0543">
        <w:instrText xml:space="preserve"> PAGEREF _Toc198970289 \h </w:instrText>
      </w:r>
      <w:r w:rsidRPr="007A0543">
        <w:fldChar w:fldCharType="separate"/>
      </w:r>
      <w:r w:rsidRPr="007A0543">
        <w:t>51</w:t>
      </w:r>
      <w:r w:rsidRPr="007A0543">
        <w:fldChar w:fldCharType="end"/>
      </w:r>
    </w:p>
    <w:p w14:paraId="576256D4" w14:textId="1BE514E4" w:rsidR="000E47F9" w:rsidRPr="007A0543" w:rsidRDefault="000E47F9">
      <w:pPr>
        <w:pStyle w:val="TableofFigures"/>
        <w:tabs>
          <w:tab w:val="right" w:leader="dot" w:pos="8437"/>
        </w:tabs>
        <w:rPr>
          <w:kern w:val="2"/>
          <w:sz w:val="24"/>
          <w:szCs w:val="24"/>
          <w:lang w:eastAsia="en-GB"/>
          <w14:ligatures w14:val="standardContextual"/>
        </w:rPr>
      </w:pPr>
      <w:r w:rsidRPr="007A0543">
        <w:t>Table 9 - Question and metrics for performance</w:t>
      </w:r>
      <w:r w:rsidRPr="007A0543">
        <w:tab/>
      </w:r>
      <w:r w:rsidRPr="007A0543">
        <w:fldChar w:fldCharType="begin"/>
      </w:r>
      <w:r w:rsidRPr="007A0543">
        <w:instrText xml:space="preserve"> PAGEREF _Toc198970290 \h </w:instrText>
      </w:r>
      <w:r w:rsidRPr="007A0543">
        <w:fldChar w:fldCharType="separate"/>
      </w:r>
      <w:r w:rsidRPr="007A0543">
        <w:t>52</w:t>
      </w:r>
      <w:r w:rsidRPr="007A0543">
        <w:fldChar w:fldCharType="end"/>
      </w:r>
    </w:p>
    <w:p w14:paraId="72A9DB0E" w14:textId="4FD09209" w:rsidR="000E47F9" w:rsidRPr="007A0543" w:rsidRDefault="000E47F9">
      <w:pPr>
        <w:pStyle w:val="TableofFigures"/>
        <w:tabs>
          <w:tab w:val="right" w:leader="dot" w:pos="8437"/>
        </w:tabs>
        <w:rPr>
          <w:kern w:val="2"/>
          <w:sz w:val="24"/>
          <w:szCs w:val="24"/>
          <w:lang w:eastAsia="en-GB"/>
          <w14:ligatures w14:val="standardContextual"/>
        </w:rPr>
      </w:pPr>
      <w:r w:rsidRPr="007A0543">
        <w:t>Table 10 - Question and metrics for energy consumption</w:t>
      </w:r>
      <w:r w:rsidRPr="007A0543">
        <w:tab/>
      </w:r>
      <w:r w:rsidRPr="007A0543">
        <w:fldChar w:fldCharType="begin"/>
      </w:r>
      <w:r w:rsidRPr="007A0543">
        <w:instrText xml:space="preserve"> PAGEREF _Toc198970291 \h </w:instrText>
      </w:r>
      <w:r w:rsidRPr="007A0543">
        <w:fldChar w:fldCharType="separate"/>
      </w:r>
      <w:r w:rsidRPr="007A0543">
        <w:t>53</w:t>
      </w:r>
      <w:r w:rsidRPr="007A0543">
        <w:fldChar w:fldCharType="end"/>
      </w:r>
    </w:p>
    <w:p w14:paraId="79459255" w14:textId="6B763E57" w:rsidR="000E47F9" w:rsidRPr="007A0543" w:rsidRDefault="000E47F9">
      <w:pPr>
        <w:pStyle w:val="TableofFigures"/>
        <w:tabs>
          <w:tab w:val="right" w:leader="dot" w:pos="8437"/>
        </w:tabs>
        <w:rPr>
          <w:kern w:val="2"/>
          <w:sz w:val="24"/>
          <w:szCs w:val="24"/>
          <w:lang w:eastAsia="en-GB"/>
          <w14:ligatures w14:val="standardContextual"/>
        </w:rPr>
      </w:pPr>
      <w:r w:rsidRPr="007A0543">
        <w:t>Table 11 - Endpoints requested in the tests</w:t>
      </w:r>
      <w:r w:rsidRPr="007A0543">
        <w:tab/>
      </w:r>
      <w:r w:rsidRPr="007A0543">
        <w:fldChar w:fldCharType="begin"/>
      </w:r>
      <w:r w:rsidRPr="007A0543">
        <w:instrText xml:space="preserve"> PAGEREF _Toc198970292 \h </w:instrText>
      </w:r>
      <w:r w:rsidRPr="007A0543">
        <w:fldChar w:fldCharType="separate"/>
      </w:r>
      <w:r w:rsidRPr="007A0543">
        <w:t>55</w:t>
      </w:r>
      <w:r w:rsidRPr="007A0543">
        <w:fldChar w:fldCharType="end"/>
      </w:r>
    </w:p>
    <w:p w14:paraId="7D0BB698" w14:textId="33B240A2" w:rsidR="000E47F9" w:rsidRPr="007A0543" w:rsidRDefault="000E47F9">
      <w:pPr>
        <w:pStyle w:val="TableofFigures"/>
        <w:tabs>
          <w:tab w:val="right" w:leader="dot" w:pos="8437"/>
        </w:tabs>
        <w:rPr>
          <w:kern w:val="2"/>
          <w:sz w:val="24"/>
          <w:szCs w:val="24"/>
          <w:lang w:eastAsia="en-GB"/>
          <w14:ligatures w14:val="standardContextual"/>
        </w:rPr>
      </w:pPr>
      <w:r w:rsidRPr="007A0543">
        <w:t>Table 12 - Benchmark results for creating users</w:t>
      </w:r>
      <w:r w:rsidRPr="007A0543">
        <w:tab/>
      </w:r>
      <w:r w:rsidRPr="007A0543">
        <w:fldChar w:fldCharType="begin"/>
      </w:r>
      <w:r w:rsidRPr="007A0543">
        <w:instrText xml:space="preserve"> PAGEREF _Toc198970293 \h </w:instrText>
      </w:r>
      <w:r w:rsidRPr="007A0543">
        <w:fldChar w:fldCharType="separate"/>
      </w:r>
      <w:r w:rsidRPr="007A0543">
        <w:t>56</w:t>
      </w:r>
      <w:r w:rsidRPr="007A0543">
        <w:fldChar w:fldCharType="end"/>
      </w:r>
    </w:p>
    <w:p w14:paraId="4568DED4" w14:textId="4B1BDCB1" w:rsidR="000E47F9" w:rsidRPr="007A0543" w:rsidRDefault="000E47F9">
      <w:pPr>
        <w:pStyle w:val="TableofFigures"/>
        <w:tabs>
          <w:tab w:val="right" w:leader="dot" w:pos="8437"/>
        </w:tabs>
        <w:rPr>
          <w:kern w:val="2"/>
          <w:sz w:val="24"/>
          <w:szCs w:val="24"/>
          <w:lang w:eastAsia="en-GB"/>
          <w14:ligatures w14:val="standardContextual"/>
        </w:rPr>
      </w:pPr>
      <w:r w:rsidRPr="007A0543">
        <w:t>Table 13 - Benchmark results for retrieving all users</w:t>
      </w:r>
      <w:r w:rsidRPr="007A0543">
        <w:tab/>
      </w:r>
      <w:r w:rsidRPr="007A0543">
        <w:fldChar w:fldCharType="begin"/>
      </w:r>
      <w:r w:rsidRPr="007A0543">
        <w:instrText xml:space="preserve"> PAGEREF _Toc198970294 \h </w:instrText>
      </w:r>
      <w:r w:rsidRPr="007A0543">
        <w:fldChar w:fldCharType="separate"/>
      </w:r>
      <w:r w:rsidRPr="007A0543">
        <w:t>56</w:t>
      </w:r>
      <w:r w:rsidRPr="007A0543">
        <w:fldChar w:fldCharType="end"/>
      </w:r>
    </w:p>
    <w:p w14:paraId="63393D5C" w14:textId="39E7CD34" w:rsidR="000E47F9" w:rsidRPr="007A0543" w:rsidRDefault="000E47F9">
      <w:pPr>
        <w:pStyle w:val="TableofFigures"/>
        <w:tabs>
          <w:tab w:val="right" w:leader="dot" w:pos="8437"/>
        </w:tabs>
        <w:rPr>
          <w:kern w:val="2"/>
          <w:sz w:val="24"/>
          <w:szCs w:val="24"/>
          <w:lang w:eastAsia="en-GB"/>
          <w14:ligatures w14:val="standardContextual"/>
        </w:rPr>
      </w:pPr>
      <w:r w:rsidRPr="007A0543">
        <w:t>Table 14 - Benchmark results for retrieving user by id</w:t>
      </w:r>
      <w:r w:rsidRPr="007A0543">
        <w:tab/>
      </w:r>
      <w:r w:rsidRPr="007A0543">
        <w:fldChar w:fldCharType="begin"/>
      </w:r>
      <w:r w:rsidRPr="007A0543">
        <w:instrText xml:space="preserve"> PAGEREF _Toc198970295 \h </w:instrText>
      </w:r>
      <w:r w:rsidRPr="007A0543">
        <w:fldChar w:fldCharType="separate"/>
      </w:r>
      <w:r w:rsidRPr="007A0543">
        <w:t>58</w:t>
      </w:r>
      <w:r w:rsidRPr="007A0543">
        <w:fldChar w:fldCharType="end"/>
      </w:r>
    </w:p>
    <w:p w14:paraId="25F3E42A" w14:textId="4902B4DB" w:rsidR="000E47F9" w:rsidRPr="007A0543" w:rsidRDefault="000E47F9">
      <w:pPr>
        <w:pStyle w:val="TableofFigures"/>
        <w:tabs>
          <w:tab w:val="right" w:leader="dot" w:pos="8437"/>
        </w:tabs>
        <w:rPr>
          <w:kern w:val="2"/>
          <w:sz w:val="24"/>
          <w:szCs w:val="24"/>
          <w:lang w:eastAsia="en-GB"/>
          <w14:ligatures w14:val="standardContextual"/>
        </w:rPr>
      </w:pPr>
      <w:r w:rsidRPr="007A0543">
        <w:t>Table 15 - Benchmark results for retrieving all product entities</w:t>
      </w:r>
      <w:r w:rsidRPr="007A0543">
        <w:tab/>
      </w:r>
      <w:r w:rsidRPr="007A0543">
        <w:fldChar w:fldCharType="begin"/>
      </w:r>
      <w:r w:rsidRPr="007A0543">
        <w:instrText xml:space="preserve"> PAGEREF _Toc198970296 \h </w:instrText>
      </w:r>
      <w:r w:rsidRPr="007A0543">
        <w:fldChar w:fldCharType="separate"/>
      </w:r>
      <w:r w:rsidRPr="007A0543">
        <w:t>59</w:t>
      </w:r>
      <w:r w:rsidRPr="007A0543">
        <w:fldChar w:fldCharType="end"/>
      </w:r>
    </w:p>
    <w:p w14:paraId="1884EEC2" w14:textId="64219AB1" w:rsidR="000E47F9" w:rsidRPr="007A0543" w:rsidRDefault="000E47F9">
      <w:pPr>
        <w:pStyle w:val="TableofFigures"/>
        <w:tabs>
          <w:tab w:val="right" w:leader="dot" w:pos="8437"/>
        </w:tabs>
        <w:rPr>
          <w:kern w:val="2"/>
          <w:sz w:val="24"/>
          <w:szCs w:val="24"/>
          <w:lang w:eastAsia="en-GB"/>
          <w14:ligatures w14:val="standardContextual"/>
        </w:rPr>
      </w:pPr>
      <w:r w:rsidRPr="007A0543">
        <w:t>Table 16 - Benchmark results for updating a user</w:t>
      </w:r>
      <w:r w:rsidRPr="007A0543">
        <w:tab/>
      </w:r>
      <w:r w:rsidRPr="007A0543">
        <w:fldChar w:fldCharType="begin"/>
      </w:r>
      <w:r w:rsidRPr="007A0543">
        <w:instrText xml:space="preserve"> PAGEREF _Toc198970297 \h </w:instrText>
      </w:r>
      <w:r w:rsidRPr="007A0543">
        <w:fldChar w:fldCharType="separate"/>
      </w:r>
      <w:r w:rsidRPr="007A0543">
        <w:t>60</w:t>
      </w:r>
      <w:r w:rsidRPr="007A0543">
        <w:fldChar w:fldCharType="end"/>
      </w:r>
    </w:p>
    <w:p w14:paraId="3EC8579A" w14:textId="3B5D95EC" w:rsidR="000E47F9" w:rsidRPr="007A0543" w:rsidRDefault="000E47F9">
      <w:pPr>
        <w:pStyle w:val="TableofFigures"/>
        <w:tabs>
          <w:tab w:val="right" w:leader="dot" w:pos="8437"/>
        </w:tabs>
        <w:rPr>
          <w:kern w:val="2"/>
          <w:sz w:val="24"/>
          <w:szCs w:val="24"/>
          <w:lang w:eastAsia="en-GB"/>
          <w14:ligatures w14:val="standardContextual"/>
        </w:rPr>
      </w:pPr>
      <w:r w:rsidRPr="007A0543">
        <w:t>Table 17 - Benchmark results for deleting a user</w:t>
      </w:r>
      <w:r w:rsidRPr="007A0543">
        <w:tab/>
      </w:r>
      <w:r w:rsidRPr="007A0543">
        <w:fldChar w:fldCharType="begin"/>
      </w:r>
      <w:r w:rsidRPr="007A0543">
        <w:instrText xml:space="preserve"> PAGEREF _Toc198970298 \h </w:instrText>
      </w:r>
      <w:r w:rsidRPr="007A0543">
        <w:fldChar w:fldCharType="separate"/>
      </w:r>
      <w:r w:rsidRPr="007A0543">
        <w:t>61</w:t>
      </w:r>
      <w:r w:rsidRPr="007A0543">
        <w:fldChar w:fldCharType="end"/>
      </w:r>
    </w:p>
    <w:p w14:paraId="26D58198" w14:textId="218FB309" w:rsidR="000E47F9" w:rsidRPr="007A0543" w:rsidRDefault="000E47F9">
      <w:pPr>
        <w:pStyle w:val="TableofFigures"/>
        <w:tabs>
          <w:tab w:val="right" w:leader="dot" w:pos="8437"/>
        </w:tabs>
        <w:rPr>
          <w:kern w:val="2"/>
          <w:sz w:val="24"/>
          <w:szCs w:val="24"/>
          <w:lang w:eastAsia="en-GB"/>
          <w14:ligatures w14:val="standardContextual"/>
        </w:rPr>
      </w:pPr>
      <w:r w:rsidRPr="007A0543">
        <w:t>Table 18 - Hypothesis tests for each endpoint in terms of performance</w:t>
      </w:r>
      <w:r w:rsidRPr="007A0543">
        <w:tab/>
      </w:r>
      <w:r w:rsidRPr="007A0543">
        <w:fldChar w:fldCharType="begin"/>
      </w:r>
      <w:r w:rsidRPr="007A0543">
        <w:instrText xml:space="preserve"> PAGEREF _Toc198970299 \h </w:instrText>
      </w:r>
      <w:r w:rsidRPr="007A0543">
        <w:fldChar w:fldCharType="separate"/>
      </w:r>
      <w:r w:rsidRPr="007A0543">
        <w:t>62</w:t>
      </w:r>
      <w:r w:rsidRPr="007A0543">
        <w:fldChar w:fldCharType="end"/>
      </w:r>
    </w:p>
    <w:p w14:paraId="67D9651B" w14:textId="03A28E79" w:rsidR="000E47F9" w:rsidRPr="007A0543" w:rsidRDefault="000E47F9">
      <w:pPr>
        <w:pStyle w:val="TableofFigures"/>
        <w:tabs>
          <w:tab w:val="right" w:leader="dot" w:pos="8437"/>
        </w:tabs>
        <w:rPr>
          <w:kern w:val="2"/>
          <w:sz w:val="24"/>
          <w:szCs w:val="24"/>
          <w:lang w:eastAsia="en-GB"/>
          <w14:ligatures w14:val="standardContextual"/>
        </w:rPr>
      </w:pPr>
      <w:r w:rsidRPr="007A0543">
        <w:t>Table 19 - Energy consumption of user creation in joules</w:t>
      </w:r>
      <w:r w:rsidRPr="007A0543">
        <w:tab/>
      </w:r>
      <w:r w:rsidRPr="007A0543">
        <w:fldChar w:fldCharType="begin"/>
      </w:r>
      <w:r w:rsidRPr="007A0543">
        <w:instrText xml:space="preserve"> PAGEREF _Toc198970300 \h </w:instrText>
      </w:r>
      <w:r w:rsidRPr="007A0543">
        <w:fldChar w:fldCharType="separate"/>
      </w:r>
      <w:r w:rsidRPr="007A0543">
        <w:t>65</w:t>
      </w:r>
      <w:r w:rsidRPr="007A0543">
        <w:fldChar w:fldCharType="end"/>
      </w:r>
    </w:p>
    <w:p w14:paraId="1A08A230" w14:textId="6E20691C" w:rsidR="000E47F9" w:rsidRPr="007A0543" w:rsidRDefault="000E47F9">
      <w:pPr>
        <w:pStyle w:val="TableofFigures"/>
        <w:tabs>
          <w:tab w:val="right" w:leader="dot" w:pos="8437"/>
        </w:tabs>
        <w:rPr>
          <w:kern w:val="2"/>
          <w:sz w:val="24"/>
          <w:szCs w:val="24"/>
          <w:lang w:eastAsia="en-GB"/>
          <w14:ligatures w14:val="standardContextual"/>
        </w:rPr>
      </w:pPr>
      <w:r w:rsidRPr="007A0543">
        <w:t>Table 20 - Energy consumption of the retrieval of all users in joules</w:t>
      </w:r>
      <w:r w:rsidRPr="007A0543">
        <w:tab/>
      </w:r>
      <w:r w:rsidRPr="007A0543">
        <w:fldChar w:fldCharType="begin"/>
      </w:r>
      <w:r w:rsidRPr="007A0543">
        <w:instrText xml:space="preserve"> PAGEREF _Toc198970301 \h </w:instrText>
      </w:r>
      <w:r w:rsidRPr="007A0543">
        <w:fldChar w:fldCharType="separate"/>
      </w:r>
      <w:r w:rsidRPr="007A0543">
        <w:t>66</w:t>
      </w:r>
      <w:r w:rsidRPr="007A0543">
        <w:fldChar w:fldCharType="end"/>
      </w:r>
    </w:p>
    <w:p w14:paraId="5842DC0F" w14:textId="7F750586" w:rsidR="000E47F9" w:rsidRPr="007A0543" w:rsidRDefault="000E47F9">
      <w:pPr>
        <w:pStyle w:val="TableofFigures"/>
        <w:tabs>
          <w:tab w:val="right" w:leader="dot" w:pos="8437"/>
        </w:tabs>
        <w:rPr>
          <w:kern w:val="2"/>
          <w:sz w:val="24"/>
          <w:szCs w:val="24"/>
          <w:lang w:eastAsia="en-GB"/>
          <w14:ligatures w14:val="standardContextual"/>
        </w:rPr>
      </w:pPr>
      <w:r w:rsidRPr="007A0543">
        <w:t>Table 21 - Energy consumption of the retrieval of a user by its id in joules</w:t>
      </w:r>
      <w:r w:rsidRPr="007A0543">
        <w:tab/>
      </w:r>
      <w:r w:rsidRPr="007A0543">
        <w:fldChar w:fldCharType="begin"/>
      </w:r>
      <w:r w:rsidRPr="007A0543">
        <w:instrText xml:space="preserve"> PAGEREF _Toc198970302 \h </w:instrText>
      </w:r>
      <w:r w:rsidRPr="007A0543">
        <w:fldChar w:fldCharType="separate"/>
      </w:r>
      <w:r w:rsidRPr="007A0543">
        <w:t>67</w:t>
      </w:r>
      <w:r w:rsidRPr="007A0543">
        <w:fldChar w:fldCharType="end"/>
      </w:r>
    </w:p>
    <w:p w14:paraId="18011660" w14:textId="0A7F6FD5" w:rsidR="000E47F9" w:rsidRPr="007A0543" w:rsidRDefault="000E47F9">
      <w:pPr>
        <w:pStyle w:val="TableofFigures"/>
        <w:tabs>
          <w:tab w:val="right" w:leader="dot" w:pos="8437"/>
        </w:tabs>
        <w:rPr>
          <w:kern w:val="2"/>
          <w:sz w:val="24"/>
          <w:szCs w:val="24"/>
          <w:lang w:eastAsia="en-GB"/>
          <w14:ligatures w14:val="standardContextual"/>
        </w:rPr>
      </w:pPr>
      <w:r w:rsidRPr="007A0543">
        <w:t>Table 22 - Energy consumption of the retrieval of all product entities in joules</w:t>
      </w:r>
      <w:r w:rsidRPr="007A0543">
        <w:tab/>
      </w:r>
      <w:r w:rsidRPr="007A0543">
        <w:fldChar w:fldCharType="begin"/>
      </w:r>
      <w:r w:rsidRPr="007A0543">
        <w:instrText xml:space="preserve"> PAGEREF _Toc198970303 \h </w:instrText>
      </w:r>
      <w:r w:rsidRPr="007A0543">
        <w:fldChar w:fldCharType="separate"/>
      </w:r>
      <w:r w:rsidRPr="007A0543">
        <w:t>68</w:t>
      </w:r>
      <w:r w:rsidRPr="007A0543">
        <w:fldChar w:fldCharType="end"/>
      </w:r>
    </w:p>
    <w:p w14:paraId="7CC41C11" w14:textId="451A485C" w:rsidR="000E47F9" w:rsidRPr="007A0543" w:rsidRDefault="000E47F9">
      <w:pPr>
        <w:pStyle w:val="TableofFigures"/>
        <w:tabs>
          <w:tab w:val="right" w:leader="dot" w:pos="8437"/>
        </w:tabs>
        <w:rPr>
          <w:kern w:val="2"/>
          <w:sz w:val="24"/>
          <w:szCs w:val="24"/>
          <w:lang w:eastAsia="en-GB"/>
          <w14:ligatures w14:val="standardContextual"/>
        </w:rPr>
      </w:pPr>
      <w:r w:rsidRPr="007A0543">
        <w:t>Table 23 - Energy consumption of updating a user in joules</w:t>
      </w:r>
      <w:r w:rsidRPr="007A0543">
        <w:tab/>
      </w:r>
      <w:r w:rsidRPr="007A0543">
        <w:fldChar w:fldCharType="begin"/>
      </w:r>
      <w:r w:rsidRPr="007A0543">
        <w:instrText xml:space="preserve"> PAGEREF _Toc198970304 \h </w:instrText>
      </w:r>
      <w:r w:rsidRPr="007A0543">
        <w:fldChar w:fldCharType="separate"/>
      </w:r>
      <w:r w:rsidRPr="007A0543">
        <w:t>69</w:t>
      </w:r>
      <w:r w:rsidRPr="007A0543">
        <w:fldChar w:fldCharType="end"/>
      </w:r>
    </w:p>
    <w:p w14:paraId="0A75A50D" w14:textId="57597C15" w:rsidR="000E47F9" w:rsidRPr="007A0543" w:rsidRDefault="000E47F9">
      <w:pPr>
        <w:pStyle w:val="TableofFigures"/>
        <w:tabs>
          <w:tab w:val="right" w:leader="dot" w:pos="8437"/>
        </w:tabs>
        <w:rPr>
          <w:kern w:val="2"/>
          <w:sz w:val="24"/>
          <w:szCs w:val="24"/>
          <w:lang w:eastAsia="en-GB"/>
          <w14:ligatures w14:val="standardContextual"/>
        </w:rPr>
      </w:pPr>
      <w:r w:rsidRPr="007A0543">
        <w:t>Table 24 - Energy consumption of deleting a user in joules</w:t>
      </w:r>
      <w:r w:rsidRPr="007A0543">
        <w:tab/>
      </w:r>
      <w:r w:rsidRPr="007A0543">
        <w:fldChar w:fldCharType="begin"/>
      </w:r>
      <w:r w:rsidRPr="007A0543">
        <w:instrText xml:space="preserve"> PAGEREF _Toc198970305 \h </w:instrText>
      </w:r>
      <w:r w:rsidRPr="007A0543">
        <w:fldChar w:fldCharType="separate"/>
      </w:r>
      <w:r w:rsidRPr="007A0543">
        <w:t>69</w:t>
      </w:r>
      <w:r w:rsidRPr="007A0543">
        <w:fldChar w:fldCharType="end"/>
      </w:r>
    </w:p>
    <w:p w14:paraId="5E499459" w14:textId="12C5FC1C" w:rsidR="000E47F9" w:rsidRPr="007A0543" w:rsidRDefault="000E47F9">
      <w:pPr>
        <w:pStyle w:val="TableofFigures"/>
        <w:tabs>
          <w:tab w:val="right" w:leader="dot" w:pos="8437"/>
        </w:tabs>
        <w:rPr>
          <w:kern w:val="2"/>
          <w:sz w:val="24"/>
          <w:szCs w:val="24"/>
          <w:lang w:eastAsia="en-GB"/>
          <w14:ligatures w14:val="standardContextual"/>
        </w:rPr>
      </w:pPr>
      <w:r w:rsidRPr="007A0543">
        <w:t>Table 25 - Hypothesis tests for each endpoint in terms of energy consumption</w:t>
      </w:r>
      <w:r w:rsidRPr="007A0543">
        <w:tab/>
      </w:r>
      <w:r w:rsidRPr="007A0543">
        <w:fldChar w:fldCharType="begin"/>
      </w:r>
      <w:r w:rsidRPr="007A0543">
        <w:instrText xml:space="preserve"> PAGEREF _Toc198970306 \h </w:instrText>
      </w:r>
      <w:r w:rsidRPr="007A0543">
        <w:fldChar w:fldCharType="separate"/>
      </w:r>
      <w:r w:rsidRPr="007A0543">
        <w:t>70</w:t>
      </w:r>
      <w:r w:rsidRPr="007A0543">
        <w:fldChar w:fldCharType="end"/>
      </w:r>
    </w:p>
    <w:p w14:paraId="47CD161D" w14:textId="767F790F" w:rsidR="000E47F9" w:rsidRPr="007A0543" w:rsidRDefault="000E47F9">
      <w:pPr>
        <w:pStyle w:val="TableofFigures"/>
        <w:tabs>
          <w:tab w:val="right" w:leader="dot" w:pos="8437"/>
        </w:tabs>
        <w:rPr>
          <w:kern w:val="2"/>
          <w:sz w:val="24"/>
          <w:szCs w:val="24"/>
          <w:lang w:eastAsia="en-GB"/>
          <w14:ligatures w14:val="standardContextual"/>
        </w:rPr>
      </w:pPr>
      <w:r w:rsidRPr="007A0543">
        <w:t xml:space="preserve">Table 26 - “A list of space-efﬁciency benchmark publications that involve </w:t>
      </w:r>
      <w:proofErr w:type="gramStart"/>
      <w:r w:rsidRPr="007A0543">
        <w:t>JSON[</w:t>
      </w:r>
      <w:proofErr w:type="gramEnd"/>
      <w:r w:rsidRPr="007A0543">
        <w:t>…</w:t>
      </w:r>
      <w:proofErr w:type="gramStart"/>
      <w:r w:rsidRPr="007A0543">
        <w:t>]”[</w:t>
      </w:r>
      <w:proofErr w:type="gramEnd"/>
      <w:r w:rsidRPr="007A0543">
        <w:t>2]</w:t>
      </w:r>
      <w:r w:rsidRPr="007A0543">
        <w:tab/>
      </w:r>
      <w:r w:rsidRPr="007A0543">
        <w:fldChar w:fldCharType="begin"/>
      </w:r>
      <w:r w:rsidRPr="007A0543">
        <w:instrText xml:space="preserve"> PAGEREF _Toc198970307 \h </w:instrText>
      </w:r>
      <w:r w:rsidRPr="007A0543">
        <w:fldChar w:fldCharType="separate"/>
      </w:r>
      <w:r w:rsidRPr="007A0543">
        <w:t>87</w:t>
      </w:r>
      <w:r w:rsidRPr="007A0543">
        <w:fldChar w:fldCharType="end"/>
      </w:r>
    </w:p>
    <w:p w14:paraId="0CB9D545" w14:textId="21D63313" w:rsidR="00D154A7" w:rsidRPr="007A0543" w:rsidRDefault="00B32704" w:rsidP="00D154A7">
      <w:pPr>
        <w:pStyle w:val="PlainText"/>
      </w:pPr>
      <w:r w:rsidRPr="007A0543">
        <w:rPr>
          <w:rFonts w:asciiTheme="minorHAnsi" w:hAnsiTheme="minorHAnsi" w:cstheme="minorBidi"/>
          <w:sz w:val="22"/>
          <w:szCs w:val="22"/>
        </w:rPr>
        <w:fldChar w:fldCharType="end"/>
      </w:r>
    </w:p>
    <w:p w14:paraId="50377788" w14:textId="77777777" w:rsidR="00D154A7" w:rsidRPr="007A0543" w:rsidRDefault="00D154A7">
      <w:pPr>
        <w:rPr>
          <w:rFonts w:ascii="Consolas" w:hAnsi="Consolas" w:cs="Consolas"/>
          <w:sz w:val="21"/>
          <w:szCs w:val="21"/>
        </w:rPr>
      </w:pPr>
      <w:r w:rsidRPr="007A0543">
        <w:br w:type="page"/>
      </w:r>
    </w:p>
    <w:p w14:paraId="5FB5EBC4" w14:textId="74C9AD46" w:rsidR="000E7766" w:rsidRPr="007A0543" w:rsidRDefault="000E7766" w:rsidP="00836575">
      <w:pPr>
        <w:pStyle w:val="E-mailSignature"/>
        <w:rPr>
          <w:b/>
          <w:color w:val="BFBFBF" w:themeColor="background1" w:themeShade="BF"/>
          <w:sz w:val="36"/>
        </w:rPr>
        <w:sectPr w:rsidR="000E7766" w:rsidRPr="007A0543" w:rsidSect="000B4B63">
          <w:pgSz w:w="11906" w:h="16838"/>
          <w:pgMar w:top="1985" w:right="1474" w:bottom="1418" w:left="1985" w:header="709" w:footer="709" w:gutter="0"/>
          <w:pgNumType w:fmt="lowerRoman"/>
          <w:cols w:space="708"/>
          <w:titlePg/>
          <w:docGrid w:linePitch="360"/>
        </w:sectPr>
      </w:pPr>
    </w:p>
    <w:p w14:paraId="1CD72DB4" w14:textId="14E5078D" w:rsidR="00F6245C" w:rsidRPr="007A0543" w:rsidRDefault="00F6245C" w:rsidP="00F6245C">
      <w:pPr>
        <w:pStyle w:val="Title"/>
      </w:pPr>
      <w:r w:rsidRPr="007A0543">
        <w:lastRenderedPageBreak/>
        <w:t>List of Code Snippets</w:t>
      </w:r>
    </w:p>
    <w:p w14:paraId="25057AEC" w14:textId="0366D1C4" w:rsidR="000F2D8E" w:rsidRPr="007A0543" w:rsidRDefault="00447B0C">
      <w:pPr>
        <w:pStyle w:val="TableofFigures"/>
        <w:tabs>
          <w:tab w:val="right" w:leader="dot" w:pos="8437"/>
        </w:tabs>
        <w:rPr>
          <w:kern w:val="2"/>
          <w:sz w:val="24"/>
          <w:szCs w:val="24"/>
          <w:lang w:eastAsia="en-GB"/>
          <w14:ligatures w14:val="standardContextual"/>
        </w:rPr>
      </w:pPr>
      <w:r w:rsidRPr="007A0543">
        <w:fldChar w:fldCharType="begin"/>
      </w:r>
      <w:r w:rsidRPr="007A0543">
        <w:instrText xml:space="preserve"> TOC \h \z \c "Code Snippet" </w:instrText>
      </w:r>
      <w:r w:rsidRPr="007A0543">
        <w:fldChar w:fldCharType="separate"/>
      </w:r>
      <w:hyperlink w:anchor="_Toc198904715" w:history="1">
        <w:r w:rsidR="000F2D8E" w:rsidRPr="007A0543">
          <w:rPr>
            <w:rStyle w:val="Hyperlink"/>
          </w:rPr>
          <w:t>Code Snippet 1 - Example of a User JSON</w:t>
        </w:r>
        <w:r w:rsidR="000F2D8E" w:rsidRPr="007A0543">
          <w:rPr>
            <w:webHidden/>
          </w:rPr>
          <w:tab/>
        </w:r>
        <w:r w:rsidR="000F2D8E" w:rsidRPr="007A0543">
          <w:rPr>
            <w:webHidden/>
          </w:rPr>
          <w:fldChar w:fldCharType="begin"/>
        </w:r>
        <w:r w:rsidR="000F2D8E" w:rsidRPr="007A0543">
          <w:rPr>
            <w:webHidden/>
          </w:rPr>
          <w:instrText xml:space="preserve"> PAGEREF _Toc198904715 \h </w:instrText>
        </w:r>
        <w:r w:rsidR="000F2D8E" w:rsidRPr="007A0543">
          <w:rPr>
            <w:webHidden/>
          </w:rPr>
        </w:r>
        <w:r w:rsidR="000F2D8E" w:rsidRPr="007A0543">
          <w:rPr>
            <w:webHidden/>
          </w:rPr>
          <w:fldChar w:fldCharType="separate"/>
        </w:r>
        <w:r w:rsidR="000F2D8E" w:rsidRPr="007A0543">
          <w:rPr>
            <w:webHidden/>
          </w:rPr>
          <w:t>8</w:t>
        </w:r>
        <w:r w:rsidR="000F2D8E" w:rsidRPr="007A0543">
          <w:rPr>
            <w:webHidden/>
          </w:rPr>
          <w:fldChar w:fldCharType="end"/>
        </w:r>
      </w:hyperlink>
    </w:p>
    <w:p w14:paraId="5E4964EF" w14:textId="5C9A4733" w:rsidR="000F2D8E" w:rsidRPr="007A0543" w:rsidRDefault="000F2D8E">
      <w:pPr>
        <w:pStyle w:val="TableofFigures"/>
        <w:tabs>
          <w:tab w:val="right" w:leader="dot" w:pos="8437"/>
        </w:tabs>
        <w:rPr>
          <w:kern w:val="2"/>
          <w:sz w:val="24"/>
          <w:szCs w:val="24"/>
          <w:lang w:eastAsia="en-GB"/>
          <w14:ligatures w14:val="standardContextual"/>
        </w:rPr>
      </w:pPr>
      <w:hyperlink w:anchor="_Toc198904716" w:history="1">
        <w:r w:rsidRPr="007A0543">
          <w:rPr>
            <w:rStyle w:val="Hyperlink"/>
          </w:rPr>
          <w:t>Code Snippet 2 - Example of Decoding and Encoding a User JSON in Go</w:t>
        </w:r>
        <w:r w:rsidRPr="007A0543">
          <w:rPr>
            <w:webHidden/>
          </w:rPr>
          <w:tab/>
        </w:r>
        <w:r w:rsidRPr="007A0543">
          <w:rPr>
            <w:webHidden/>
          </w:rPr>
          <w:fldChar w:fldCharType="begin"/>
        </w:r>
        <w:r w:rsidRPr="007A0543">
          <w:rPr>
            <w:webHidden/>
          </w:rPr>
          <w:instrText xml:space="preserve"> PAGEREF _Toc198904716 \h </w:instrText>
        </w:r>
        <w:r w:rsidRPr="007A0543">
          <w:rPr>
            <w:webHidden/>
          </w:rPr>
        </w:r>
        <w:r w:rsidRPr="007A0543">
          <w:rPr>
            <w:webHidden/>
          </w:rPr>
          <w:fldChar w:fldCharType="separate"/>
        </w:r>
        <w:r w:rsidRPr="007A0543">
          <w:rPr>
            <w:webHidden/>
          </w:rPr>
          <w:t>9</w:t>
        </w:r>
        <w:r w:rsidRPr="007A0543">
          <w:rPr>
            <w:webHidden/>
          </w:rPr>
          <w:fldChar w:fldCharType="end"/>
        </w:r>
      </w:hyperlink>
    </w:p>
    <w:p w14:paraId="40B1FD51" w14:textId="52DE603C" w:rsidR="000F2D8E" w:rsidRPr="007A0543" w:rsidRDefault="000F2D8E">
      <w:pPr>
        <w:pStyle w:val="TableofFigures"/>
        <w:tabs>
          <w:tab w:val="right" w:leader="dot" w:pos="8437"/>
        </w:tabs>
        <w:rPr>
          <w:kern w:val="2"/>
          <w:sz w:val="24"/>
          <w:szCs w:val="24"/>
          <w:lang w:eastAsia="en-GB"/>
          <w14:ligatures w14:val="standardContextual"/>
        </w:rPr>
      </w:pPr>
      <w:hyperlink w:anchor="_Toc198904717" w:history="1">
        <w:r w:rsidRPr="007A0543">
          <w:rPr>
            <w:rStyle w:val="Hyperlink"/>
          </w:rPr>
          <w:t>Code Snippet 3 - Block of code from a .proto file defining a User</w:t>
        </w:r>
        <w:r w:rsidRPr="007A0543">
          <w:rPr>
            <w:webHidden/>
          </w:rPr>
          <w:tab/>
        </w:r>
        <w:r w:rsidRPr="007A0543">
          <w:rPr>
            <w:webHidden/>
          </w:rPr>
          <w:fldChar w:fldCharType="begin"/>
        </w:r>
        <w:r w:rsidRPr="007A0543">
          <w:rPr>
            <w:webHidden/>
          </w:rPr>
          <w:instrText xml:space="preserve"> PAGEREF _Toc198904717 \h </w:instrText>
        </w:r>
        <w:r w:rsidRPr="007A0543">
          <w:rPr>
            <w:webHidden/>
          </w:rPr>
        </w:r>
        <w:r w:rsidRPr="007A0543">
          <w:rPr>
            <w:webHidden/>
          </w:rPr>
          <w:fldChar w:fldCharType="separate"/>
        </w:r>
        <w:r w:rsidRPr="007A0543">
          <w:rPr>
            <w:webHidden/>
          </w:rPr>
          <w:t>11</w:t>
        </w:r>
        <w:r w:rsidRPr="007A0543">
          <w:rPr>
            <w:webHidden/>
          </w:rPr>
          <w:fldChar w:fldCharType="end"/>
        </w:r>
      </w:hyperlink>
    </w:p>
    <w:p w14:paraId="074FD3C3" w14:textId="020A828C" w:rsidR="000F2D8E" w:rsidRPr="007A0543" w:rsidRDefault="000F2D8E">
      <w:pPr>
        <w:pStyle w:val="TableofFigures"/>
        <w:tabs>
          <w:tab w:val="right" w:leader="dot" w:pos="8437"/>
        </w:tabs>
        <w:rPr>
          <w:kern w:val="2"/>
          <w:sz w:val="24"/>
          <w:szCs w:val="24"/>
          <w:lang w:eastAsia="en-GB"/>
          <w14:ligatures w14:val="standardContextual"/>
        </w:rPr>
      </w:pPr>
      <w:hyperlink w:anchor="_Toc198904718" w:history="1">
        <w:r w:rsidRPr="007A0543">
          <w:rPr>
            <w:rStyle w:val="Hyperlink"/>
          </w:rPr>
          <w:t>Code Snippet 4 - Search query developed with the search terms and research questions</w:t>
        </w:r>
        <w:r w:rsidRPr="007A0543">
          <w:rPr>
            <w:webHidden/>
          </w:rPr>
          <w:tab/>
        </w:r>
        <w:r w:rsidRPr="007A0543">
          <w:rPr>
            <w:webHidden/>
          </w:rPr>
          <w:fldChar w:fldCharType="begin"/>
        </w:r>
        <w:r w:rsidRPr="007A0543">
          <w:rPr>
            <w:webHidden/>
          </w:rPr>
          <w:instrText xml:space="preserve"> PAGEREF _Toc198904718 \h </w:instrText>
        </w:r>
        <w:r w:rsidRPr="007A0543">
          <w:rPr>
            <w:webHidden/>
          </w:rPr>
        </w:r>
        <w:r w:rsidRPr="007A0543">
          <w:rPr>
            <w:webHidden/>
          </w:rPr>
          <w:fldChar w:fldCharType="separate"/>
        </w:r>
        <w:r w:rsidRPr="007A0543">
          <w:rPr>
            <w:webHidden/>
          </w:rPr>
          <w:t>28</w:t>
        </w:r>
        <w:r w:rsidRPr="007A0543">
          <w:rPr>
            <w:webHidden/>
          </w:rPr>
          <w:fldChar w:fldCharType="end"/>
        </w:r>
      </w:hyperlink>
    </w:p>
    <w:p w14:paraId="1C7B9052" w14:textId="12CD9ECD" w:rsidR="000F2D8E" w:rsidRPr="007A0543" w:rsidRDefault="000F2D8E">
      <w:pPr>
        <w:pStyle w:val="TableofFigures"/>
        <w:tabs>
          <w:tab w:val="right" w:leader="dot" w:pos="8437"/>
        </w:tabs>
        <w:rPr>
          <w:kern w:val="2"/>
          <w:sz w:val="24"/>
          <w:szCs w:val="24"/>
          <w:lang w:eastAsia="en-GB"/>
          <w14:ligatures w14:val="standardContextual"/>
        </w:rPr>
      </w:pPr>
      <w:hyperlink w:anchor="_Toc198904719" w:history="1">
        <w:r w:rsidRPr="007A0543">
          <w:rPr>
            <w:rStyle w:val="Hyperlink"/>
          </w:rPr>
          <w:t>Code Snippet 5 - Changes to allow Protocol Buffers in project</w:t>
        </w:r>
        <w:r w:rsidRPr="007A0543">
          <w:rPr>
            <w:webHidden/>
          </w:rPr>
          <w:tab/>
        </w:r>
        <w:r w:rsidRPr="007A0543">
          <w:rPr>
            <w:webHidden/>
          </w:rPr>
          <w:fldChar w:fldCharType="begin"/>
        </w:r>
        <w:r w:rsidRPr="007A0543">
          <w:rPr>
            <w:webHidden/>
          </w:rPr>
          <w:instrText xml:space="preserve"> PAGEREF _Toc198904719 \h </w:instrText>
        </w:r>
        <w:r w:rsidRPr="007A0543">
          <w:rPr>
            <w:webHidden/>
          </w:rPr>
        </w:r>
        <w:r w:rsidRPr="007A0543">
          <w:rPr>
            <w:webHidden/>
          </w:rPr>
          <w:fldChar w:fldCharType="separate"/>
        </w:r>
        <w:r w:rsidRPr="007A0543">
          <w:rPr>
            <w:webHidden/>
          </w:rPr>
          <w:t>43</w:t>
        </w:r>
        <w:r w:rsidRPr="007A0543">
          <w:rPr>
            <w:webHidden/>
          </w:rPr>
          <w:fldChar w:fldCharType="end"/>
        </w:r>
      </w:hyperlink>
    </w:p>
    <w:p w14:paraId="4B5C6145" w14:textId="691130E5" w:rsidR="000F2D8E" w:rsidRPr="007A0543" w:rsidRDefault="000F2D8E">
      <w:pPr>
        <w:pStyle w:val="TableofFigures"/>
        <w:tabs>
          <w:tab w:val="right" w:leader="dot" w:pos="8437"/>
        </w:tabs>
        <w:rPr>
          <w:kern w:val="2"/>
          <w:sz w:val="24"/>
          <w:szCs w:val="24"/>
          <w:lang w:eastAsia="en-GB"/>
          <w14:ligatures w14:val="standardContextual"/>
        </w:rPr>
      </w:pPr>
      <w:hyperlink w:anchor="_Toc198904720" w:history="1">
        <w:r w:rsidRPr="007A0543">
          <w:rPr>
            <w:rStyle w:val="Hyperlink"/>
          </w:rPr>
          <w:t>Code Snippet 6 - Dependencies to compile Protocol Buffers automatically</w:t>
        </w:r>
        <w:r w:rsidRPr="007A0543">
          <w:rPr>
            <w:webHidden/>
          </w:rPr>
          <w:tab/>
        </w:r>
        <w:r w:rsidRPr="007A0543">
          <w:rPr>
            <w:webHidden/>
          </w:rPr>
          <w:fldChar w:fldCharType="begin"/>
        </w:r>
        <w:r w:rsidRPr="007A0543">
          <w:rPr>
            <w:webHidden/>
          </w:rPr>
          <w:instrText xml:space="preserve"> PAGEREF _Toc198904720 \h </w:instrText>
        </w:r>
        <w:r w:rsidRPr="007A0543">
          <w:rPr>
            <w:webHidden/>
          </w:rPr>
        </w:r>
        <w:r w:rsidRPr="007A0543">
          <w:rPr>
            <w:webHidden/>
          </w:rPr>
          <w:fldChar w:fldCharType="separate"/>
        </w:r>
        <w:r w:rsidRPr="007A0543">
          <w:rPr>
            <w:webHidden/>
          </w:rPr>
          <w:t>43</w:t>
        </w:r>
        <w:r w:rsidRPr="007A0543">
          <w:rPr>
            <w:webHidden/>
          </w:rPr>
          <w:fldChar w:fldCharType="end"/>
        </w:r>
      </w:hyperlink>
    </w:p>
    <w:p w14:paraId="320C78D9" w14:textId="485E2AA5" w:rsidR="000F2D8E" w:rsidRPr="007A0543" w:rsidRDefault="000F2D8E">
      <w:pPr>
        <w:pStyle w:val="TableofFigures"/>
        <w:tabs>
          <w:tab w:val="right" w:leader="dot" w:pos="8437"/>
        </w:tabs>
        <w:rPr>
          <w:kern w:val="2"/>
          <w:sz w:val="24"/>
          <w:szCs w:val="24"/>
          <w:lang w:eastAsia="en-GB"/>
          <w14:ligatures w14:val="standardContextual"/>
        </w:rPr>
      </w:pPr>
      <w:hyperlink w:anchor="_Toc198904721" w:history="1">
        <w:r w:rsidRPr="007A0543">
          <w:rPr>
            <w:rStyle w:val="Hyperlink"/>
          </w:rPr>
          <w:t>Code Snippet 7 - User response DTO</w:t>
        </w:r>
        <w:r w:rsidRPr="007A0543">
          <w:rPr>
            <w:webHidden/>
          </w:rPr>
          <w:tab/>
        </w:r>
        <w:r w:rsidRPr="007A0543">
          <w:rPr>
            <w:webHidden/>
          </w:rPr>
          <w:fldChar w:fldCharType="begin"/>
        </w:r>
        <w:r w:rsidRPr="007A0543">
          <w:rPr>
            <w:webHidden/>
          </w:rPr>
          <w:instrText xml:space="preserve"> PAGEREF _Toc198904721 \h </w:instrText>
        </w:r>
        <w:r w:rsidRPr="007A0543">
          <w:rPr>
            <w:webHidden/>
          </w:rPr>
        </w:r>
        <w:r w:rsidRPr="007A0543">
          <w:rPr>
            <w:webHidden/>
          </w:rPr>
          <w:fldChar w:fldCharType="separate"/>
        </w:r>
        <w:r w:rsidRPr="007A0543">
          <w:rPr>
            <w:webHidden/>
          </w:rPr>
          <w:t>44</w:t>
        </w:r>
        <w:r w:rsidRPr="007A0543">
          <w:rPr>
            <w:webHidden/>
          </w:rPr>
          <w:fldChar w:fldCharType="end"/>
        </w:r>
      </w:hyperlink>
    </w:p>
    <w:p w14:paraId="2384DC13" w14:textId="377F1846" w:rsidR="000F2D8E" w:rsidRPr="007A0543" w:rsidRDefault="000F2D8E">
      <w:pPr>
        <w:pStyle w:val="TableofFigures"/>
        <w:tabs>
          <w:tab w:val="right" w:leader="dot" w:pos="8437"/>
        </w:tabs>
        <w:rPr>
          <w:kern w:val="2"/>
          <w:sz w:val="24"/>
          <w:szCs w:val="24"/>
          <w:lang w:eastAsia="en-GB"/>
          <w14:ligatures w14:val="standardContextual"/>
        </w:rPr>
      </w:pPr>
      <w:hyperlink w:anchor="_Toc198904722" w:history="1">
        <w:r w:rsidRPr="007A0543">
          <w:rPr>
            <w:rStyle w:val="Hyperlink"/>
          </w:rPr>
          <w:t>Code Snippet 8 - Generated user response Protocol Buffers file</w:t>
        </w:r>
        <w:r w:rsidRPr="007A0543">
          <w:rPr>
            <w:webHidden/>
          </w:rPr>
          <w:tab/>
        </w:r>
        <w:r w:rsidRPr="007A0543">
          <w:rPr>
            <w:webHidden/>
          </w:rPr>
          <w:fldChar w:fldCharType="begin"/>
        </w:r>
        <w:r w:rsidRPr="007A0543">
          <w:rPr>
            <w:webHidden/>
          </w:rPr>
          <w:instrText xml:space="preserve"> PAGEREF _Toc198904722 \h </w:instrText>
        </w:r>
        <w:r w:rsidRPr="007A0543">
          <w:rPr>
            <w:webHidden/>
          </w:rPr>
        </w:r>
        <w:r w:rsidRPr="007A0543">
          <w:rPr>
            <w:webHidden/>
          </w:rPr>
          <w:fldChar w:fldCharType="separate"/>
        </w:r>
        <w:r w:rsidRPr="007A0543">
          <w:rPr>
            <w:webHidden/>
          </w:rPr>
          <w:t>44</w:t>
        </w:r>
        <w:r w:rsidRPr="007A0543">
          <w:rPr>
            <w:webHidden/>
          </w:rPr>
          <w:fldChar w:fldCharType="end"/>
        </w:r>
      </w:hyperlink>
    </w:p>
    <w:p w14:paraId="3AFB8411" w14:textId="1A421CDF" w:rsidR="000F2D8E" w:rsidRPr="007A0543" w:rsidRDefault="000F2D8E">
      <w:pPr>
        <w:pStyle w:val="TableofFigures"/>
        <w:tabs>
          <w:tab w:val="right" w:leader="dot" w:pos="8437"/>
        </w:tabs>
        <w:rPr>
          <w:kern w:val="2"/>
          <w:sz w:val="24"/>
          <w:szCs w:val="24"/>
          <w:lang w:eastAsia="en-GB"/>
          <w14:ligatures w14:val="standardContextual"/>
        </w:rPr>
      </w:pPr>
      <w:hyperlink w:anchor="_Toc198904723" w:history="1">
        <w:r w:rsidRPr="007A0543">
          <w:rPr>
            <w:rStyle w:val="Hyperlink"/>
          </w:rPr>
          <w:t>Code Snippet 9 - Example of one endpoint that uses Protocol Buffers</w:t>
        </w:r>
        <w:r w:rsidRPr="007A0543">
          <w:rPr>
            <w:webHidden/>
          </w:rPr>
          <w:tab/>
        </w:r>
        <w:r w:rsidRPr="007A0543">
          <w:rPr>
            <w:webHidden/>
          </w:rPr>
          <w:fldChar w:fldCharType="begin"/>
        </w:r>
        <w:r w:rsidRPr="007A0543">
          <w:rPr>
            <w:webHidden/>
          </w:rPr>
          <w:instrText xml:space="preserve"> PAGEREF _Toc198904723 \h </w:instrText>
        </w:r>
        <w:r w:rsidRPr="007A0543">
          <w:rPr>
            <w:webHidden/>
          </w:rPr>
        </w:r>
        <w:r w:rsidRPr="007A0543">
          <w:rPr>
            <w:webHidden/>
          </w:rPr>
          <w:fldChar w:fldCharType="separate"/>
        </w:r>
        <w:r w:rsidRPr="007A0543">
          <w:rPr>
            <w:webHidden/>
          </w:rPr>
          <w:t>45</w:t>
        </w:r>
        <w:r w:rsidRPr="007A0543">
          <w:rPr>
            <w:webHidden/>
          </w:rPr>
          <w:fldChar w:fldCharType="end"/>
        </w:r>
      </w:hyperlink>
    </w:p>
    <w:p w14:paraId="5E065EBC" w14:textId="469FB61C" w:rsidR="000F2D8E" w:rsidRPr="007A0543" w:rsidRDefault="000F2D8E">
      <w:pPr>
        <w:pStyle w:val="TableofFigures"/>
        <w:tabs>
          <w:tab w:val="right" w:leader="dot" w:pos="8437"/>
        </w:tabs>
        <w:rPr>
          <w:kern w:val="2"/>
          <w:sz w:val="24"/>
          <w:szCs w:val="24"/>
          <w:lang w:eastAsia="en-GB"/>
          <w14:ligatures w14:val="standardContextual"/>
        </w:rPr>
      </w:pPr>
      <w:hyperlink w:anchor="_Toc198904724" w:history="1">
        <w:r w:rsidRPr="007A0543">
          <w:rPr>
            <w:rStyle w:val="Hyperlink"/>
          </w:rPr>
          <w:t>Code Snippet 10 - Example of service level insert method using Protocol Buffers</w:t>
        </w:r>
        <w:r w:rsidRPr="007A0543">
          <w:rPr>
            <w:webHidden/>
          </w:rPr>
          <w:tab/>
        </w:r>
        <w:r w:rsidRPr="007A0543">
          <w:rPr>
            <w:webHidden/>
          </w:rPr>
          <w:fldChar w:fldCharType="begin"/>
        </w:r>
        <w:r w:rsidRPr="007A0543">
          <w:rPr>
            <w:webHidden/>
          </w:rPr>
          <w:instrText xml:space="preserve"> PAGEREF _Toc198904724 \h </w:instrText>
        </w:r>
        <w:r w:rsidRPr="007A0543">
          <w:rPr>
            <w:webHidden/>
          </w:rPr>
        </w:r>
        <w:r w:rsidRPr="007A0543">
          <w:rPr>
            <w:webHidden/>
          </w:rPr>
          <w:fldChar w:fldCharType="separate"/>
        </w:r>
        <w:r w:rsidRPr="007A0543">
          <w:rPr>
            <w:webHidden/>
          </w:rPr>
          <w:t>46</w:t>
        </w:r>
        <w:r w:rsidRPr="007A0543">
          <w:rPr>
            <w:webHidden/>
          </w:rPr>
          <w:fldChar w:fldCharType="end"/>
        </w:r>
      </w:hyperlink>
    </w:p>
    <w:p w14:paraId="356D34FA" w14:textId="410D5FBA" w:rsidR="000F2D8E" w:rsidRPr="007A0543" w:rsidRDefault="000F2D8E">
      <w:pPr>
        <w:pStyle w:val="TableofFigures"/>
        <w:tabs>
          <w:tab w:val="right" w:leader="dot" w:pos="8437"/>
        </w:tabs>
        <w:rPr>
          <w:kern w:val="2"/>
          <w:sz w:val="24"/>
          <w:szCs w:val="24"/>
          <w:lang w:eastAsia="en-GB"/>
          <w14:ligatures w14:val="standardContextual"/>
        </w:rPr>
      </w:pPr>
      <w:hyperlink w:anchor="_Toc198904725" w:history="1">
        <w:r w:rsidRPr="007A0543">
          <w:rPr>
            <w:rStyle w:val="Hyperlink"/>
          </w:rPr>
          <w:t>Code Snippet 11 - Helper methods to convert special data types into Protocol Buffers</w:t>
        </w:r>
        <w:r w:rsidRPr="007A0543">
          <w:rPr>
            <w:webHidden/>
          </w:rPr>
          <w:tab/>
        </w:r>
        <w:r w:rsidRPr="007A0543">
          <w:rPr>
            <w:webHidden/>
          </w:rPr>
          <w:fldChar w:fldCharType="begin"/>
        </w:r>
        <w:r w:rsidRPr="007A0543">
          <w:rPr>
            <w:webHidden/>
          </w:rPr>
          <w:instrText xml:space="preserve"> PAGEREF _Toc198904725 \h </w:instrText>
        </w:r>
        <w:r w:rsidRPr="007A0543">
          <w:rPr>
            <w:webHidden/>
          </w:rPr>
        </w:r>
        <w:r w:rsidRPr="007A0543">
          <w:rPr>
            <w:webHidden/>
          </w:rPr>
          <w:fldChar w:fldCharType="separate"/>
        </w:r>
        <w:r w:rsidRPr="007A0543">
          <w:rPr>
            <w:webHidden/>
          </w:rPr>
          <w:t>47</w:t>
        </w:r>
        <w:r w:rsidRPr="007A0543">
          <w:rPr>
            <w:webHidden/>
          </w:rPr>
          <w:fldChar w:fldCharType="end"/>
        </w:r>
      </w:hyperlink>
    </w:p>
    <w:p w14:paraId="39963D20" w14:textId="6B93F833" w:rsidR="000F2D8E" w:rsidRPr="007A0543" w:rsidRDefault="000F2D8E">
      <w:pPr>
        <w:pStyle w:val="TableofFigures"/>
        <w:tabs>
          <w:tab w:val="right" w:leader="dot" w:pos="8437"/>
        </w:tabs>
        <w:rPr>
          <w:kern w:val="2"/>
          <w:sz w:val="24"/>
          <w:szCs w:val="24"/>
          <w:lang w:eastAsia="en-GB"/>
          <w14:ligatures w14:val="standardContextual"/>
        </w:rPr>
      </w:pPr>
      <w:hyperlink w:anchor="_Toc198904726" w:history="1">
        <w:r w:rsidRPr="007A0543">
          <w:rPr>
            <w:rStyle w:val="Hyperlink"/>
          </w:rPr>
          <w:t>Code Snippet 12 - Example of one endpoint for Product Entity domain</w:t>
        </w:r>
        <w:r w:rsidRPr="007A0543">
          <w:rPr>
            <w:webHidden/>
          </w:rPr>
          <w:tab/>
        </w:r>
        <w:r w:rsidRPr="007A0543">
          <w:rPr>
            <w:webHidden/>
          </w:rPr>
          <w:fldChar w:fldCharType="begin"/>
        </w:r>
        <w:r w:rsidRPr="007A0543">
          <w:rPr>
            <w:webHidden/>
          </w:rPr>
          <w:instrText xml:space="preserve"> PAGEREF _Toc198904726 \h </w:instrText>
        </w:r>
        <w:r w:rsidRPr="007A0543">
          <w:rPr>
            <w:webHidden/>
          </w:rPr>
        </w:r>
        <w:r w:rsidRPr="007A0543">
          <w:rPr>
            <w:webHidden/>
          </w:rPr>
          <w:fldChar w:fldCharType="separate"/>
        </w:r>
        <w:r w:rsidRPr="007A0543">
          <w:rPr>
            <w:webHidden/>
          </w:rPr>
          <w:t>48</w:t>
        </w:r>
        <w:r w:rsidRPr="007A0543">
          <w:rPr>
            <w:webHidden/>
          </w:rPr>
          <w:fldChar w:fldCharType="end"/>
        </w:r>
      </w:hyperlink>
    </w:p>
    <w:p w14:paraId="53B3DA74" w14:textId="405CACF7" w:rsidR="000F2D8E" w:rsidRPr="007A0543" w:rsidRDefault="000F2D8E">
      <w:pPr>
        <w:pStyle w:val="TableofFigures"/>
        <w:tabs>
          <w:tab w:val="right" w:leader="dot" w:pos="8437"/>
        </w:tabs>
        <w:rPr>
          <w:kern w:val="2"/>
          <w:sz w:val="24"/>
          <w:szCs w:val="24"/>
          <w:lang w:eastAsia="en-GB"/>
          <w14:ligatures w14:val="standardContextual"/>
        </w:rPr>
      </w:pPr>
      <w:hyperlink w:anchor="_Toc198904727" w:history="1">
        <w:r w:rsidRPr="007A0543">
          <w:rPr>
            <w:rStyle w:val="Hyperlink"/>
          </w:rPr>
          <w:t>Code Snippet 13 - Example of service level method to retrieve all Product Entities with Protocol Buffers</w:t>
        </w:r>
        <w:r w:rsidRPr="007A0543">
          <w:rPr>
            <w:webHidden/>
          </w:rPr>
          <w:tab/>
        </w:r>
        <w:r w:rsidRPr="007A0543">
          <w:rPr>
            <w:webHidden/>
          </w:rPr>
          <w:fldChar w:fldCharType="begin"/>
        </w:r>
        <w:r w:rsidRPr="007A0543">
          <w:rPr>
            <w:webHidden/>
          </w:rPr>
          <w:instrText xml:space="preserve"> PAGEREF _Toc198904727 \h </w:instrText>
        </w:r>
        <w:r w:rsidRPr="007A0543">
          <w:rPr>
            <w:webHidden/>
          </w:rPr>
        </w:r>
        <w:r w:rsidRPr="007A0543">
          <w:rPr>
            <w:webHidden/>
          </w:rPr>
          <w:fldChar w:fldCharType="separate"/>
        </w:r>
        <w:r w:rsidRPr="007A0543">
          <w:rPr>
            <w:webHidden/>
          </w:rPr>
          <w:t>48</w:t>
        </w:r>
        <w:r w:rsidRPr="007A0543">
          <w:rPr>
            <w:webHidden/>
          </w:rPr>
          <w:fldChar w:fldCharType="end"/>
        </w:r>
      </w:hyperlink>
    </w:p>
    <w:p w14:paraId="35D06836" w14:textId="05133182" w:rsidR="000F2D8E" w:rsidRPr="007A0543" w:rsidRDefault="000F2D8E">
      <w:pPr>
        <w:pStyle w:val="TableofFigures"/>
        <w:tabs>
          <w:tab w:val="right" w:leader="dot" w:pos="8437"/>
        </w:tabs>
        <w:rPr>
          <w:kern w:val="2"/>
          <w:sz w:val="24"/>
          <w:szCs w:val="24"/>
          <w:lang w:eastAsia="en-GB"/>
          <w14:ligatures w14:val="standardContextual"/>
        </w:rPr>
      </w:pPr>
      <w:hyperlink w:anchor="_Toc198904728" w:history="1">
        <w:r w:rsidRPr="007A0543">
          <w:rPr>
            <w:rStyle w:val="Hyperlink"/>
          </w:rPr>
          <w:t>Code Snippet 14- Docker file for both projects</w:t>
        </w:r>
        <w:r w:rsidRPr="007A0543">
          <w:rPr>
            <w:webHidden/>
          </w:rPr>
          <w:tab/>
        </w:r>
        <w:r w:rsidRPr="007A0543">
          <w:rPr>
            <w:webHidden/>
          </w:rPr>
          <w:fldChar w:fldCharType="begin"/>
        </w:r>
        <w:r w:rsidRPr="007A0543">
          <w:rPr>
            <w:webHidden/>
          </w:rPr>
          <w:instrText xml:space="preserve"> PAGEREF _Toc198904728 \h </w:instrText>
        </w:r>
        <w:r w:rsidRPr="007A0543">
          <w:rPr>
            <w:webHidden/>
          </w:rPr>
        </w:r>
        <w:r w:rsidRPr="007A0543">
          <w:rPr>
            <w:webHidden/>
          </w:rPr>
          <w:fldChar w:fldCharType="separate"/>
        </w:r>
        <w:r w:rsidRPr="007A0543">
          <w:rPr>
            <w:webHidden/>
          </w:rPr>
          <w:t>49</w:t>
        </w:r>
        <w:r w:rsidRPr="007A0543">
          <w:rPr>
            <w:webHidden/>
          </w:rPr>
          <w:fldChar w:fldCharType="end"/>
        </w:r>
      </w:hyperlink>
    </w:p>
    <w:p w14:paraId="173AB1D1" w14:textId="2BB55F28" w:rsidR="000F2D8E" w:rsidRPr="007A0543" w:rsidRDefault="000F2D8E">
      <w:pPr>
        <w:pStyle w:val="TableofFigures"/>
        <w:tabs>
          <w:tab w:val="right" w:leader="dot" w:pos="8437"/>
        </w:tabs>
        <w:rPr>
          <w:kern w:val="2"/>
          <w:sz w:val="24"/>
          <w:szCs w:val="24"/>
          <w:lang w:eastAsia="en-GB"/>
          <w14:ligatures w14:val="standardContextual"/>
        </w:rPr>
      </w:pPr>
      <w:hyperlink w:anchor="_Toc198904729" w:history="1">
        <w:r w:rsidRPr="007A0543">
          <w:rPr>
            <w:rStyle w:val="Hyperlink"/>
          </w:rPr>
          <w:t>Code Snippet 15 - Service monitor manifest file for API</w:t>
        </w:r>
        <w:r w:rsidRPr="007A0543">
          <w:rPr>
            <w:webHidden/>
          </w:rPr>
          <w:tab/>
        </w:r>
        <w:r w:rsidRPr="007A0543">
          <w:rPr>
            <w:webHidden/>
          </w:rPr>
          <w:fldChar w:fldCharType="begin"/>
        </w:r>
        <w:r w:rsidRPr="007A0543">
          <w:rPr>
            <w:webHidden/>
          </w:rPr>
          <w:instrText xml:space="preserve"> PAGEREF _Toc198904729 \h </w:instrText>
        </w:r>
        <w:r w:rsidRPr="007A0543">
          <w:rPr>
            <w:webHidden/>
          </w:rPr>
        </w:r>
        <w:r w:rsidRPr="007A0543">
          <w:rPr>
            <w:webHidden/>
          </w:rPr>
          <w:fldChar w:fldCharType="separate"/>
        </w:r>
        <w:r w:rsidRPr="007A0543">
          <w:rPr>
            <w:webHidden/>
          </w:rPr>
          <w:t>49</w:t>
        </w:r>
        <w:r w:rsidRPr="007A0543">
          <w:rPr>
            <w:webHidden/>
          </w:rPr>
          <w:fldChar w:fldCharType="end"/>
        </w:r>
      </w:hyperlink>
    </w:p>
    <w:p w14:paraId="41C45C5E" w14:textId="6DCFA9F6" w:rsidR="000F2D8E" w:rsidRPr="007A0543" w:rsidRDefault="000F2D8E">
      <w:pPr>
        <w:pStyle w:val="TableofFigures"/>
        <w:tabs>
          <w:tab w:val="right" w:leader="dot" w:pos="8437"/>
        </w:tabs>
        <w:rPr>
          <w:kern w:val="2"/>
          <w:sz w:val="24"/>
          <w:szCs w:val="24"/>
          <w:lang w:eastAsia="en-GB"/>
          <w14:ligatures w14:val="standardContextual"/>
        </w:rPr>
      </w:pPr>
      <w:hyperlink w:anchor="_Toc198904730" w:history="1">
        <w:r w:rsidRPr="007A0543">
          <w:rPr>
            <w:rStyle w:val="Hyperlink"/>
          </w:rPr>
          <w:t>Code Snippet 16 - Deployment manifest file for API</w:t>
        </w:r>
        <w:r w:rsidRPr="007A0543">
          <w:rPr>
            <w:webHidden/>
          </w:rPr>
          <w:tab/>
        </w:r>
        <w:r w:rsidRPr="007A0543">
          <w:rPr>
            <w:webHidden/>
          </w:rPr>
          <w:fldChar w:fldCharType="begin"/>
        </w:r>
        <w:r w:rsidRPr="007A0543">
          <w:rPr>
            <w:webHidden/>
          </w:rPr>
          <w:instrText xml:space="preserve"> PAGEREF _Toc198904730 \h </w:instrText>
        </w:r>
        <w:r w:rsidRPr="007A0543">
          <w:rPr>
            <w:webHidden/>
          </w:rPr>
        </w:r>
        <w:r w:rsidRPr="007A0543">
          <w:rPr>
            <w:webHidden/>
          </w:rPr>
          <w:fldChar w:fldCharType="separate"/>
        </w:r>
        <w:r w:rsidRPr="007A0543">
          <w:rPr>
            <w:webHidden/>
          </w:rPr>
          <w:t>50</w:t>
        </w:r>
        <w:r w:rsidRPr="007A0543">
          <w:rPr>
            <w:webHidden/>
          </w:rPr>
          <w:fldChar w:fldCharType="end"/>
        </w:r>
      </w:hyperlink>
    </w:p>
    <w:p w14:paraId="251859E4" w14:textId="7DF4ACF5" w:rsidR="000F2D8E" w:rsidRPr="007A0543" w:rsidRDefault="000F2D8E">
      <w:pPr>
        <w:pStyle w:val="TableofFigures"/>
        <w:tabs>
          <w:tab w:val="right" w:leader="dot" w:pos="8437"/>
        </w:tabs>
        <w:rPr>
          <w:kern w:val="2"/>
          <w:sz w:val="24"/>
          <w:szCs w:val="24"/>
          <w:lang w:eastAsia="en-GB"/>
          <w14:ligatures w14:val="standardContextual"/>
        </w:rPr>
      </w:pPr>
      <w:hyperlink w:anchor="_Toc198904731" w:history="1">
        <w:r w:rsidRPr="007A0543">
          <w:rPr>
            <w:rStyle w:val="Hyperlink"/>
          </w:rPr>
          <w:t>Code Snippet 17 - Response time hypothesis test structure</w:t>
        </w:r>
        <w:r w:rsidRPr="007A0543">
          <w:rPr>
            <w:webHidden/>
          </w:rPr>
          <w:tab/>
        </w:r>
        <w:r w:rsidRPr="007A0543">
          <w:rPr>
            <w:webHidden/>
          </w:rPr>
          <w:fldChar w:fldCharType="begin"/>
        </w:r>
        <w:r w:rsidRPr="007A0543">
          <w:rPr>
            <w:webHidden/>
          </w:rPr>
          <w:instrText xml:space="preserve"> PAGEREF _Toc198904731 \h </w:instrText>
        </w:r>
        <w:r w:rsidRPr="007A0543">
          <w:rPr>
            <w:webHidden/>
          </w:rPr>
        </w:r>
        <w:r w:rsidRPr="007A0543">
          <w:rPr>
            <w:webHidden/>
          </w:rPr>
          <w:fldChar w:fldCharType="separate"/>
        </w:r>
        <w:r w:rsidRPr="007A0543">
          <w:rPr>
            <w:webHidden/>
          </w:rPr>
          <w:t>62</w:t>
        </w:r>
        <w:r w:rsidRPr="007A0543">
          <w:rPr>
            <w:webHidden/>
          </w:rPr>
          <w:fldChar w:fldCharType="end"/>
        </w:r>
      </w:hyperlink>
    </w:p>
    <w:p w14:paraId="323D4E34" w14:textId="01829501" w:rsidR="000F2D8E" w:rsidRPr="007A0543" w:rsidRDefault="000F2D8E">
      <w:pPr>
        <w:pStyle w:val="TableofFigures"/>
        <w:tabs>
          <w:tab w:val="right" w:leader="dot" w:pos="8437"/>
        </w:tabs>
        <w:rPr>
          <w:kern w:val="2"/>
          <w:sz w:val="24"/>
          <w:szCs w:val="24"/>
          <w:lang w:eastAsia="en-GB"/>
          <w14:ligatures w14:val="standardContextual"/>
        </w:rPr>
      </w:pPr>
      <w:hyperlink w:anchor="_Toc198904732" w:history="1">
        <w:r w:rsidRPr="007A0543">
          <w:rPr>
            <w:rStyle w:val="Hyperlink"/>
          </w:rPr>
          <w:t>Code Snippet 18 - UserDTO generated proto file</w:t>
        </w:r>
        <w:r w:rsidRPr="007A0543">
          <w:rPr>
            <w:webHidden/>
          </w:rPr>
          <w:tab/>
        </w:r>
        <w:r w:rsidRPr="007A0543">
          <w:rPr>
            <w:webHidden/>
          </w:rPr>
          <w:fldChar w:fldCharType="begin"/>
        </w:r>
        <w:r w:rsidRPr="007A0543">
          <w:rPr>
            <w:webHidden/>
          </w:rPr>
          <w:instrText xml:space="preserve"> PAGEREF _Toc198904732 \h </w:instrText>
        </w:r>
        <w:r w:rsidRPr="007A0543">
          <w:rPr>
            <w:webHidden/>
          </w:rPr>
        </w:r>
        <w:r w:rsidRPr="007A0543">
          <w:rPr>
            <w:webHidden/>
          </w:rPr>
          <w:fldChar w:fldCharType="separate"/>
        </w:r>
        <w:r w:rsidRPr="007A0543">
          <w:rPr>
            <w:webHidden/>
          </w:rPr>
          <w:t>87</w:t>
        </w:r>
        <w:r w:rsidRPr="007A0543">
          <w:rPr>
            <w:webHidden/>
          </w:rPr>
          <w:fldChar w:fldCharType="end"/>
        </w:r>
      </w:hyperlink>
    </w:p>
    <w:p w14:paraId="74EDFA94" w14:textId="2B8CA105" w:rsidR="000F2D8E" w:rsidRPr="007A0543" w:rsidRDefault="000F2D8E">
      <w:pPr>
        <w:pStyle w:val="TableofFigures"/>
        <w:tabs>
          <w:tab w:val="right" w:leader="dot" w:pos="8437"/>
        </w:tabs>
        <w:rPr>
          <w:kern w:val="2"/>
          <w:sz w:val="24"/>
          <w:szCs w:val="24"/>
          <w:lang w:eastAsia="en-GB"/>
          <w14:ligatures w14:val="standardContextual"/>
        </w:rPr>
      </w:pPr>
      <w:hyperlink w:anchor="_Toc198904733" w:history="1">
        <w:r w:rsidRPr="007A0543">
          <w:rPr>
            <w:rStyle w:val="Hyperlink"/>
          </w:rPr>
          <w:t>Code Snippet 19 - EditUserDTO generated proto file</w:t>
        </w:r>
        <w:r w:rsidRPr="007A0543">
          <w:rPr>
            <w:webHidden/>
          </w:rPr>
          <w:tab/>
        </w:r>
        <w:r w:rsidRPr="007A0543">
          <w:rPr>
            <w:webHidden/>
          </w:rPr>
          <w:fldChar w:fldCharType="begin"/>
        </w:r>
        <w:r w:rsidRPr="007A0543">
          <w:rPr>
            <w:webHidden/>
          </w:rPr>
          <w:instrText xml:space="preserve"> PAGEREF _Toc198904733 \h </w:instrText>
        </w:r>
        <w:r w:rsidRPr="007A0543">
          <w:rPr>
            <w:webHidden/>
          </w:rPr>
        </w:r>
        <w:r w:rsidRPr="007A0543">
          <w:rPr>
            <w:webHidden/>
          </w:rPr>
          <w:fldChar w:fldCharType="separate"/>
        </w:r>
        <w:r w:rsidRPr="007A0543">
          <w:rPr>
            <w:webHidden/>
          </w:rPr>
          <w:t>87</w:t>
        </w:r>
        <w:r w:rsidRPr="007A0543">
          <w:rPr>
            <w:webHidden/>
          </w:rPr>
          <w:fldChar w:fldCharType="end"/>
        </w:r>
      </w:hyperlink>
    </w:p>
    <w:p w14:paraId="68B2E9DD" w14:textId="20CA7598" w:rsidR="000F2D8E" w:rsidRPr="007A0543" w:rsidRDefault="000F2D8E">
      <w:pPr>
        <w:pStyle w:val="TableofFigures"/>
        <w:tabs>
          <w:tab w:val="right" w:leader="dot" w:pos="8437"/>
        </w:tabs>
        <w:rPr>
          <w:kern w:val="2"/>
          <w:sz w:val="24"/>
          <w:szCs w:val="24"/>
          <w:lang w:eastAsia="en-GB"/>
          <w14:ligatures w14:val="standardContextual"/>
        </w:rPr>
      </w:pPr>
      <w:hyperlink w:anchor="_Toc198904734" w:history="1">
        <w:r w:rsidRPr="007A0543">
          <w:rPr>
            <w:rStyle w:val="Hyperlink"/>
          </w:rPr>
          <w:t>Code Snippet 20 - LocalDateTimePb generated proto file</w:t>
        </w:r>
        <w:r w:rsidRPr="007A0543">
          <w:rPr>
            <w:webHidden/>
          </w:rPr>
          <w:tab/>
        </w:r>
        <w:r w:rsidRPr="007A0543">
          <w:rPr>
            <w:webHidden/>
          </w:rPr>
          <w:fldChar w:fldCharType="begin"/>
        </w:r>
        <w:r w:rsidRPr="007A0543">
          <w:rPr>
            <w:webHidden/>
          </w:rPr>
          <w:instrText xml:space="preserve"> PAGEREF _Toc198904734 \h </w:instrText>
        </w:r>
        <w:r w:rsidRPr="007A0543">
          <w:rPr>
            <w:webHidden/>
          </w:rPr>
        </w:r>
        <w:r w:rsidRPr="007A0543">
          <w:rPr>
            <w:webHidden/>
          </w:rPr>
          <w:fldChar w:fldCharType="separate"/>
        </w:r>
        <w:r w:rsidRPr="007A0543">
          <w:rPr>
            <w:webHidden/>
          </w:rPr>
          <w:t>87</w:t>
        </w:r>
        <w:r w:rsidRPr="007A0543">
          <w:rPr>
            <w:webHidden/>
          </w:rPr>
          <w:fldChar w:fldCharType="end"/>
        </w:r>
      </w:hyperlink>
    </w:p>
    <w:p w14:paraId="32C2A4EB" w14:textId="32292A77" w:rsidR="000F2D8E" w:rsidRPr="007A0543" w:rsidRDefault="000F2D8E">
      <w:pPr>
        <w:pStyle w:val="TableofFigures"/>
        <w:tabs>
          <w:tab w:val="right" w:leader="dot" w:pos="8437"/>
        </w:tabs>
        <w:rPr>
          <w:kern w:val="2"/>
          <w:sz w:val="24"/>
          <w:szCs w:val="24"/>
          <w:lang w:eastAsia="en-GB"/>
          <w14:ligatures w14:val="standardContextual"/>
        </w:rPr>
      </w:pPr>
      <w:hyperlink w:anchor="_Toc198904735" w:history="1">
        <w:r w:rsidRPr="007A0543">
          <w:rPr>
            <w:rStyle w:val="Hyperlink"/>
          </w:rPr>
          <w:t>Code Snippet 21 - UserRoles generated proto files</w:t>
        </w:r>
        <w:r w:rsidRPr="007A0543">
          <w:rPr>
            <w:webHidden/>
          </w:rPr>
          <w:tab/>
        </w:r>
        <w:r w:rsidRPr="007A0543">
          <w:rPr>
            <w:webHidden/>
          </w:rPr>
          <w:fldChar w:fldCharType="begin"/>
        </w:r>
        <w:r w:rsidRPr="007A0543">
          <w:rPr>
            <w:webHidden/>
          </w:rPr>
          <w:instrText xml:space="preserve"> PAGEREF _Toc198904735 \h </w:instrText>
        </w:r>
        <w:r w:rsidRPr="007A0543">
          <w:rPr>
            <w:webHidden/>
          </w:rPr>
        </w:r>
        <w:r w:rsidRPr="007A0543">
          <w:rPr>
            <w:webHidden/>
          </w:rPr>
          <w:fldChar w:fldCharType="separate"/>
        </w:r>
        <w:r w:rsidRPr="007A0543">
          <w:rPr>
            <w:webHidden/>
          </w:rPr>
          <w:t>87</w:t>
        </w:r>
        <w:r w:rsidRPr="007A0543">
          <w:rPr>
            <w:webHidden/>
          </w:rPr>
          <w:fldChar w:fldCharType="end"/>
        </w:r>
      </w:hyperlink>
    </w:p>
    <w:p w14:paraId="703D98D8" w14:textId="79130114" w:rsidR="000F2D8E" w:rsidRPr="007A0543" w:rsidRDefault="000F2D8E">
      <w:pPr>
        <w:pStyle w:val="TableofFigures"/>
        <w:tabs>
          <w:tab w:val="right" w:leader="dot" w:pos="8437"/>
        </w:tabs>
        <w:rPr>
          <w:kern w:val="2"/>
          <w:sz w:val="24"/>
          <w:szCs w:val="24"/>
          <w:lang w:eastAsia="en-GB"/>
          <w14:ligatures w14:val="standardContextual"/>
        </w:rPr>
      </w:pPr>
      <w:hyperlink w:anchor="_Toc198904736" w:history="1">
        <w:r w:rsidRPr="007A0543">
          <w:rPr>
            <w:rStyle w:val="Hyperlink"/>
          </w:rPr>
          <w:t>Code Snippet 22 - ProductEntity generated proto file</w:t>
        </w:r>
        <w:r w:rsidRPr="007A0543">
          <w:rPr>
            <w:webHidden/>
          </w:rPr>
          <w:tab/>
        </w:r>
        <w:r w:rsidRPr="007A0543">
          <w:rPr>
            <w:webHidden/>
          </w:rPr>
          <w:fldChar w:fldCharType="begin"/>
        </w:r>
        <w:r w:rsidRPr="007A0543">
          <w:rPr>
            <w:webHidden/>
          </w:rPr>
          <w:instrText xml:space="preserve"> PAGEREF _Toc198904736 \h </w:instrText>
        </w:r>
        <w:r w:rsidRPr="007A0543">
          <w:rPr>
            <w:webHidden/>
          </w:rPr>
        </w:r>
        <w:r w:rsidRPr="007A0543">
          <w:rPr>
            <w:webHidden/>
          </w:rPr>
          <w:fldChar w:fldCharType="separate"/>
        </w:r>
        <w:r w:rsidRPr="007A0543">
          <w:rPr>
            <w:webHidden/>
          </w:rPr>
          <w:t>88</w:t>
        </w:r>
        <w:r w:rsidRPr="007A0543">
          <w:rPr>
            <w:webHidden/>
          </w:rPr>
          <w:fldChar w:fldCharType="end"/>
        </w:r>
      </w:hyperlink>
    </w:p>
    <w:p w14:paraId="061D8FA2" w14:textId="313C68B3" w:rsidR="000F2D8E" w:rsidRPr="007A0543" w:rsidRDefault="000F2D8E">
      <w:pPr>
        <w:pStyle w:val="TableofFigures"/>
        <w:tabs>
          <w:tab w:val="right" w:leader="dot" w:pos="8437"/>
        </w:tabs>
        <w:rPr>
          <w:kern w:val="2"/>
          <w:sz w:val="24"/>
          <w:szCs w:val="24"/>
          <w:lang w:eastAsia="en-GB"/>
          <w14:ligatures w14:val="standardContextual"/>
        </w:rPr>
      </w:pPr>
      <w:hyperlink w:anchor="_Toc198904737" w:history="1">
        <w:r w:rsidRPr="007A0543">
          <w:rPr>
            <w:rStyle w:val="Hyperlink"/>
          </w:rPr>
          <w:t>Code Snippet 23 - Product generated proto file</w:t>
        </w:r>
        <w:r w:rsidRPr="007A0543">
          <w:rPr>
            <w:webHidden/>
          </w:rPr>
          <w:tab/>
        </w:r>
        <w:r w:rsidRPr="007A0543">
          <w:rPr>
            <w:webHidden/>
          </w:rPr>
          <w:fldChar w:fldCharType="begin"/>
        </w:r>
        <w:r w:rsidRPr="007A0543">
          <w:rPr>
            <w:webHidden/>
          </w:rPr>
          <w:instrText xml:space="preserve"> PAGEREF _Toc198904737 \h </w:instrText>
        </w:r>
        <w:r w:rsidRPr="007A0543">
          <w:rPr>
            <w:webHidden/>
          </w:rPr>
        </w:r>
        <w:r w:rsidRPr="007A0543">
          <w:rPr>
            <w:webHidden/>
          </w:rPr>
          <w:fldChar w:fldCharType="separate"/>
        </w:r>
        <w:r w:rsidRPr="007A0543">
          <w:rPr>
            <w:webHidden/>
          </w:rPr>
          <w:t>88</w:t>
        </w:r>
        <w:r w:rsidRPr="007A0543">
          <w:rPr>
            <w:webHidden/>
          </w:rPr>
          <w:fldChar w:fldCharType="end"/>
        </w:r>
      </w:hyperlink>
    </w:p>
    <w:p w14:paraId="371BE263" w14:textId="009B6175" w:rsidR="000F2D8E" w:rsidRPr="007A0543" w:rsidRDefault="000F2D8E">
      <w:pPr>
        <w:pStyle w:val="TableofFigures"/>
        <w:tabs>
          <w:tab w:val="right" w:leader="dot" w:pos="8437"/>
        </w:tabs>
        <w:rPr>
          <w:kern w:val="2"/>
          <w:sz w:val="24"/>
          <w:szCs w:val="24"/>
          <w:lang w:eastAsia="en-GB"/>
          <w14:ligatures w14:val="standardContextual"/>
        </w:rPr>
      </w:pPr>
      <w:hyperlink w:anchor="_Toc198904738" w:history="1">
        <w:r w:rsidRPr="007A0543">
          <w:rPr>
            <w:rStyle w:val="Hyperlink"/>
          </w:rPr>
          <w:t>Code Snippet 24 - ProductEntityDTO generated proto file</w:t>
        </w:r>
        <w:r w:rsidRPr="007A0543">
          <w:rPr>
            <w:webHidden/>
          </w:rPr>
          <w:tab/>
        </w:r>
        <w:r w:rsidRPr="007A0543">
          <w:rPr>
            <w:webHidden/>
          </w:rPr>
          <w:fldChar w:fldCharType="begin"/>
        </w:r>
        <w:r w:rsidRPr="007A0543">
          <w:rPr>
            <w:webHidden/>
          </w:rPr>
          <w:instrText xml:space="preserve"> PAGEREF _Toc198904738 \h </w:instrText>
        </w:r>
        <w:r w:rsidRPr="007A0543">
          <w:rPr>
            <w:webHidden/>
          </w:rPr>
        </w:r>
        <w:r w:rsidRPr="007A0543">
          <w:rPr>
            <w:webHidden/>
          </w:rPr>
          <w:fldChar w:fldCharType="separate"/>
        </w:r>
        <w:r w:rsidRPr="007A0543">
          <w:rPr>
            <w:webHidden/>
          </w:rPr>
          <w:t>88</w:t>
        </w:r>
        <w:r w:rsidRPr="007A0543">
          <w:rPr>
            <w:webHidden/>
          </w:rPr>
          <w:fldChar w:fldCharType="end"/>
        </w:r>
      </w:hyperlink>
    </w:p>
    <w:p w14:paraId="71227D9E" w14:textId="43C8D412" w:rsidR="00F6245C" w:rsidRPr="007A0543" w:rsidRDefault="00447B0C" w:rsidP="00F6245C">
      <w:r w:rsidRPr="007A0543">
        <w:fldChar w:fldCharType="end"/>
      </w:r>
    </w:p>
    <w:p w14:paraId="44EAAF0D" w14:textId="51DEF2B9" w:rsidR="00F6245C" w:rsidRPr="007A0543" w:rsidRDefault="00F6245C" w:rsidP="00F6245C">
      <w:pPr>
        <w:sectPr w:rsidR="00F6245C" w:rsidRPr="007A0543" w:rsidSect="000B4B63">
          <w:footerReference w:type="even" r:id="rId21"/>
          <w:pgSz w:w="11906" w:h="16838"/>
          <w:pgMar w:top="1985" w:right="1474" w:bottom="1418" w:left="1985" w:header="709" w:footer="709" w:gutter="0"/>
          <w:pgNumType w:fmt="lowerRoman"/>
          <w:cols w:space="708"/>
          <w:titlePg/>
          <w:docGrid w:linePitch="360"/>
        </w:sectPr>
      </w:pPr>
      <w:r w:rsidRPr="007A0543">
        <w:br w:type="page"/>
      </w:r>
    </w:p>
    <w:p w14:paraId="07DE07C7" w14:textId="3D2AF30B" w:rsidR="00D154A7" w:rsidRPr="007A0543" w:rsidRDefault="00E158E5" w:rsidP="00E158E5">
      <w:pPr>
        <w:pStyle w:val="Title"/>
      </w:pPr>
      <w:r w:rsidRPr="007A0543">
        <w:lastRenderedPageBreak/>
        <w:t>List of abbreviations</w:t>
      </w:r>
    </w:p>
    <w:p w14:paraId="71B78E7D" w14:textId="77777777" w:rsidR="000F2D8E" w:rsidRPr="007A0543" w:rsidRDefault="000F2D8E" w:rsidP="000F2D8E">
      <w:pPr>
        <w:ind w:left="1418" w:hanging="1418"/>
        <w:rPr>
          <w:i/>
        </w:rPr>
      </w:pPr>
      <w:r w:rsidRPr="007A0543">
        <w:rPr>
          <w:b/>
        </w:rPr>
        <w:t>API</w:t>
      </w:r>
      <w:r w:rsidRPr="007A0543">
        <w:rPr>
          <w:b/>
        </w:rPr>
        <w:tab/>
      </w:r>
      <w:r w:rsidRPr="007A0543">
        <w:rPr>
          <w:i/>
        </w:rPr>
        <w:t>Application Programming Interface</w:t>
      </w:r>
    </w:p>
    <w:p w14:paraId="5F7099A6" w14:textId="77777777" w:rsidR="000F2D8E" w:rsidRPr="007A0543" w:rsidRDefault="000F2D8E" w:rsidP="000F2D8E">
      <w:pPr>
        <w:ind w:left="1418" w:hanging="1418"/>
        <w:rPr>
          <w:i/>
        </w:rPr>
      </w:pPr>
      <w:r w:rsidRPr="007A0543">
        <w:rPr>
          <w:b/>
          <w:bCs/>
          <w:iCs/>
        </w:rPr>
        <w:t>CPU</w:t>
      </w:r>
      <w:r w:rsidRPr="007A0543">
        <w:rPr>
          <w:b/>
          <w:bCs/>
          <w:iCs/>
        </w:rPr>
        <w:tab/>
      </w:r>
      <w:r w:rsidRPr="007A0543">
        <w:rPr>
          <w:i/>
        </w:rPr>
        <w:t>Central Processing Unit</w:t>
      </w:r>
    </w:p>
    <w:p w14:paraId="4BD61686" w14:textId="77777777" w:rsidR="000F2D8E" w:rsidRPr="007A0543" w:rsidRDefault="000F2D8E" w:rsidP="000F2D8E">
      <w:pPr>
        <w:ind w:left="1418" w:hanging="1418"/>
        <w:rPr>
          <w:i/>
        </w:rPr>
      </w:pPr>
      <w:r w:rsidRPr="007A0543">
        <w:rPr>
          <w:b/>
          <w:bCs/>
          <w:iCs/>
        </w:rPr>
        <w:t>CRUD</w:t>
      </w:r>
      <w:r w:rsidRPr="007A0543">
        <w:rPr>
          <w:b/>
          <w:bCs/>
          <w:iCs/>
        </w:rPr>
        <w:tab/>
      </w:r>
      <w:r w:rsidRPr="007A0543">
        <w:rPr>
          <w:i/>
        </w:rPr>
        <w:t>Create, Read, Update, Delete</w:t>
      </w:r>
    </w:p>
    <w:p w14:paraId="58CC84FC" w14:textId="77777777" w:rsidR="000F2D8E" w:rsidRPr="007A0543" w:rsidRDefault="000F2D8E" w:rsidP="000F2D8E">
      <w:pPr>
        <w:ind w:left="1418" w:hanging="1418"/>
        <w:rPr>
          <w:i/>
        </w:rPr>
      </w:pPr>
      <w:r w:rsidRPr="007A0543">
        <w:rPr>
          <w:b/>
          <w:bCs/>
          <w:iCs/>
        </w:rPr>
        <w:t>DTO</w:t>
      </w:r>
      <w:r w:rsidRPr="007A0543">
        <w:rPr>
          <w:b/>
          <w:bCs/>
          <w:iCs/>
        </w:rPr>
        <w:tab/>
      </w:r>
      <w:r w:rsidRPr="007A0543">
        <w:rPr>
          <w:i/>
        </w:rPr>
        <w:t>Data Transfer Object</w:t>
      </w:r>
    </w:p>
    <w:p w14:paraId="52E08A4A" w14:textId="4EE2924B" w:rsidR="000F2D8E" w:rsidRPr="007A0543" w:rsidRDefault="000F2D8E" w:rsidP="000F2D8E">
      <w:pPr>
        <w:ind w:left="1418" w:hanging="1418"/>
        <w:rPr>
          <w:i/>
        </w:rPr>
      </w:pPr>
      <w:r w:rsidRPr="007A0543">
        <w:rPr>
          <w:b/>
          <w:bCs/>
          <w:iCs/>
        </w:rPr>
        <w:t>EBPF</w:t>
      </w:r>
      <w:r w:rsidRPr="007A0543">
        <w:rPr>
          <w:b/>
          <w:bCs/>
          <w:iCs/>
        </w:rPr>
        <w:tab/>
      </w:r>
      <w:r w:rsidRPr="007A0543">
        <w:rPr>
          <w:i/>
        </w:rPr>
        <w:t>Extended Berkeley Packet Filter</w:t>
      </w:r>
    </w:p>
    <w:p w14:paraId="427DA3B8" w14:textId="77777777" w:rsidR="000F2D8E" w:rsidRPr="007A0543" w:rsidRDefault="000F2D8E" w:rsidP="000F2D8E">
      <w:pPr>
        <w:ind w:left="1418" w:hanging="1418"/>
        <w:rPr>
          <w:i/>
        </w:rPr>
      </w:pPr>
      <w:r w:rsidRPr="007A0543">
        <w:rPr>
          <w:b/>
          <w:bCs/>
          <w:iCs/>
        </w:rPr>
        <w:t>FTP</w:t>
      </w:r>
      <w:r w:rsidRPr="007A0543">
        <w:rPr>
          <w:b/>
          <w:bCs/>
          <w:iCs/>
        </w:rPr>
        <w:tab/>
      </w:r>
      <w:r w:rsidRPr="007A0543">
        <w:rPr>
          <w:i/>
        </w:rPr>
        <w:t>File Transfer Protocol</w:t>
      </w:r>
    </w:p>
    <w:p w14:paraId="76500778" w14:textId="77777777" w:rsidR="000F2D8E" w:rsidRPr="007A0543" w:rsidRDefault="000F2D8E" w:rsidP="000F2D8E">
      <w:pPr>
        <w:ind w:left="1418" w:hanging="1418"/>
        <w:rPr>
          <w:i/>
        </w:rPr>
      </w:pPr>
      <w:r w:rsidRPr="007A0543">
        <w:rPr>
          <w:b/>
          <w:bCs/>
          <w:iCs/>
        </w:rPr>
        <w:t>GRPC</w:t>
      </w:r>
      <w:r w:rsidRPr="007A0543">
        <w:rPr>
          <w:b/>
          <w:bCs/>
          <w:iCs/>
        </w:rPr>
        <w:tab/>
      </w:r>
      <w:r w:rsidRPr="007A0543">
        <w:rPr>
          <w:i/>
        </w:rPr>
        <w:t>Google Remote Procedure Call</w:t>
      </w:r>
    </w:p>
    <w:p w14:paraId="49BA6CA3" w14:textId="77777777" w:rsidR="000F2D8E" w:rsidRPr="007A0543" w:rsidRDefault="000F2D8E" w:rsidP="000F2D8E">
      <w:pPr>
        <w:ind w:left="1418" w:hanging="1418"/>
        <w:rPr>
          <w:i/>
        </w:rPr>
      </w:pPr>
      <w:r w:rsidRPr="007A0543">
        <w:rPr>
          <w:b/>
          <w:bCs/>
          <w:iCs/>
        </w:rPr>
        <w:t>GDPR</w:t>
      </w:r>
      <w:r w:rsidRPr="007A0543">
        <w:rPr>
          <w:b/>
          <w:bCs/>
          <w:iCs/>
        </w:rPr>
        <w:tab/>
      </w:r>
      <w:r w:rsidRPr="007A0543">
        <w:rPr>
          <w:i/>
        </w:rPr>
        <w:t>General Data Protection Regulation</w:t>
      </w:r>
    </w:p>
    <w:p w14:paraId="662F02D2" w14:textId="77777777" w:rsidR="000F2D8E" w:rsidRPr="007A0543" w:rsidRDefault="000F2D8E" w:rsidP="000F2D8E">
      <w:pPr>
        <w:ind w:left="1418" w:hanging="1418"/>
        <w:rPr>
          <w:i/>
        </w:rPr>
      </w:pPr>
      <w:r w:rsidRPr="007A0543">
        <w:rPr>
          <w:b/>
          <w:bCs/>
          <w:iCs/>
        </w:rPr>
        <w:t>Go</w:t>
      </w:r>
      <w:r w:rsidRPr="007A0543">
        <w:rPr>
          <w:b/>
          <w:bCs/>
          <w:iCs/>
        </w:rPr>
        <w:tab/>
      </w:r>
      <w:r w:rsidRPr="007A0543">
        <w:rPr>
          <w:i/>
        </w:rPr>
        <w:t>Golang</w:t>
      </w:r>
    </w:p>
    <w:p w14:paraId="1F00F32A" w14:textId="77777777" w:rsidR="000F2D8E" w:rsidRPr="007A0543" w:rsidRDefault="000F2D8E" w:rsidP="000F2D8E">
      <w:pPr>
        <w:ind w:left="1418" w:hanging="1418"/>
        <w:rPr>
          <w:i/>
        </w:rPr>
      </w:pPr>
      <w:r w:rsidRPr="007A0543">
        <w:rPr>
          <w:b/>
          <w:bCs/>
          <w:iCs/>
        </w:rPr>
        <w:t>GQM</w:t>
      </w:r>
      <w:r w:rsidRPr="007A0543">
        <w:rPr>
          <w:b/>
          <w:bCs/>
          <w:iCs/>
        </w:rPr>
        <w:tab/>
      </w:r>
      <w:r w:rsidRPr="007A0543">
        <w:rPr>
          <w:i/>
        </w:rPr>
        <w:t>Goal Question Metric</w:t>
      </w:r>
    </w:p>
    <w:p w14:paraId="71E09906" w14:textId="77777777" w:rsidR="000F2D8E" w:rsidRPr="007A0543" w:rsidRDefault="000F2D8E" w:rsidP="000F2D8E">
      <w:pPr>
        <w:ind w:left="1418" w:hanging="1418"/>
        <w:rPr>
          <w:i/>
        </w:rPr>
      </w:pPr>
      <w:r w:rsidRPr="007A0543">
        <w:rPr>
          <w:b/>
          <w:bCs/>
          <w:iCs/>
        </w:rPr>
        <w:t>HATEOAS</w:t>
      </w:r>
      <w:r w:rsidRPr="007A0543">
        <w:rPr>
          <w:b/>
          <w:bCs/>
          <w:iCs/>
        </w:rPr>
        <w:tab/>
      </w:r>
      <w:r w:rsidRPr="007A0543">
        <w:rPr>
          <w:i/>
        </w:rPr>
        <w:t xml:space="preserve">Hypermedia </w:t>
      </w:r>
      <w:proofErr w:type="gramStart"/>
      <w:r w:rsidRPr="007A0543">
        <w:rPr>
          <w:i/>
        </w:rPr>
        <w:t>As</w:t>
      </w:r>
      <w:proofErr w:type="gramEnd"/>
      <w:r w:rsidRPr="007A0543">
        <w:rPr>
          <w:i/>
        </w:rPr>
        <w:t xml:space="preserve"> </w:t>
      </w:r>
      <w:proofErr w:type="gramStart"/>
      <w:r w:rsidRPr="007A0543">
        <w:rPr>
          <w:i/>
        </w:rPr>
        <w:t>The</w:t>
      </w:r>
      <w:proofErr w:type="gramEnd"/>
      <w:r w:rsidRPr="007A0543">
        <w:rPr>
          <w:i/>
        </w:rPr>
        <w:t xml:space="preserve"> Engine </w:t>
      </w:r>
      <w:proofErr w:type="gramStart"/>
      <w:r w:rsidRPr="007A0543">
        <w:rPr>
          <w:i/>
        </w:rPr>
        <w:t>Of</w:t>
      </w:r>
      <w:proofErr w:type="gramEnd"/>
      <w:r w:rsidRPr="007A0543">
        <w:rPr>
          <w:i/>
        </w:rPr>
        <w:t xml:space="preserve"> Application State</w:t>
      </w:r>
    </w:p>
    <w:p w14:paraId="483FD0C1" w14:textId="77777777" w:rsidR="000F2D8E" w:rsidRPr="007A0543" w:rsidRDefault="000F2D8E" w:rsidP="000F2D8E">
      <w:pPr>
        <w:ind w:left="1418" w:hanging="1418"/>
        <w:rPr>
          <w:i/>
        </w:rPr>
      </w:pPr>
      <w:r w:rsidRPr="007A0543">
        <w:rPr>
          <w:b/>
          <w:bCs/>
          <w:iCs/>
        </w:rPr>
        <w:t>HTTP</w:t>
      </w:r>
      <w:r w:rsidRPr="007A0543">
        <w:rPr>
          <w:b/>
          <w:bCs/>
          <w:iCs/>
        </w:rPr>
        <w:tab/>
      </w:r>
      <w:r w:rsidRPr="007A0543">
        <w:rPr>
          <w:i/>
        </w:rPr>
        <w:t>Hypertext Transfer Protocol</w:t>
      </w:r>
    </w:p>
    <w:p w14:paraId="382D4472" w14:textId="77777777" w:rsidR="000F2D8E" w:rsidRPr="007A0543" w:rsidRDefault="000F2D8E" w:rsidP="000F2D8E">
      <w:pPr>
        <w:ind w:left="1418" w:hanging="1418"/>
        <w:rPr>
          <w:i/>
        </w:rPr>
      </w:pPr>
      <w:r w:rsidRPr="007A0543">
        <w:rPr>
          <w:b/>
          <w:bCs/>
          <w:iCs/>
        </w:rPr>
        <w:t>HTTPS</w:t>
      </w:r>
      <w:r w:rsidRPr="007A0543">
        <w:rPr>
          <w:b/>
          <w:bCs/>
          <w:iCs/>
        </w:rPr>
        <w:tab/>
      </w:r>
      <w:r w:rsidRPr="007A0543">
        <w:rPr>
          <w:i/>
        </w:rPr>
        <w:t>Hypertext Transfer Protocol Secure</w:t>
      </w:r>
    </w:p>
    <w:p w14:paraId="77FF4B97" w14:textId="77777777" w:rsidR="000F2D8E" w:rsidRPr="007A0543" w:rsidRDefault="000F2D8E" w:rsidP="000F2D8E">
      <w:pPr>
        <w:ind w:left="1418" w:hanging="1418"/>
        <w:rPr>
          <w:i/>
        </w:rPr>
      </w:pPr>
      <w:r w:rsidRPr="007A0543">
        <w:rPr>
          <w:b/>
          <w:bCs/>
          <w:iCs/>
        </w:rPr>
        <w:t>IDL</w:t>
      </w:r>
      <w:r w:rsidRPr="007A0543">
        <w:rPr>
          <w:b/>
          <w:bCs/>
          <w:iCs/>
        </w:rPr>
        <w:tab/>
      </w:r>
      <w:r w:rsidRPr="007A0543">
        <w:rPr>
          <w:i/>
        </w:rPr>
        <w:t>Interface Definition Language</w:t>
      </w:r>
    </w:p>
    <w:p w14:paraId="0484F4C2" w14:textId="0E12E096" w:rsidR="007E249F" w:rsidRPr="007A0543" w:rsidRDefault="007E249F" w:rsidP="00AB1DB5">
      <w:pPr>
        <w:ind w:left="1418" w:hanging="1418"/>
        <w:rPr>
          <w:i/>
        </w:rPr>
      </w:pPr>
      <w:r w:rsidRPr="007A0543">
        <w:rPr>
          <w:b/>
        </w:rPr>
        <w:t>IoT</w:t>
      </w:r>
      <w:r w:rsidRPr="007A0543">
        <w:rPr>
          <w:b/>
        </w:rPr>
        <w:tab/>
      </w:r>
      <w:r w:rsidRPr="007A0543">
        <w:rPr>
          <w:i/>
        </w:rPr>
        <w:t>Internet Of Things</w:t>
      </w:r>
    </w:p>
    <w:p w14:paraId="4AED8554" w14:textId="77777777" w:rsidR="000F2D8E" w:rsidRPr="007A0543" w:rsidRDefault="000F2D8E" w:rsidP="000F2D8E">
      <w:pPr>
        <w:ind w:left="1418" w:hanging="1418"/>
        <w:rPr>
          <w:i/>
        </w:rPr>
      </w:pPr>
      <w:r w:rsidRPr="007A0543">
        <w:rPr>
          <w:b/>
          <w:bCs/>
          <w:iCs/>
        </w:rPr>
        <w:t>JAR</w:t>
      </w:r>
      <w:r w:rsidRPr="007A0543">
        <w:rPr>
          <w:b/>
          <w:bCs/>
          <w:iCs/>
        </w:rPr>
        <w:tab/>
      </w:r>
      <w:r w:rsidRPr="007A0543">
        <w:rPr>
          <w:i/>
        </w:rPr>
        <w:t>Java Archive</w:t>
      </w:r>
    </w:p>
    <w:p w14:paraId="1520D690" w14:textId="2154D776" w:rsidR="000F2D8E" w:rsidRPr="007A0543" w:rsidRDefault="000F2D8E" w:rsidP="000F2D8E">
      <w:pPr>
        <w:ind w:left="1418" w:hanging="1418"/>
        <w:rPr>
          <w:i/>
        </w:rPr>
      </w:pPr>
      <w:r w:rsidRPr="007A0543">
        <w:rPr>
          <w:b/>
        </w:rPr>
        <w:t>JSON</w:t>
      </w:r>
      <w:r w:rsidRPr="007A0543">
        <w:tab/>
      </w:r>
      <w:r w:rsidR="00052804" w:rsidRPr="007A0543">
        <w:rPr>
          <w:i/>
        </w:rPr>
        <w:t>JavaScript</w:t>
      </w:r>
      <w:r w:rsidRPr="007A0543">
        <w:rPr>
          <w:i/>
        </w:rPr>
        <w:t xml:space="preserve"> Object Notation</w:t>
      </w:r>
    </w:p>
    <w:p w14:paraId="4F6D1EA4" w14:textId="77777777" w:rsidR="000F2D8E" w:rsidRPr="007A0543" w:rsidRDefault="000F2D8E" w:rsidP="000F2D8E">
      <w:pPr>
        <w:ind w:left="1418" w:hanging="1418"/>
        <w:rPr>
          <w:i/>
        </w:rPr>
      </w:pPr>
      <w:r w:rsidRPr="007A0543">
        <w:rPr>
          <w:b/>
          <w:bCs/>
          <w:iCs/>
        </w:rPr>
        <w:t>JVM</w:t>
      </w:r>
      <w:r w:rsidRPr="007A0543">
        <w:rPr>
          <w:b/>
          <w:bCs/>
          <w:iCs/>
        </w:rPr>
        <w:tab/>
      </w:r>
      <w:r w:rsidRPr="007A0543">
        <w:rPr>
          <w:i/>
        </w:rPr>
        <w:t>Java Virtual Machine</w:t>
      </w:r>
    </w:p>
    <w:p w14:paraId="0C720D3B" w14:textId="77777777" w:rsidR="000F2D8E" w:rsidRPr="007A0543" w:rsidRDefault="000F2D8E" w:rsidP="000F2D8E">
      <w:pPr>
        <w:ind w:left="1418" w:hanging="1418"/>
        <w:rPr>
          <w:i/>
        </w:rPr>
      </w:pPr>
      <w:r w:rsidRPr="007A0543">
        <w:rPr>
          <w:b/>
          <w:bCs/>
          <w:iCs/>
        </w:rPr>
        <w:t>Kepler</w:t>
      </w:r>
      <w:r w:rsidRPr="007A0543">
        <w:rPr>
          <w:b/>
          <w:bCs/>
          <w:iCs/>
        </w:rPr>
        <w:tab/>
      </w:r>
      <w:r w:rsidRPr="007A0543">
        <w:rPr>
          <w:i/>
        </w:rPr>
        <w:t>Kubernetes Efficient Power Level Exporter</w:t>
      </w:r>
    </w:p>
    <w:p w14:paraId="23F5A66A" w14:textId="77777777" w:rsidR="000F2D8E" w:rsidRPr="007A0543" w:rsidRDefault="000F2D8E" w:rsidP="000F2D8E">
      <w:pPr>
        <w:ind w:left="1418" w:hanging="1418"/>
        <w:rPr>
          <w:i/>
        </w:rPr>
      </w:pPr>
      <w:r w:rsidRPr="007A0543">
        <w:rPr>
          <w:b/>
          <w:bCs/>
          <w:iCs/>
        </w:rPr>
        <w:t>MIT</w:t>
      </w:r>
      <w:r w:rsidRPr="007A0543">
        <w:rPr>
          <w:b/>
          <w:bCs/>
          <w:iCs/>
        </w:rPr>
        <w:tab/>
      </w:r>
      <w:r w:rsidRPr="007A0543">
        <w:rPr>
          <w:i/>
        </w:rPr>
        <w:t>Massachusetts Institute of Technology</w:t>
      </w:r>
    </w:p>
    <w:p w14:paraId="0056A042" w14:textId="77777777" w:rsidR="000F2D8E" w:rsidRPr="007A0543" w:rsidRDefault="000F2D8E" w:rsidP="000F2D8E">
      <w:pPr>
        <w:ind w:left="1418" w:hanging="1418"/>
        <w:rPr>
          <w:i/>
        </w:rPr>
      </w:pPr>
      <w:r w:rsidRPr="007A0543">
        <w:rPr>
          <w:b/>
          <w:bCs/>
          <w:iCs/>
        </w:rPr>
        <w:t>Mb</w:t>
      </w:r>
      <w:r w:rsidRPr="007A0543">
        <w:rPr>
          <w:b/>
          <w:bCs/>
          <w:iCs/>
        </w:rPr>
        <w:tab/>
      </w:r>
      <w:r w:rsidRPr="007A0543">
        <w:rPr>
          <w:i/>
        </w:rPr>
        <w:t>Megabytes</w:t>
      </w:r>
    </w:p>
    <w:p w14:paraId="4EEF1859" w14:textId="77777777" w:rsidR="000F2D8E" w:rsidRPr="007A0543" w:rsidRDefault="000F2D8E" w:rsidP="000F2D8E">
      <w:pPr>
        <w:ind w:left="1418" w:hanging="1418"/>
        <w:rPr>
          <w:i/>
        </w:rPr>
      </w:pPr>
      <w:r w:rsidRPr="007A0543">
        <w:rPr>
          <w:b/>
          <w:bCs/>
          <w:iCs/>
        </w:rPr>
        <w:t>POJO</w:t>
      </w:r>
      <w:r w:rsidRPr="007A0543">
        <w:rPr>
          <w:b/>
          <w:bCs/>
          <w:iCs/>
        </w:rPr>
        <w:tab/>
      </w:r>
      <w:r w:rsidRPr="007A0543">
        <w:rPr>
          <w:i/>
        </w:rPr>
        <w:t>Plain Java Old Object</w:t>
      </w:r>
    </w:p>
    <w:p w14:paraId="4F544CAD" w14:textId="50241057" w:rsidR="007E249F" w:rsidRPr="007A0543" w:rsidRDefault="007E249F" w:rsidP="00AB1DB5">
      <w:pPr>
        <w:ind w:left="1418" w:hanging="1418"/>
        <w:rPr>
          <w:i/>
        </w:rPr>
      </w:pPr>
      <w:r w:rsidRPr="007A0543">
        <w:rPr>
          <w:b/>
        </w:rPr>
        <w:t>R</w:t>
      </w:r>
      <w:r w:rsidR="008F5AB5" w:rsidRPr="007A0543">
        <w:rPr>
          <w:b/>
        </w:rPr>
        <w:t>EST</w:t>
      </w:r>
      <w:r w:rsidRPr="007A0543">
        <w:rPr>
          <w:b/>
        </w:rPr>
        <w:tab/>
      </w:r>
      <w:r w:rsidRPr="007A0543">
        <w:rPr>
          <w:i/>
        </w:rPr>
        <w:t>Representational State Transfer</w:t>
      </w:r>
    </w:p>
    <w:p w14:paraId="40B228EB" w14:textId="5D3F1A56" w:rsidR="000F2D8E" w:rsidRPr="007A0543" w:rsidRDefault="000F2D8E" w:rsidP="000F2D8E">
      <w:pPr>
        <w:ind w:left="1418" w:hanging="1418"/>
        <w:rPr>
          <w:i/>
        </w:rPr>
      </w:pPr>
      <w:r w:rsidRPr="007A0543">
        <w:rPr>
          <w:b/>
        </w:rPr>
        <w:lastRenderedPageBreak/>
        <w:t>S</w:t>
      </w:r>
      <w:r w:rsidR="00E158E5" w:rsidRPr="007A0543">
        <w:rPr>
          <w:b/>
        </w:rPr>
        <w:t>OAP</w:t>
      </w:r>
      <w:r w:rsidRPr="007A0543">
        <w:rPr>
          <w:b/>
        </w:rPr>
        <w:tab/>
      </w:r>
      <w:r w:rsidRPr="007A0543">
        <w:rPr>
          <w:i/>
        </w:rPr>
        <w:t>Simple Object Access Protocol</w:t>
      </w:r>
    </w:p>
    <w:p w14:paraId="5EDB93CB" w14:textId="77777777" w:rsidR="000F2D8E" w:rsidRPr="007A0543" w:rsidRDefault="000F2D8E" w:rsidP="000F2D8E">
      <w:pPr>
        <w:ind w:left="1418" w:hanging="1418"/>
        <w:rPr>
          <w:i/>
        </w:rPr>
      </w:pPr>
      <w:r w:rsidRPr="007A0543">
        <w:rPr>
          <w:b/>
          <w:bCs/>
          <w:iCs/>
        </w:rPr>
        <w:t>URI</w:t>
      </w:r>
      <w:r w:rsidRPr="007A0543">
        <w:rPr>
          <w:b/>
          <w:bCs/>
          <w:iCs/>
        </w:rPr>
        <w:tab/>
      </w:r>
      <w:r w:rsidRPr="007A0543">
        <w:rPr>
          <w:i/>
        </w:rPr>
        <w:t>Uniform Resource Identifier</w:t>
      </w:r>
    </w:p>
    <w:p w14:paraId="63EEE532" w14:textId="77777777" w:rsidR="000F2D8E" w:rsidRPr="007A0543" w:rsidRDefault="000F2D8E" w:rsidP="000F2D8E">
      <w:pPr>
        <w:ind w:left="1418" w:hanging="1418"/>
        <w:rPr>
          <w:i/>
        </w:rPr>
      </w:pPr>
      <w:r w:rsidRPr="007A0543">
        <w:rPr>
          <w:b/>
          <w:bCs/>
          <w:iCs/>
        </w:rPr>
        <w:t>Vu</w:t>
      </w:r>
      <w:r w:rsidRPr="007A0543">
        <w:rPr>
          <w:b/>
          <w:bCs/>
          <w:iCs/>
        </w:rPr>
        <w:tab/>
      </w:r>
      <w:r w:rsidRPr="007A0543">
        <w:rPr>
          <w:i/>
        </w:rPr>
        <w:t>Virtual User</w:t>
      </w:r>
    </w:p>
    <w:p w14:paraId="28C1AA6A" w14:textId="77777777" w:rsidR="000F2D8E" w:rsidRPr="007A0543" w:rsidRDefault="000F2D8E" w:rsidP="000F2D8E">
      <w:pPr>
        <w:ind w:left="1418" w:hanging="1418"/>
        <w:rPr>
          <w:i/>
        </w:rPr>
      </w:pPr>
      <w:r w:rsidRPr="007A0543">
        <w:rPr>
          <w:b/>
          <w:bCs/>
          <w:iCs/>
        </w:rPr>
        <w:t>WBS</w:t>
      </w:r>
      <w:r w:rsidRPr="007A0543">
        <w:rPr>
          <w:b/>
          <w:bCs/>
          <w:iCs/>
        </w:rPr>
        <w:tab/>
      </w:r>
      <w:r w:rsidRPr="007A0543">
        <w:rPr>
          <w:i/>
        </w:rPr>
        <w:t>Work Breakdown Structure</w:t>
      </w:r>
    </w:p>
    <w:p w14:paraId="62430BAA" w14:textId="47F0830C" w:rsidR="0080493D" w:rsidRPr="007A0543" w:rsidRDefault="0080493D" w:rsidP="0080493D">
      <w:pPr>
        <w:ind w:left="1418" w:hanging="1418"/>
        <w:rPr>
          <w:i/>
        </w:rPr>
      </w:pPr>
      <w:r w:rsidRPr="007A0543">
        <w:rPr>
          <w:b/>
          <w:bCs/>
          <w:iCs/>
        </w:rPr>
        <w:t>XML</w:t>
      </w:r>
      <w:r w:rsidRPr="007A0543">
        <w:rPr>
          <w:b/>
          <w:bCs/>
          <w:iCs/>
        </w:rPr>
        <w:tab/>
      </w:r>
      <w:r w:rsidRPr="007A0543">
        <w:rPr>
          <w:i/>
        </w:rPr>
        <w:t>Extensible Markup Language</w:t>
      </w:r>
    </w:p>
    <w:p w14:paraId="230BB3A3" w14:textId="70684043" w:rsidR="0080493D" w:rsidRPr="007A0543" w:rsidRDefault="0080493D" w:rsidP="0080493D">
      <w:pPr>
        <w:ind w:left="1418" w:hanging="1418"/>
        <w:rPr>
          <w:i/>
        </w:rPr>
      </w:pPr>
      <w:r w:rsidRPr="007A0543">
        <w:rPr>
          <w:b/>
          <w:bCs/>
          <w:iCs/>
        </w:rPr>
        <w:t>YAML</w:t>
      </w:r>
      <w:r w:rsidRPr="007A0543">
        <w:rPr>
          <w:b/>
          <w:bCs/>
          <w:iCs/>
        </w:rPr>
        <w:tab/>
      </w:r>
      <w:r w:rsidR="00A47384" w:rsidRPr="007A0543">
        <w:rPr>
          <w:iCs/>
        </w:rPr>
        <w:t>YAML</w:t>
      </w:r>
      <w:r w:rsidR="00A47384" w:rsidRPr="007A0543">
        <w:rPr>
          <w:b/>
          <w:bCs/>
          <w:iCs/>
        </w:rPr>
        <w:t xml:space="preserve"> </w:t>
      </w:r>
      <w:proofErr w:type="spellStart"/>
      <w:r w:rsidRPr="007A0543">
        <w:rPr>
          <w:i/>
        </w:rPr>
        <w:t>Ain’t</w:t>
      </w:r>
      <w:proofErr w:type="spellEnd"/>
      <w:r w:rsidRPr="007A0543">
        <w:rPr>
          <w:i/>
        </w:rPr>
        <w:t xml:space="preserve"> Markup Language</w:t>
      </w:r>
    </w:p>
    <w:p w14:paraId="225A3D5F" w14:textId="77777777" w:rsidR="00CE0B8B" w:rsidRPr="007A0543" w:rsidRDefault="00CE0B8B">
      <w:pPr>
        <w:rPr>
          <w:rFonts w:ascii="Consolas" w:hAnsi="Consolas" w:cs="Consolas"/>
          <w:sz w:val="21"/>
          <w:szCs w:val="21"/>
        </w:rPr>
      </w:pPr>
      <w:r w:rsidRPr="007A0543">
        <w:br w:type="page"/>
      </w:r>
    </w:p>
    <w:p w14:paraId="72262961" w14:textId="3D207755" w:rsidR="00F42AD9" w:rsidRPr="007A0543" w:rsidRDefault="00F42AD9" w:rsidP="00BB1F95">
      <w:pPr>
        <w:pStyle w:val="E-mailSignature"/>
        <w:rPr>
          <w:b/>
          <w:color w:val="BFBFBF" w:themeColor="background1" w:themeShade="BF"/>
          <w:sz w:val="36"/>
        </w:rPr>
        <w:sectPr w:rsidR="00F42AD9" w:rsidRPr="007A0543" w:rsidSect="000B4B63">
          <w:pgSz w:w="11906" w:h="16838"/>
          <w:pgMar w:top="1985" w:right="1474" w:bottom="1418" w:left="1985" w:header="709" w:footer="709" w:gutter="0"/>
          <w:pgNumType w:fmt="lowerRoman"/>
          <w:cols w:space="708"/>
          <w:titlePg/>
          <w:docGrid w:linePitch="360"/>
        </w:sectPr>
      </w:pPr>
    </w:p>
    <w:p w14:paraId="3D0E52B8" w14:textId="1888D1E2" w:rsidR="00424E04" w:rsidRPr="007A0543" w:rsidRDefault="002F5EBF" w:rsidP="00395B16">
      <w:pPr>
        <w:pStyle w:val="Heading1"/>
      </w:pPr>
      <w:bookmarkStart w:id="6" w:name="_Toc312707138"/>
      <w:bookmarkStart w:id="7" w:name="_Toc125018936"/>
      <w:bookmarkStart w:id="8" w:name="_Toc55708697"/>
      <w:bookmarkStart w:id="9" w:name="_Toc110319565"/>
      <w:bookmarkStart w:id="10" w:name="_Toc198969795"/>
      <w:bookmarkEnd w:id="6"/>
      <w:r w:rsidRPr="007A0543">
        <w:lastRenderedPageBreak/>
        <w:t>Intr</w:t>
      </w:r>
      <w:r w:rsidR="00BD074E" w:rsidRPr="007A0543">
        <w:t>o</w:t>
      </w:r>
      <w:r w:rsidRPr="007A0543">
        <w:t>duction</w:t>
      </w:r>
      <w:bookmarkEnd w:id="7"/>
      <w:bookmarkEnd w:id="10"/>
    </w:p>
    <w:p w14:paraId="7EF3F284" w14:textId="1E4F10E6" w:rsidR="002F5EBF" w:rsidRPr="007A0543" w:rsidRDefault="00BE6CF4" w:rsidP="00BB1F95">
      <w:pPr>
        <w:jc w:val="both"/>
      </w:pPr>
      <w:r w:rsidRPr="007A0543">
        <w:t>The main purpose of this chapter is to provide the background and context and to describe the problem. It also presents the research objectives, and the ethical considerations involved. Finally, it presents the structure of the report.</w:t>
      </w:r>
    </w:p>
    <w:p w14:paraId="698826A5" w14:textId="5AE3164C" w:rsidR="00424E04" w:rsidRPr="007A0543" w:rsidRDefault="00BD074E" w:rsidP="00A15C66">
      <w:pPr>
        <w:pStyle w:val="Heading2"/>
      </w:pPr>
      <w:bookmarkStart w:id="11" w:name="_Toc1959447855"/>
      <w:bookmarkStart w:id="12" w:name="_Toc198969796"/>
      <w:bookmarkEnd w:id="8"/>
      <w:bookmarkEnd w:id="9"/>
      <w:r w:rsidRPr="007A0543">
        <w:t>Background and Context</w:t>
      </w:r>
      <w:bookmarkEnd w:id="11"/>
      <w:bookmarkEnd w:id="12"/>
    </w:p>
    <w:p w14:paraId="28C8C363" w14:textId="1257A015" w:rsidR="00857710" w:rsidRPr="007A0543" w:rsidRDefault="00F063E3" w:rsidP="001823C1">
      <w:pPr>
        <w:pStyle w:val="Text"/>
      </w:pPr>
      <w:bookmarkStart w:id="13" w:name="_Toc55708698"/>
      <w:bookmarkStart w:id="14" w:name="_Toc110319566"/>
      <w:r w:rsidRPr="007A0543">
        <w:t>REST</w:t>
      </w:r>
      <w:r w:rsidR="005E2441" w:rsidRPr="007A0543">
        <w:t xml:space="preserve"> (</w:t>
      </w:r>
      <w:r w:rsidR="00974DD7" w:rsidRPr="007A0543">
        <w:t>Representational State Transfer</w:t>
      </w:r>
      <w:r w:rsidR="005E2441" w:rsidRPr="007A0543">
        <w:t>)</w:t>
      </w:r>
      <w:r w:rsidRPr="007A0543">
        <w:t xml:space="preserve"> APIs </w:t>
      </w:r>
      <w:r w:rsidR="0035081F" w:rsidRPr="007A0543">
        <w:t>(Application</w:t>
      </w:r>
      <w:r w:rsidRPr="007A0543">
        <w:t xml:space="preserve"> Programming </w:t>
      </w:r>
      <w:r w:rsidR="007A0543" w:rsidRPr="007A0543">
        <w:t>Interfaces</w:t>
      </w:r>
      <w:r w:rsidRPr="007A0543">
        <w:t xml:space="preserve">) rely heavily on </w:t>
      </w:r>
      <w:r w:rsidR="007A0543" w:rsidRPr="007A0543">
        <w:t>serialisation</w:t>
      </w:r>
      <w:r w:rsidRPr="007A0543">
        <w:t xml:space="preserve"> formats like </w:t>
      </w:r>
      <w:r w:rsidR="00B9674A" w:rsidRPr="007A0543">
        <w:t>JavaScript</w:t>
      </w:r>
      <w:r w:rsidRPr="007A0543">
        <w:t xml:space="preserve"> Object Notation</w:t>
      </w:r>
      <w:r w:rsidR="008F5AB5" w:rsidRPr="007A0543">
        <w:t xml:space="preserve"> (JSON)</w:t>
      </w:r>
      <w:r w:rsidRPr="007A0543">
        <w:t xml:space="preserve">, </w:t>
      </w:r>
      <w:r w:rsidR="001E6F17" w:rsidRPr="007A0543">
        <w:t>Extensible Markup Language</w:t>
      </w:r>
      <w:r w:rsidR="00A80CEE" w:rsidRPr="007A0543">
        <w:t xml:space="preserve"> (XML)</w:t>
      </w:r>
      <w:r w:rsidRPr="007A0543">
        <w:t xml:space="preserve">, </w:t>
      </w:r>
      <w:r w:rsidR="001E6F17" w:rsidRPr="007A0543">
        <w:t>P</w:t>
      </w:r>
      <w:r w:rsidRPr="007A0543">
        <w:t xml:space="preserve">rotocol </w:t>
      </w:r>
      <w:r w:rsidR="001E6F17" w:rsidRPr="007A0543">
        <w:t>B</w:t>
      </w:r>
      <w:r w:rsidRPr="007A0543">
        <w:t>uffers and others</w:t>
      </w:r>
      <w:r w:rsidR="001E6F17" w:rsidRPr="007A0543">
        <w:t xml:space="preserve">. </w:t>
      </w:r>
      <w:r w:rsidR="00446721" w:rsidRPr="007A0543">
        <w:t>JSON has become a widely adopted format due to its simplicity</w:t>
      </w:r>
      <w:r w:rsidR="00857710" w:rsidRPr="007A0543">
        <w:t>, human readability,</w:t>
      </w:r>
      <w:r w:rsidRPr="007A0543">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B6396A" w:rsidRPr="007A0543">
            <w:rPr>
              <w:color w:val="000000"/>
            </w:rPr>
            <w:t>[1], [2]</w:t>
          </w:r>
        </w:sdtContent>
      </w:sdt>
      <w:r w:rsidRPr="007A0543">
        <w:t xml:space="preserve">. </w:t>
      </w:r>
    </w:p>
    <w:p w14:paraId="2CE41DA0" w14:textId="4A88404E" w:rsidR="0035081F" w:rsidRPr="007A0543" w:rsidRDefault="00F063E3" w:rsidP="001823C1">
      <w:pPr>
        <w:pStyle w:val="Text"/>
      </w:pPr>
      <w:r w:rsidRPr="007A0543">
        <w:t xml:space="preserve">In contrast, </w:t>
      </w:r>
      <w:r w:rsidR="005C2B7B" w:rsidRPr="007A0543">
        <w:t>Protocol Buffer</w:t>
      </w:r>
      <w:r w:rsidR="00F84601" w:rsidRPr="007A0543">
        <w:t>s</w:t>
      </w:r>
      <w:r w:rsidRPr="007A0543">
        <w:t xml:space="preserve"> is a binary </w:t>
      </w:r>
      <w:r w:rsidR="007A0543" w:rsidRPr="007A0543">
        <w:t>serialisation</w:t>
      </w:r>
      <w:r w:rsidRPr="007A0543">
        <w:t xml:space="preserve"> format developed by Google that offers a more efficient, compact, and schema-driven alternative to JSON</w:t>
      </w:r>
      <w:r w:rsidR="00857710" w:rsidRPr="007A0543">
        <w:t xml:space="preserve">. Its </w:t>
      </w:r>
      <w:r w:rsidRPr="007A0543">
        <w:t>binary encoding reduces payload sizes and improves parsing speed, making it ideal for high-performance applications with stringent resource constraints</w:t>
      </w:r>
      <w:r w:rsidR="0073160F" w:rsidRPr="007A0543">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B6396A" w:rsidRPr="007A0543">
            <w:rPr>
              <w:color w:val="000000"/>
            </w:rPr>
            <w:t>[3], [4], [5]</w:t>
          </w:r>
        </w:sdtContent>
      </w:sdt>
      <w:r w:rsidRPr="007A0543">
        <w:t xml:space="preserve">. Despite these advantages, </w:t>
      </w:r>
      <w:r w:rsidR="005C2B7B" w:rsidRPr="007A0543">
        <w:t xml:space="preserve">Protocol </w:t>
      </w:r>
      <w:r w:rsidR="007A0543">
        <w:t>Buffers'</w:t>
      </w:r>
      <w:r w:rsidRPr="007A0543">
        <w:t xml:space="preserve"> complexity and lack o</w:t>
      </w:r>
      <w:r w:rsidR="0035081F" w:rsidRPr="007A0543">
        <w:t>f</w:t>
      </w:r>
      <w:r w:rsidRPr="007A0543">
        <w:t xml:space="preserve"> human readability might limit its adoption in REST architectures, where JSON </w:t>
      </w:r>
      <w:r w:rsidR="0035081F" w:rsidRPr="007A0543">
        <w:t>remains</w:t>
      </w:r>
      <w:r w:rsidRPr="007A0543">
        <w:t xml:space="preserve"> the domina</w:t>
      </w:r>
      <w:r w:rsidR="0035081F" w:rsidRPr="007A0543">
        <w:t>nt choice</w:t>
      </w:r>
      <w:r w:rsidR="00583D8B" w:rsidRPr="007A0543">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24376362"/>
          <w:placeholder>
            <w:docPart w:val="DefaultPlaceholder_-1854013440"/>
          </w:placeholder>
        </w:sdtPr>
        <w:sdtContent>
          <w:r w:rsidR="00B6396A" w:rsidRPr="007A0543">
            <w:rPr>
              <w:color w:val="000000"/>
            </w:rPr>
            <w:t>[6]</w:t>
          </w:r>
        </w:sdtContent>
      </w:sdt>
      <w:r w:rsidR="0035081F" w:rsidRPr="007A0543">
        <w:t xml:space="preserve">. </w:t>
      </w:r>
    </w:p>
    <w:p w14:paraId="24E1130B" w14:textId="78AF7A73" w:rsidR="0035081F" w:rsidRPr="007A0543" w:rsidRDefault="0035081F" w:rsidP="0035081F">
      <w:pPr>
        <w:pStyle w:val="Heading2"/>
      </w:pPr>
      <w:bookmarkStart w:id="15" w:name="_Toc872011455"/>
      <w:bookmarkStart w:id="16" w:name="_Toc198969797"/>
      <w:r w:rsidRPr="007A0543">
        <w:t>Problem Description</w:t>
      </w:r>
      <w:bookmarkEnd w:id="15"/>
      <w:bookmarkEnd w:id="16"/>
    </w:p>
    <w:p w14:paraId="0F0E659A" w14:textId="3C7A7460" w:rsidR="00857710" w:rsidRPr="007A0543" w:rsidRDefault="0035081F" w:rsidP="002573D2">
      <w:pPr>
        <w:jc w:val="both"/>
      </w:pPr>
      <w:commentRangeStart w:id="17"/>
      <w:r w:rsidRPr="007A0543">
        <w:t xml:space="preserve">Choosing the right technology for </w:t>
      </w:r>
      <w:r w:rsidR="001028D7" w:rsidRPr="007A0543">
        <w:t xml:space="preserve">data </w:t>
      </w:r>
      <w:r w:rsidR="007A0543">
        <w:t>serialisation</w:t>
      </w:r>
      <w:r w:rsidR="001028D7" w:rsidRPr="007A0543">
        <w:t xml:space="preserve"> </w:t>
      </w:r>
      <w:r w:rsidRPr="007A0543">
        <w:t xml:space="preserve">plays </w:t>
      </w:r>
      <w:r w:rsidR="007A0543" w:rsidRPr="007A0543">
        <w:t>a key role</w:t>
      </w:r>
      <w:r w:rsidRPr="007A0543">
        <w:t xml:space="preserve"> in </w:t>
      </w:r>
      <w:r w:rsidR="001028D7" w:rsidRPr="007A0543">
        <w:t xml:space="preserve">the </w:t>
      </w:r>
      <w:r w:rsidRPr="007A0543">
        <w:t xml:space="preserve">performance and scalability of REST applications, </w:t>
      </w:r>
      <w:r w:rsidR="0061570F" w:rsidRPr="007A0543">
        <w:t xml:space="preserve">as </w:t>
      </w:r>
      <w:r w:rsidR="00973C6C" w:rsidRPr="007A0543">
        <w:t>it</w:t>
      </w:r>
      <w:r w:rsidRPr="007A0543">
        <w:t xml:space="preserve"> will </w:t>
      </w:r>
      <w:proofErr w:type="gramStart"/>
      <w:r w:rsidRPr="007A0543">
        <w:t xml:space="preserve">be </w:t>
      </w:r>
      <w:r w:rsidR="0061570F" w:rsidRPr="007A0543">
        <w:t>integrated</w:t>
      </w:r>
      <w:proofErr w:type="gramEnd"/>
      <w:r w:rsidR="0061570F" w:rsidRPr="007A0543">
        <w:t xml:space="preserve"> </w:t>
      </w:r>
      <w:r w:rsidRPr="007A0543">
        <w:t>from start to finish of the project</w:t>
      </w:r>
      <w:r w:rsidR="00C871D5" w:rsidRPr="007A0543">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
          <w:id w:val="-360594871"/>
          <w:placeholder>
            <w:docPart w:val="DefaultPlaceholder_-1854013440"/>
          </w:placeholder>
        </w:sdtPr>
        <w:sdtContent>
          <w:r w:rsidR="00B6396A" w:rsidRPr="007A0543">
            <w:rPr>
              <w:color w:val="000000"/>
            </w:rPr>
            <w:t>[7]</w:t>
          </w:r>
        </w:sdtContent>
      </w:sdt>
      <w:r w:rsidRPr="007A0543">
        <w:t xml:space="preserve">. JSON </w:t>
      </w:r>
      <w:r w:rsidR="0061570F" w:rsidRPr="007A0543">
        <w:t xml:space="preserve">is </w:t>
      </w:r>
      <w:r w:rsidRPr="007A0543">
        <w:t xml:space="preserve">the most popular </w:t>
      </w:r>
      <w:r w:rsidR="007A0543">
        <w:t>serialisation</w:t>
      </w:r>
      <w:r w:rsidRPr="007A0543">
        <w:t xml:space="preserve"> format used because of its simplicity, human readability, and support across programming languages</w:t>
      </w:r>
      <w:r w:rsidR="0061570F" w:rsidRPr="007A0543">
        <w:t>, but it</w:t>
      </w:r>
      <w:r w:rsidRPr="007A0543">
        <w:t xml:space="preserve"> has </w:t>
      </w:r>
      <w:r w:rsidR="0020474A" w:rsidRPr="007A0543">
        <w:t>drawbacks</w:t>
      </w:r>
      <w:r w:rsidRPr="007A0543">
        <w:t xml:space="preserve"> that could </w:t>
      </w:r>
      <w:proofErr w:type="gramStart"/>
      <w:r w:rsidRPr="007A0543">
        <w:t>be improved</w:t>
      </w:r>
      <w:proofErr w:type="gramEnd"/>
      <w:r w:rsidRPr="007A0543">
        <w:t xml:space="preserve"> by</w:t>
      </w:r>
      <w:r w:rsidR="0061570F" w:rsidRPr="007A0543">
        <w:t xml:space="preserve"> instead</w:t>
      </w:r>
      <w:r w:rsidRPr="007A0543">
        <w:t xml:space="preserve"> using Protocol Buffers in the same </w:t>
      </w:r>
      <w:r w:rsidR="0061570F" w:rsidRPr="007A0543">
        <w:t xml:space="preserve">HTTP </w:t>
      </w:r>
      <w:r w:rsidRPr="007A0543">
        <w:t xml:space="preserve">REST application. </w:t>
      </w:r>
      <w:r w:rsidR="0061570F" w:rsidRPr="007A0543">
        <w:t xml:space="preserve">Normally, </w:t>
      </w:r>
      <w:r w:rsidRPr="007A0543">
        <w:t xml:space="preserve">Protocol Buffers </w:t>
      </w:r>
      <w:proofErr w:type="gramStart"/>
      <w:r w:rsidR="0061570F" w:rsidRPr="007A0543">
        <w:lastRenderedPageBreak/>
        <w:t xml:space="preserve">are </w:t>
      </w:r>
      <w:r w:rsidRPr="007A0543">
        <w:t>used</w:t>
      </w:r>
      <w:proofErr w:type="gramEnd"/>
      <w:r w:rsidRPr="007A0543">
        <w:t xml:space="preserve"> with </w:t>
      </w:r>
      <w:r w:rsidR="00857710" w:rsidRPr="007A0543">
        <w:t>Google Remote Procedure Call</w:t>
      </w:r>
      <w:r w:rsidR="00435BAD" w:rsidRPr="007A0543">
        <w:t xml:space="preserve"> (</w:t>
      </w:r>
      <w:r w:rsidR="007A0543" w:rsidRPr="007A0543">
        <w:t>gRPC)</w:t>
      </w:r>
      <w:r w:rsidR="00857710" w:rsidRPr="007A0543">
        <w:t xml:space="preserve">. Which typically uses Protocol Buffers over HTTP/2, </w:t>
      </w:r>
      <w:proofErr w:type="gramStart"/>
      <w:r w:rsidR="00857710" w:rsidRPr="007A0543">
        <w:t>is often observed</w:t>
      </w:r>
      <w:proofErr w:type="gramEnd"/>
      <w:r w:rsidR="00857710" w:rsidRPr="007A0543">
        <w:t xml:space="preserve"> to have performance advantages over traditional RESTful APIs implemented over HTTP/1.1</w:t>
      </w:r>
      <w:r w:rsidR="009E33C2" w:rsidRPr="007A0543">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
          <w:id w:val="951291713"/>
          <w:placeholder>
            <w:docPart w:val="DefaultPlaceholder_-1854013440"/>
          </w:placeholder>
        </w:sdtPr>
        <w:sdtContent>
          <w:r w:rsidR="00B6396A" w:rsidRPr="007A0543">
            <w:rPr>
              <w:color w:val="000000"/>
            </w:rPr>
            <w:t>[8], [9]</w:t>
          </w:r>
        </w:sdtContent>
      </w:sdt>
      <w:r w:rsidRPr="007A0543">
        <w:t>.</w:t>
      </w:r>
      <w:commentRangeEnd w:id="17"/>
      <w:r w:rsidR="007853B1" w:rsidRPr="007A0543">
        <w:rPr>
          <w:rStyle w:val="CommentReference"/>
        </w:rPr>
        <w:commentReference w:id="17"/>
      </w:r>
      <w:r w:rsidR="002573D2" w:rsidRPr="007A0543">
        <w:t xml:space="preserve"> </w:t>
      </w:r>
    </w:p>
    <w:p w14:paraId="483E571E" w14:textId="7A610E53" w:rsidR="0035081F" w:rsidRPr="007A0543" w:rsidRDefault="00E91F69" w:rsidP="002573D2">
      <w:pPr>
        <w:jc w:val="both"/>
      </w:pPr>
      <w:r w:rsidRPr="007A0543">
        <w:t>Moreover, performance</w:t>
      </w:r>
      <w:r w:rsidR="00DA570B" w:rsidRPr="007A0543">
        <w:t xml:space="preserve"> and energy efficiency are increasingly critical in </w:t>
      </w:r>
      <w:r w:rsidRPr="007A0543">
        <w:t xml:space="preserve">today’s </w:t>
      </w:r>
      <w:r w:rsidR="00DA570B" w:rsidRPr="007A0543">
        <w:t xml:space="preserve">software development, particularly in HTTP-based REST </w:t>
      </w:r>
      <w:r w:rsidR="005F0B68" w:rsidRPr="007A0543">
        <w:t>architecture</w:t>
      </w:r>
      <w:r w:rsidRPr="007A0543">
        <w:t>,</w:t>
      </w:r>
      <w:r w:rsidR="00583D8B" w:rsidRPr="007A0543">
        <w:t xml:space="preserve"> </w:t>
      </w:r>
      <w:r w:rsidR="00857710" w:rsidRPr="007A0543">
        <w:t>which</w:t>
      </w:r>
      <w:r w:rsidR="00583D8B" w:rsidRPr="007A0543">
        <w:t xml:space="preserve"> is correlated to green computing</w:t>
      </w:r>
      <w:r w:rsidR="00857710" w:rsidRPr="007A0543">
        <w:t>,</w:t>
      </w:r>
      <w:r w:rsidR="00583D8B" w:rsidRPr="007A0543">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B6396A" w:rsidRPr="007A0543">
            <w:rPr>
              <w:color w:val="000000"/>
            </w:rPr>
            <w:t>[10]</w:t>
          </w:r>
        </w:sdtContent>
      </w:sdt>
      <w:r w:rsidR="00583D8B" w:rsidRPr="007A0543">
        <w:rPr>
          <w:color w:val="000000"/>
        </w:rPr>
        <w:t>, which is about making proper design decisions in the life cycle of the system so that it has a reduced carbon footprint</w:t>
      </w:r>
      <w:r w:rsidR="00583D8B" w:rsidRPr="007A0543">
        <w:t xml:space="preserve">, </w:t>
      </w:r>
      <w:r w:rsidR="005F0B68" w:rsidRPr="007A0543">
        <w:t xml:space="preserve">as such, </w:t>
      </w:r>
      <w:r w:rsidR="00DA570B" w:rsidRPr="007A0543">
        <w:t>increased latency, reduced throughput, or inefficient resource usage</w:t>
      </w:r>
      <w:r w:rsidR="00B22703" w:rsidRPr="007A0543">
        <w:t xml:space="preserve"> </w:t>
      </w:r>
      <w:r w:rsidR="00DA570B" w:rsidRPr="007A0543">
        <w:t>can significantly impact user experience and system scalability</w:t>
      </w:r>
      <w:r w:rsidRPr="007A0543">
        <w:t xml:space="preserve">, on top of that, research has shown </w:t>
      </w:r>
      <w:r w:rsidR="00DA570B" w:rsidRPr="007A0543">
        <w:t>that underutilized or poorly optimized systems lead to higher costs, resource wastage, and scalability issues</w:t>
      </w:r>
      <w:r w:rsidR="009C04E2" w:rsidRPr="007A0543">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B6396A" w:rsidRPr="007A0543">
            <w:rPr>
              <w:color w:val="000000"/>
            </w:rPr>
            <w:t>[11], [12]</w:t>
          </w:r>
        </w:sdtContent>
      </w:sdt>
      <w:r w:rsidR="002573D2" w:rsidRPr="007A0543">
        <w:t>.</w:t>
      </w:r>
      <w:r w:rsidR="008A6B35" w:rsidRPr="007A0543">
        <w:t xml:space="preserve"> </w:t>
      </w:r>
      <w:r w:rsidR="005F0B68" w:rsidRPr="007A0543">
        <w:t xml:space="preserve">For this reason, efficient </w:t>
      </w:r>
      <w:r w:rsidR="007A0543">
        <w:t>serialisation</w:t>
      </w:r>
      <w:r w:rsidR="008A6B35" w:rsidRPr="007A0543">
        <w:t xml:space="preserve"> formats like </w:t>
      </w:r>
      <w:r w:rsidR="005C2B7B" w:rsidRPr="007A0543">
        <w:t>Protocol Buffer</w:t>
      </w:r>
      <w:r w:rsidR="00F84601" w:rsidRPr="007A0543">
        <w:t>s</w:t>
      </w:r>
      <w:r w:rsidR="008A6B35" w:rsidRPr="007A0543">
        <w:t xml:space="preserve"> could </w:t>
      </w:r>
      <w:r w:rsidR="00C62EDC" w:rsidRPr="007A0543">
        <w:t>reduce</w:t>
      </w:r>
      <w:r w:rsidR="008A6B35" w:rsidRPr="007A0543">
        <w:t xml:space="preserve"> these bottlenecks by </w:t>
      </w:r>
      <w:r w:rsidR="007A0543">
        <w:t>minimising</w:t>
      </w:r>
      <w:r w:rsidR="008A6B35" w:rsidRPr="007A0543">
        <w:t xml:space="preserve"> payload sizes and improving processing speed</w:t>
      </w:r>
      <w:r w:rsidR="00507AF4" w:rsidRPr="007A0543">
        <w:t>.</w:t>
      </w:r>
      <w:r w:rsidR="004935FE" w:rsidRPr="007A0543">
        <w:t xml:space="preserve"> </w:t>
      </w:r>
      <w:r w:rsidRPr="007A0543">
        <w:t xml:space="preserve">Furthermore, </w:t>
      </w:r>
      <w:r w:rsidR="004935FE" w:rsidRPr="007A0543">
        <w:t xml:space="preserve">energy efficiency </w:t>
      </w:r>
      <w:r w:rsidR="00A0192B" w:rsidRPr="007A0543">
        <w:t>is another growing concern, especially in environments like mobile devices, IoT, and data</w:t>
      </w:r>
      <w:r w:rsidR="00212C42" w:rsidRPr="007A0543">
        <w:t xml:space="preserve"> </w:t>
      </w:r>
      <w:r w:rsidR="003F56E9" w:rsidRPr="007A0543">
        <w:t>centres</w:t>
      </w:r>
      <w:r w:rsidR="007A0543">
        <w:t>.</w:t>
      </w:r>
      <w:r w:rsidRPr="007A0543">
        <w:t xml:space="preserve"> </w:t>
      </w:r>
      <w:r w:rsidR="007A0543">
        <w:t>With that</w:t>
      </w:r>
      <w:r w:rsidRPr="007A0543">
        <w:t xml:space="preserve"> being said, researchers have</w:t>
      </w:r>
      <w:r w:rsidR="00EA7992" w:rsidRPr="007A0543">
        <w:t xml:space="preserve"> shown that energy consumption impacts operational costs and plays an important role in </w:t>
      </w:r>
      <w:r w:rsidR="00A0192B" w:rsidRPr="007A0543">
        <w:t>system design decisions and the sustainability of large-scale deployments</w:t>
      </w:r>
      <w:r w:rsidR="00932116" w:rsidRPr="007A0543">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B6396A" w:rsidRPr="007A0543">
            <w:rPr>
              <w:color w:val="000000"/>
            </w:rPr>
            <w:t>[12], [13]</w:t>
          </w:r>
        </w:sdtContent>
      </w:sdt>
      <w:r w:rsidR="003F56E9">
        <w:t>, for</w:t>
      </w:r>
      <w:r w:rsidRPr="007A0543">
        <w:t xml:space="preserve"> example,</w:t>
      </w:r>
      <w:r w:rsidR="00A0192B" w:rsidRPr="007A0543">
        <w:t xml:space="preserve"> </w:t>
      </w:r>
      <w:r w:rsidRPr="007A0543">
        <w:t>i</w:t>
      </w:r>
      <w:r w:rsidR="00A0192B" w:rsidRPr="007A0543">
        <w:t xml:space="preserve">n modern </w:t>
      </w:r>
      <w:r w:rsidR="00212C42" w:rsidRPr="007A0543">
        <w:t xml:space="preserve">data </w:t>
      </w:r>
      <w:r w:rsidR="003F56E9">
        <w:t>centres</w:t>
      </w:r>
      <w:r w:rsidR="00A0192B" w:rsidRPr="007A0543">
        <w:t xml:space="preserve">, </w:t>
      </w:r>
      <w:r w:rsidR="00041E5D">
        <w:t>serialisation optimisations</w:t>
      </w:r>
      <w:r w:rsidR="00A0192B" w:rsidRPr="007A0543">
        <w:t xml:space="preserve"> can lead to substantial energy savings, translating into lower costs and reduced environmental impact</w:t>
      </w:r>
      <w:r w:rsidR="007F1690" w:rsidRPr="007A0543">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452593354"/>
          <w:placeholder>
            <w:docPart w:val="DefaultPlaceholder_-1854013440"/>
          </w:placeholder>
        </w:sdtPr>
        <w:sdtContent>
          <w:r w:rsidR="00B6396A" w:rsidRPr="007A0543">
            <w:rPr>
              <w:color w:val="000000"/>
            </w:rPr>
            <w:t>[12]</w:t>
          </w:r>
        </w:sdtContent>
      </w:sdt>
      <w:r w:rsidR="00A0192B" w:rsidRPr="007A0543">
        <w:t>.</w:t>
      </w:r>
    </w:p>
    <w:p w14:paraId="7DDC4B64" w14:textId="622BE3B9" w:rsidR="0035081F" w:rsidRPr="007A0543" w:rsidRDefault="0035081F" w:rsidP="0035081F">
      <w:pPr>
        <w:pStyle w:val="Heading2"/>
      </w:pPr>
      <w:bookmarkStart w:id="18" w:name="_Toc167784731"/>
      <w:bookmarkStart w:id="19" w:name="_Ref198910712"/>
      <w:bookmarkStart w:id="20" w:name="_Toc198969798"/>
      <w:r w:rsidRPr="007A0543">
        <w:t>Objectives and Research Questions</w:t>
      </w:r>
      <w:bookmarkEnd w:id="18"/>
      <w:bookmarkEnd w:id="19"/>
      <w:bookmarkEnd w:id="20"/>
    </w:p>
    <w:p w14:paraId="160FC748" w14:textId="516A6514" w:rsidR="00A15BD2" w:rsidRPr="007A0543" w:rsidRDefault="007F18C9" w:rsidP="00973C6C">
      <w:pPr>
        <w:jc w:val="both"/>
      </w:pPr>
      <w:r w:rsidRPr="007A0543">
        <w:t xml:space="preserve">The primary objective of the present study is to conduct an experiment to assess the performance and energy efficiency of using </w:t>
      </w:r>
      <w:r w:rsidR="005C2B7B" w:rsidRPr="007A0543">
        <w:t>Protocol Buffers</w:t>
      </w:r>
      <w:r w:rsidRPr="007A0543">
        <w:t xml:space="preserve"> in the same HTTP-based REST architecture. Given the commonality of JSON as the prevailing </w:t>
      </w:r>
      <w:r w:rsidR="00041E5D">
        <w:t>serialisation</w:t>
      </w:r>
      <w:r w:rsidRPr="007A0543">
        <w:t xml:space="preserve"> format for such architectures, it has </w:t>
      </w:r>
      <w:proofErr w:type="gramStart"/>
      <w:r w:rsidRPr="007A0543">
        <w:t>been designated</w:t>
      </w:r>
      <w:proofErr w:type="gramEnd"/>
      <w:r w:rsidRPr="007A0543">
        <w:t xml:space="preserve"> as the control variable. This designation establishes the baseline against which the experiments </w:t>
      </w:r>
      <w:proofErr w:type="gramStart"/>
      <w:r w:rsidRPr="007A0543">
        <w:t>are conducted</w:t>
      </w:r>
      <w:proofErr w:type="gramEnd"/>
      <w:r w:rsidRPr="007A0543">
        <w:t xml:space="preserve">. To enable this investigation, certain components of a project that </w:t>
      </w:r>
      <w:proofErr w:type="gramStart"/>
      <w:r w:rsidR="00041E5D">
        <w:t>utilises</w:t>
      </w:r>
      <w:proofErr w:type="gramEnd"/>
      <w:r w:rsidRPr="007A0543">
        <w:t xml:space="preserve"> JSON as the primary </w:t>
      </w:r>
      <w:r w:rsidR="00041E5D">
        <w:t>serialisation</w:t>
      </w:r>
      <w:r w:rsidRPr="007A0543">
        <w:t xml:space="preserve"> format have been migrated to </w:t>
      </w:r>
      <w:r w:rsidR="005C2B7B" w:rsidRPr="007A0543">
        <w:t>Protocol Buffer</w:t>
      </w:r>
      <w:r w:rsidRPr="007A0543">
        <w:t>s. This migration is instrumental in enabling a comparative analysis, thus giving rise to the formulation of the following research questions</w:t>
      </w:r>
      <w:r w:rsidR="00A15BD2" w:rsidRPr="007A0543">
        <w:t>:</w:t>
      </w:r>
      <w:commentRangeStart w:id="21"/>
    </w:p>
    <w:p w14:paraId="01F5A9C2" w14:textId="6534FAE4" w:rsidR="0035081F" w:rsidRPr="007A0543" w:rsidRDefault="0035081F">
      <w:pPr>
        <w:pStyle w:val="ListParagraph"/>
        <w:numPr>
          <w:ilvl w:val="0"/>
          <w:numId w:val="32"/>
        </w:numPr>
        <w:jc w:val="both"/>
      </w:pPr>
      <w:r w:rsidRPr="007A0543">
        <w:t xml:space="preserve">How does using </w:t>
      </w:r>
      <w:r w:rsidR="005C2B7B" w:rsidRPr="007A0543">
        <w:t>Protocol Buffers</w:t>
      </w:r>
      <w:r w:rsidRPr="007A0543">
        <w:t xml:space="preserve"> impact the performance of </w:t>
      </w:r>
      <w:r w:rsidR="000700DC" w:rsidRPr="007A0543">
        <w:t xml:space="preserve">HTTP-based </w:t>
      </w:r>
      <w:r w:rsidRPr="007A0543">
        <w:t xml:space="preserve">REST </w:t>
      </w:r>
      <w:r w:rsidR="000700DC" w:rsidRPr="007A0543">
        <w:t xml:space="preserve">architectures </w:t>
      </w:r>
      <w:r w:rsidRPr="007A0543">
        <w:t>compared to JSON</w:t>
      </w:r>
      <w:r w:rsidR="00810200" w:rsidRPr="007A0543">
        <w:t>?</w:t>
      </w:r>
    </w:p>
    <w:p w14:paraId="1F289381" w14:textId="3C89ED25" w:rsidR="00197A80" w:rsidRPr="007A0543" w:rsidRDefault="0035081F">
      <w:pPr>
        <w:pStyle w:val="ListParagraph"/>
        <w:numPr>
          <w:ilvl w:val="0"/>
          <w:numId w:val="32"/>
        </w:numPr>
        <w:jc w:val="both"/>
      </w:pPr>
      <w:r w:rsidRPr="007A0543">
        <w:t xml:space="preserve">To what extent can </w:t>
      </w:r>
      <w:r w:rsidR="005C2B7B" w:rsidRPr="007A0543">
        <w:t>Protocol Buffer</w:t>
      </w:r>
      <w:r w:rsidR="00F84601" w:rsidRPr="007A0543">
        <w:t>s</w:t>
      </w:r>
      <w:r w:rsidRPr="007A0543">
        <w:t xml:space="preserve"> improve</w:t>
      </w:r>
      <w:r w:rsidR="00E443D7" w:rsidRPr="007A0543">
        <w:t xml:space="preserve"> energy efficiency</w:t>
      </w:r>
      <w:r w:rsidRPr="007A0543">
        <w:t xml:space="preserve"> in </w:t>
      </w:r>
      <w:r w:rsidR="000D6281" w:rsidRPr="007A0543">
        <w:t>HTTP-based REST</w:t>
      </w:r>
      <w:r w:rsidRPr="007A0543">
        <w:t xml:space="preserve"> </w:t>
      </w:r>
      <w:r w:rsidR="00D4460F" w:rsidRPr="007A0543">
        <w:t>architecture</w:t>
      </w:r>
      <w:r w:rsidR="000D6281" w:rsidRPr="007A0543">
        <w:t xml:space="preserve"> </w:t>
      </w:r>
      <w:r w:rsidR="009A4D30" w:rsidRPr="007A0543">
        <w:t xml:space="preserve">communications </w:t>
      </w:r>
      <w:r w:rsidRPr="007A0543">
        <w:t>compared to JSON</w:t>
      </w:r>
      <w:commentRangeEnd w:id="21"/>
      <w:r w:rsidR="00DF3FB9" w:rsidRPr="007A0543">
        <w:rPr>
          <w:rStyle w:val="CommentReference"/>
          <w:rFonts w:asciiTheme="minorHAnsi" w:eastAsiaTheme="minorEastAsia" w:hAnsiTheme="minorHAnsi" w:cstheme="minorBidi"/>
          <w:bCs w:val="0"/>
          <w:color w:val="auto"/>
        </w:rPr>
        <w:commentReference w:id="21"/>
      </w:r>
      <w:commentRangeStart w:id="22"/>
      <w:commentRangeEnd w:id="22"/>
      <w:r w:rsidR="007853B1" w:rsidRPr="007A0543">
        <w:rPr>
          <w:rStyle w:val="CommentReference"/>
        </w:rPr>
        <w:commentReference w:id="22"/>
      </w:r>
      <w:r w:rsidR="00810200" w:rsidRPr="007A0543">
        <w:t>?</w:t>
      </w:r>
      <w:r w:rsidR="00A15BD2" w:rsidRPr="007A0543">
        <w:t xml:space="preserve"> </w:t>
      </w:r>
    </w:p>
    <w:p w14:paraId="25D20E58" w14:textId="1846A38C" w:rsidR="00DB52CA" w:rsidRPr="007A0543" w:rsidRDefault="00DB52CA" w:rsidP="00DB52CA">
      <w:r w:rsidRPr="007A0543">
        <w:br w:type="page"/>
      </w:r>
    </w:p>
    <w:p w14:paraId="169CDD4A" w14:textId="4F154947" w:rsidR="00857710" w:rsidRPr="007A0543" w:rsidRDefault="00857710" w:rsidP="00087074">
      <w:pPr>
        <w:pStyle w:val="Heading2"/>
      </w:pPr>
      <w:bookmarkStart w:id="23" w:name="_Toc1922491192"/>
      <w:bookmarkStart w:id="24" w:name="_Toc198969799"/>
      <w:r w:rsidRPr="007A0543">
        <w:lastRenderedPageBreak/>
        <w:t>Research Methodology</w:t>
      </w:r>
      <w:bookmarkEnd w:id="24"/>
    </w:p>
    <w:p w14:paraId="5A2C4004" w14:textId="1D0F0BE6" w:rsidR="00857710" w:rsidRPr="007A0543" w:rsidRDefault="00857710" w:rsidP="00877095">
      <w:pPr>
        <w:jc w:val="both"/>
      </w:pPr>
      <w:r w:rsidRPr="007A0543">
        <w:t xml:space="preserve">The research methodology chosen for this study is based on controlled experiment research. The primary goal is to evaluate the impact of using Protocol Buffers compared to JSON as a </w:t>
      </w:r>
      <w:r w:rsidR="00041E5D">
        <w:t>serialisation</w:t>
      </w:r>
      <w:r w:rsidRPr="007A0543">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719834D1" w:rsidR="00857710" w:rsidRPr="007A0543" w:rsidRDefault="00857710" w:rsidP="00877095">
      <w:pPr>
        <w:jc w:val="both"/>
      </w:pPr>
      <w:r w:rsidRPr="007A0543">
        <w:t xml:space="preserve">A controlled experiment is the most suitable methodology for this study because it allows precise evaluation of causal relationships by isolating the effect of the </w:t>
      </w:r>
      <w:r w:rsidR="00041E5D">
        <w:t>serialisation</w:t>
      </w:r>
      <w:r w:rsidRPr="007A0543">
        <w:t xml:space="preserve"> format (Protocol Buffers vs. JSON) on performance metrics such as speed and resource </w:t>
      </w:r>
      <w:r w:rsidR="00041E5D">
        <w:t>utilisation</w:t>
      </w:r>
      <w:r w:rsidRPr="007A0543">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E0XSwgWzE1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B6396A" w:rsidRPr="007A0543">
            <w:rPr>
              <w:color w:val="000000"/>
            </w:rPr>
            <w:t>[14], [15]</w:t>
          </w:r>
        </w:sdtContent>
      </w:sdt>
      <w:r w:rsidRPr="007A0543">
        <w:t xml:space="preserve">. They ensure consistency and repeatability by applying the same conditions across tests, </w:t>
      </w:r>
      <w:r w:rsidR="00041E5D">
        <w:t>minimising</w:t>
      </w:r>
      <w:r w:rsidRPr="007A0543">
        <w:t xml:space="preserve"> confounding factors. This methodology </w:t>
      </w:r>
      <w:r w:rsidR="00041E5D">
        <w:t>emphasises</w:t>
      </w:r>
      <w:r w:rsidRPr="007A0543">
        <w:t xml:space="preserve"> internal validity, ensuring that observed differences are due to the </w:t>
      </w:r>
      <w:r w:rsidR="00041E5D">
        <w:t>serialisation</w:t>
      </w:r>
      <w:r w:rsidRPr="007A0543">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E2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B6396A" w:rsidRPr="007A0543">
            <w:rPr>
              <w:color w:val="000000"/>
            </w:rPr>
            <w:t>[16]</w:t>
          </w:r>
        </w:sdtContent>
      </w:sdt>
      <w:r w:rsidRPr="007A0543">
        <w:t>.</w:t>
      </w:r>
    </w:p>
    <w:p w14:paraId="4C043EEC" w14:textId="04B0EF11" w:rsidR="00857710" w:rsidRPr="007A0543" w:rsidRDefault="00041E5D" w:rsidP="00877095">
      <w:pPr>
        <w:jc w:val="both"/>
      </w:pPr>
      <w:r>
        <w:t>To ensure</w:t>
      </w:r>
      <w:r w:rsidR="00857710" w:rsidRPr="007A0543">
        <w:t xml:space="preserve"> accuracy and credibility, the research incorporates measurement mechanisms such as repeated trials and statistical analysis methods to interpret results. By addressing inefficiencies in JSON and exploring the applicability of Protocol Buffers in REST APIs, the study aims to deliver relevant and impactful insights, capable of informing future decisions in API design and </w:t>
      </w:r>
      <w:r>
        <w:t>optimisation</w:t>
      </w:r>
      <w:r w:rsidR="00857710" w:rsidRPr="007A0543">
        <w:t xml:space="preserve">. </w:t>
      </w:r>
    </w:p>
    <w:p w14:paraId="3CB2E53A" w14:textId="2599C164" w:rsidR="00087074" w:rsidRPr="007A0543" w:rsidRDefault="00087074" w:rsidP="00087074">
      <w:pPr>
        <w:pStyle w:val="Heading2"/>
      </w:pPr>
      <w:bookmarkStart w:id="25" w:name="_Toc198969800"/>
      <w:r w:rsidRPr="007A0543">
        <w:t>Ethical Considerations</w:t>
      </w:r>
      <w:bookmarkEnd w:id="23"/>
      <w:bookmarkEnd w:id="25"/>
    </w:p>
    <w:p w14:paraId="5CA6BAE6" w14:textId="0A386F33" w:rsidR="00503B81" w:rsidRPr="007A0543" w:rsidRDefault="00F12DB3" w:rsidP="003359A0">
      <w:pPr>
        <w:jc w:val="both"/>
        <w:rPr>
          <w:color w:val="000000" w:themeColor="text1"/>
        </w:rPr>
      </w:pPr>
      <w:commentRangeStart w:id="26"/>
      <w:commentRangeEnd w:id="26"/>
      <w:r w:rsidRPr="007A0543">
        <w:rPr>
          <w:rStyle w:val="CommentReference"/>
        </w:rPr>
        <w:commentReference w:id="26"/>
      </w:r>
      <w:r w:rsidR="00503B81" w:rsidRPr="007A0543">
        <w:t xml:space="preserve">This study will adhere to ethical principles to ensure integrity and transparency. Although the research will not involve human subjects or sensitive data related to any </w:t>
      </w:r>
      <w:r w:rsidR="00B570AC" w:rsidRPr="007A0543">
        <w:t>subjects</w:t>
      </w:r>
      <w:r w:rsidR="00503B81" w:rsidRPr="007A0543">
        <w:t xml:space="preserve">, the study will </w:t>
      </w:r>
      <w:r w:rsidR="003359A0" w:rsidRPr="007A0543">
        <w:t>make sure a</w:t>
      </w:r>
      <w:r w:rsidR="00503B81" w:rsidRPr="007A0543">
        <w:t xml:space="preserve">ll test data used in the study </w:t>
      </w:r>
      <w:r w:rsidR="4B5A504F" w:rsidRPr="007A0543">
        <w:t xml:space="preserve">is </w:t>
      </w:r>
      <w:r w:rsidR="00503B81" w:rsidRPr="007A0543">
        <w:t>synthetic and generated specifically for benchmarking purposes.</w:t>
      </w:r>
      <w:r w:rsidR="003359A0" w:rsidRPr="007A0543">
        <w:t xml:space="preserve"> With</w:t>
      </w:r>
      <w:r w:rsidR="00503B81" w:rsidRPr="007A0543">
        <w:t xml:space="preserve"> </w:t>
      </w:r>
      <w:r w:rsidR="003359A0" w:rsidRPr="007A0543">
        <w:t>n</w:t>
      </w:r>
      <w:r w:rsidR="00503B81" w:rsidRPr="007A0543">
        <w:t xml:space="preserve">o real user data or proprietary information </w:t>
      </w:r>
      <w:r w:rsidR="694A553E" w:rsidRPr="007A0543">
        <w:t xml:space="preserve">to </w:t>
      </w:r>
      <w:proofErr w:type="gramStart"/>
      <w:r w:rsidR="694A553E" w:rsidRPr="007A0543">
        <w:t>be</w:t>
      </w:r>
      <w:r w:rsidR="00503B81" w:rsidRPr="007A0543">
        <w:t xml:space="preserve"> used</w:t>
      </w:r>
      <w:proofErr w:type="gramEnd"/>
      <w:r w:rsidR="00503B81" w:rsidRPr="007A0543">
        <w:t xml:space="preserve">, ensuring compliance with data protection regulations such as </w:t>
      </w:r>
      <w:r w:rsidR="00F36C2F" w:rsidRPr="007A0543">
        <w:t>the General Data Protection Regulation</w:t>
      </w:r>
      <w:r w:rsidR="00D42B32" w:rsidRPr="007A0543">
        <w:t xml:space="preserve"> (</w:t>
      </w:r>
      <w:r w:rsidR="00F36C2F" w:rsidRPr="007A0543">
        <w:t>GDPR</w:t>
      </w:r>
      <w:r w:rsidR="00D42B32" w:rsidRPr="007A0543">
        <w:t>)</w:t>
      </w:r>
      <w:r w:rsidR="00503B81" w:rsidRPr="007A0543">
        <w:t>.</w:t>
      </w:r>
    </w:p>
    <w:p w14:paraId="7BB40A10" w14:textId="43784DA5" w:rsidR="4A74C1AB" w:rsidRPr="007A0543" w:rsidRDefault="003359A0" w:rsidP="003359A0">
      <w:pPr>
        <w:jc w:val="both"/>
      </w:pPr>
      <w:r w:rsidRPr="007A0543">
        <w:t>Furthermore, t</w:t>
      </w:r>
      <w:r w:rsidR="3A5E34E9" w:rsidRPr="007A0543">
        <w:t xml:space="preserve">he experimental setup, tools, and methodologies have </w:t>
      </w:r>
      <w:proofErr w:type="gramStart"/>
      <w:r w:rsidR="3A5E34E9" w:rsidRPr="007A0543">
        <w:t>been documented</w:t>
      </w:r>
      <w:proofErr w:type="gramEnd"/>
      <w:r w:rsidR="3A5E34E9" w:rsidRPr="007A0543">
        <w:t xml:space="preserve"> to ensure the replicability of the results by other researchers</w:t>
      </w:r>
      <w:r w:rsidR="00503B81" w:rsidRPr="007A0543">
        <w:t>.</w:t>
      </w:r>
      <w:r w:rsidRPr="007A0543">
        <w:t xml:space="preserve"> </w:t>
      </w:r>
      <w:r w:rsidRPr="007A0543">
        <w:rPr>
          <w:color w:val="000000" w:themeColor="text1"/>
        </w:rPr>
        <w:t xml:space="preserve">To </w:t>
      </w:r>
      <w:r w:rsidR="4A74C1AB" w:rsidRPr="007A0543">
        <w:rPr>
          <w:color w:val="000000" w:themeColor="text1"/>
        </w:rPr>
        <w:t xml:space="preserve">ensure the integrity of performance evaluations, the project is completely </w:t>
      </w:r>
      <w:r w:rsidR="44047D9A" w:rsidRPr="007A0543">
        <w:rPr>
          <w:color w:val="000000" w:themeColor="text1"/>
        </w:rPr>
        <w:t xml:space="preserve">devoid of </w:t>
      </w:r>
      <w:r w:rsidR="4A74C1AB" w:rsidRPr="007A0543">
        <w:rPr>
          <w:color w:val="000000" w:themeColor="text1"/>
        </w:rPr>
        <w:t xml:space="preserve">any form of bias. </w:t>
      </w:r>
      <w:r w:rsidR="004100B3" w:rsidRPr="007A0543">
        <w:rPr>
          <w:color w:val="000000" w:themeColor="text1"/>
        </w:rPr>
        <w:t>To</w:t>
      </w:r>
      <w:r w:rsidR="4A74C1AB" w:rsidRPr="007A0543">
        <w:rPr>
          <w:color w:val="000000" w:themeColor="text1"/>
        </w:rPr>
        <w:t xml:space="preserve"> ensure fair comparisons, both serialization formats </w:t>
      </w:r>
      <w:r w:rsidRPr="007A0543">
        <w:rPr>
          <w:color w:val="000000" w:themeColor="text1"/>
        </w:rPr>
        <w:t xml:space="preserve">should </w:t>
      </w:r>
      <w:proofErr w:type="gramStart"/>
      <w:r w:rsidR="01321E86" w:rsidRPr="007A0543">
        <w:rPr>
          <w:color w:val="000000" w:themeColor="text1"/>
        </w:rPr>
        <w:t xml:space="preserve">be </w:t>
      </w:r>
      <w:r w:rsidR="00B570AC" w:rsidRPr="007A0543">
        <w:rPr>
          <w:color w:val="000000" w:themeColor="text1"/>
        </w:rPr>
        <w:t>evaluated</w:t>
      </w:r>
      <w:proofErr w:type="gramEnd"/>
      <w:r w:rsidR="4A74C1AB" w:rsidRPr="007A0543">
        <w:rPr>
          <w:color w:val="000000" w:themeColor="text1"/>
        </w:rPr>
        <w:t xml:space="preserve"> under equal conditions whenever possible.</w:t>
      </w:r>
    </w:p>
    <w:p w14:paraId="10C25964" w14:textId="77777777" w:rsidR="006360AB" w:rsidRPr="007A0543" w:rsidRDefault="00086813" w:rsidP="003359A0">
      <w:pPr>
        <w:jc w:val="both"/>
      </w:pPr>
      <w:r w:rsidRPr="007A0543">
        <w:t xml:space="preserve">All source code developed for this study is publicly available from the study's inception to its conclusion, in accordance with the principles established from the Open Science principles [14]. Furthermore, </w:t>
      </w:r>
      <w:r w:rsidR="003266C4" w:rsidRPr="007A0543">
        <w:t>a</w:t>
      </w:r>
      <w:r w:rsidRPr="007A0543">
        <w:t xml:space="preserve"> </w:t>
      </w:r>
      <w:r w:rsidR="003266C4" w:rsidRPr="007A0543">
        <w:t>Massachusetts Institute of Technology (MIT)</w:t>
      </w:r>
      <w:r w:rsidRPr="007A0543">
        <w:t xml:space="preserve"> license is issued for the free use of any content produced by the study, allowing for further scrutiny of the results obtained, usage for additional studies, or further improving the study</w:t>
      </w:r>
      <w:r w:rsidR="00067088" w:rsidRPr="007A0543">
        <w:t>.</w:t>
      </w:r>
    </w:p>
    <w:p w14:paraId="1CD0CB95" w14:textId="44305E1B" w:rsidR="00935888" w:rsidRPr="007A0543" w:rsidRDefault="001635B1" w:rsidP="003359A0">
      <w:pPr>
        <w:jc w:val="both"/>
      </w:pPr>
      <w:r w:rsidRPr="007A0543">
        <w:rPr>
          <w:color w:val="000000" w:themeColor="text1"/>
        </w:rPr>
        <w:lastRenderedPageBreak/>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E3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B6396A" w:rsidRPr="007A0543">
            <w:rPr>
              <w:color w:val="000000"/>
            </w:rPr>
            <w:t>[17]</w:t>
          </w:r>
        </w:sdtContent>
      </w:sdt>
      <w:r w:rsidR="00483091" w:rsidRPr="007A0543">
        <w:rPr>
          <w:color w:val="000000"/>
        </w:rPr>
        <w:t xml:space="preserve"> </w:t>
      </w:r>
      <w:proofErr w:type="gramStart"/>
      <w:r w:rsidR="00483091" w:rsidRPr="007A0543">
        <w:rPr>
          <w:color w:val="000000" w:themeColor="text1"/>
        </w:rPr>
        <w:t>was followed</w:t>
      </w:r>
      <w:proofErr w:type="gramEnd"/>
      <w:r w:rsidR="00483091" w:rsidRPr="007A0543">
        <w:rPr>
          <w:color w:val="000000" w:themeColor="text1"/>
        </w:rPr>
        <w:t xml:space="preserve"> with complete adherence to consistently achieve the highest standards and act in the best interests of the public. In addition, the code of ethics and deontology of the Order of Engineers </w:t>
      </w:r>
      <w:proofErr w:type="gramStart"/>
      <w:r w:rsidR="00483091" w:rsidRPr="007A0543">
        <w:rPr>
          <w:color w:val="000000" w:themeColor="text1"/>
        </w:rPr>
        <w:t>was</w:t>
      </w:r>
      <w:r w:rsidR="001E6C6F" w:rsidRPr="007A0543">
        <w:rPr>
          <w:color w:val="000000" w:themeColor="text1"/>
        </w:rPr>
        <w:t xml:space="preserve"> also</w:t>
      </w:r>
      <w:r w:rsidR="00483091" w:rsidRPr="007A0543">
        <w:rPr>
          <w:color w:val="000000" w:themeColor="text1"/>
        </w:rPr>
        <w:t xml:space="preserve"> followed</w:t>
      </w:r>
      <w:proofErr w:type="gramEnd"/>
      <w:r w:rsidR="00483091" w:rsidRPr="007A0543">
        <w:rPr>
          <w:color w:val="000000" w:themeColor="text1"/>
        </w:rPr>
        <w:t xml:space="preserve"> with the utmost diligence</w:t>
      </w:r>
      <w:r w:rsidRPr="007A0543">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E4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B6396A" w:rsidRPr="007A0543">
            <w:rPr>
              <w:color w:val="000000"/>
            </w:rPr>
            <w:t>[18]</w:t>
          </w:r>
        </w:sdtContent>
      </w:sdt>
      <w:r w:rsidRPr="007A0543">
        <w:rPr>
          <w:color w:val="000000" w:themeColor="text1"/>
        </w:rPr>
        <w:t>.</w:t>
      </w:r>
    </w:p>
    <w:p w14:paraId="2175539B" w14:textId="6A46E239" w:rsidR="00424E04" w:rsidRPr="007A0543" w:rsidRDefault="00355D3A" w:rsidP="00A15C66">
      <w:pPr>
        <w:pStyle w:val="Heading2"/>
      </w:pPr>
      <w:bookmarkStart w:id="27" w:name="_Toc1896193204"/>
      <w:bookmarkStart w:id="28" w:name="_Toc198969801"/>
      <w:bookmarkEnd w:id="13"/>
      <w:bookmarkEnd w:id="14"/>
      <w:r w:rsidRPr="007A0543">
        <w:t>Document</w:t>
      </w:r>
      <w:r w:rsidR="00087074" w:rsidRPr="007A0543">
        <w:t xml:space="preserve"> Structure</w:t>
      </w:r>
      <w:bookmarkEnd w:id="27"/>
      <w:bookmarkEnd w:id="28"/>
    </w:p>
    <w:p w14:paraId="796E771E" w14:textId="6AC01A8C" w:rsidR="002A24B5" w:rsidRPr="007A0543" w:rsidRDefault="002A24B5" w:rsidP="002A24B5">
      <w:pPr>
        <w:pStyle w:val="ListParagraph"/>
        <w:ind w:left="720" w:firstLine="0"/>
        <w:jc w:val="both"/>
      </w:pPr>
      <w:r w:rsidRPr="007A0543">
        <w:t xml:space="preserve">The dissertation is comprised of a total of ten sections. The initial section is the Introduction, which presents the theme and objective of the project under development. It also delineates the problem to </w:t>
      </w:r>
      <w:proofErr w:type="gramStart"/>
      <w:r w:rsidRPr="007A0543">
        <w:t>be addressed</w:t>
      </w:r>
      <w:proofErr w:type="gramEnd"/>
      <w:r w:rsidRPr="007A0543">
        <w:t xml:space="preserve">, the research questions to </w:t>
      </w:r>
      <w:proofErr w:type="gramStart"/>
      <w:r w:rsidRPr="007A0543">
        <w:t>be investigated</w:t>
      </w:r>
      <w:proofErr w:type="gramEnd"/>
      <w:r w:rsidRPr="007A0543">
        <w:t xml:space="preserve">, and the ethical considerations that have been </w:t>
      </w:r>
      <w:proofErr w:type="gramStart"/>
      <w:r w:rsidRPr="007A0543">
        <w:t>taken into account</w:t>
      </w:r>
      <w:proofErr w:type="gramEnd"/>
      <w:r w:rsidRPr="007A0543">
        <w:t xml:space="preserve"> in the development and procedures.</w:t>
      </w:r>
    </w:p>
    <w:p w14:paraId="1DDCAA25" w14:textId="77777777" w:rsidR="002A24B5" w:rsidRPr="007A0543" w:rsidRDefault="002A24B5" w:rsidP="002A24B5">
      <w:pPr>
        <w:pStyle w:val="ListParagraph"/>
        <w:ind w:left="720"/>
        <w:jc w:val="both"/>
      </w:pPr>
    </w:p>
    <w:p w14:paraId="357804D0" w14:textId="0F329395" w:rsidR="002A24B5" w:rsidRPr="007A0543" w:rsidRDefault="002A24B5" w:rsidP="002A24B5">
      <w:pPr>
        <w:pStyle w:val="ListParagraph"/>
        <w:ind w:left="720" w:firstLine="0"/>
        <w:jc w:val="both"/>
      </w:pPr>
      <w:r w:rsidRPr="007A0543">
        <w:t xml:space="preserve">The next section, the Background section, provides a detailed overview of the technologies observed in the context of this research, including JSON and </w:t>
      </w:r>
      <w:r w:rsidR="005C2B7B" w:rsidRPr="007A0543">
        <w:t>Protocol Buffer</w:t>
      </w:r>
      <w:r w:rsidRPr="007A0543">
        <w:t xml:space="preserve">s. Additionally, it will address the auxiliary technologies that will </w:t>
      </w:r>
      <w:proofErr w:type="gramStart"/>
      <w:r w:rsidRPr="007A0543">
        <w:t xml:space="preserve">be </w:t>
      </w:r>
      <w:r w:rsidR="00B570AC">
        <w:t>used</w:t>
      </w:r>
      <w:proofErr w:type="gramEnd"/>
      <w:r w:rsidRPr="007A0543">
        <w:t xml:space="preserve"> in the research process.</w:t>
      </w:r>
    </w:p>
    <w:p w14:paraId="585D8251" w14:textId="77777777" w:rsidR="002A24B5" w:rsidRPr="007A0543" w:rsidRDefault="002A24B5" w:rsidP="002A24B5">
      <w:pPr>
        <w:pStyle w:val="ListParagraph"/>
        <w:ind w:left="720"/>
        <w:jc w:val="both"/>
      </w:pPr>
    </w:p>
    <w:p w14:paraId="165D46B4" w14:textId="25296534" w:rsidR="002A24B5" w:rsidRPr="007A0543" w:rsidRDefault="002A24B5" w:rsidP="002A24B5">
      <w:pPr>
        <w:pStyle w:val="ListParagraph"/>
        <w:ind w:left="720" w:firstLine="0"/>
        <w:jc w:val="both"/>
      </w:pPr>
      <w:r w:rsidRPr="007A0543">
        <w:t xml:space="preserve">The third section, the Planning, delineates the management of the project, including the identification of stakeholders, the delineation of the scope, and the articulation of objectives. This section also demonstrates the work to be </w:t>
      </w:r>
      <w:r w:rsidR="00B570AC" w:rsidRPr="007A0543">
        <w:t>done</w:t>
      </w:r>
      <w:r w:rsidRPr="007A0543">
        <w:t xml:space="preserve"> and the timeline associated with that work. To </w:t>
      </w:r>
      <w:r w:rsidR="00B570AC">
        <w:t>finalise</w:t>
      </w:r>
      <w:r w:rsidRPr="007A0543">
        <w:t xml:space="preserve"> the planning section, it also exhibits the skills required for the project to be successful, the strengths and weaknesses of the author, and the plans to improve these skills.</w:t>
      </w:r>
    </w:p>
    <w:p w14:paraId="136E22BD" w14:textId="77777777" w:rsidR="002A24B5" w:rsidRPr="007A0543" w:rsidRDefault="002A24B5" w:rsidP="002A24B5">
      <w:pPr>
        <w:pStyle w:val="ListParagraph"/>
        <w:ind w:left="720"/>
        <w:jc w:val="both"/>
      </w:pPr>
    </w:p>
    <w:p w14:paraId="03375ABF" w14:textId="6717D088" w:rsidR="002A24B5" w:rsidRPr="007A0543" w:rsidRDefault="002A24B5" w:rsidP="002A24B5">
      <w:pPr>
        <w:pStyle w:val="ListParagraph"/>
        <w:ind w:left="720" w:firstLine="0"/>
        <w:jc w:val="both"/>
      </w:pPr>
      <w:r w:rsidRPr="007A0543">
        <w:t xml:space="preserve">Moreover, the Literature Review section </w:t>
      </w:r>
      <w:proofErr w:type="gramStart"/>
      <w:r w:rsidRPr="007A0543">
        <w:t>is intended</w:t>
      </w:r>
      <w:proofErr w:type="gramEnd"/>
      <w:r w:rsidRPr="007A0543">
        <w:t xml:space="preserve"> to address the research question and all related aspects of the research process, including the methods and rationale behind data collection from the literature and the selection of salient data for further review in the dissertation.</w:t>
      </w:r>
    </w:p>
    <w:p w14:paraId="194E560A" w14:textId="77777777" w:rsidR="002A24B5" w:rsidRPr="007A0543" w:rsidRDefault="002A24B5" w:rsidP="002A24B5">
      <w:pPr>
        <w:pStyle w:val="ListParagraph"/>
        <w:ind w:left="720" w:firstLine="0"/>
        <w:jc w:val="both"/>
      </w:pPr>
    </w:p>
    <w:p w14:paraId="7DA0F9B2" w14:textId="323AB9F6" w:rsidR="002A24B5" w:rsidRPr="007A0543" w:rsidRDefault="002A24B5" w:rsidP="002A24B5">
      <w:pPr>
        <w:pStyle w:val="ListParagraph"/>
        <w:ind w:left="720" w:firstLine="0"/>
        <w:jc w:val="both"/>
      </w:pPr>
      <w:r w:rsidRPr="007A0543">
        <w:t xml:space="preserve">The subsequent section </w:t>
      </w:r>
      <w:proofErr w:type="gramStart"/>
      <w:r w:rsidRPr="007A0543">
        <w:t>is entitled</w:t>
      </w:r>
      <w:proofErr w:type="gramEnd"/>
      <w:r w:rsidRPr="007A0543">
        <w:t xml:space="preserve"> Research Methodology, which provides insight into the research methodology that was employed, as well as the </w:t>
      </w:r>
      <w:r w:rsidR="00DB1F41" w:rsidRPr="007A0543">
        <w:t>way</w:t>
      </w:r>
      <w:r w:rsidRPr="007A0543">
        <w:t xml:space="preserve"> the data collection was to be </w:t>
      </w:r>
      <w:proofErr w:type="gramStart"/>
      <w:r w:rsidRPr="007A0543">
        <w:t>carried out</w:t>
      </w:r>
      <w:proofErr w:type="gramEnd"/>
      <w:r w:rsidRPr="007A0543">
        <w:t>.</w:t>
      </w:r>
    </w:p>
    <w:p w14:paraId="2398173B" w14:textId="77777777" w:rsidR="002A24B5" w:rsidRPr="007A0543" w:rsidRDefault="002A24B5" w:rsidP="002A24B5">
      <w:pPr>
        <w:pStyle w:val="ListParagraph"/>
        <w:ind w:left="720"/>
        <w:jc w:val="both"/>
      </w:pPr>
    </w:p>
    <w:p w14:paraId="1CBFFCB1" w14:textId="4B478E1F" w:rsidR="002A24B5" w:rsidRPr="007A0543" w:rsidRDefault="002A24B5" w:rsidP="002A24B5">
      <w:pPr>
        <w:pStyle w:val="ListParagraph"/>
        <w:ind w:left="720" w:firstLine="0"/>
        <w:jc w:val="both"/>
      </w:pPr>
      <w:r w:rsidRPr="007A0543">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0C4DC601" w14:textId="77777777" w:rsidR="002A24B5" w:rsidRPr="007A0543" w:rsidRDefault="002A24B5" w:rsidP="002A24B5">
      <w:pPr>
        <w:pStyle w:val="ListParagraph"/>
        <w:ind w:left="720"/>
        <w:jc w:val="both"/>
      </w:pPr>
    </w:p>
    <w:p w14:paraId="310D50E3" w14:textId="10F03C01" w:rsidR="0038236F" w:rsidRPr="007A0543" w:rsidRDefault="002A24B5" w:rsidP="002A24B5">
      <w:pPr>
        <w:pStyle w:val="ListParagraph"/>
        <w:ind w:left="720" w:firstLine="0"/>
        <w:jc w:val="both"/>
      </w:pPr>
      <w:r w:rsidRPr="007A0543">
        <w:lastRenderedPageBreak/>
        <w:t xml:space="preserve">To </w:t>
      </w:r>
      <w:r w:rsidR="00B570AC">
        <w:t>summarise</w:t>
      </w:r>
      <w:r w:rsidRPr="007A0543">
        <w:t xml:space="preserve">, the </w:t>
      </w:r>
      <w:proofErr w:type="gramStart"/>
      <w:r w:rsidRPr="007A0543">
        <w:t>final chapter</w:t>
      </w:r>
      <w:proofErr w:type="gramEnd"/>
      <w:r w:rsidRPr="007A0543">
        <w:t xml:space="preserve"> of the dissertation offers a comprehensive overview of its accomplishments, the challenges encountered during its development, and the potential threats to its validity</w:t>
      </w:r>
      <w:r w:rsidR="0038236F" w:rsidRPr="007A0543">
        <w:t>.</w:t>
      </w:r>
    </w:p>
    <w:p w14:paraId="278FAFAF" w14:textId="77777777" w:rsidR="002A24B5" w:rsidRPr="007A0543" w:rsidRDefault="002A24B5" w:rsidP="002A24B5">
      <w:pPr>
        <w:pStyle w:val="ListParagraph"/>
        <w:ind w:left="720" w:firstLine="0"/>
        <w:jc w:val="both"/>
      </w:pPr>
    </w:p>
    <w:p w14:paraId="783E3808" w14:textId="551B0E39" w:rsidR="002A24B5" w:rsidRPr="007A0543" w:rsidRDefault="002A24B5" w:rsidP="002A24B5">
      <w:pPr>
        <w:pStyle w:val="ListParagraph"/>
        <w:ind w:left="720" w:firstLine="0"/>
        <w:jc w:val="both"/>
      </w:pPr>
      <w:r w:rsidRPr="007A0543">
        <w:t xml:space="preserve">Additionally, the references and all the appendices that assist the study in the dissertation are located at the end of the document. </w:t>
      </w:r>
    </w:p>
    <w:p w14:paraId="7AD60924" w14:textId="77777777" w:rsidR="00A55DD4" w:rsidRPr="007A0543" w:rsidRDefault="00687AA7">
      <w:r w:rsidRPr="007A0543">
        <w:br w:type="page"/>
      </w:r>
    </w:p>
    <w:p w14:paraId="433EE162" w14:textId="03E6DF4B" w:rsidR="00395B16" w:rsidRPr="007A0543" w:rsidRDefault="00395B16" w:rsidP="00FE468B">
      <w:pPr>
        <w:pStyle w:val="E-mailSignature"/>
        <w:rPr>
          <w:b/>
          <w:color w:val="BFBFBF" w:themeColor="background1" w:themeShade="BF"/>
          <w:sz w:val="36"/>
        </w:rPr>
        <w:sectPr w:rsidR="00395B16" w:rsidRPr="007A0543"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7A0543" w:rsidRDefault="009B4B00" w:rsidP="00395B16">
      <w:pPr>
        <w:pStyle w:val="Heading1"/>
      </w:pPr>
      <w:bookmarkStart w:id="29" w:name="_Toc2091141805"/>
      <w:bookmarkStart w:id="30" w:name="_Toc198969802"/>
      <w:r w:rsidRPr="007A0543">
        <w:lastRenderedPageBreak/>
        <w:t>Background</w:t>
      </w:r>
      <w:bookmarkEnd w:id="29"/>
      <w:bookmarkEnd w:id="30"/>
    </w:p>
    <w:p w14:paraId="6AB6E356" w14:textId="5EB3DCC7" w:rsidR="009B4B00" w:rsidRPr="007A0543" w:rsidRDefault="00AC5681" w:rsidP="00F66DA2">
      <w:pPr>
        <w:jc w:val="both"/>
      </w:pPr>
      <w:r w:rsidRPr="007A0543">
        <w:t xml:space="preserve">The subsequent section aims to provide information on the fundamental concepts related to the work that will </w:t>
      </w:r>
      <w:proofErr w:type="gramStart"/>
      <w:r w:rsidRPr="007A0543">
        <w:t>be developed</w:t>
      </w:r>
      <w:proofErr w:type="gramEnd"/>
      <w:r w:rsidR="00597809">
        <w:t>.</w:t>
      </w:r>
      <w:r w:rsidRPr="007A0543">
        <w:t xml:space="preserve"> </w:t>
      </w:r>
      <w:r w:rsidR="00597809">
        <w:t>The</w:t>
      </w:r>
      <w:r w:rsidRPr="007A0543">
        <w:t xml:space="preserve"> concepts that will receive the most attention are the REST architectural </w:t>
      </w:r>
      <w:r w:rsidR="00597809" w:rsidRPr="007A0543">
        <w:t>style</w:t>
      </w:r>
      <w:r w:rsidRPr="007A0543">
        <w:t xml:space="preserve"> and the two </w:t>
      </w:r>
      <w:r w:rsidR="00597809">
        <w:t>serialisation</w:t>
      </w:r>
      <w:r w:rsidRPr="007A0543">
        <w:t xml:space="preserve"> formats mentioned above, in this case, JSON and </w:t>
      </w:r>
      <w:r w:rsidR="005C2B7B" w:rsidRPr="007A0543">
        <w:t>Protocol Buffers</w:t>
      </w:r>
      <w:r w:rsidRPr="007A0543">
        <w:t>.</w:t>
      </w:r>
    </w:p>
    <w:p w14:paraId="23407F98" w14:textId="743B22F9" w:rsidR="00424E04" w:rsidRPr="007A0543" w:rsidRDefault="00866ACB" w:rsidP="00A15C66">
      <w:pPr>
        <w:pStyle w:val="Heading2"/>
      </w:pPr>
      <w:bookmarkStart w:id="31" w:name="_Toc1570665858"/>
      <w:bookmarkStart w:id="32" w:name="_Toc198969803"/>
      <w:r w:rsidRPr="007A0543">
        <w:t>REST</w:t>
      </w:r>
      <w:bookmarkEnd w:id="31"/>
      <w:bookmarkEnd w:id="32"/>
    </w:p>
    <w:p w14:paraId="05F9234C" w14:textId="433C5699" w:rsidR="00866ACB" w:rsidRPr="007A0543" w:rsidRDefault="00866ACB" w:rsidP="00F66DA2">
      <w:pPr>
        <w:jc w:val="both"/>
      </w:pPr>
      <w:r w:rsidRPr="007A0543">
        <w:t xml:space="preserve">REST is an architectural style </w:t>
      </w:r>
      <w:r w:rsidR="00FE468B" w:rsidRPr="007A0543">
        <w:t xml:space="preserve">introduced </w:t>
      </w:r>
      <w:commentRangeStart w:id="33"/>
      <w:commentRangeEnd w:id="33"/>
      <w:r w:rsidR="00CF38D5" w:rsidRPr="007A0543">
        <w:rPr>
          <w:rStyle w:val="CommentReference"/>
        </w:rPr>
        <w:commentReference w:id="33"/>
      </w:r>
      <w:r w:rsidRPr="007A0543">
        <w:t xml:space="preserve">in </w:t>
      </w:r>
      <w:commentRangeStart w:id="34"/>
      <w:r w:rsidRPr="007A0543">
        <w:t>2000</w:t>
      </w:r>
      <w:r w:rsidR="00FE468B" w:rsidRPr="007A0543">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E5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B6396A" w:rsidRPr="007A0543">
            <w:rPr>
              <w:color w:val="000000"/>
            </w:rPr>
            <w:t>[19]</w:t>
          </w:r>
        </w:sdtContent>
      </w:sdt>
      <w:commentRangeEnd w:id="34"/>
      <w:r w:rsidR="00CF38D5" w:rsidRPr="007A0543">
        <w:rPr>
          <w:rStyle w:val="CommentReference"/>
        </w:rPr>
        <w:commentReference w:id="34"/>
      </w:r>
      <w:r w:rsidRPr="007A0543">
        <w:t xml:space="preserve">. </w:t>
      </w:r>
      <w:r w:rsidR="006A4492" w:rsidRPr="007A0543">
        <w:t>It defines a set of standards and constraints for designing distributed systems, especially web services. It also provides a lightweight stateless client-server communication model that can enable an application to be scalable, efficient, and easy to maintain</w:t>
      </w:r>
      <w:r w:rsidR="00AC5681" w:rsidRPr="007A0543">
        <w:t>,</w:t>
      </w:r>
      <w:r w:rsidR="006A4492" w:rsidRPr="007A0543">
        <w:t xml:space="preserve"> </w:t>
      </w:r>
      <w:r w:rsidR="00AC5681" w:rsidRPr="007A0543">
        <w:t>t</w:t>
      </w:r>
      <w:r w:rsidR="006A4492" w:rsidRPr="007A0543">
        <w:t xml:space="preserve">hese </w:t>
      </w:r>
      <w:r w:rsidR="00AC5681" w:rsidRPr="007A0543">
        <w:t xml:space="preserve">are contributing factors </w:t>
      </w:r>
      <w:r w:rsidR="006A4492" w:rsidRPr="007A0543">
        <w:t>to its wide usage</w:t>
      </w:r>
      <w:r w:rsidR="00AC5681" w:rsidRPr="007A0543">
        <w:t xml:space="preserve">, not only that, its </w:t>
      </w:r>
      <w:r w:rsidR="006A4492" w:rsidRPr="007A0543">
        <w:t>simplicity and compatibility with web protocols make it adaptable to a wide variety of clients, from web browsers and mobile phones to complex IoT systems</w:t>
      </w:r>
      <w:r w:rsidRPr="007A0543">
        <w:t>.</w:t>
      </w:r>
      <w:r w:rsidR="00AC5681" w:rsidRPr="007A0543">
        <w:t xml:space="preserve"> As a result, </w:t>
      </w:r>
      <w:r w:rsidRPr="007A0543">
        <w:t xml:space="preserve">REST principles are foundational in contemporary </w:t>
      </w:r>
      <w:r w:rsidR="006A4492" w:rsidRPr="007A0543">
        <w:t>architecture</w:t>
      </w:r>
      <w:r w:rsidR="00CE525F">
        <w:t>,</w:t>
      </w:r>
      <w:r w:rsidRPr="007A0543">
        <w:t xml:space="preserve"> such as microservices and cloud computing</w:t>
      </w:r>
      <w:r w:rsidR="00FE468B" w:rsidRPr="007A0543">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w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B6396A" w:rsidRPr="007A0543">
            <w:rPr>
              <w:color w:val="000000"/>
            </w:rPr>
            <w:t>[20]</w:t>
          </w:r>
        </w:sdtContent>
      </w:sdt>
      <w:r w:rsidRPr="007A0543">
        <w:t>.</w:t>
      </w:r>
    </w:p>
    <w:p w14:paraId="3A6013D3" w14:textId="77777777" w:rsidR="00385CAD" w:rsidRPr="007A0543" w:rsidRDefault="00385CAD" w:rsidP="00385CAD">
      <w:pPr>
        <w:keepNext/>
        <w:jc w:val="center"/>
      </w:pPr>
      <w:r w:rsidRPr="007A0543">
        <w:lastRenderedPageBreak/>
        <w:drawing>
          <wp:inline distT="0" distB="0" distL="0" distR="0" wp14:anchorId="013D1430" wp14:editId="5455C30D">
            <wp:extent cx="5363845" cy="3159125"/>
            <wp:effectExtent l="0" t="0" r="8255" b="3175"/>
            <wp:docPr id="1354267309" name="Picture 1" descr="A diagram of a rest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7309" name="Picture 1" descr="A diagram of a rest api&#10;&#10;Description automatically generated"/>
                    <pic:cNvPicPr/>
                  </pic:nvPicPr>
                  <pic:blipFill>
                    <a:blip r:embed="rId25"/>
                    <a:stretch>
                      <a:fillRect/>
                    </a:stretch>
                  </pic:blipFill>
                  <pic:spPr>
                    <a:xfrm>
                      <a:off x="0" y="0"/>
                      <a:ext cx="5363845" cy="3159125"/>
                    </a:xfrm>
                    <a:prstGeom prst="rect">
                      <a:avLst/>
                    </a:prstGeom>
                  </pic:spPr>
                </pic:pic>
              </a:graphicData>
            </a:graphic>
          </wp:inline>
        </w:drawing>
      </w:r>
    </w:p>
    <w:p w14:paraId="28A83802" w14:textId="014F9E4B" w:rsidR="00EB1E7B" w:rsidRPr="007A0543" w:rsidRDefault="00385CAD" w:rsidP="00C5571B">
      <w:pPr>
        <w:pStyle w:val="Caption"/>
      </w:pPr>
      <w:bookmarkStart w:id="35" w:name="_Toc198904669"/>
      <w:bookmarkStart w:id="36" w:name="_Ref198972825"/>
      <w:r w:rsidRPr="007A0543">
        <w:t>Figure</w:t>
      </w:r>
      <w:r w:rsidR="00B1108C" w:rsidRPr="007A0543">
        <w:t xml:space="preserve"> </w:t>
      </w:r>
      <w:r w:rsidRPr="007A0543">
        <w:fldChar w:fldCharType="begin"/>
      </w:r>
      <w:r w:rsidRPr="007A0543">
        <w:instrText xml:space="preserve"> SEQ Figure \* ARABIC </w:instrText>
      </w:r>
      <w:r w:rsidRPr="007A0543">
        <w:fldChar w:fldCharType="separate"/>
      </w:r>
      <w:proofErr w:type="gramStart"/>
      <w:r w:rsidR="00820CC9" w:rsidRPr="007A0543">
        <w:t>1</w:t>
      </w:r>
      <w:proofErr w:type="gramEnd"/>
      <w:r w:rsidRPr="007A0543">
        <w:fldChar w:fldCharType="end"/>
      </w:r>
      <w:bookmarkEnd w:id="36"/>
      <w:r w:rsidRPr="007A0543">
        <w:t xml:space="preserve"> </w:t>
      </w:r>
      <w:r w:rsidR="00AD41BD" w:rsidRPr="007A0543">
        <w:t xml:space="preserve">- </w:t>
      </w:r>
      <w:r w:rsidRPr="007A0543">
        <w:t xml:space="preserve">REST API in </w:t>
      </w:r>
      <w:proofErr w:type="gramStart"/>
      <w:r w:rsidR="00C5571B" w:rsidRPr="007A0543">
        <w:t>a</w:t>
      </w:r>
      <w:r w:rsidRPr="007A0543">
        <w:t>ction</w:t>
      </w:r>
      <w:bookmarkEnd w:id="35"/>
      <w:proofErr w:type="gramEnd"/>
    </w:p>
    <w:p w14:paraId="0913676D" w14:textId="631F6197" w:rsidR="00385CAD" w:rsidRPr="007A0543" w:rsidRDefault="00564DEE" w:rsidP="00C5571B">
      <w:pPr>
        <w:pStyle w:val="Caption"/>
      </w:pPr>
      <w:r w:rsidRPr="007A0543">
        <w:t>Reprinted from</w:t>
      </w:r>
      <w:r w:rsidR="00385CAD" w:rsidRPr="007A0543">
        <w:t xml:space="preserve"> </w:t>
      </w:r>
      <w:sdt>
        <w:sdtPr>
          <w:tag w:val="MENDELEY_CITATION_v3_eyJjaXRhdGlvbklEIjoiTUVOREVMRVlfQ0lUQVRJT05fZTlmNDYwMzktNWJmYi00ZjQyLTk2OTMtYWY4ZDAzMDRjMDhhIiwicHJvcGVydGllcyI6eyJub3RlSW5kZXgiOjB9LCJpc0VkaXRlZCI6ZmFsc2UsIm1hbnVhbE92ZXJyaWRlIjp7ImlzTWFudWFsbHlPdmVycmlkZGVuIjpmYWxzZSwiY2l0ZXByb2NUZXh0IjoiWzIw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357664294"/>
          <w:placeholder>
            <w:docPart w:val="DefaultPlaceholder_-1854013440"/>
          </w:placeholder>
        </w:sdtPr>
        <w:sdtContent>
          <w:r w:rsidR="00B6396A" w:rsidRPr="007A0543">
            <w:t>[20]</w:t>
          </w:r>
        </w:sdtContent>
      </w:sdt>
    </w:p>
    <w:p w14:paraId="6905B607" w14:textId="3E473B91" w:rsidR="00866ACB" w:rsidRPr="007A0543" w:rsidRDefault="00866ACB" w:rsidP="00F66DA2">
      <w:pPr>
        <w:jc w:val="both"/>
      </w:pPr>
      <w:r w:rsidRPr="007A0543">
        <w:t xml:space="preserve">At its core, REST leverages </w:t>
      </w:r>
      <w:r w:rsidR="00D509CC">
        <w:t>the H</w:t>
      </w:r>
      <w:r w:rsidR="00D05ACB" w:rsidRPr="007A0543">
        <w:t xml:space="preserve">ypertext </w:t>
      </w:r>
      <w:r w:rsidR="00D509CC">
        <w:t>T</w:t>
      </w:r>
      <w:r w:rsidR="00D05ACB" w:rsidRPr="007A0543">
        <w:t xml:space="preserve">ransfer </w:t>
      </w:r>
      <w:r w:rsidR="00D509CC">
        <w:t>P</w:t>
      </w:r>
      <w:r w:rsidR="00D05ACB" w:rsidRPr="007A0543">
        <w:t>rotocol (HTTP)</w:t>
      </w:r>
      <w:r w:rsidRPr="007A0543">
        <w:t xml:space="preserve"> methods</w:t>
      </w:r>
      <w:r w:rsidR="005C0F52" w:rsidRPr="007A0543">
        <w:t xml:space="preserve"> like </w:t>
      </w:r>
      <w:r w:rsidRPr="007A0543">
        <w:t>GET, POST, PUT, DELETE, and PATCH</w:t>
      </w:r>
      <w:r w:rsidR="005C0F52" w:rsidRPr="007A0543">
        <w:t xml:space="preserve"> </w:t>
      </w:r>
      <w:r w:rsidRPr="007A0543">
        <w:t>to perform operations on resources</w:t>
      </w:r>
      <w:r w:rsidR="00457C1D" w:rsidRPr="007A0543">
        <w:t>. T</w:t>
      </w:r>
      <w:r w:rsidR="00AC5681" w:rsidRPr="007A0543">
        <w:t>hese</w:t>
      </w:r>
      <w:r w:rsidRPr="007A0543">
        <w:t xml:space="preserve"> methods correspond to common </w:t>
      </w:r>
      <w:r w:rsidR="003266C4" w:rsidRPr="007A0543">
        <w:t>c</w:t>
      </w:r>
      <w:r w:rsidRPr="007A0543">
        <w:t xml:space="preserve">reate, </w:t>
      </w:r>
      <w:r w:rsidR="003266C4" w:rsidRPr="007A0543">
        <w:t>r</w:t>
      </w:r>
      <w:r w:rsidRPr="007A0543">
        <w:t xml:space="preserve">ead, </w:t>
      </w:r>
      <w:r w:rsidR="003266C4" w:rsidRPr="007A0543">
        <w:t>u</w:t>
      </w:r>
      <w:r w:rsidRPr="007A0543">
        <w:t xml:space="preserve">pdate, </w:t>
      </w:r>
      <w:r w:rsidR="003266C4" w:rsidRPr="007A0543">
        <w:t>d</w:t>
      </w:r>
      <w:r w:rsidRPr="007A0543">
        <w:t>elete</w:t>
      </w:r>
      <w:r w:rsidR="00533A8E" w:rsidRPr="007A0543">
        <w:t xml:space="preserve"> </w:t>
      </w:r>
      <w:r w:rsidR="003266C4" w:rsidRPr="007A0543">
        <w:t>(CRUD)</w:t>
      </w:r>
      <w:r w:rsidRPr="007A0543">
        <w:t xml:space="preserve"> operations:</w:t>
      </w:r>
    </w:p>
    <w:p w14:paraId="195EC4FD" w14:textId="77777777" w:rsidR="00866ACB" w:rsidRPr="007A0543" w:rsidRDefault="00866ACB">
      <w:pPr>
        <w:pStyle w:val="ListParagraph"/>
        <w:numPr>
          <w:ilvl w:val="0"/>
          <w:numId w:val="7"/>
        </w:numPr>
        <w:jc w:val="both"/>
      </w:pPr>
      <w:r w:rsidRPr="007A0543">
        <w:t>GET: Retrieves a resource or collection of resources.</w:t>
      </w:r>
    </w:p>
    <w:p w14:paraId="0530738E" w14:textId="77777777" w:rsidR="00866ACB" w:rsidRPr="007A0543" w:rsidRDefault="00866ACB">
      <w:pPr>
        <w:pStyle w:val="ListParagraph"/>
        <w:numPr>
          <w:ilvl w:val="0"/>
          <w:numId w:val="7"/>
        </w:numPr>
        <w:jc w:val="both"/>
      </w:pPr>
      <w:r w:rsidRPr="007A0543">
        <w:t>POST: Creates a new resource.</w:t>
      </w:r>
    </w:p>
    <w:p w14:paraId="6380CFDA" w14:textId="181ACF10" w:rsidR="00866ACB" w:rsidRPr="007A0543" w:rsidRDefault="00866ACB">
      <w:pPr>
        <w:pStyle w:val="ListParagraph"/>
        <w:numPr>
          <w:ilvl w:val="0"/>
          <w:numId w:val="7"/>
        </w:numPr>
        <w:jc w:val="both"/>
      </w:pPr>
      <w:r w:rsidRPr="007A0543">
        <w:t xml:space="preserve">PUT: Updates an existing resource or creates </w:t>
      </w:r>
      <w:r w:rsidR="0069228B" w:rsidRPr="007A0543">
        <w:t>it if</w:t>
      </w:r>
      <w:r w:rsidRPr="007A0543">
        <w:t xml:space="preserve"> it doesn’t exist.</w:t>
      </w:r>
    </w:p>
    <w:p w14:paraId="567D51F0" w14:textId="77777777" w:rsidR="00866ACB" w:rsidRPr="007A0543" w:rsidRDefault="00866ACB">
      <w:pPr>
        <w:pStyle w:val="ListParagraph"/>
        <w:numPr>
          <w:ilvl w:val="0"/>
          <w:numId w:val="7"/>
        </w:numPr>
        <w:jc w:val="both"/>
      </w:pPr>
      <w:r w:rsidRPr="007A0543">
        <w:t>DELETE: Removes a resource.</w:t>
      </w:r>
    </w:p>
    <w:p w14:paraId="7411EED7" w14:textId="3AE0A095" w:rsidR="00866ACB" w:rsidRPr="007A0543" w:rsidRDefault="00866ACB">
      <w:pPr>
        <w:pStyle w:val="ListParagraph"/>
        <w:numPr>
          <w:ilvl w:val="0"/>
          <w:numId w:val="7"/>
        </w:numPr>
        <w:jc w:val="both"/>
      </w:pPr>
      <w:r w:rsidRPr="007A0543">
        <w:t>PATCH: Partially updates a resource.</w:t>
      </w:r>
    </w:p>
    <w:p w14:paraId="6F049D4C" w14:textId="77777777" w:rsidR="00866ACB" w:rsidRPr="007A0543" w:rsidRDefault="00866ACB" w:rsidP="00866ACB"/>
    <w:p w14:paraId="372DB245" w14:textId="4D3C790A" w:rsidR="00866ACB" w:rsidRPr="007A0543" w:rsidRDefault="00866ACB" w:rsidP="00F66DA2">
      <w:pPr>
        <w:jc w:val="both"/>
      </w:pPr>
      <w:r w:rsidRPr="007A0543">
        <w:t xml:space="preserve">Data exchanged in RESTful systems can be </w:t>
      </w:r>
      <w:r w:rsidR="0069228B">
        <w:t>serialised</w:t>
      </w:r>
      <w:r w:rsidRPr="007A0543">
        <w:t xml:space="preserve"> in various formats, such as JSON, XML, or </w:t>
      </w:r>
      <w:r w:rsidR="005C2B7B" w:rsidRPr="007A0543">
        <w:t>Protocol Buffer</w:t>
      </w:r>
      <w:r w:rsidR="00F67B73" w:rsidRPr="007A0543">
        <w:t>s</w:t>
      </w:r>
      <w:r w:rsidR="0069228B">
        <w:t>.</w:t>
      </w:r>
      <w:r w:rsidR="005F0B68" w:rsidRPr="007A0543">
        <w:t xml:space="preserve"> </w:t>
      </w:r>
      <w:r w:rsidR="0069228B">
        <w:t>This</w:t>
      </w:r>
      <w:r w:rsidR="005F0B68" w:rsidRPr="007A0543">
        <w:t xml:space="preserve"> flexible design </w:t>
      </w:r>
      <w:r w:rsidRPr="007A0543">
        <w:t>allows developers to choose the most suitable format for their specific use case.</w:t>
      </w:r>
      <w:r w:rsidR="005F0B68" w:rsidRPr="007A0543">
        <w:t xml:space="preserve"> Arguably</w:t>
      </w:r>
      <w:r w:rsidR="00C11E78" w:rsidRPr="007A0543">
        <w:t>,</w:t>
      </w:r>
      <w:r w:rsidR="00B15E21" w:rsidRPr="007A0543">
        <w:t xml:space="preserve"> </w:t>
      </w:r>
      <w:r w:rsidRPr="007A0543">
        <w:t xml:space="preserve">REST offers significant benefits such as scalability, flexibility, and </w:t>
      </w:r>
      <w:r w:rsidR="0069228B" w:rsidRPr="007A0543">
        <w:t>minimal maintenance</w:t>
      </w:r>
      <w:r w:rsidRPr="007A0543">
        <w:t xml:space="preserve"> costs, </w:t>
      </w:r>
      <w:r w:rsidR="005F0B68" w:rsidRPr="007A0543">
        <w:t xml:space="preserve">but </w:t>
      </w:r>
      <w:r w:rsidRPr="007A0543">
        <w:t xml:space="preserve">it </w:t>
      </w:r>
      <w:r w:rsidR="00385CAD" w:rsidRPr="007A0543">
        <w:t>has some</w:t>
      </w:r>
      <w:r w:rsidR="00B15E21" w:rsidRPr="007A0543">
        <w:t xml:space="preserve"> </w:t>
      </w:r>
      <w:r w:rsidRPr="007A0543">
        <w:t>limitations</w:t>
      </w:r>
      <w:r w:rsidR="0069228B">
        <w:t>,</w:t>
      </w:r>
      <w:r w:rsidR="00C11E78" w:rsidRPr="007A0543">
        <w:t xml:space="preserve"> like</w:t>
      </w:r>
      <w:r w:rsidRPr="007A0543">
        <w:t>:</w:t>
      </w:r>
    </w:p>
    <w:p w14:paraId="1E623C14" w14:textId="77777777" w:rsidR="00B15E21" w:rsidRPr="007A0543" w:rsidRDefault="00866ACB">
      <w:pPr>
        <w:pStyle w:val="ListParagraph"/>
        <w:numPr>
          <w:ilvl w:val="0"/>
          <w:numId w:val="8"/>
        </w:numPr>
        <w:jc w:val="both"/>
      </w:pPr>
      <w:r w:rsidRPr="007A0543">
        <w:t>High Latency: Multiple client-server interactions may increase response times.</w:t>
      </w:r>
    </w:p>
    <w:p w14:paraId="624CCC6E" w14:textId="77777777" w:rsidR="00B15E21" w:rsidRPr="007A0543" w:rsidRDefault="00866ACB">
      <w:pPr>
        <w:pStyle w:val="ListParagraph"/>
        <w:numPr>
          <w:ilvl w:val="0"/>
          <w:numId w:val="8"/>
        </w:numPr>
        <w:jc w:val="both"/>
      </w:pPr>
      <w:r w:rsidRPr="007A0543">
        <w:t xml:space="preserve">High Bandwidth Usage: Particularly when verbose formats like JSON or XML </w:t>
      </w:r>
      <w:proofErr w:type="gramStart"/>
      <w:r w:rsidRPr="007A0543">
        <w:t>are used</w:t>
      </w:r>
      <w:proofErr w:type="gramEnd"/>
      <w:r w:rsidRPr="007A0543">
        <w:t>.</w:t>
      </w:r>
    </w:p>
    <w:p w14:paraId="1EC680AB" w14:textId="1FB44877" w:rsidR="00866ACB" w:rsidRPr="007A0543" w:rsidRDefault="00866ACB">
      <w:pPr>
        <w:pStyle w:val="ListParagraph"/>
        <w:numPr>
          <w:ilvl w:val="0"/>
          <w:numId w:val="8"/>
        </w:numPr>
        <w:jc w:val="both"/>
      </w:pPr>
      <w:r w:rsidRPr="007A0543">
        <w:t xml:space="preserve">High Energy Consumption: Significant processing power may </w:t>
      </w:r>
      <w:proofErr w:type="gramStart"/>
      <w:r w:rsidRPr="007A0543">
        <w:t>be required</w:t>
      </w:r>
      <w:proofErr w:type="gramEnd"/>
      <w:r w:rsidRPr="007A0543">
        <w:t xml:space="preserve"> for encoding, decoding, and data transfer.</w:t>
      </w:r>
    </w:p>
    <w:p w14:paraId="6450F788" w14:textId="67252C7C" w:rsidR="00B15E21" w:rsidRPr="007A0543" w:rsidRDefault="00B15E21" w:rsidP="00B15E21">
      <w:pPr>
        <w:pStyle w:val="Heading3"/>
      </w:pPr>
      <w:bookmarkStart w:id="37" w:name="_Toc1565447833"/>
      <w:bookmarkStart w:id="38" w:name="_Toc198969804"/>
      <w:commentRangeStart w:id="39"/>
      <w:r w:rsidRPr="007A0543">
        <w:lastRenderedPageBreak/>
        <w:t>How are REST Applications Structured</w:t>
      </w:r>
      <w:commentRangeEnd w:id="39"/>
      <w:r w:rsidR="00CF38D5" w:rsidRPr="007A0543">
        <w:rPr>
          <w:rStyle w:val="CommentReference"/>
        </w:rPr>
        <w:commentReference w:id="39"/>
      </w:r>
      <w:bookmarkEnd w:id="37"/>
      <w:bookmarkEnd w:id="38"/>
    </w:p>
    <w:p w14:paraId="05309EE2" w14:textId="1CF27611" w:rsidR="00115796" w:rsidRPr="007A0543" w:rsidRDefault="00115796" w:rsidP="00F66DA2">
      <w:pPr>
        <w:jc w:val="both"/>
      </w:pPr>
      <w:r w:rsidRPr="007A0543">
        <w:t>Restful applications follow a well-defined structure and set of principles to ensure scalability, maintainability, and interoperability</w:t>
      </w:r>
      <w:r w:rsidR="0069228B">
        <w:t>.</w:t>
      </w:r>
      <w:r w:rsidR="00C11E78" w:rsidRPr="007A0543">
        <w:t xml:space="preserve"> </w:t>
      </w:r>
      <w:r w:rsidR="0069228B">
        <w:t>These</w:t>
      </w:r>
      <w:r w:rsidR="00C11E78" w:rsidRPr="007A0543">
        <w:t xml:space="preserve"> </w:t>
      </w:r>
      <w:r w:rsidRPr="007A0543">
        <w:t xml:space="preserve">principles </w:t>
      </w:r>
      <w:proofErr w:type="gramStart"/>
      <w:r w:rsidRPr="007A0543">
        <w:t xml:space="preserve">are </w:t>
      </w:r>
      <w:r w:rsidR="00C11E78" w:rsidRPr="007A0543">
        <w:t>defined</w:t>
      </w:r>
      <w:proofErr w:type="gramEnd"/>
      <w:r w:rsidRPr="007A0543">
        <w:t xml:space="preserve"> as REST constraints, which </w:t>
      </w:r>
      <w:r w:rsidR="00C11E78" w:rsidRPr="007A0543">
        <w:t>describe</w:t>
      </w:r>
      <w:r w:rsidRPr="007A0543">
        <w:t xml:space="preserve"> how REST APIS should behave</w:t>
      </w:r>
      <w:r w:rsidR="002B5969" w:rsidRPr="007A0543">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IxXSwgWzIy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B6396A" w:rsidRPr="007A0543">
            <w:rPr>
              <w:color w:val="000000"/>
            </w:rPr>
            <w:t>[21], [22]</w:t>
          </w:r>
        </w:sdtContent>
      </w:sdt>
      <w:r w:rsidRPr="007A0543">
        <w:t>:</w:t>
      </w:r>
    </w:p>
    <w:p w14:paraId="04988912" w14:textId="77777777" w:rsidR="00115796" w:rsidRPr="007A0543" w:rsidRDefault="00115796" w:rsidP="2D7856DA">
      <w:pPr>
        <w:pStyle w:val="ListParagraph"/>
        <w:numPr>
          <w:ilvl w:val="0"/>
          <w:numId w:val="1"/>
        </w:numPr>
        <w:jc w:val="both"/>
        <w:rPr>
          <w:color w:val="000000" w:themeColor="text1"/>
        </w:rPr>
      </w:pPr>
      <w:r w:rsidRPr="007A0543">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7A0543" w:rsidRDefault="00115796" w:rsidP="2D7856DA">
      <w:pPr>
        <w:pStyle w:val="ListParagraph"/>
        <w:numPr>
          <w:ilvl w:val="0"/>
          <w:numId w:val="1"/>
        </w:numPr>
        <w:jc w:val="both"/>
        <w:rPr>
          <w:color w:val="000000" w:themeColor="text1"/>
        </w:rPr>
      </w:pPr>
      <w:r w:rsidRPr="007A0543">
        <w:t>Client-Server Architecture: Th</w:t>
      </w:r>
      <w:r w:rsidR="018193B8" w:rsidRPr="007A0543">
        <w:t>is states that</w:t>
      </w:r>
      <w:r w:rsidRPr="007A0543">
        <w:t xml:space="preserve"> </w:t>
      </w:r>
      <w:r w:rsidR="018193B8" w:rsidRPr="007A0543">
        <w:t xml:space="preserve">the </w:t>
      </w:r>
      <w:r w:rsidRPr="007A0543">
        <w:t>client and server are separate entities</w:t>
      </w:r>
      <w:r w:rsidR="4AEE38CC" w:rsidRPr="007A0543">
        <w:t>,</w:t>
      </w:r>
      <w:r w:rsidRPr="007A0543">
        <w:t xml:space="preserve"> </w:t>
      </w:r>
      <w:r w:rsidR="4AEE38CC" w:rsidRPr="007A0543">
        <w:t>t</w:t>
      </w:r>
      <w:r w:rsidRPr="007A0543">
        <w:t xml:space="preserve">he client is responsible for the user interface and request initiation, while the server </w:t>
      </w:r>
      <w:r w:rsidR="0069228B" w:rsidRPr="007A0543">
        <w:t>manages</w:t>
      </w:r>
      <w:r w:rsidRPr="007A0543">
        <w:t xml:space="preserve"> data storage and business logic.</w:t>
      </w:r>
    </w:p>
    <w:p w14:paraId="3B159DF1" w14:textId="076A842E" w:rsidR="00115796" w:rsidRPr="007A0543" w:rsidRDefault="00115796" w:rsidP="2D7856DA">
      <w:pPr>
        <w:pStyle w:val="ListParagraph"/>
        <w:numPr>
          <w:ilvl w:val="0"/>
          <w:numId w:val="1"/>
        </w:numPr>
        <w:jc w:val="both"/>
        <w:rPr>
          <w:color w:val="000000" w:themeColor="text1"/>
        </w:rPr>
      </w:pPr>
      <w:r w:rsidRPr="007A0543">
        <w:t xml:space="preserve">Uniform Interface: </w:t>
      </w:r>
      <w:r w:rsidR="0069228B">
        <w:t>REST</w:t>
      </w:r>
      <w:r w:rsidRPr="007A0543">
        <w:t xml:space="preserve"> applications must follow a </w:t>
      </w:r>
      <w:r w:rsidR="0069228B">
        <w:t>standardised</w:t>
      </w:r>
      <w:r w:rsidRPr="007A0543">
        <w:t xml:space="preserve"> way of interacting with resources. This includes:</w:t>
      </w:r>
    </w:p>
    <w:p w14:paraId="5D73246A" w14:textId="0956E32E" w:rsidR="00115796" w:rsidRPr="007A0543" w:rsidRDefault="00115796" w:rsidP="2D7856DA">
      <w:pPr>
        <w:pStyle w:val="ListParagraph"/>
        <w:numPr>
          <w:ilvl w:val="1"/>
          <w:numId w:val="1"/>
        </w:numPr>
        <w:jc w:val="both"/>
        <w:rPr>
          <w:color w:val="000000" w:themeColor="text1"/>
        </w:rPr>
      </w:pPr>
      <w:r w:rsidRPr="007A0543">
        <w:t>Resource Identification</w:t>
      </w:r>
      <w:r w:rsidR="004D0467" w:rsidRPr="007A0543">
        <w:t>,</w:t>
      </w:r>
      <w:r w:rsidRPr="007A0543">
        <w:t xml:space="preserve"> which </w:t>
      </w:r>
      <w:proofErr w:type="gramStart"/>
      <w:r w:rsidRPr="007A0543">
        <w:t>is done</w:t>
      </w:r>
      <w:proofErr w:type="gramEnd"/>
      <w:r w:rsidRPr="007A0543">
        <w:t xml:space="preserve"> through Uniform Resource Identifiers</w:t>
      </w:r>
      <w:r w:rsidR="008F5AB5" w:rsidRPr="007A0543">
        <w:t xml:space="preserve"> (URIs)</w:t>
      </w:r>
      <w:r w:rsidRPr="007A0543">
        <w:t xml:space="preserve">, </w:t>
      </w:r>
      <w:r w:rsidR="004D0467" w:rsidRPr="007A0543">
        <w:t>like the following:</w:t>
      </w:r>
      <w:r w:rsidRPr="007A0543">
        <w:t xml:space="preserve"> /users/1 identifies a specific user resource.</w:t>
      </w:r>
    </w:p>
    <w:p w14:paraId="291986A5" w14:textId="7847BAE0" w:rsidR="00BD321A" w:rsidRPr="007A0543" w:rsidRDefault="0069228B" w:rsidP="2D7856DA">
      <w:pPr>
        <w:pStyle w:val="ListParagraph"/>
        <w:numPr>
          <w:ilvl w:val="1"/>
          <w:numId w:val="1"/>
        </w:numPr>
        <w:jc w:val="both"/>
        <w:rPr>
          <w:color w:val="000000" w:themeColor="text1"/>
        </w:rPr>
      </w:pPr>
      <w:r>
        <w:t>Standardised</w:t>
      </w:r>
      <w:r w:rsidR="008A08CA" w:rsidRPr="007A0543">
        <w:t xml:space="preserve"> methods from the HTTP, such as GET, POST, PUT, and DELETE, facilitate the execution of operations on resources.</w:t>
      </w:r>
    </w:p>
    <w:p w14:paraId="2548E8C7" w14:textId="04F301C6" w:rsidR="00115796" w:rsidRPr="007A0543" w:rsidRDefault="00115796" w:rsidP="2D7856DA">
      <w:pPr>
        <w:pStyle w:val="ListParagraph"/>
        <w:numPr>
          <w:ilvl w:val="1"/>
          <w:numId w:val="1"/>
        </w:numPr>
        <w:jc w:val="both"/>
        <w:rPr>
          <w:color w:val="000000" w:themeColor="text1"/>
        </w:rPr>
      </w:pPr>
      <w:r w:rsidRPr="007A0543">
        <w:t xml:space="preserve">Representation of resources </w:t>
      </w:r>
      <w:proofErr w:type="gramStart"/>
      <w:r w:rsidR="004D0467" w:rsidRPr="007A0543">
        <w:t>is</w:t>
      </w:r>
      <w:r w:rsidRPr="007A0543">
        <w:t xml:space="preserve"> represented</w:t>
      </w:r>
      <w:proofErr w:type="gramEnd"/>
      <w:r w:rsidRPr="007A0543">
        <w:t xml:space="preserve"> in formats like JSON, XML, or </w:t>
      </w:r>
      <w:r w:rsidR="005C2B7B" w:rsidRPr="007A0543">
        <w:t>Protocol Buffers</w:t>
      </w:r>
      <w:r w:rsidRPr="007A0543">
        <w:t>.</w:t>
      </w:r>
    </w:p>
    <w:p w14:paraId="7916CDD7" w14:textId="23408C71" w:rsidR="00115796" w:rsidRPr="007A0543" w:rsidRDefault="00115796" w:rsidP="2D7856DA">
      <w:pPr>
        <w:pStyle w:val="ListParagraph"/>
        <w:numPr>
          <w:ilvl w:val="1"/>
          <w:numId w:val="1"/>
        </w:numPr>
        <w:jc w:val="both"/>
        <w:rPr>
          <w:color w:val="000000" w:themeColor="text1"/>
        </w:rPr>
      </w:pPr>
      <w:r w:rsidRPr="007A0543">
        <w:t xml:space="preserve">Hypermedia as The Engine </w:t>
      </w:r>
      <w:r w:rsidR="00350B3E" w:rsidRPr="007A0543">
        <w:t>of</w:t>
      </w:r>
      <w:r w:rsidRPr="007A0543">
        <w:t xml:space="preserve"> Application State</w:t>
      </w:r>
      <w:r w:rsidR="002F4D84" w:rsidRPr="007A0543">
        <w:t xml:space="preserve"> (HATEOAS)</w:t>
      </w:r>
      <w:r w:rsidRPr="007A0543">
        <w:t xml:space="preserve"> is the principle that clients should navigate the application through hyperlinks embedded in responses. This allows for the dynamic discovery of resources and actions.</w:t>
      </w:r>
    </w:p>
    <w:p w14:paraId="791E39F0" w14:textId="31B626E6" w:rsidR="00115796" w:rsidRPr="007A0543" w:rsidRDefault="00115796" w:rsidP="2D7856DA">
      <w:pPr>
        <w:pStyle w:val="ListParagraph"/>
        <w:numPr>
          <w:ilvl w:val="0"/>
          <w:numId w:val="1"/>
        </w:numPr>
        <w:jc w:val="both"/>
        <w:rPr>
          <w:color w:val="000000" w:themeColor="text1"/>
        </w:rPr>
      </w:pPr>
      <w:r w:rsidRPr="007A0543">
        <w:t xml:space="preserve">Layered System: REST applications can </w:t>
      </w:r>
      <w:proofErr w:type="gramStart"/>
      <w:r w:rsidRPr="007A0543">
        <w:t>be designed</w:t>
      </w:r>
      <w:proofErr w:type="gramEnd"/>
      <w:r w:rsidRPr="007A0543">
        <w:t xml:space="preserve">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7A0543" w:rsidRDefault="00115796" w:rsidP="2D7856DA">
      <w:pPr>
        <w:pStyle w:val="ListParagraph"/>
        <w:numPr>
          <w:ilvl w:val="0"/>
          <w:numId w:val="1"/>
        </w:numPr>
        <w:jc w:val="both"/>
        <w:rPr>
          <w:color w:val="000000" w:themeColor="text1"/>
        </w:rPr>
      </w:pPr>
      <w:r w:rsidRPr="007A0543">
        <w:t xml:space="preserve">Cacheability: </w:t>
      </w:r>
      <w:r w:rsidR="3DE68DE9" w:rsidRPr="007A0543">
        <w:t xml:space="preserve">The </w:t>
      </w:r>
      <w:r w:rsidRPr="007A0543">
        <w:t xml:space="preserve">server should indicate </w:t>
      </w:r>
      <w:r w:rsidR="5C787BFD" w:rsidRPr="007A0543">
        <w:t xml:space="preserve">if </w:t>
      </w:r>
      <w:r w:rsidR="6D10B860" w:rsidRPr="007A0543">
        <w:t xml:space="preserve">the responses </w:t>
      </w:r>
      <w:r w:rsidRPr="007A0543">
        <w:t xml:space="preserve">are </w:t>
      </w:r>
      <w:r w:rsidR="2F3C8D61" w:rsidRPr="007A0543">
        <w:t xml:space="preserve">cacheable, </w:t>
      </w:r>
      <w:r w:rsidR="001236A7">
        <w:t>which</w:t>
      </w:r>
      <w:r w:rsidR="2F3C8D61" w:rsidRPr="007A0543">
        <w:t xml:space="preserve"> results in reduced latency and bandwidth usage</w:t>
      </w:r>
      <w:r w:rsidRPr="007A0543">
        <w:t>.</w:t>
      </w:r>
    </w:p>
    <w:p w14:paraId="57508F1F" w14:textId="1399A26F" w:rsidR="00115796" w:rsidRPr="007A0543" w:rsidRDefault="00115796" w:rsidP="2D7856DA">
      <w:pPr>
        <w:pStyle w:val="ListParagraph"/>
        <w:numPr>
          <w:ilvl w:val="0"/>
          <w:numId w:val="1"/>
        </w:numPr>
        <w:jc w:val="both"/>
        <w:rPr>
          <w:color w:val="000000" w:themeColor="text1"/>
        </w:rPr>
      </w:pPr>
      <w:r w:rsidRPr="007A0543">
        <w:t xml:space="preserve">Code on Demand: </w:t>
      </w:r>
      <w:r w:rsidR="001236A7" w:rsidRPr="007A0543">
        <w:t>It</w:t>
      </w:r>
      <w:r w:rsidR="001236A7">
        <w:t xml:space="preserve"> </w:t>
      </w:r>
      <w:r w:rsidRPr="007A0543">
        <w:t>allows for the server to send executable code to the client.</w:t>
      </w:r>
    </w:p>
    <w:p w14:paraId="477B9B75" w14:textId="77777777" w:rsidR="005B0936" w:rsidRPr="007A0543" w:rsidRDefault="005B0936" w:rsidP="005B0936">
      <w:pPr>
        <w:keepNext/>
        <w:jc w:val="center"/>
      </w:pPr>
      <w:r w:rsidRPr="007A0543">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6"/>
                    <a:stretch>
                      <a:fillRect/>
                    </a:stretch>
                  </pic:blipFill>
                  <pic:spPr>
                    <a:xfrm>
                      <a:off x="0" y="0"/>
                      <a:ext cx="3409740" cy="1437107"/>
                    </a:xfrm>
                    <a:prstGeom prst="rect">
                      <a:avLst/>
                    </a:prstGeom>
                  </pic:spPr>
                </pic:pic>
              </a:graphicData>
            </a:graphic>
          </wp:inline>
        </w:drawing>
      </w:r>
    </w:p>
    <w:p w14:paraId="2925379C" w14:textId="1A2CD15B" w:rsidR="00EB1E7B" w:rsidRPr="007A0543" w:rsidRDefault="005B0936" w:rsidP="005B0936">
      <w:pPr>
        <w:pStyle w:val="Caption"/>
      </w:pPr>
      <w:bookmarkStart w:id="40" w:name="_Toc198904670"/>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2</w:t>
      </w:r>
      <w:proofErr w:type="gramEnd"/>
      <w:r w:rsidRPr="007A0543">
        <w:fldChar w:fldCharType="end"/>
      </w:r>
      <w:r w:rsidR="00447B0C" w:rsidRPr="007A0543">
        <w:t xml:space="preserve"> -</w:t>
      </w:r>
      <w:r w:rsidRPr="007A0543">
        <w:t xml:space="preserve"> Overall compliance with the REST principles of 500 REST APIS</w:t>
      </w:r>
      <w:bookmarkEnd w:id="40"/>
    </w:p>
    <w:p w14:paraId="643018EA" w14:textId="72C074ED" w:rsidR="005B0936" w:rsidRPr="007A0543" w:rsidRDefault="00564DEE" w:rsidP="005B0936">
      <w:pPr>
        <w:pStyle w:val="Caption"/>
      </w:pPr>
      <w:r w:rsidRPr="007A0543">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1523286956"/>
          <w:placeholder>
            <w:docPart w:val="DefaultPlaceholder_-1854013440"/>
          </w:placeholder>
        </w:sdtPr>
        <w:sdtContent>
          <w:r w:rsidR="00B6396A" w:rsidRPr="007A0543">
            <w:t>[6]</w:t>
          </w:r>
        </w:sdtContent>
      </w:sdt>
    </w:p>
    <w:p w14:paraId="4B078A82" w14:textId="07F92D08" w:rsidR="00115796" w:rsidRPr="007A0543" w:rsidRDefault="00115796" w:rsidP="00133ABB">
      <w:pPr>
        <w:jc w:val="both"/>
      </w:pPr>
      <w:r w:rsidRPr="007A0543">
        <w:t xml:space="preserve">Although REST has become the dominant architectural style for web services, studies show that </w:t>
      </w:r>
      <w:proofErr w:type="gramStart"/>
      <w:r w:rsidRPr="007A0543">
        <w:t>many</w:t>
      </w:r>
      <w:proofErr w:type="gramEnd"/>
      <w:r w:rsidRPr="007A0543">
        <w:t xml:space="preserve"> implementations deviate significantly from its core principles</w:t>
      </w:r>
      <w:r w:rsidR="001236A7">
        <w:t>,</w:t>
      </w:r>
      <w:r w:rsidRPr="007A0543">
        <w:t xml:space="preserve"> as we can see </w:t>
      </w:r>
      <w:r w:rsidR="00930F5F" w:rsidRPr="007A0543">
        <w:t xml:space="preserve">in </w:t>
      </w:r>
      <w:r w:rsidR="00D4460F" w:rsidRPr="007A0543">
        <w:t>Figure</w:t>
      </w:r>
      <w:r w:rsidR="00930F5F" w:rsidRPr="007A0543">
        <w:t xml:space="preserve"> 2</w:t>
      </w:r>
      <w:r w:rsidRPr="007A0543">
        <w:t xml:space="preserve">. </w:t>
      </w:r>
      <w:r w:rsidRPr="007A0543">
        <w:lastRenderedPageBreak/>
        <w:t xml:space="preserve">For instance, a large-scale analysis of </w:t>
      </w:r>
      <w:proofErr w:type="gramStart"/>
      <w:r w:rsidRPr="007A0543">
        <w:t>500</w:t>
      </w:r>
      <w:proofErr w:type="gramEnd"/>
      <w:r w:rsidRPr="007A0543">
        <w:t xml:space="preserve"> public REST APIs revealed that only 0.8</w:t>
      </w:r>
      <w:r w:rsidR="00D62385" w:rsidRPr="007A0543">
        <w:t>%</w:t>
      </w:r>
      <w:r w:rsidRPr="007A0543">
        <w:t xml:space="preserve"> of the services fully conformed to all REST architectural principles</w:t>
      </w:r>
      <w:r w:rsidR="00D62385" w:rsidRPr="007A0543">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
          <w:id w:val="2142843549"/>
          <w:placeholder>
            <w:docPart w:val="DefaultPlaceholder_-1854013440"/>
          </w:placeholder>
        </w:sdtPr>
        <w:sdtContent>
          <w:r w:rsidR="00B6396A" w:rsidRPr="007A0543">
            <w:rPr>
              <w:color w:val="000000"/>
            </w:rPr>
            <w:t>[6]</w:t>
          </w:r>
        </w:sdtContent>
      </w:sdt>
      <w:r w:rsidR="00B578C4" w:rsidRPr="007A0543">
        <w:rPr>
          <w:color w:val="000000"/>
        </w:rPr>
        <w:t>.</w:t>
      </w:r>
    </w:p>
    <w:p w14:paraId="38B0B633" w14:textId="458BD3A1" w:rsidR="00424E04" w:rsidRPr="007A0543" w:rsidRDefault="00115796" w:rsidP="00A15C66">
      <w:pPr>
        <w:pStyle w:val="Heading2"/>
      </w:pPr>
      <w:bookmarkStart w:id="41" w:name="_Toc772121200"/>
      <w:bookmarkStart w:id="42" w:name="_Toc198969805"/>
      <w:r w:rsidRPr="007A0543">
        <w:t>JSON</w:t>
      </w:r>
      <w:bookmarkEnd w:id="41"/>
      <w:bookmarkEnd w:id="42"/>
    </w:p>
    <w:p w14:paraId="0D2186E9" w14:textId="36F7BEC2" w:rsidR="00115796" w:rsidRPr="007A0543" w:rsidRDefault="00115796" w:rsidP="00133ABB">
      <w:pPr>
        <w:jc w:val="both"/>
      </w:pPr>
      <w:r w:rsidRPr="007A0543">
        <w:t xml:space="preserve">JSON was introduced in 2001 and has become one of the most widely used data </w:t>
      </w:r>
      <w:r w:rsidR="009412DA">
        <w:t>serialisation</w:t>
      </w:r>
      <w:r w:rsidRPr="007A0543">
        <w:t xml:space="preserve"> formats in web and application development</w:t>
      </w:r>
      <w:r w:rsidR="00E40284" w:rsidRPr="007A0543">
        <w:t>. It</w:t>
      </w:r>
      <w:r w:rsidRPr="007A0543">
        <w:t xml:space="preserve"> was created to provide a lightweight, easy-to-parse format for transmitting structured data.</w:t>
      </w:r>
      <w:r w:rsidR="00E40284" w:rsidRPr="007A0543">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Iz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B6396A" w:rsidRPr="007A0543">
            <w:rPr>
              <w:color w:val="000000"/>
            </w:rPr>
            <w:t>[23]</w:t>
          </w:r>
        </w:sdtContent>
      </w:sdt>
      <w:r w:rsidRPr="007A0543">
        <w:t xml:space="preserve">. </w:t>
      </w:r>
    </w:p>
    <w:p w14:paraId="0022B526" w14:textId="61FC9411" w:rsidR="00115796" w:rsidRPr="007A0543" w:rsidRDefault="00115796" w:rsidP="00133ABB">
      <w:pPr>
        <w:jc w:val="both"/>
      </w:pPr>
      <w:r w:rsidRPr="007A0543">
        <w:t xml:space="preserve">At its core, JSON represents data as key-value pairs. </w:t>
      </w:r>
      <w:r w:rsidR="00E40284" w:rsidRPr="007A0543">
        <w:t xml:space="preserve">The </w:t>
      </w:r>
      <w:r w:rsidRPr="007A0543">
        <w:t xml:space="preserve">Keys are always strings, while values can be of various data types, including strings, numbers, booleans, arrays, objects, or null. JSON's syntax is intuitive </w:t>
      </w:r>
      <w:r w:rsidR="004326F6" w:rsidRPr="007A0543">
        <w:t>and</w:t>
      </w:r>
      <w:r w:rsidRPr="007A0543">
        <w:t xml:space="preserve"> precise</w:t>
      </w:r>
      <w:r w:rsidR="00E40284" w:rsidRPr="007A0543">
        <w:t>, and it adheres</w:t>
      </w:r>
      <w:r w:rsidRPr="007A0543">
        <w:t xml:space="preserve"> to the following rules:</w:t>
      </w:r>
    </w:p>
    <w:p w14:paraId="3D549E5A" w14:textId="77777777" w:rsidR="00115796" w:rsidRPr="007A0543" w:rsidRDefault="00115796">
      <w:pPr>
        <w:pStyle w:val="ListParagraph"/>
        <w:numPr>
          <w:ilvl w:val="0"/>
          <w:numId w:val="11"/>
        </w:numPr>
        <w:jc w:val="both"/>
      </w:pPr>
      <w:r w:rsidRPr="007A0543">
        <w:t xml:space="preserve">Keys must </w:t>
      </w:r>
      <w:proofErr w:type="gramStart"/>
      <w:r w:rsidRPr="007A0543">
        <w:t>be enclosed</w:t>
      </w:r>
      <w:proofErr w:type="gramEnd"/>
      <w:r w:rsidRPr="007A0543">
        <w:t xml:space="preserve"> in double quotes (").</w:t>
      </w:r>
    </w:p>
    <w:p w14:paraId="3901838C" w14:textId="77777777" w:rsidR="00115796" w:rsidRPr="007A0543" w:rsidRDefault="00115796">
      <w:pPr>
        <w:pStyle w:val="ListParagraph"/>
        <w:numPr>
          <w:ilvl w:val="0"/>
          <w:numId w:val="11"/>
        </w:numPr>
        <w:jc w:val="both"/>
      </w:pPr>
      <w:r w:rsidRPr="007A0543">
        <w:t xml:space="preserve">Objects </w:t>
      </w:r>
      <w:proofErr w:type="gramStart"/>
      <w:r w:rsidRPr="007A0543">
        <w:t>are encapsulated</w:t>
      </w:r>
      <w:proofErr w:type="gramEnd"/>
      <w:r w:rsidRPr="007A0543">
        <w:t xml:space="preserve"> within curly braces ({}) and consist of key-value pairs separated by colons (:).</w:t>
      </w:r>
    </w:p>
    <w:p w14:paraId="7E3C30F4" w14:textId="77777777" w:rsidR="00115796" w:rsidRPr="007A0543" w:rsidRDefault="00115796">
      <w:pPr>
        <w:pStyle w:val="ListParagraph"/>
        <w:numPr>
          <w:ilvl w:val="0"/>
          <w:numId w:val="11"/>
        </w:numPr>
        <w:jc w:val="both"/>
      </w:pPr>
      <w:r w:rsidRPr="007A0543">
        <w:t xml:space="preserve">Arrays </w:t>
      </w:r>
      <w:proofErr w:type="gramStart"/>
      <w:r w:rsidRPr="007A0543">
        <w:t>are enclosed</w:t>
      </w:r>
      <w:proofErr w:type="gramEnd"/>
      <w:r w:rsidRPr="007A0543">
        <w:t xml:space="preserve"> in square brackets ([]) and represent ordered lists of values.</w:t>
      </w:r>
    </w:p>
    <w:p w14:paraId="42EFE703" w14:textId="1DDB6BB5" w:rsidR="00115796" w:rsidRPr="007A0543" w:rsidRDefault="00115796">
      <w:pPr>
        <w:pStyle w:val="ListParagraph"/>
        <w:numPr>
          <w:ilvl w:val="0"/>
          <w:numId w:val="11"/>
        </w:numPr>
        <w:jc w:val="both"/>
      </w:pPr>
      <w:r w:rsidRPr="007A0543">
        <w:t>Values can include primitive data types (e.g., strings or numbers) or complex structures like nested objects and arrays.</w:t>
      </w:r>
    </w:p>
    <w:p w14:paraId="45B3465C" w14:textId="77777777" w:rsidR="00115796" w:rsidRPr="007A0543" w:rsidRDefault="00115796" w:rsidP="00115796"/>
    <w:p w14:paraId="6E7C2863" w14:textId="27280778" w:rsidR="00115796" w:rsidRPr="007A0543" w:rsidRDefault="00115796" w:rsidP="00133ABB">
      <w:pPr>
        <w:jc w:val="both"/>
      </w:pPr>
      <w:r w:rsidRPr="007A0543">
        <w:t>Below is an example of a JSON object that demonstrates these principles:</w:t>
      </w:r>
    </w:p>
    <w:p w14:paraId="557BFA70" w14:textId="77777777" w:rsidR="00115796" w:rsidRPr="007A0543" w:rsidRDefault="00115796" w:rsidP="00447B0C">
      <w:pPr>
        <w:pStyle w:val="Cdigo"/>
        <w:ind w:left="708"/>
        <w:jc w:val="both"/>
      </w:pPr>
      <w:r w:rsidRPr="007A0543">
        <w:t>{</w:t>
      </w:r>
    </w:p>
    <w:p w14:paraId="104381F1" w14:textId="7D6B3E33" w:rsidR="00115796" w:rsidRPr="007A0543" w:rsidRDefault="00D33548" w:rsidP="00447B0C">
      <w:pPr>
        <w:pStyle w:val="Cdigo"/>
        <w:ind w:left="708"/>
        <w:jc w:val="both"/>
      </w:pPr>
      <w:r w:rsidRPr="007A0543">
        <w:t xml:space="preserve">    </w:t>
      </w:r>
      <w:r w:rsidR="00115796" w:rsidRPr="007A0543">
        <w:t>"name": "John Doe",</w:t>
      </w:r>
    </w:p>
    <w:p w14:paraId="08DCB992" w14:textId="57A38CA7" w:rsidR="00115796" w:rsidRPr="007A0543" w:rsidRDefault="00D33548" w:rsidP="00447B0C">
      <w:pPr>
        <w:pStyle w:val="Cdigo"/>
        <w:ind w:left="708"/>
        <w:jc w:val="both"/>
      </w:pPr>
      <w:r w:rsidRPr="007A0543">
        <w:t xml:space="preserve">    </w:t>
      </w:r>
      <w:r w:rsidR="00115796" w:rsidRPr="007A0543">
        <w:t xml:space="preserve">"age": </w:t>
      </w:r>
      <w:proofErr w:type="gramStart"/>
      <w:r w:rsidR="00115796" w:rsidRPr="007A0543">
        <w:t>30</w:t>
      </w:r>
      <w:proofErr w:type="gramEnd"/>
      <w:r w:rsidR="00115796" w:rsidRPr="007A0543">
        <w:t>,</w:t>
      </w:r>
    </w:p>
    <w:p w14:paraId="16C7C04D" w14:textId="4924D690" w:rsidR="00115796" w:rsidRPr="007A0543" w:rsidRDefault="00D33548" w:rsidP="00447B0C">
      <w:pPr>
        <w:pStyle w:val="Cdigo"/>
        <w:ind w:left="708"/>
        <w:jc w:val="both"/>
      </w:pPr>
      <w:r w:rsidRPr="007A0543">
        <w:t xml:space="preserve">    </w:t>
      </w:r>
      <w:r w:rsidR="00115796" w:rsidRPr="007A0543">
        <w:t>"address": {</w:t>
      </w:r>
    </w:p>
    <w:p w14:paraId="08290E89" w14:textId="160909A0" w:rsidR="00115796" w:rsidRPr="007A0543" w:rsidRDefault="00D33548" w:rsidP="009C45A6">
      <w:pPr>
        <w:pStyle w:val="Cdigo"/>
        <w:ind w:left="708"/>
        <w:jc w:val="both"/>
      </w:pPr>
      <w:r w:rsidRPr="007A0543">
        <w:t xml:space="preserve">    </w:t>
      </w:r>
      <w:r w:rsidR="00115796" w:rsidRPr="007A0543">
        <w:t>"street":</w:t>
      </w:r>
      <w:r w:rsidR="009C45A6" w:rsidRPr="007A0543">
        <w:t xml:space="preserve"> </w:t>
      </w:r>
      <w:r w:rsidR="00115796" w:rsidRPr="007A0543">
        <w:t>"123 Main St",</w:t>
      </w:r>
    </w:p>
    <w:p w14:paraId="2A1F58F7" w14:textId="3EE774DF" w:rsidR="00115796" w:rsidRPr="007A0543" w:rsidRDefault="00D33548" w:rsidP="00447B0C">
      <w:pPr>
        <w:pStyle w:val="Cdigo"/>
        <w:ind w:left="708"/>
        <w:jc w:val="both"/>
      </w:pPr>
      <w:r w:rsidRPr="007A0543">
        <w:t xml:space="preserve">        </w:t>
      </w:r>
      <w:r w:rsidR="00115796" w:rsidRPr="007A0543">
        <w:t>"city": "Anytown",</w:t>
      </w:r>
    </w:p>
    <w:p w14:paraId="3EBC7514" w14:textId="60A6D879" w:rsidR="00115796" w:rsidRPr="007A0543" w:rsidRDefault="00D33548" w:rsidP="00447B0C">
      <w:pPr>
        <w:pStyle w:val="Cdigo"/>
        <w:ind w:left="708"/>
        <w:jc w:val="both"/>
      </w:pPr>
      <w:r w:rsidRPr="007A0543">
        <w:t xml:space="preserve">    </w:t>
      </w:r>
      <w:r w:rsidR="00115796" w:rsidRPr="007A0543">
        <w:t>},</w:t>
      </w:r>
    </w:p>
    <w:p w14:paraId="5EE44EB7" w14:textId="0C850FA0" w:rsidR="00115796" w:rsidRPr="007A0543" w:rsidRDefault="00D33548" w:rsidP="00447B0C">
      <w:pPr>
        <w:pStyle w:val="Cdigo"/>
        <w:ind w:left="708"/>
        <w:jc w:val="both"/>
      </w:pPr>
      <w:r w:rsidRPr="007A0543">
        <w:t xml:space="preserve">    </w:t>
      </w:r>
      <w:r w:rsidR="00115796" w:rsidRPr="007A0543">
        <w:t>"phone": [</w:t>
      </w:r>
    </w:p>
    <w:p w14:paraId="77ACA323" w14:textId="7BC02DB8" w:rsidR="00115796" w:rsidRPr="007A0543" w:rsidRDefault="00D33548" w:rsidP="00447B0C">
      <w:pPr>
        <w:pStyle w:val="Cdigo"/>
        <w:ind w:left="708"/>
        <w:jc w:val="both"/>
      </w:pPr>
      <w:r w:rsidRPr="007A0543">
        <w:t xml:space="preserve">     </w:t>
      </w:r>
      <w:r w:rsidR="00115796" w:rsidRPr="007A0543">
        <w:t>"123-456-7890",</w:t>
      </w:r>
    </w:p>
    <w:p w14:paraId="34FB5BB1" w14:textId="06EBC36B" w:rsidR="00115796" w:rsidRPr="007A0543" w:rsidRDefault="00D33548" w:rsidP="00447B0C">
      <w:pPr>
        <w:pStyle w:val="Cdigo"/>
        <w:ind w:left="708"/>
        <w:jc w:val="both"/>
      </w:pPr>
      <w:r w:rsidRPr="007A0543">
        <w:t xml:space="preserve">     </w:t>
      </w:r>
      <w:r w:rsidR="00115796" w:rsidRPr="007A0543">
        <w:t>"987-654-3210"</w:t>
      </w:r>
    </w:p>
    <w:p w14:paraId="29F97762" w14:textId="715309DA" w:rsidR="00115796" w:rsidRPr="007A0543" w:rsidRDefault="00D33548" w:rsidP="00447B0C">
      <w:pPr>
        <w:pStyle w:val="Cdigo"/>
        <w:ind w:left="708"/>
        <w:jc w:val="both"/>
      </w:pPr>
      <w:r w:rsidRPr="007A0543">
        <w:t xml:space="preserve">    </w:t>
      </w:r>
      <w:r w:rsidR="00115796" w:rsidRPr="007A0543">
        <w:t>]</w:t>
      </w:r>
    </w:p>
    <w:p w14:paraId="73D7E41C" w14:textId="67C352AC" w:rsidR="00115796" w:rsidRPr="007A0543" w:rsidRDefault="00115796" w:rsidP="00447B0C">
      <w:pPr>
        <w:pStyle w:val="Cdigo"/>
        <w:keepNext/>
        <w:ind w:left="708"/>
        <w:jc w:val="both"/>
      </w:pPr>
      <w:r w:rsidRPr="007A0543">
        <w:t>}</w:t>
      </w:r>
    </w:p>
    <w:p w14:paraId="3C56FD9C" w14:textId="54759620" w:rsidR="00115796" w:rsidRPr="007A0543" w:rsidRDefault="00D33548" w:rsidP="00447B0C">
      <w:pPr>
        <w:pStyle w:val="Caption"/>
        <w:jc w:val="left"/>
      </w:pPr>
      <w:bookmarkStart w:id="43" w:name="_Toc198904715"/>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w:t>
      </w:r>
      <w:proofErr w:type="gramEnd"/>
      <w:r w:rsidRPr="007A0543">
        <w:fldChar w:fldCharType="end"/>
      </w:r>
      <w:r w:rsidRPr="007A0543">
        <w:t xml:space="preserve"> </w:t>
      </w:r>
      <w:r w:rsidR="002C5DCD" w:rsidRPr="007A0543">
        <w:t>-</w:t>
      </w:r>
      <w:r w:rsidRPr="007A0543">
        <w:t xml:space="preserve"> Example of a User JSON</w:t>
      </w:r>
      <w:bookmarkEnd w:id="43"/>
      <w:r w:rsidRPr="007A0543">
        <w:t xml:space="preserve"> </w:t>
      </w:r>
    </w:p>
    <w:p w14:paraId="7BFE5AC0" w14:textId="5C207B36" w:rsidR="00115796" w:rsidRPr="007A0543" w:rsidRDefault="00115796" w:rsidP="00FE1B89">
      <w:pPr>
        <w:jc w:val="both"/>
      </w:pPr>
      <w:r w:rsidRPr="007A0543">
        <w:t xml:space="preserve">In this example, the name and age fields represent simple string and numeric values, respectively, while the address field is a nested object containing its key-value pairs. The phone </w:t>
      </w:r>
      <w:r w:rsidR="009C45A6" w:rsidRPr="007A0543">
        <w:t>value</w:t>
      </w:r>
      <w:r w:rsidRPr="007A0543">
        <w:t xml:space="preserve"> demonstrates the use of arrays to store multiple items. </w:t>
      </w:r>
      <w:r w:rsidR="00AA7CBF" w:rsidRPr="007A0543">
        <w:t xml:space="preserve">Furthermore, the flexibility of JSON also </w:t>
      </w:r>
      <w:r w:rsidR="009C45A6" w:rsidRPr="007A0543">
        <w:t>allows</w:t>
      </w:r>
      <w:r w:rsidR="00AA7CBF" w:rsidRPr="007A0543">
        <w:t xml:space="preserve"> for the creation of complex data structures</w:t>
      </w:r>
      <w:r w:rsidR="009412DA">
        <w:t>,</w:t>
      </w:r>
      <w:r w:rsidR="00AA7CBF" w:rsidRPr="007A0543">
        <w:t xml:space="preserve"> which makes it great for most applications</w:t>
      </w:r>
      <w:r w:rsidRPr="007A0543">
        <w:t>.</w:t>
      </w:r>
      <w:r w:rsidR="009C45A6" w:rsidRPr="007A0543">
        <w:t xml:space="preserve"> </w:t>
      </w:r>
      <w:r w:rsidR="00AA7CBF" w:rsidRPr="007A0543">
        <w:t>Additionally, JSON's popularity stems from its simplicity, versatility, and widespread use in various environments</w:t>
      </w:r>
      <w:r w:rsidRPr="007A0543">
        <w:t xml:space="preserve">. </w:t>
      </w:r>
      <w:r w:rsidR="009C45A6" w:rsidRPr="007A0543">
        <w:t xml:space="preserve">Its extensive </w:t>
      </w:r>
      <w:r w:rsidRPr="007A0543">
        <w:t xml:space="preserve">use in APIs </w:t>
      </w:r>
      <w:r w:rsidR="009C45A6" w:rsidRPr="007A0543">
        <w:t xml:space="preserve">enables </w:t>
      </w:r>
      <w:r w:rsidRPr="007A0543">
        <w:t>seamless data exchange between servers and clients</w:t>
      </w:r>
      <w:r w:rsidR="009C45A6" w:rsidRPr="007A0543">
        <w:t>, and</w:t>
      </w:r>
      <w:r w:rsidRPr="007A0543">
        <w:t xml:space="preserve"> </w:t>
      </w:r>
      <w:r w:rsidR="009C45A6" w:rsidRPr="007A0543">
        <w:t>it</w:t>
      </w:r>
      <w:r w:rsidRPr="007A0543">
        <w:t xml:space="preserve"> </w:t>
      </w:r>
      <w:r w:rsidR="009C45A6" w:rsidRPr="007A0543">
        <w:t xml:space="preserve">is </w:t>
      </w:r>
      <w:r w:rsidRPr="007A0543">
        <w:t xml:space="preserve">also </w:t>
      </w:r>
      <w:r w:rsidR="009C45A6" w:rsidRPr="007A0543">
        <w:t xml:space="preserve">present </w:t>
      </w:r>
      <w:r w:rsidRPr="007A0543">
        <w:t xml:space="preserve">in configuration files for storing </w:t>
      </w:r>
      <w:r w:rsidRPr="007A0543">
        <w:lastRenderedPageBreak/>
        <w:t xml:space="preserve">application settings and in real-time communication systems, such as chat applications and </w:t>
      </w:r>
      <w:r w:rsidR="00BB196F" w:rsidRPr="007A0543">
        <w:t xml:space="preserve">IoT </w:t>
      </w:r>
      <w:r w:rsidRPr="007A0543">
        <w:t>devices, where lightweight and efficient data representation is essential</w:t>
      </w:r>
      <w:r w:rsidR="0025280F" w:rsidRPr="007A0543">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1598319589"/>
          <w:placeholder>
            <w:docPart w:val="DefaultPlaceholder_-1854013440"/>
          </w:placeholder>
        </w:sdtPr>
        <w:sdtContent>
          <w:r w:rsidR="00B6396A" w:rsidRPr="007A0543">
            <w:rPr>
              <w:color w:val="000000"/>
            </w:rPr>
            <w:t>[1], [3], [5]</w:t>
          </w:r>
        </w:sdtContent>
      </w:sdt>
      <w:r w:rsidR="002B52E9" w:rsidRPr="007A0543">
        <w:t xml:space="preserve">. </w:t>
      </w:r>
      <w:r w:rsidRPr="007A0543">
        <w:t>Another key feature of JSON is its ease of parsing and</w:t>
      </w:r>
      <w:r w:rsidR="00BB196F" w:rsidRPr="007A0543">
        <w:t xml:space="preserve"> </w:t>
      </w:r>
      <w:r w:rsidRPr="007A0543">
        <w:t>generation</w:t>
      </w:r>
      <w:r w:rsidR="009C45A6" w:rsidRPr="007A0543">
        <w:t xml:space="preserve">, which </w:t>
      </w:r>
      <w:proofErr w:type="gramStart"/>
      <w:r w:rsidR="009C45A6" w:rsidRPr="007A0543">
        <w:t>is demonstrated</w:t>
      </w:r>
      <w:proofErr w:type="gramEnd"/>
      <w:r w:rsidR="009C45A6" w:rsidRPr="007A0543">
        <w:t xml:space="preserve"> by the fact that</w:t>
      </w:r>
      <w:r w:rsidRPr="007A0543">
        <w:t xml:space="preserve"> </w:t>
      </w:r>
      <w:r w:rsidR="009C45A6" w:rsidRPr="007A0543">
        <w:t>most</w:t>
      </w:r>
      <w:r w:rsidRPr="007A0543">
        <w:t xml:space="preserve"> modern programming languages provide built-in libraries or modules to </w:t>
      </w:r>
      <w:r w:rsidR="009412DA" w:rsidRPr="007A0543">
        <w:t>manage</w:t>
      </w:r>
      <w:r w:rsidRPr="007A0543">
        <w:t xml:space="preserve"> JSON,</w:t>
      </w:r>
      <w:r w:rsidR="009C45A6" w:rsidRPr="007A0543">
        <w:t xml:space="preserve"> thus</w:t>
      </w:r>
      <w:r w:rsidRPr="007A0543">
        <w:t xml:space="preserve"> allowing developers</w:t>
      </w:r>
      <w:r w:rsidR="00BB196F" w:rsidRPr="007A0543">
        <w:t xml:space="preserve"> </w:t>
      </w:r>
      <w:r w:rsidRPr="007A0543">
        <w:t xml:space="preserve">to effortlessly </w:t>
      </w:r>
      <w:r w:rsidR="009412DA">
        <w:t>serialise</w:t>
      </w:r>
      <w:r w:rsidRPr="007A0543">
        <w:t xml:space="preserve"> and </w:t>
      </w:r>
      <w:r w:rsidR="009412DA">
        <w:t>deserialise</w:t>
      </w:r>
      <w:r w:rsidRPr="007A0543">
        <w:t xml:space="preserve"> data. For example, in </w:t>
      </w:r>
      <w:r w:rsidR="009412DA" w:rsidRPr="007A0543">
        <w:t>Golang</w:t>
      </w:r>
      <w:r w:rsidR="002F4D84" w:rsidRPr="007A0543">
        <w:t xml:space="preserve"> (Go)</w:t>
      </w:r>
      <w:r w:rsidRPr="007A0543">
        <w:t xml:space="preserve">, JSON encoding and decoding </w:t>
      </w:r>
      <w:proofErr w:type="gramStart"/>
      <w:r w:rsidRPr="007A0543">
        <w:t>are facilitated</w:t>
      </w:r>
      <w:proofErr w:type="gramEnd"/>
      <w:r w:rsidR="00BB196F" w:rsidRPr="007A0543">
        <w:t xml:space="preserve"> </w:t>
      </w:r>
      <w:r w:rsidRPr="007A0543">
        <w:t>by the encoding/</w:t>
      </w:r>
      <w:r w:rsidR="000E1152" w:rsidRPr="007A0543">
        <w:t>json</w:t>
      </w:r>
      <w:r w:rsidRPr="007A0543">
        <w:t xml:space="preserve"> package.</w:t>
      </w:r>
      <w:r w:rsidR="009C45A6" w:rsidRPr="007A0543">
        <w:t xml:space="preserve"> </w:t>
      </w:r>
      <w:r w:rsidR="009412DA">
        <w:t>T</w:t>
      </w:r>
      <w:r w:rsidRPr="007A0543">
        <w:t>he following example</w:t>
      </w:r>
      <w:r w:rsidR="009412DA">
        <w:t xml:space="preserve"> shows</w:t>
      </w:r>
      <w:r w:rsidR="00641BA4" w:rsidRPr="007A0543">
        <w:t xml:space="preserve"> </w:t>
      </w:r>
      <w:r w:rsidRPr="007A0543">
        <w:t xml:space="preserve">how the encoding and decoding of JSON data can </w:t>
      </w:r>
      <w:proofErr w:type="gramStart"/>
      <w:r w:rsidRPr="007A0543">
        <w:t>be</w:t>
      </w:r>
      <w:r w:rsidR="00BB196F" w:rsidRPr="007A0543">
        <w:t xml:space="preserve"> </w:t>
      </w:r>
      <w:r w:rsidRPr="007A0543">
        <w:t>achieved</w:t>
      </w:r>
      <w:proofErr w:type="gramEnd"/>
      <w:r w:rsidRPr="007A0543">
        <w:t xml:space="preserve"> in </w:t>
      </w:r>
      <w:r w:rsidR="00533A8E" w:rsidRPr="007A0543">
        <w:t>G</w:t>
      </w:r>
      <w:r w:rsidRPr="007A0543">
        <w:t>o</w:t>
      </w:r>
      <w:r w:rsidR="00BB196F" w:rsidRPr="007A0543">
        <w:t xml:space="preserve"> </w:t>
      </w:r>
      <w:r w:rsidRPr="007A0543">
        <w:t>with the previously defined JSON object:</w:t>
      </w:r>
    </w:p>
    <w:p w14:paraId="75A5DEAD" w14:textId="7FBD1A1B" w:rsidR="00115796" w:rsidRPr="007A0543" w:rsidRDefault="00115796" w:rsidP="00DA43EC">
      <w:pPr>
        <w:pStyle w:val="Cdigo"/>
        <w:ind w:left="708"/>
      </w:pPr>
      <w:r w:rsidRPr="007A0543">
        <w:t>package main</w:t>
      </w:r>
    </w:p>
    <w:p w14:paraId="775C9C6A" w14:textId="77777777" w:rsidR="00115796" w:rsidRPr="007A0543" w:rsidRDefault="00115796" w:rsidP="00DA43EC">
      <w:pPr>
        <w:pStyle w:val="Cdigo"/>
        <w:ind w:left="708"/>
      </w:pPr>
      <w:r w:rsidRPr="007A0543">
        <w:t>import (</w:t>
      </w:r>
    </w:p>
    <w:p w14:paraId="36E97B3B" w14:textId="7A46909E" w:rsidR="00115796" w:rsidRPr="007A0543" w:rsidRDefault="00115796" w:rsidP="00DA43EC">
      <w:pPr>
        <w:pStyle w:val="Cdigo"/>
        <w:ind w:left="708"/>
      </w:pPr>
      <w:r w:rsidRPr="007A0543">
        <w:t>"encoding/json"</w:t>
      </w:r>
    </w:p>
    <w:p w14:paraId="36294F7D" w14:textId="79A517E1" w:rsidR="00115796" w:rsidRPr="007A0543" w:rsidRDefault="00115796" w:rsidP="00DA43EC">
      <w:pPr>
        <w:pStyle w:val="Cdigo"/>
        <w:ind w:left="708"/>
      </w:pPr>
      <w:r w:rsidRPr="007A0543">
        <w:t>"fmt"</w:t>
      </w:r>
    </w:p>
    <w:p w14:paraId="1D022A54" w14:textId="149F8B0D" w:rsidR="00115796" w:rsidRPr="007A0543" w:rsidRDefault="00115796" w:rsidP="00DA43EC">
      <w:pPr>
        <w:pStyle w:val="Cdigo"/>
        <w:ind w:left="708"/>
      </w:pPr>
      <w:r w:rsidRPr="007A0543">
        <w:t>)</w:t>
      </w:r>
    </w:p>
    <w:p w14:paraId="771E9F8B" w14:textId="77777777" w:rsidR="00115796" w:rsidRPr="007A0543" w:rsidRDefault="00115796" w:rsidP="00DA43EC">
      <w:pPr>
        <w:pStyle w:val="Cdigo"/>
        <w:ind w:left="708"/>
      </w:pPr>
      <w:r w:rsidRPr="007A0543">
        <w:t>type Person Struct {</w:t>
      </w:r>
    </w:p>
    <w:p w14:paraId="6CDB9F30" w14:textId="710C3032" w:rsidR="00115796" w:rsidRPr="007A0543" w:rsidRDefault="00DA43EC" w:rsidP="00DA43EC">
      <w:pPr>
        <w:pStyle w:val="Cdigo"/>
        <w:ind w:left="708"/>
      </w:pPr>
      <w:r w:rsidRPr="007A0543">
        <w:t xml:space="preserve">    </w:t>
      </w:r>
      <w:r w:rsidR="00115796" w:rsidRPr="007A0543">
        <w:t>Name string `json:</w:t>
      </w:r>
      <w:r w:rsidR="007377F4" w:rsidRPr="007A0543">
        <w:t xml:space="preserve"> </w:t>
      </w:r>
      <w:r w:rsidR="00115796" w:rsidRPr="007A0543">
        <w:t>"name"`,</w:t>
      </w:r>
    </w:p>
    <w:p w14:paraId="4076F2D8" w14:textId="0CABD4A8" w:rsidR="00115796" w:rsidRPr="007A0543" w:rsidRDefault="00DA43EC" w:rsidP="00DA43EC">
      <w:pPr>
        <w:pStyle w:val="Cdigo"/>
        <w:ind w:left="708"/>
      </w:pPr>
      <w:r w:rsidRPr="007A0543">
        <w:t xml:space="preserve">    </w:t>
      </w:r>
      <w:r w:rsidR="00115796" w:rsidRPr="007A0543">
        <w:t>age int `json:</w:t>
      </w:r>
      <w:r w:rsidR="007377F4" w:rsidRPr="007A0543">
        <w:t xml:space="preserve"> </w:t>
      </w:r>
      <w:r w:rsidR="00115796" w:rsidRPr="007A0543">
        <w:t>"age"`,</w:t>
      </w:r>
    </w:p>
    <w:p w14:paraId="2E4F0C6E" w14:textId="19A4B0AF" w:rsidR="00115796" w:rsidRPr="007A0543" w:rsidRDefault="00DA43EC" w:rsidP="00DA43EC">
      <w:pPr>
        <w:pStyle w:val="Cdigo"/>
        <w:ind w:left="708"/>
      </w:pPr>
      <w:r w:rsidRPr="007A0543">
        <w:t xml:space="preserve">    </w:t>
      </w:r>
      <w:r w:rsidR="00115796" w:rsidRPr="007A0543">
        <w:t xml:space="preserve">Address </w:t>
      </w:r>
      <w:proofErr w:type="gramStart"/>
      <w:r w:rsidR="00115796" w:rsidRPr="007A0543">
        <w:t>struct</w:t>
      </w:r>
      <w:proofErr w:type="gramEnd"/>
      <w:r w:rsidR="00115796" w:rsidRPr="007A0543">
        <w:t>{</w:t>
      </w:r>
    </w:p>
    <w:p w14:paraId="299CA823" w14:textId="0AB72C54" w:rsidR="00115796" w:rsidRPr="007A0543" w:rsidRDefault="00DA43EC" w:rsidP="00DA43EC">
      <w:pPr>
        <w:pStyle w:val="Cdigo"/>
        <w:ind w:left="708"/>
      </w:pPr>
      <w:r w:rsidRPr="007A0543">
        <w:t xml:space="preserve">        </w:t>
      </w:r>
      <w:r w:rsidR="00115796" w:rsidRPr="007A0543">
        <w:t>Street string `json:"street"`,</w:t>
      </w:r>
    </w:p>
    <w:p w14:paraId="489823EF" w14:textId="5B998894" w:rsidR="00115796" w:rsidRPr="007A0543" w:rsidRDefault="00DA43EC" w:rsidP="00E84739">
      <w:pPr>
        <w:pStyle w:val="Cdigo"/>
        <w:ind w:left="708"/>
      </w:pPr>
      <w:r w:rsidRPr="007A0543">
        <w:t xml:space="preserve">        </w:t>
      </w:r>
      <w:r w:rsidR="00115796" w:rsidRPr="007A0543">
        <w:t>City string `json:"city"`</w:t>
      </w:r>
      <w:r w:rsidR="00E84739" w:rsidRPr="007A0543">
        <w:t>,</w:t>
      </w:r>
    </w:p>
    <w:p w14:paraId="0FA77273" w14:textId="2D944836" w:rsidR="00115796" w:rsidRPr="007A0543" w:rsidRDefault="00DA43EC" w:rsidP="00DA43EC">
      <w:pPr>
        <w:pStyle w:val="Cdigo"/>
        <w:ind w:left="708"/>
      </w:pPr>
      <w:r w:rsidRPr="007A0543">
        <w:t xml:space="preserve">    </w:t>
      </w:r>
      <w:r w:rsidR="00115796" w:rsidRPr="007A0543">
        <w:t>}</w:t>
      </w:r>
    </w:p>
    <w:p w14:paraId="25DE6B76" w14:textId="733D9D10" w:rsidR="00115796" w:rsidRPr="007A0543" w:rsidRDefault="00DA43EC" w:rsidP="00DA43EC">
      <w:pPr>
        <w:pStyle w:val="Cdigo"/>
        <w:ind w:left="708"/>
      </w:pPr>
      <w:r w:rsidRPr="007A0543">
        <w:t xml:space="preserve">    </w:t>
      </w:r>
      <w:r w:rsidR="00115796" w:rsidRPr="007A0543">
        <w:t>Phone []string `json:"phone"`,</w:t>
      </w:r>
    </w:p>
    <w:p w14:paraId="60CD64DB" w14:textId="77777777" w:rsidR="00115796" w:rsidRPr="007A0543" w:rsidRDefault="00115796" w:rsidP="00DA43EC">
      <w:pPr>
        <w:pStyle w:val="Cdigo"/>
        <w:ind w:left="708"/>
      </w:pPr>
      <w:r w:rsidRPr="007A0543">
        <w:t>}</w:t>
      </w:r>
    </w:p>
    <w:p w14:paraId="42A32157" w14:textId="77777777" w:rsidR="00115796" w:rsidRPr="007A0543" w:rsidRDefault="00115796" w:rsidP="00DA43EC">
      <w:pPr>
        <w:pStyle w:val="Cdigo"/>
        <w:ind w:left="708"/>
      </w:pPr>
    </w:p>
    <w:p w14:paraId="0742E325" w14:textId="77777777" w:rsidR="00115796" w:rsidRPr="007A0543" w:rsidRDefault="00115796" w:rsidP="00DA43EC">
      <w:pPr>
        <w:pStyle w:val="Cdigo"/>
        <w:ind w:left="708"/>
      </w:pPr>
      <w:r w:rsidRPr="007A0543">
        <w:t>func main() {</w:t>
      </w:r>
    </w:p>
    <w:p w14:paraId="2C10C26F" w14:textId="690FA92E" w:rsidR="00115796" w:rsidRPr="007A0543" w:rsidRDefault="00DA43EC" w:rsidP="00DA43EC">
      <w:pPr>
        <w:pStyle w:val="Cdigo"/>
        <w:ind w:left="708"/>
      </w:pPr>
      <w:r w:rsidRPr="007A0543">
        <w:t xml:space="preserve">    </w:t>
      </w:r>
      <w:r w:rsidR="00115796" w:rsidRPr="007A0543">
        <w:t>jsonData := `{</w:t>
      </w:r>
    </w:p>
    <w:p w14:paraId="19FFD473" w14:textId="6751AD5D" w:rsidR="00115796" w:rsidRPr="007A0543" w:rsidRDefault="00DA43EC" w:rsidP="00DA43EC">
      <w:pPr>
        <w:pStyle w:val="Cdigo"/>
        <w:ind w:left="708"/>
      </w:pPr>
      <w:r w:rsidRPr="007A0543">
        <w:t xml:space="preserve">        </w:t>
      </w:r>
      <w:r w:rsidR="00115796" w:rsidRPr="007A0543">
        <w:t>"name": "John Doe",</w:t>
      </w:r>
    </w:p>
    <w:p w14:paraId="0685F521" w14:textId="77777777" w:rsidR="00115796" w:rsidRPr="007A0543" w:rsidRDefault="00115796" w:rsidP="00DA43EC">
      <w:pPr>
        <w:pStyle w:val="Cdigo"/>
        <w:ind w:left="708"/>
      </w:pPr>
      <w:r w:rsidRPr="007A0543">
        <w:t xml:space="preserve">        "age": </w:t>
      </w:r>
      <w:proofErr w:type="gramStart"/>
      <w:r w:rsidRPr="007A0543">
        <w:t>30</w:t>
      </w:r>
      <w:proofErr w:type="gramEnd"/>
      <w:r w:rsidRPr="007A0543">
        <w:t>,</w:t>
      </w:r>
    </w:p>
    <w:p w14:paraId="5C19B30D" w14:textId="77777777" w:rsidR="00115796" w:rsidRPr="007A0543" w:rsidRDefault="00115796" w:rsidP="00DA43EC">
      <w:pPr>
        <w:pStyle w:val="Cdigo"/>
        <w:ind w:left="708"/>
      </w:pPr>
      <w:r w:rsidRPr="007A0543">
        <w:t xml:space="preserve">        "address": {</w:t>
      </w:r>
    </w:p>
    <w:p w14:paraId="60F6DF2D" w14:textId="77777777" w:rsidR="00115796" w:rsidRPr="007A0543" w:rsidRDefault="00115796" w:rsidP="00DA43EC">
      <w:pPr>
        <w:pStyle w:val="Cdigo"/>
        <w:ind w:left="708"/>
      </w:pPr>
      <w:r w:rsidRPr="007A0543">
        <w:t xml:space="preserve">            "street": "123 Main St",</w:t>
      </w:r>
    </w:p>
    <w:p w14:paraId="1EE415FE" w14:textId="0B7BC53B" w:rsidR="00115796" w:rsidRPr="007A0543" w:rsidRDefault="00115796" w:rsidP="00E84739">
      <w:pPr>
        <w:pStyle w:val="Cdigo"/>
        <w:ind w:left="708"/>
      </w:pPr>
      <w:r w:rsidRPr="007A0543">
        <w:t xml:space="preserve">            "city": "Anytown",</w:t>
      </w:r>
    </w:p>
    <w:p w14:paraId="2F2C6CD8" w14:textId="77777777" w:rsidR="00115796" w:rsidRPr="007A0543" w:rsidRDefault="00115796" w:rsidP="00DA43EC">
      <w:pPr>
        <w:pStyle w:val="Cdigo"/>
        <w:ind w:left="708"/>
      </w:pPr>
      <w:r w:rsidRPr="007A0543">
        <w:t xml:space="preserve">        },</w:t>
      </w:r>
    </w:p>
    <w:p w14:paraId="56585D74" w14:textId="07EE03D9" w:rsidR="00115796" w:rsidRPr="007A0543" w:rsidRDefault="00115796" w:rsidP="00DA43EC">
      <w:pPr>
        <w:pStyle w:val="Cdigo"/>
        <w:ind w:left="708"/>
      </w:pPr>
      <w:r w:rsidRPr="007A0543">
        <w:t xml:space="preserve">        "phone": ["123-456-7890", "987-654-3210"]</w:t>
      </w:r>
    </w:p>
    <w:p w14:paraId="170613D1" w14:textId="77777777" w:rsidR="00115796" w:rsidRPr="007A0543" w:rsidRDefault="00115796" w:rsidP="00DA43EC">
      <w:pPr>
        <w:pStyle w:val="Cdigo"/>
        <w:ind w:left="708"/>
      </w:pPr>
      <w:r w:rsidRPr="007A0543">
        <w:t xml:space="preserve">    }`</w:t>
      </w:r>
    </w:p>
    <w:p w14:paraId="5F33093F" w14:textId="6F93B121" w:rsidR="00115796" w:rsidRPr="007A0543" w:rsidRDefault="00DA43EC" w:rsidP="00DA43EC">
      <w:pPr>
        <w:pStyle w:val="Cdigo"/>
        <w:ind w:left="708"/>
      </w:pPr>
      <w:r w:rsidRPr="007A0543">
        <w:t xml:space="preserve">    </w:t>
      </w:r>
      <w:r w:rsidR="00115796" w:rsidRPr="007A0543">
        <w:t>var person Person</w:t>
      </w:r>
    </w:p>
    <w:p w14:paraId="43F6AB4D" w14:textId="3438FD32" w:rsidR="00115796" w:rsidRPr="007A0543" w:rsidRDefault="00DA43EC" w:rsidP="00DA43EC">
      <w:pPr>
        <w:pStyle w:val="Cdigo"/>
        <w:ind w:left="708"/>
      </w:pPr>
      <w:r w:rsidRPr="007A0543">
        <w:t xml:space="preserve">    </w:t>
      </w:r>
      <w:r w:rsidR="00115796" w:rsidRPr="007A0543">
        <w:t>err</w:t>
      </w:r>
      <w:r w:rsidR="00D077DD" w:rsidRPr="007A0543">
        <w:t xml:space="preserve"> </w:t>
      </w:r>
      <w:r w:rsidR="00115796" w:rsidRPr="007A0543">
        <w:t>:= json.Unmarshal([]byte(jsonData), &amp;person) // Decoding JSON data into Go struct</w:t>
      </w:r>
    </w:p>
    <w:p w14:paraId="691674A6" w14:textId="0CE5A6FE" w:rsidR="00115796" w:rsidRPr="007A0543" w:rsidRDefault="00DA43EC" w:rsidP="00DA43EC">
      <w:pPr>
        <w:pStyle w:val="Cdigo"/>
        <w:ind w:left="708"/>
      </w:pPr>
      <w:r w:rsidRPr="007A0543">
        <w:t xml:space="preserve">    </w:t>
      </w:r>
      <w:r w:rsidR="00115796" w:rsidRPr="007A0543">
        <w:t>if err != nil {</w:t>
      </w:r>
    </w:p>
    <w:p w14:paraId="1D85EFAE" w14:textId="68DF55D5" w:rsidR="00115796" w:rsidRPr="007A0543" w:rsidRDefault="00DA43EC" w:rsidP="00DA43EC">
      <w:pPr>
        <w:pStyle w:val="Cdigo"/>
        <w:ind w:left="708"/>
      </w:pPr>
      <w:r w:rsidRPr="007A0543">
        <w:t xml:space="preserve">        </w:t>
      </w:r>
      <w:r w:rsidR="00115796" w:rsidRPr="007A0543">
        <w:t>fmt.Println(err)</w:t>
      </w:r>
    </w:p>
    <w:p w14:paraId="3648A4DA" w14:textId="5B9E527E" w:rsidR="00115796" w:rsidRPr="007A0543" w:rsidRDefault="00DA43EC" w:rsidP="00DA43EC">
      <w:pPr>
        <w:pStyle w:val="Cdigo"/>
        <w:ind w:left="708"/>
      </w:pPr>
      <w:r w:rsidRPr="007A0543">
        <w:t xml:space="preserve">        </w:t>
      </w:r>
      <w:r w:rsidR="00115796" w:rsidRPr="007A0543">
        <w:t>return</w:t>
      </w:r>
    </w:p>
    <w:p w14:paraId="1BE91358" w14:textId="44D59894" w:rsidR="00115796" w:rsidRPr="007A0543" w:rsidRDefault="00DA43EC" w:rsidP="00DA43EC">
      <w:pPr>
        <w:pStyle w:val="Cdigo"/>
        <w:ind w:left="708"/>
      </w:pPr>
      <w:r w:rsidRPr="007A0543">
        <w:t xml:space="preserve">    </w:t>
      </w:r>
      <w:r w:rsidR="00115796" w:rsidRPr="007A0543">
        <w:t>}</w:t>
      </w:r>
    </w:p>
    <w:p w14:paraId="5797C9C5" w14:textId="7D49ADEC" w:rsidR="00115796" w:rsidRPr="007A0543" w:rsidRDefault="00DA43EC" w:rsidP="00DA43EC">
      <w:pPr>
        <w:pStyle w:val="Cdigo"/>
        <w:ind w:left="708"/>
      </w:pPr>
      <w:r w:rsidRPr="007A0543">
        <w:t xml:space="preserve">    </w:t>
      </w:r>
      <w:r w:rsidR="00115796" w:rsidRPr="007A0543">
        <w:t>fmt.Printf("Decoded Struct: %+v\n", person)</w:t>
      </w:r>
    </w:p>
    <w:p w14:paraId="75246A3F" w14:textId="77777777" w:rsidR="00115796" w:rsidRPr="007A0543" w:rsidRDefault="00115796" w:rsidP="00DA43EC">
      <w:pPr>
        <w:pStyle w:val="Cdigo"/>
        <w:ind w:left="708"/>
      </w:pPr>
    </w:p>
    <w:p w14:paraId="110CF15E" w14:textId="2B3E8BAA" w:rsidR="00115796" w:rsidRPr="007A0543" w:rsidRDefault="00DA43EC" w:rsidP="00DA43EC">
      <w:pPr>
        <w:pStyle w:val="Cdigo"/>
        <w:ind w:left="708"/>
      </w:pPr>
      <w:r w:rsidRPr="007A0543">
        <w:t xml:space="preserve">    </w:t>
      </w:r>
      <w:r w:rsidR="00115796" w:rsidRPr="007A0543">
        <w:t>encodedData, err := json.Marshal(person) // Encoding Go struct into JSON data</w:t>
      </w:r>
    </w:p>
    <w:p w14:paraId="38946E01" w14:textId="4348AAF8" w:rsidR="00115796" w:rsidRPr="007A0543" w:rsidRDefault="00DA43EC" w:rsidP="00DA43EC">
      <w:pPr>
        <w:pStyle w:val="Cdigo"/>
        <w:ind w:left="708"/>
      </w:pPr>
      <w:r w:rsidRPr="007A0543">
        <w:t xml:space="preserve">    </w:t>
      </w:r>
      <w:r w:rsidR="00115796" w:rsidRPr="007A0543">
        <w:t xml:space="preserve">if err != </w:t>
      </w:r>
      <w:proofErr w:type="gramStart"/>
      <w:r w:rsidR="00115796" w:rsidRPr="007A0543">
        <w:t>nil</w:t>
      </w:r>
      <w:proofErr w:type="gramEnd"/>
      <w:r w:rsidR="00115796" w:rsidRPr="007A0543">
        <w:t xml:space="preserve"> {</w:t>
      </w:r>
    </w:p>
    <w:p w14:paraId="314CE173" w14:textId="40FC502A" w:rsidR="00115796" w:rsidRPr="007A0543" w:rsidRDefault="00DA43EC" w:rsidP="00DA43EC">
      <w:pPr>
        <w:pStyle w:val="Cdigo"/>
        <w:ind w:left="708"/>
      </w:pPr>
      <w:r w:rsidRPr="007A0543">
        <w:t xml:space="preserve">        </w:t>
      </w:r>
      <w:r w:rsidR="00115796" w:rsidRPr="007A0543">
        <w:t>fmt.Println("Error encoding JSON:", err)</w:t>
      </w:r>
    </w:p>
    <w:p w14:paraId="6D71BE62" w14:textId="0B99E65D" w:rsidR="00115796" w:rsidRPr="007A0543" w:rsidRDefault="00DA43EC" w:rsidP="00DA43EC">
      <w:pPr>
        <w:pStyle w:val="Cdigo"/>
        <w:ind w:left="708"/>
      </w:pPr>
      <w:r w:rsidRPr="007A0543">
        <w:t xml:space="preserve">        </w:t>
      </w:r>
      <w:r w:rsidR="00115796" w:rsidRPr="007A0543">
        <w:t>return</w:t>
      </w:r>
    </w:p>
    <w:p w14:paraId="3FA1ABFD" w14:textId="0568216C" w:rsidR="00115796" w:rsidRPr="007A0543" w:rsidRDefault="00DA43EC" w:rsidP="00DA43EC">
      <w:pPr>
        <w:pStyle w:val="Cdigo"/>
        <w:ind w:left="708"/>
      </w:pPr>
      <w:r w:rsidRPr="007A0543">
        <w:t xml:space="preserve">    </w:t>
      </w:r>
      <w:r w:rsidR="00115796" w:rsidRPr="007A0543">
        <w:t>}</w:t>
      </w:r>
    </w:p>
    <w:p w14:paraId="384FE273" w14:textId="75A576F6" w:rsidR="00115796" w:rsidRPr="007A0543" w:rsidRDefault="00DA43EC" w:rsidP="00DA43EC">
      <w:pPr>
        <w:pStyle w:val="Cdigo"/>
        <w:ind w:left="708"/>
      </w:pPr>
      <w:r w:rsidRPr="007A0543">
        <w:t xml:space="preserve">    </w:t>
      </w:r>
      <w:r w:rsidR="00115796" w:rsidRPr="007A0543">
        <w:t>fmt.Println("encode JSON: ", string(encodedData))</w:t>
      </w:r>
    </w:p>
    <w:p w14:paraId="6BAF31F0" w14:textId="77777777" w:rsidR="00115796" w:rsidRPr="007A0543" w:rsidRDefault="00115796" w:rsidP="00447B0C">
      <w:pPr>
        <w:pStyle w:val="Cdigo"/>
        <w:keepNext/>
        <w:ind w:left="708"/>
      </w:pPr>
      <w:r w:rsidRPr="007A0543">
        <w:t>}</w:t>
      </w:r>
    </w:p>
    <w:p w14:paraId="3B1BAE10" w14:textId="0488516D" w:rsidR="00115796" w:rsidRPr="007A0543" w:rsidRDefault="00447B0C" w:rsidP="00447B0C">
      <w:pPr>
        <w:pStyle w:val="Caption"/>
        <w:jc w:val="left"/>
      </w:pPr>
      <w:bookmarkStart w:id="44" w:name="_Toc198904716"/>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w:t>
      </w:r>
      <w:proofErr w:type="gramEnd"/>
      <w:r w:rsidRPr="007A0543">
        <w:fldChar w:fldCharType="end"/>
      </w:r>
      <w:r w:rsidRPr="007A0543">
        <w:t xml:space="preserve"> </w:t>
      </w:r>
      <w:r w:rsidR="002C5DCD" w:rsidRPr="007A0543">
        <w:t>-</w:t>
      </w:r>
      <w:r w:rsidRPr="007A0543">
        <w:t xml:space="preserve"> Example of Decoding and Encoding a User JSON in </w:t>
      </w:r>
      <w:r w:rsidR="00533A8E" w:rsidRPr="007A0543">
        <w:t>G</w:t>
      </w:r>
      <w:r w:rsidR="001B0B52" w:rsidRPr="007A0543">
        <w:t>o</w:t>
      </w:r>
      <w:bookmarkEnd w:id="44"/>
    </w:p>
    <w:p w14:paraId="3F3DF53E" w14:textId="2FA1946F" w:rsidR="00424E04" w:rsidRPr="007A0543" w:rsidRDefault="00115796" w:rsidP="00FE1B89">
      <w:pPr>
        <w:jc w:val="both"/>
      </w:pPr>
      <w:r w:rsidRPr="007A0543">
        <w:lastRenderedPageBreak/>
        <w:t>In this Go example, the Person struct defines the expected structure of the JSON object. The json.Unmarshal function</w:t>
      </w:r>
      <w:r w:rsidR="00D077DD" w:rsidRPr="007A0543">
        <w:t xml:space="preserve"> </w:t>
      </w:r>
      <w:proofErr w:type="gramStart"/>
      <w:r w:rsidRPr="007A0543">
        <w:t>is used</w:t>
      </w:r>
      <w:proofErr w:type="gramEnd"/>
      <w:r w:rsidRPr="007A0543">
        <w:t xml:space="preserve"> to parse JSON into this struct, while json.Marshal converts the struct back into a JSON string.</w:t>
      </w:r>
    </w:p>
    <w:p w14:paraId="5D8ACDCD" w14:textId="792E15B2" w:rsidR="006E0227" w:rsidRPr="007A0543" w:rsidRDefault="006E0227" w:rsidP="006E0227">
      <w:pPr>
        <w:pStyle w:val="Heading2"/>
      </w:pPr>
      <w:bookmarkStart w:id="45" w:name="_Toc796716246"/>
      <w:bookmarkStart w:id="46" w:name="_Toc198969806"/>
      <w:r w:rsidRPr="007A0543">
        <w:t>Protocol Buffers</w:t>
      </w:r>
      <w:bookmarkEnd w:id="45"/>
      <w:bookmarkEnd w:id="46"/>
    </w:p>
    <w:p w14:paraId="2A41BC30" w14:textId="65A3213F" w:rsidR="006E0227" w:rsidRPr="007A0543" w:rsidRDefault="006E0227" w:rsidP="00FE1B89">
      <w:pPr>
        <w:jc w:val="both"/>
      </w:pPr>
      <w:r w:rsidRPr="007A0543">
        <w:t xml:space="preserve">Protocol Buffers, commonly referred to as </w:t>
      </w:r>
      <w:r w:rsidR="008C5201" w:rsidRPr="007A0543">
        <w:t>Protocol Buffers</w:t>
      </w:r>
      <w:r w:rsidRPr="007A0543">
        <w:t xml:space="preserve">, </w:t>
      </w:r>
      <w:proofErr w:type="gramStart"/>
      <w:r w:rsidRPr="007A0543">
        <w:t>were initially developed</w:t>
      </w:r>
      <w:proofErr w:type="gramEnd"/>
      <w:r w:rsidRPr="007A0543">
        <w:t xml:space="preserve"> internally at Google in 2001 and released to the public in 2008. According to the official documentation, "Protocol buffers are language-neutral, platform-neutral extensible mechanisms for </w:t>
      </w:r>
      <w:r w:rsidR="009412DA">
        <w:t>serialising</w:t>
      </w:r>
      <w:r w:rsidRPr="007A0543">
        <w:t xml:space="preserve"> structured data"</w:t>
      </w:r>
      <w:r w:rsidR="002A3C56" w:rsidRPr="007A0543">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I0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
          <w:id w:val="1102299397"/>
          <w:placeholder>
            <w:docPart w:val="DefaultPlaceholder_-1854013440"/>
          </w:placeholder>
        </w:sdtPr>
        <w:sdtContent>
          <w:r w:rsidR="00B6396A" w:rsidRPr="007A0543">
            <w:rPr>
              <w:color w:val="000000"/>
            </w:rPr>
            <w:t>[24]</w:t>
          </w:r>
        </w:sdtContent>
      </w:sdt>
      <w:r w:rsidRPr="007A0543">
        <w:t xml:space="preserve">. </w:t>
      </w:r>
      <w:r w:rsidR="008C5201" w:rsidRPr="007A0543">
        <w:t>Protocol Buffers</w:t>
      </w:r>
      <w:r w:rsidRPr="007A0543">
        <w:t xml:space="preserve"> is fundamentally a binary </w:t>
      </w:r>
      <w:r w:rsidR="009412DA">
        <w:t>serialisation</w:t>
      </w:r>
      <w:r w:rsidRPr="007A0543">
        <w:t xml:space="preserve"> format that facilitates efficient and compact data exchange between applications. Its design </w:t>
      </w:r>
      <w:r w:rsidR="009412DA">
        <w:t>prioritises</w:t>
      </w:r>
      <w:r w:rsidRPr="007A0543">
        <w:t xml:space="preserve"> performance, compactness, and simplicity, making it an ideal choice for scenarios where high throughput and low latency are critical</w:t>
      </w:r>
      <w:r w:rsidR="002A3C56" w:rsidRPr="007A0543">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VdLCBbMjVdLCBbMjZdLCBbMjd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300622756"/>
          <w:placeholder>
            <w:docPart w:val="DefaultPlaceholder_-1854013440"/>
          </w:placeholder>
        </w:sdtPr>
        <w:sdtContent>
          <w:r w:rsidR="00B6396A" w:rsidRPr="007A0543">
            <w:rPr>
              <w:color w:val="000000"/>
            </w:rPr>
            <w:t>[5], [25], [26], [27]</w:t>
          </w:r>
        </w:sdtContent>
      </w:sdt>
      <w:r w:rsidRPr="007A0543">
        <w:t>.</w:t>
      </w:r>
    </w:p>
    <w:p w14:paraId="331D1A90" w14:textId="414CC252" w:rsidR="006E0227" w:rsidRPr="007A0543" w:rsidRDefault="008C5201" w:rsidP="00FE1B89">
      <w:pPr>
        <w:jc w:val="both"/>
      </w:pPr>
      <w:r w:rsidRPr="007A0543">
        <w:t>Protocol Buffers</w:t>
      </w:r>
      <w:r w:rsidR="006E0227" w:rsidRPr="007A0543">
        <w:t xml:space="preserve"> </w:t>
      </w:r>
      <w:proofErr w:type="gramStart"/>
      <w:r w:rsidR="00646483" w:rsidRPr="007A0543">
        <w:t>are</w:t>
      </w:r>
      <w:r w:rsidR="006E0227" w:rsidRPr="007A0543">
        <w:t xml:space="preserve"> extensively used</w:t>
      </w:r>
      <w:proofErr w:type="gramEnd"/>
      <w:r w:rsidR="006E0227" w:rsidRPr="007A0543">
        <w:t xml:space="preserve"> in applications such as microservices, distributed systems, and IoT</w:t>
      </w:r>
      <w:r w:rsidR="00EF63C8" w:rsidRPr="007A0543">
        <w:t xml:space="preserve"> </w:t>
      </w:r>
      <w:r w:rsidR="006E0227" w:rsidRPr="007A0543">
        <w:t>devices, where efficiency in data communication is paramount. A prominent use case is its integration with gRPC,</w:t>
      </w:r>
      <w:r w:rsidR="00EF2955" w:rsidRPr="007A0543">
        <w:t xml:space="preserve"> which is </w:t>
      </w:r>
      <w:r w:rsidR="006E0227" w:rsidRPr="007A0543">
        <w:t xml:space="preserve">a high-performance framework for inter-service communication which leverages </w:t>
      </w:r>
      <w:r w:rsidRPr="007A0543">
        <w:t>Protocol Buffers</w:t>
      </w:r>
      <w:r w:rsidR="006E0227" w:rsidRPr="007A0543">
        <w:t xml:space="preserve"> for</w:t>
      </w:r>
      <w:r w:rsidR="00EF63C8" w:rsidRPr="007A0543">
        <w:t xml:space="preserve"> </w:t>
      </w:r>
      <w:r w:rsidR="009412DA">
        <w:t>serialising</w:t>
      </w:r>
      <w:r w:rsidR="006E0227" w:rsidRPr="007A0543">
        <w:t xml:space="preserve"> and </w:t>
      </w:r>
      <w:r w:rsidR="009412DA">
        <w:t>deserialising</w:t>
      </w:r>
      <w:r w:rsidR="006E0227" w:rsidRPr="007A0543">
        <w:t xml:space="preserve"> messages. This combination enables developers to build scalable and efficient APIs and</w:t>
      </w:r>
      <w:r w:rsidR="00EF63C8" w:rsidRPr="007A0543">
        <w:t xml:space="preserve"> </w:t>
      </w:r>
      <w:r w:rsidR="006E0227" w:rsidRPr="007A0543">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hdLCBbMjh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
          <w:id w:val="1838338414"/>
          <w:placeholder>
            <w:docPart w:val="DefaultPlaceholder_-1854013440"/>
          </w:placeholder>
        </w:sdtPr>
        <w:sdtContent>
          <w:r w:rsidR="00B6396A" w:rsidRPr="007A0543">
            <w:rPr>
              <w:color w:val="000000"/>
            </w:rPr>
            <w:t>[8], [28]</w:t>
          </w:r>
        </w:sdtContent>
      </w:sdt>
      <w:r w:rsidR="006E0227" w:rsidRPr="007A0543">
        <w:t xml:space="preserve">. While </w:t>
      </w:r>
      <w:r w:rsidRPr="007A0543">
        <w:t>Protocol Buffers</w:t>
      </w:r>
      <w:r w:rsidR="006E0227" w:rsidRPr="007A0543">
        <w:t xml:space="preserve"> </w:t>
      </w:r>
      <w:proofErr w:type="gramStart"/>
      <w:r w:rsidR="00646483" w:rsidRPr="007A0543">
        <w:t>are</w:t>
      </w:r>
      <w:r w:rsidR="006E0227" w:rsidRPr="007A0543">
        <w:t xml:space="preserve"> often noted</w:t>
      </w:r>
      <w:proofErr w:type="gramEnd"/>
      <w:r w:rsidR="006E0227" w:rsidRPr="007A0543">
        <w:t xml:space="preserve"> for outperforming other </w:t>
      </w:r>
      <w:r w:rsidR="009412DA">
        <w:t>serialisation</w:t>
      </w:r>
      <w:r w:rsidR="006E0227" w:rsidRPr="007A0543">
        <w:t xml:space="preserve"> formats like XML and JSON </w:t>
      </w:r>
      <w:r w:rsidR="00EF2955" w:rsidRPr="007A0543">
        <w:t>i</w:t>
      </w:r>
      <w:r w:rsidR="00EF63C8" w:rsidRPr="007A0543">
        <w:t xml:space="preserve">n </w:t>
      </w:r>
      <w:r w:rsidR="006E0227" w:rsidRPr="007A0543">
        <w:t>terms of speed and data compactness, comparisons must consider architectural differences</w:t>
      </w:r>
      <w:r w:rsidR="009412DA">
        <w:t>.</w:t>
      </w:r>
      <w:r w:rsidR="006E0227" w:rsidRPr="007A0543">
        <w:t xml:space="preserve"> </w:t>
      </w:r>
      <w:r w:rsidR="009412DA">
        <w:t>For</w:t>
      </w:r>
      <w:r w:rsidR="006E0227" w:rsidRPr="007A0543">
        <w:t xml:space="preserve"> instance, evaluations</w:t>
      </w:r>
      <w:r w:rsidR="00EF63C8" w:rsidRPr="007A0543">
        <w:t xml:space="preserve"> </w:t>
      </w:r>
      <w:r w:rsidR="006E0227" w:rsidRPr="007A0543">
        <w:t xml:space="preserve">frequently compare </w:t>
      </w:r>
      <w:r w:rsidRPr="007A0543">
        <w:t>Protocol Buffers</w:t>
      </w:r>
      <w:r w:rsidR="006E0227" w:rsidRPr="007A0543">
        <w:t xml:space="preserve"> in gRPC-based architectures against JSON in RESTful architectures</w:t>
      </w:r>
      <w:r w:rsidR="00B51470" w:rsidRPr="007A0543">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RdLCBbMjhdLCBbMjl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
          <w:id w:val="-679821709"/>
          <w:placeholder>
            <w:docPart w:val="DefaultPlaceholder_-1854013440"/>
          </w:placeholder>
        </w:sdtPr>
        <w:sdtContent>
          <w:r w:rsidR="00B6396A" w:rsidRPr="007A0543">
            <w:rPr>
              <w:color w:val="000000"/>
            </w:rPr>
            <w:t>[4], [28], [29]</w:t>
          </w:r>
        </w:sdtContent>
      </w:sdt>
      <w:r w:rsidR="006E0227" w:rsidRPr="007A0543">
        <w:t>. Such comparisons may</w:t>
      </w:r>
      <w:r w:rsidR="00EF63C8" w:rsidRPr="007A0543">
        <w:t xml:space="preserve"> </w:t>
      </w:r>
      <w:r w:rsidR="006E0227" w:rsidRPr="007A0543">
        <w:t xml:space="preserve">introduce variability in </w:t>
      </w:r>
      <w:r w:rsidR="00646483" w:rsidRPr="007A0543">
        <w:t xml:space="preserve">the </w:t>
      </w:r>
      <w:r w:rsidR="006E0227" w:rsidRPr="007A0543">
        <w:t>results</w:t>
      </w:r>
      <w:r w:rsidR="00EF63C8" w:rsidRPr="007A0543">
        <w:t xml:space="preserve"> of certain metrics</w:t>
      </w:r>
      <w:r w:rsidR="006E0227" w:rsidRPr="007A0543">
        <w:t xml:space="preserve"> due to the intrinsic differences between the two paradigms, such as transport protocol</w:t>
      </w:r>
      <w:r w:rsidR="00EF63C8" w:rsidRPr="007A0543">
        <w:t xml:space="preserve"> </w:t>
      </w:r>
      <w:r w:rsidR="006E0227" w:rsidRPr="007A0543">
        <w:t>overhead and communication patterns.</w:t>
      </w:r>
    </w:p>
    <w:p w14:paraId="583CEDD2" w14:textId="0BFD4584" w:rsidR="00E86D88" w:rsidRPr="007A0543" w:rsidRDefault="00E86D88" w:rsidP="00E86D88">
      <w:pPr>
        <w:pStyle w:val="Heading3"/>
      </w:pPr>
      <w:bookmarkStart w:id="47" w:name="_Toc359489270"/>
      <w:bookmarkStart w:id="48" w:name="_Toc198969807"/>
      <w:r w:rsidRPr="007A0543">
        <w:t>Structure of Protocol Buffers</w:t>
      </w:r>
      <w:bookmarkEnd w:id="47"/>
      <w:bookmarkEnd w:id="48"/>
    </w:p>
    <w:p w14:paraId="27B6381E" w14:textId="504F6C93" w:rsidR="00E86D88" w:rsidRPr="007A0543" w:rsidRDefault="00E86D88" w:rsidP="00EF2955">
      <w:pPr>
        <w:jc w:val="both"/>
      </w:pPr>
      <w:r w:rsidRPr="007A0543">
        <w:t xml:space="preserve">Protocol Buffers use a schema-based </w:t>
      </w:r>
      <w:r w:rsidR="009412DA">
        <w:t>serialisation</w:t>
      </w:r>
      <w:r w:rsidRPr="007A0543">
        <w:t xml:space="preserve"> approach, meaning the data structure must </w:t>
      </w:r>
      <w:proofErr w:type="gramStart"/>
      <w:r w:rsidRPr="007A0543">
        <w:t>be explicitly defined</w:t>
      </w:r>
      <w:proofErr w:type="gramEnd"/>
      <w:r w:rsidRPr="007A0543">
        <w:t xml:space="preserve"> in a schema file with </w:t>
      </w:r>
      <w:proofErr w:type="gramStart"/>
      <w:r w:rsidR="00FA22C7" w:rsidRPr="007A0543">
        <w:t>the .proto</w:t>
      </w:r>
      <w:proofErr w:type="gramEnd"/>
      <w:r w:rsidRPr="007A0543">
        <w:t xml:space="preserve"> extension. This schema, written in </w:t>
      </w:r>
      <w:r w:rsidR="008C5201" w:rsidRPr="007A0543">
        <w:t>Protocol Buffers</w:t>
      </w:r>
      <w:r w:rsidRPr="007A0543">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t>.</w:t>
      </w:r>
      <w:r w:rsidRPr="007A0543">
        <w:t xml:space="preserve"> </w:t>
      </w:r>
      <w:r w:rsidR="009412DA">
        <w:t xml:space="preserve">The </w:t>
      </w:r>
      <w:r w:rsidRPr="007A0543">
        <w:t xml:space="preserve">following example </w:t>
      </w:r>
      <w:r w:rsidR="00EF2955" w:rsidRPr="007A0543">
        <w:t>is</w:t>
      </w:r>
      <w:r w:rsidRPr="007A0543">
        <w:t xml:space="preserve"> </w:t>
      </w:r>
      <w:proofErr w:type="gramStart"/>
      <w:r w:rsidRPr="007A0543">
        <w:t>a .proto</w:t>
      </w:r>
      <w:proofErr w:type="gramEnd"/>
      <w:r w:rsidRPr="007A0543">
        <w:t xml:space="preserve"> file </w:t>
      </w:r>
      <w:r w:rsidR="00EF2955" w:rsidRPr="007A0543">
        <w:t>that defines</w:t>
      </w:r>
      <w:r w:rsidRPr="007A0543">
        <w:t xml:space="preserve"> message types for a Person and their Address:</w:t>
      </w:r>
    </w:p>
    <w:p w14:paraId="40AA85AB" w14:textId="105EEC30" w:rsidR="00E86D88" w:rsidRPr="007A0543" w:rsidRDefault="00E86D88" w:rsidP="00E86D88">
      <w:pPr>
        <w:pStyle w:val="Cdigo"/>
      </w:pPr>
      <w:r w:rsidRPr="007A0543">
        <w:t xml:space="preserve">syntax = "proto3"; // Here is the version of the syntax if omitted proto2 </w:t>
      </w:r>
      <w:proofErr w:type="gramStart"/>
      <w:r w:rsidRPr="007A0543">
        <w:t>is assumed</w:t>
      </w:r>
      <w:proofErr w:type="gramEnd"/>
    </w:p>
    <w:p w14:paraId="68D6BB5F" w14:textId="77777777" w:rsidR="00E86D88" w:rsidRPr="007A0543" w:rsidRDefault="00E86D88" w:rsidP="00E86D88">
      <w:pPr>
        <w:pStyle w:val="Cdigo"/>
      </w:pPr>
      <w:r w:rsidRPr="007A0543">
        <w:t>message Person {</w:t>
      </w:r>
    </w:p>
    <w:p w14:paraId="10DF2BF1" w14:textId="77777777" w:rsidR="00E86D88" w:rsidRPr="007A0543" w:rsidRDefault="00E86D88" w:rsidP="00E86D88">
      <w:pPr>
        <w:pStyle w:val="Cdigo"/>
      </w:pPr>
      <w:r w:rsidRPr="007A0543">
        <w:t xml:space="preserve">    string name = </w:t>
      </w:r>
      <w:proofErr w:type="gramStart"/>
      <w:r w:rsidRPr="007A0543">
        <w:t>1;</w:t>
      </w:r>
      <w:proofErr w:type="gramEnd"/>
    </w:p>
    <w:p w14:paraId="5CA57CC3" w14:textId="77777777" w:rsidR="00E86D88" w:rsidRPr="007A0543" w:rsidRDefault="00E86D88" w:rsidP="00E86D88">
      <w:pPr>
        <w:pStyle w:val="Cdigo"/>
      </w:pPr>
      <w:r w:rsidRPr="007A0543">
        <w:t xml:space="preserve">    int32 id = </w:t>
      </w:r>
      <w:proofErr w:type="gramStart"/>
      <w:r w:rsidRPr="007A0543">
        <w:t>2;</w:t>
      </w:r>
      <w:proofErr w:type="gramEnd"/>
    </w:p>
    <w:p w14:paraId="53B0383B" w14:textId="77777777" w:rsidR="00E86D88" w:rsidRPr="007A0543" w:rsidRDefault="00E86D88" w:rsidP="00E86D88">
      <w:pPr>
        <w:pStyle w:val="Cdigo"/>
      </w:pPr>
      <w:r w:rsidRPr="007A0543">
        <w:t xml:space="preserve">    Address </w:t>
      </w:r>
      <w:proofErr w:type="spellStart"/>
      <w:r w:rsidRPr="007A0543">
        <w:t>address</w:t>
      </w:r>
      <w:proofErr w:type="spellEnd"/>
      <w:r w:rsidRPr="007A0543">
        <w:t xml:space="preserve"> = </w:t>
      </w:r>
      <w:proofErr w:type="gramStart"/>
      <w:r w:rsidRPr="007A0543">
        <w:t>3;</w:t>
      </w:r>
      <w:proofErr w:type="gramEnd"/>
    </w:p>
    <w:p w14:paraId="2A69FEC9" w14:textId="77777777" w:rsidR="00E86D88" w:rsidRPr="007A0543" w:rsidRDefault="00E86D88" w:rsidP="00E86D88">
      <w:pPr>
        <w:pStyle w:val="Cdigo"/>
      </w:pPr>
      <w:r w:rsidRPr="007A0543">
        <w:t xml:space="preserve">    repeated string phone = </w:t>
      </w:r>
      <w:proofErr w:type="gramStart"/>
      <w:r w:rsidRPr="007A0543">
        <w:t>4;</w:t>
      </w:r>
      <w:proofErr w:type="gramEnd"/>
    </w:p>
    <w:p w14:paraId="3F602635" w14:textId="77777777" w:rsidR="00E86D88" w:rsidRPr="007A0543" w:rsidRDefault="00E86D88" w:rsidP="00E86D88">
      <w:pPr>
        <w:pStyle w:val="Cdigo"/>
      </w:pPr>
      <w:r w:rsidRPr="007A0543">
        <w:t>}</w:t>
      </w:r>
    </w:p>
    <w:p w14:paraId="66A69A24" w14:textId="77777777" w:rsidR="00E86D88" w:rsidRPr="007A0543" w:rsidRDefault="00E86D88" w:rsidP="00E86D88">
      <w:pPr>
        <w:pStyle w:val="Cdigo"/>
      </w:pPr>
    </w:p>
    <w:p w14:paraId="20743D95" w14:textId="0F3E8A77" w:rsidR="00E86D88" w:rsidRPr="007A0543" w:rsidRDefault="00E86D88" w:rsidP="00E86D88">
      <w:pPr>
        <w:pStyle w:val="Cdigo"/>
      </w:pPr>
      <w:r w:rsidRPr="007A0543">
        <w:t>message Address {</w:t>
      </w:r>
    </w:p>
    <w:p w14:paraId="266B4330" w14:textId="77777777" w:rsidR="00E86D88" w:rsidRPr="007A0543" w:rsidRDefault="00E86D88" w:rsidP="00E86D88">
      <w:pPr>
        <w:pStyle w:val="Cdigo"/>
      </w:pPr>
      <w:r w:rsidRPr="007A0543">
        <w:lastRenderedPageBreak/>
        <w:t xml:space="preserve">    string street = </w:t>
      </w:r>
      <w:proofErr w:type="gramStart"/>
      <w:r w:rsidRPr="007A0543">
        <w:t>1;</w:t>
      </w:r>
      <w:proofErr w:type="gramEnd"/>
    </w:p>
    <w:p w14:paraId="3BF7DCAA" w14:textId="5E6B36EC" w:rsidR="00234E7B" w:rsidRPr="007A0543" w:rsidRDefault="00E86D88" w:rsidP="000E7347">
      <w:pPr>
        <w:pStyle w:val="Cdigo"/>
      </w:pPr>
      <w:r w:rsidRPr="007A0543">
        <w:t xml:space="preserve">    string city = </w:t>
      </w:r>
      <w:proofErr w:type="gramStart"/>
      <w:r w:rsidRPr="007A0543">
        <w:t>2;</w:t>
      </w:r>
      <w:proofErr w:type="gramEnd"/>
    </w:p>
    <w:p w14:paraId="29218305" w14:textId="59ECF8FD" w:rsidR="00E86D88" w:rsidRPr="007A0543" w:rsidRDefault="00E86D88" w:rsidP="00E43FB4">
      <w:pPr>
        <w:pStyle w:val="Cdigo"/>
        <w:keepNext/>
      </w:pPr>
      <w:r w:rsidRPr="007A0543">
        <w:t>}</w:t>
      </w:r>
    </w:p>
    <w:p w14:paraId="10D84C66" w14:textId="689BD807" w:rsidR="00E43FB4" w:rsidRPr="007A0543" w:rsidRDefault="00E43FB4" w:rsidP="00E43FB4">
      <w:pPr>
        <w:pStyle w:val="Caption"/>
        <w:jc w:val="left"/>
      </w:pPr>
      <w:bookmarkStart w:id="49" w:name="_Toc198904717"/>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3</w:t>
      </w:r>
      <w:proofErr w:type="gramEnd"/>
      <w:r w:rsidRPr="007A0543">
        <w:fldChar w:fldCharType="end"/>
      </w:r>
      <w:r w:rsidRPr="007A0543">
        <w:t xml:space="preserve"> </w:t>
      </w:r>
      <w:r w:rsidR="002C5DCD" w:rsidRPr="007A0543">
        <w:t>-</w:t>
      </w:r>
      <w:r w:rsidRPr="007A0543">
        <w:t xml:space="preserve"> Block of code from </w:t>
      </w:r>
      <w:proofErr w:type="gramStart"/>
      <w:r w:rsidRPr="007A0543">
        <w:t>a .proto</w:t>
      </w:r>
      <w:proofErr w:type="gramEnd"/>
      <w:r w:rsidRPr="007A0543">
        <w:t xml:space="preserve"> file defining a </w:t>
      </w:r>
      <w:proofErr w:type="gramStart"/>
      <w:r w:rsidR="009412DA">
        <w:t>u</w:t>
      </w:r>
      <w:r w:rsidRPr="007A0543">
        <w:t>ser</w:t>
      </w:r>
      <w:bookmarkEnd w:id="49"/>
      <w:proofErr w:type="gramEnd"/>
    </w:p>
    <w:p w14:paraId="34061E24" w14:textId="35995BFD" w:rsidR="00E86D88" w:rsidRPr="007A0543" w:rsidRDefault="00E86D88" w:rsidP="00FE1B89">
      <w:pPr>
        <w:jc w:val="both"/>
      </w:pPr>
      <w:r w:rsidRPr="007A0543">
        <w:t>In the Schema:</w:t>
      </w:r>
    </w:p>
    <w:p w14:paraId="07AABC4F" w14:textId="77777777" w:rsidR="00E86D88" w:rsidRPr="007A0543" w:rsidRDefault="00E86D88">
      <w:pPr>
        <w:pStyle w:val="ListParagraph"/>
        <w:numPr>
          <w:ilvl w:val="0"/>
          <w:numId w:val="12"/>
        </w:numPr>
        <w:jc w:val="both"/>
      </w:pPr>
      <w:r w:rsidRPr="007A0543">
        <w:t xml:space="preserve">Each Field </w:t>
      </w:r>
      <w:proofErr w:type="gramStart"/>
      <w:r w:rsidRPr="007A0543">
        <w:t>is assigned</w:t>
      </w:r>
      <w:proofErr w:type="gramEnd"/>
      <w:r w:rsidRPr="007A0543">
        <w:t xml:space="preserve"> a unique number, used as a field identifier in the binary encoding.</w:t>
      </w:r>
    </w:p>
    <w:p w14:paraId="534DE43E" w14:textId="77777777" w:rsidR="00E86D88" w:rsidRPr="007A0543" w:rsidRDefault="00E86D88">
      <w:pPr>
        <w:pStyle w:val="ListParagraph"/>
        <w:numPr>
          <w:ilvl w:val="0"/>
          <w:numId w:val="12"/>
        </w:numPr>
        <w:jc w:val="both"/>
      </w:pPr>
      <w:r w:rsidRPr="007A0543">
        <w:t>The repeated keyword indicates that a field can hold multiple values, effectively defining a list or array.</w:t>
      </w:r>
    </w:p>
    <w:p w14:paraId="3413503D" w14:textId="3DBB8100" w:rsidR="00E86D88" w:rsidRPr="007A0543" w:rsidRDefault="00E86D88">
      <w:pPr>
        <w:pStyle w:val="ListParagraph"/>
        <w:numPr>
          <w:ilvl w:val="0"/>
          <w:numId w:val="12"/>
        </w:numPr>
        <w:jc w:val="both"/>
      </w:pPr>
      <w:r w:rsidRPr="007A0543">
        <w:t>Nested message types</w:t>
      </w:r>
      <w:r w:rsidR="009412DA">
        <w:t>,</w:t>
      </w:r>
      <w:r w:rsidRPr="007A0543">
        <w:t xml:space="preserve"> such as Address within Person, allow for the definition of hierarchical data structures.</w:t>
      </w:r>
    </w:p>
    <w:p w14:paraId="1F3F19BA" w14:textId="77777777" w:rsidR="00A11FBF" w:rsidRPr="007A0543" w:rsidRDefault="00A11FBF" w:rsidP="00A11FBF"/>
    <w:p w14:paraId="5D72665C" w14:textId="73578CAF" w:rsidR="00A11FBF" w:rsidRPr="007A0543" w:rsidRDefault="008C5201" w:rsidP="00FE1B89">
      <w:pPr>
        <w:jc w:val="both"/>
      </w:pPr>
      <w:r w:rsidRPr="007A0543">
        <w:t>Protocol Buffers</w:t>
      </w:r>
      <w:r w:rsidR="00A11FBF" w:rsidRPr="007A0543">
        <w:t xml:space="preserve"> support a rich set of data types to address diverse use cases</w:t>
      </w:r>
      <w:r w:rsidR="00EF2955" w:rsidRPr="007A0543">
        <w:t xml:space="preserve">, </w:t>
      </w:r>
      <w:r w:rsidR="009412DA">
        <w:fldChar w:fldCharType="begin"/>
      </w:r>
      <w:r w:rsidR="009412DA">
        <w:instrText xml:space="preserve"> REF _Ref198971827 \h </w:instrText>
      </w:r>
      <w:r w:rsidR="009412DA">
        <w:fldChar w:fldCharType="separate"/>
      </w:r>
      <w:r w:rsidR="009412DA" w:rsidRPr="007A0543">
        <w:t>Table 1</w:t>
      </w:r>
      <w:r w:rsidR="009412DA">
        <w:fldChar w:fldCharType="end"/>
      </w:r>
      <w:r w:rsidR="00180902" w:rsidRPr="007A0543">
        <w:t xml:space="preserve"> displays</w:t>
      </w:r>
      <w:r w:rsidR="00A11FBF" w:rsidRPr="007A0543">
        <w:t xml:space="preserve"> </w:t>
      </w:r>
      <w:r w:rsidR="00180902" w:rsidRPr="007A0543">
        <w:t xml:space="preserve">the different </w:t>
      </w:r>
      <w:r w:rsidR="00A11FBF" w:rsidRPr="007A0543">
        <w:t xml:space="preserve">data types supported by </w:t>
      </w:r>
      <w:r w:rsidRPr="007A0543">
        <w:t>Protocol Buffers</w:t>
      </w:r>
      <w:r w:rsidR="00A11FBF" w:rsidRPr="007A0543">
        <w:t>:</w:t>
      </w:r>
    </w:p>
    <w:p w14:paraId="076356F7" w14:textId="5693DA9D" w:rsidR="00E43FB4" w:rsidRPr="007A0543" w:rsidRDefault="00E43FB4" w:rsidP="00E43FB4">
      <w:pPr>
        <w:pStyle w:val="Caption"/>
        <w:keepNext/>
      </w:pPr>
      <w:bookmarkStart w:id="50" w:name="_Toc198970282"/>
      <w:bookmarkStart w:id="51" w:name="_Ref198971827"/>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1</w:t>
      </w:r>
      <w:proofErr w:type="gramEnd"/>
      <w:r w:rsidR="00E9752E" w:rsidRPr="007A0543">
        <w:fldChar w:fldCharType="end"/>
      </w:r>
      <w:bookmarkEnd w:id="51"/>
      <w:r w:rsidRPr="007A0543">
        <w:t xml:space="preserve"> </w:t>
      </w:r>
      <w:r w:rsidR="002C5DCD" w:rsidRPr="007A0543">
        <w:t>-</w:t>
      </w:r>
      <w:r w:rsidRPr="007A0543">
        <w:t xml:space="preserve"> List of Types that can </w:t>
      </w:r>
      <w:proofErr w:type="gramStart"/>
      <w:r w:rsidRPr="007A0543">
        <w:t>be defined</w:t>
      </w:r>
      <w:proofErr w:type="gramEnd"/>
      <w:r w:rsidRPr="007A0543">
        <w:t xml:space="preserve"> in the .proto file</w:t>
      </w:r>
      <w:bookmarkEnd w:id="5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7A0543"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7A0543" w:rsidRDefault="00A65F0D">
            <w:pPr>
              <w:rPr>
                <w:b/>
                <w:lang w:eastAsia="pt-PT"/>
              </w:rPr>
            </w:pPr>
            <w:r w:rsidRPr="007A0543">
              <w:rPr>
                <w:b/>
                <w:lang w:eastAsia="pt-PT"/>
              </w:rPr>
              <w:t>Type</w:t>
            </w:r>
          </w:p>
        </w:tc>
        <w:tc>
          <w:tcPr>
            <w:tcW w:w="4962" w:type="dxa"/>
            <w:tcBorders>
              <w:bottom w:val="single" w:sz="12" w:space="0" w:color="000000"/>
            </w:tcBorders>
            <w:shd w:val="clear" w:color="auto" w:fill="auto"/>
          </w:tcPr>
          <w:p w14:paraId="504082B5" w14:textId="60809CD7" w:rsidR="00A65F0D" w:rsidRPr="007A0543" w:rsidRDefault="00A65F0D">
            <w:pPr>
              <w:rPr>
                <w:b/>
                <w:lang w:eastAsia="pt-PT"/>
              </w:rPr>
            </w:pPr>
            <w:r w:rsidRPr="007A0543">
              <w:rPr>
                <w:b/>
                <w:lang w:eastAsia="pt-PT"/>
              </w:rPr>
              <w:t>Description</w:t>
            </w:r>
          </w:p>
        </w:tc>
      </w:tr>
      <w:tr w:rsidR="00A65F0D" w:rsidRPr="007A0543" w14:paraId="5ECDC826" w14:textId="77777777" w:rsidTr="00A65F0D">
        <w:trPr>
          <w:trHeight w:hRule="exact" w:val="397"/>
          <w:tblHeader/>
          <w:jc w:val="center"/>
        </w:trPr>
        <w:tc>
          <w:tcPr>
            <w:tcW w:w="1119" w:type="dxa"/>
            <w:shd w:val="clear" w:color="auto" w:fill="auto"/>
          </w:tcPr>
          <w:p w14:paraId="0A9AC4BC" w14:textId="5BA7690B" w:rsidR="00A65F0D" w:rsidRPr="007A0543" w:rsidRDefault="00A65F0D">
            <w:pPr>
              <w:rPr>
                <w:lang w:eastAsia="pt-PT"/>
              </w:rPr>
            </w:pPr>
            <w:r w:rsidRPr="007A0543">
              <w:rPr>
                <w:lang w:eastAsia="pt-PT"/>
              </w:rPr>
              <w:t>double</w:t>
            </w:r>
          </w:p>
        </w:tc>
        <w:tc>
          <w:tcPr>
            <w:tcW w:w="4962" w:type="dxa"/>
            <w:shd w:val="clear" w:color="auto" w:fill="auto"/>
          </w:tcPr>
          <w:p w14:paraId="6E7A2441" w14:textId="3B591731" w:rsidR="00A65F0D" w:rsidRPr="007A0543" w:rsidRDefault="00A65F0D">
            <w:pPr>
              <w:rPr>
                <w:lang w:eastAsia="pt-PT"/>
              </w:rPr>
            </w:pPr>
            <w:r w:rsidRPr="007A0543">
              <w:rPr>
                <w:lang w:eastAsia="pt-PT"/>
              </w:rPr>
              <w:t>Double Precision floating point</w:t>
            </w:r>
          </w:p>
        </w:tc>
      </w:tr>
      <w:tr w:rsidR="00A65F0D" w:rsidRPr="007A0543" w14:paraId="6A79064E" w14:textId="77777777" w:rsidTr="00A65F0D">
        <w:trPr>
          <w:trHeight w:hRule="exact" w:val="397"/>
          <w:tblHeader/>
          <w:jc w:val="center"/>
        </w:trPr>
        <w:tc>
          <w:tcPr>
            <w:tcW w:w="1119" w:type="dxa"/>
            <w:shd w:val="clear" w:color="auto" w:fill="auto"/>
          </w:tcPr>
          <w:p w14:paraId="1784416F" w14:textId="247F76BC" w:rsidR="00A65F0D" w:rsidRPr="007A0543" w:rsidRDefault="00A65F0D">
            <w:pPr>
              <w:rPr>
                <w:lang w:eastAsia="pt-PT"/>
              </w:rPr>
            </w:pPr>
            <w:r w:rsidRPr="007A0543">
              <w:rPr>
                <w:lang w:eastAsia="pt-PT"/>
              </w:rPr>
              <w:t>float</w:t>
            </w:r>
          </w:p>
        </w:tc>
        <w:tc>
          <w:tcPr>
            <w:tcW w:w="4962" w:type="dxa"/>
            <w:shd w:val="clear" w:color="auto" w:fill="auto"/>
          </w:tcPr>
          <w:p w14:paraId="47CEFAD1" w14:textId="46EFA6CC" w:rsidR="00A65F0D" w:rsidRPr="007A0543" w:rsidRDefault="00A65F0D">
            <w:pPr>
              <w:rPr>
                <w:lang w:eastAsia="pt-PT"/>
              </w:rPr>
            </w:pPr>
            <w:r w:rsidRPr="007A0543">
              <w:rPr>
                <w:lang w:eastAsia="pt-PT"/>
              </w:rPr>
              <w:t>Single precision floating point</w:t>
            </w:r>
          </w:p>
        </w:tc>
      </w:tr>
      <w:tr w:rsidR="00A65F0D" w:rsidRPr="007A0543" w14:paraId="4153078B" w14:textId="77777777" w:rsidTr="00A65F0D">
        <w:trPr>
          <w:trHeight w:hRule="exact" w:val="397"/>
          <w:tblHeader/>
          <w:jc w:val="center"/>
        </w:trPr>
        <w:tc>
          <w:tcPr>
            <w:tcW w:w="1119" w:type="dxa"/>
            <w:shd w:val="clear" w:color="auto" w:fill="auto"/>
          </w:tcPr>
          <w:p w14:paraId="3FF3CB22" w14:textId="1BD3F9DA" w:rsidR="00A65F0D" w:rsidRPr="007A0543" w:rsidRDefault="00A65F0D">
            <w:pPr>
              <w:rPr>
                <w:lang w:eastAsia="pt-PT"/>
              </w:rPr>
            </w:pPr>
            <w:r w:rsidRPr="007A0543">
              <w:rPr>
                <w:lang w:eastAsia="pt-PT"/>
              </w:rPr>
              <w:t>int32</w:t>
            </w:r>
          </w:p>
        </w:tc>
        <w:tc>
          <w:tcPr>
            <w:tcW w:w="4962" w:type="dxa"/>
            <w:shd w:val="clear" w:color="auto" w:fill="auto"/>
          </w:tcPr>
          <w:p w14:paraId="06C4A74E" w14:textId="06EC6C6E" w:rsidR="00A65F0D" w:rsidRPr="007A0543" w:rsidRDefault="00A65F0D">
            <w:pPr>
              <w:rPr>
                <w:lang w:eastAsia="pt-PT"/>
              </w:rPr>
            </w:pPr>
            <w:r w:rsidRPr="007A0543">
              <w:rPr>
                <w:lang w:eastAsia="pt-PT"/>
              </w:rPr>
              <w:t>Signed 32-bit integer</w:t>
            </w:r>
          </w:p>
        </w:tc>
      </w:tr>
      <w:tr w:rsidR="00A65F0D" w:rsidRPr="007A0543" w14:paraId="0F7ADB90" w14:textId="77777777" w:rsidTr="00A65F0D">
        <w:trPr>
          <w:trHeight w:hRule="exact" w:val="397"/>
          <w:tblHeader/>
          <w:jc w:val="center"/>
        </w:trPr>
        <w:tc>
          <w:tcPr>
            <w:tcW w:w="1119" w:type="dxa"/>
            <w:shd w:val="clear" w:color="auto" w:fill="auto"/>
          </w:tcPr>
          <w:p w14:paraId="393034F2" w14:textId="1FA36D9A" w:rsidR="00A65F0D" w:rsidRPr="007A0543" w:rsidRDefault="00A65F0D">
            <w:pPr>
              <w:rPr>
                <w:lang w:eastAsia="pt-PT"/>
              </w:rPr>
            </w:pPr>
            <w:r w:rsidRPr="007A0543">
              <w:rPr>
                <w:lang w:eastAsia="pt-PT"/>
              </w:rPr>
              <w:t>int64</w:t>
            </w:r>
          </w:p>
        </w:tc>
        <w:tc>
          <w:tcPr>
            <w:tcW w:w="4962" w:type="dxa"/>
            <w:shd w:val="clear" w:color="auto" w:fill="auto"/>
          </w:tcPr>
          <w:p w14:paraId="096C014F" w14:textId="127CF202" w:rsidR="00A65F0D" w:rsidRPr="007A0543" w:rsidRDefault="00A65F0D">
            <w:pPr>
              <w:rPr>
                <w:lang w:eastAsia="pt-PT"/>
              </w:rPr>
            </w:pPr>
            <w:r w:rsidRPr="007A0543">
              <w:rPr>
                <w:lang w:eastAsia="pt-PT"/>
              </w:rPr>
              <w:t>Signed 64-bit integer</w:t>
            </w:r>
          </w:p>
        </w:tc>
      </w:tr>
      <w:tr w:rsidR="00A65F0D" w:rsidRPr="007A0543" w14:paraId="408A5737" w14:textId="77777777" w:rsidTr="00A65F0D">
        <w:trPr>
          <w:trHeight w:hRule="exact" w:val="397"/>
          <w:tblHeader/>
          <w:jc w:val="center"/>
        </w:trPr>
        <w:tc>
          <w:tcPr>
            <w:tcW w:w="1119" w:type="dxa"/>
            <w:shd w:val="clear" w:color="auto" w:fill="auto"/>
          </w:tcPr>
          <w:p w14:paraId="61D7FB3C" w14:textId="45744B83" w:rsidR="00A65F0D" w:rsidRPr="007A0543" w:rsidRDefault="00A65F0D">
            <w:pPr>
              <w:rPr>
                <w:lang w:eastAsia="pt-PT"/>
              </w:rPr>
            </w:pPr>
            <w:r w:rsidRPr="007A0543">
              <w:rPr>
                <w:lang w:eastAsia="pt-PT"/>
              </w:rPr>
              <w:t>uint32</w:t>
            </w:r>
          </w:p>
        </w:tc>
        <w:tc>
          <w:tcPr>
            <w:tcW w:w="4962" w:type="dxa"/>
            <w:shd w:val="clear" w:color="auto" w:fill="auto"/>
          </w:tcPr>
          <w:p w14:paraId="35CE25BB" w14:textId="2655EF00" w:rsidR="00A65F0D" w:rsidRPr="007A0543" w:rsidRDefault="00A65F0D">
            <w:pPr>
              <w:rPr>
                <w:lang w:eastAsia="pt-PT"/>
              </w:rPr>
            </w:pPr>
            <w:r w:rsidRPr="007A0543">
              <w:rPr>
                <w:lang w:eastAsia="pt-PT"/>
              </w:rPr>
              <w:t>Unsigned 32-bit integer</w:t>
            </w:r>
          </w:p>
        </w:tc>
      </w:tr>
      <w:tr w:rsidR="00A65F0D" w:rsidRPr="007A0543" w14:paraId="23343386" w14:textId="77777777" w:rsidTr="00A65F0D">
        <w:trPr>
          <w:trHeight w:hRule="exact" w:val="397"/>
          <w:tblHeader/>
          <w:jc w:val="center"/>
        </w:trPr>
        <w:tc>
          <w:tcPr>
            <w:tcW w:w="1119" w:type="dxa"/>
            <w:shd w:val="clear" w:color="auto" w:fill="auto"/>
          </w:tcPr>
          <w:p w14:paraId="1E24A44D" w14:textId="30286F40" w:rsidR="00A65F0D" w:rsidRPr="007A0543" w:rsidRDefault="00A65F0D">
            <w:pPr>
              <w:rPr>
                <w:lang w:eastAsia="pt-PT"/>
              </w:rPr>
            </w:pPr>
            <w:r w:rsidRPr="007A0543">
              <w:rPr>
                <w:lang w:eastAsia="pt-PT"/>
              </w:rPr>
              <w:t>uint64</w:t>
            </w:r>
          </w:p>
        </w:tc>
        <w:tc>
          <w:tcPr>
            <w:tcW w:w="4962" w:type="dxa"/>
            <w:shd w:val="clear" w:color="auto" w:fill="auto"/>
          </w:tcPr>
          <w:p w14:paraId="7EBFE800" w14:textId="4D533DA1" w:rsidR="00A65F0D" w:rsidRPr="007A0543" w:rsidRDefault="00A65F0D">
            <w:pPr>
              <w:rPr>
                <w:lang w:eastAsia="pt-PT"/>
              </w:rPr>
            </w:pPr>
            <w:r w:rsidRPr="007A0543">
              <w:rPr>
                <w:lang w:eastAsia="pt-PT"/>
              </w:rPr>
              <w:t>Unsigned 64-bit integer</w:t>
            </w:r>
          </w:p>
        </w:tc>
      </w:tr>
      <w:tr w:rsidR="00A65F0D" w:rsidRPr="007A0543" w14:paraId="22764B85" w14:textId="77777777" w:rsidTr="00A65F0D">
        <w:trPr>
          <w:trHeight w:hRule="exact" w:val="397"/>
          <w:tblHeader/>
          <w:jc w:val="center"/>
        </w:trPr>
        <w:tc>
          <w:tcPr>
            <w:tcW w:w="1119" w:type="dxa"/>
            <w:shd w:val="clear" w:color="auto" w:fill="auto"/>
          </w:tcPr>
          <w:p w14:paraId="71A0C233" w14:textId="0ADDEC6C" w:rsidR="00A65F0D" w:rsidRPr="007A0543" w:rsidRDefault="00A65F0D">
            <w:pPr>
              <w:rPr>
                <w:lang w:eastAsia="pt-PT"/>
              </w:rPr>
            </w:pPr>
            <w:r w:rsidRPr="007A0543">
              <w:rPr>
                <w:lang w:eastAsia="pt-PT"/>
              </w:rPr>
              <w:t>sint32</w:t>
            </w:r>
          </w:p>
        </w:tc>
        <w:tc>
          <w:tcPr>
            <w:tcW w:w="4962" w:type="dxa"/>
            <w:shd w:val="clear" w:color="auto" w:fill="auto"/>
          </w:tcPr>
          <w:p w14:paraId="3F470421" w14:textId="3D6D57B2" w:rsidR="00A65F0D" w:rsidRPr="007A0543" w:rsidRDefault="00A65F0D">
            <w:pPr>
              <w:rPr>
                <w:lang w:eastAsia="pt-PT"/>
              </w:rPr>
            </w:pPr>
            <w:r w:rsidRPr="007A0543">
              <w:rPr>
                <w:lang w:eastAsia="pt-PT"/>
              </w:rPr>
              <w:t>Signed variable-length integer</w:t>
            </w:r>
          </w:p>
        </w:tc>
      </w:tr>
      <w:tr w:rsidR="00A65F0D" w:rsidRPr="007A0543" w14:paraId="5E6759EF" w14:textId="77777777" w:rsidTr="00A65F0D">
        <w:trPr>
          <w:trHeight w:hRule="exact" w:val="397"/>
          <w:tblHeader/>
          <w:jc w:val="center"/>
        </w:trPr>
        <w:tc>
          <w:tcPr>
            <w:tcW w:w="1119" w:type="dxa"/>
            <w:shd w:val="clear" w:color="auto" w:fill="auto"/>
          </w:tcPr>
          <w:p w14:paraId="317FBB26" w14:textId="3CB319BE" w:rsidR="00A65F0D" w:rsidRPr="007A0543" w:rsidRDefault="00A65F0D">
            <w:pPr>
              <w:rPr>
                <w:lang w:eastAsia="pt-PT"/>
              </w:rPr>
            </w:pPr>
            <w:r w:rsidRPr="007A0543">
              <w:rPr>
                <w:lang w:eastAsia="pt-PT"/>
              </w:rPr>
              <w:t>sint64</w:t>
            </w:r>
          </w:p>
        </w:tc>
        <w:tc>
          <w:tcPr>
            <w:tcW w:w="4962" w:type="dxa"/>
            <w:shd w:val="clear" w:color="auto" w:fill="auto"/>
          </w:tcPr>
          <w:p w14:paraId="0C3B6A3D" w14:textId="08DB13DE" w:rsidR="00A65F0D" w:rsidRPr="007A0543" w:rsidRDefault="00A65F0D">
            <w:pPr>
              <w:rPr>
                <w:lang w:eastAsia="pt-PT"/>
              </w:rPr>
            </w:pPr>
            <w:r w:rsidRPr="007A0543">
              <w:rPr>
                <w:lang w:eastAsia="pt-PT"/>
              </w:rPr>
              <w:t>Signed variable-length integer</w:t>
            </w:r>
          </w:p>
        </w:tc>
      </w:tr>
      <w:tr w:rsidR="00A65F0D" w:rsidRPr="007A0543" w14:paraId="1CCA87F1" w14:textId="77777777" w:rsidTr="00A65F0D">
        <w:trPr>
          <w:trHeight w:hRule="exact" w:val="397"/>
          <w:tblHeader/>
          <w:jc w:val="center"/>
        </w:trPr>
        <w:tc>
          <w:tcPr>
            <w:tcW w:w="1119" w:type="dxa"/>
            <w:shd w:val="clear" w:color="auto" w:fill="auto"/>
          </w:tcPr>
          <w:p w14:paraId="45B91D0A" w14:textId="24C3B735" w:rsidR="00A65F0D" w:rsidRPr="007A0543" w:rsidRDefault="00A65F0D">
            <w:pPr>
              <w:rPr>
                <w:lang w:eastAsia="pt-PT"/>
              </w:rPr>
            </w:pPr>
            <w:r w:rsidRPr="007A0543">
              <w:rPr>
                <w:lang w:eastAsia="pt-PT"/>
              </w:rPr>
              <w:t>bool</w:t>
            </w:r>
          </w:p>
        </w:tc>
        <w:tc>
          <w:tcPr>
            <w:tcW w:w="4962" w:type="dxa"/>
            <w:shd w:val="clear" w:color="auto" w:fill="auto"/>
          </w:tcPr>
          <w:p w14:paraId="699BE5C4" w14:textId="3849D622" w:rsidR="00A65F0D" w:rsidRPr="007A0543" w:rsidRDefault="00A65F0D">
            <w:pPr>
              <w:rPr>
                <w:lang w:eastAsia="pt-PT"/>
              </w:rPr>
            </w:pPr>
            <w:r w:rsidRPr="007A0543">
              <w:rPr>
                <w:lang w:eastAsia="pt-PT"/>
              </w:rPr>
              <w:t>Boolean value</w:t>
            </w:r>
          </w:p>
        </w:tc>
      </w:tr>
      <w:tr w:rsidR="00A65F0D" w:rsidRPr="007A0543" w14:paraId="73F9600A" w14:textId="77777777" w:rsidTr="00A65F0D">
        <w:trPr>
          <w:trHeight w:hRule="exact" w:val="397"/>
          <w:tblHeader/>
          <w:jc w:val="center"/>
        </w:trPr>
        <w:tc>
          <w:tcPr>
            <w:tcW w:w="1119" w:type="dxa"/>
            <w:shd w:val="clear" w:color="auto" w:fill="auto"/>
          </w:tcPr>
          <w:p w14:paraId="6FF18D61" w14:textId="6BCB00CB" w:rsidR="00A65F0D" w:rsidRPr="007A0543" w:rsidRDefault="00A65F0D">
            <w:pPr>
              <w:rPr>
                <w:lang w:eastAsia="pt-PT"/>
              </w:rPr>
            </w:pPr>
            <w:r w:rsidRPr="007A0543">
              <w:rPr>
                <w:lang w:eastAsia="pt-PT"/>
              </w:rPr>
              <w:t>string</w:t>
            </w:r>
          </w:p>
        </w:tc>
        <w:tc>
          <w:tcPr>
            <w:tcW w:w="4962" w:type="dxa"/>
            <w:shd w:val="clear" w:color="auto" w:fill="auto"/>
          </w:tcPr>
          <w:p w14:paraId="20C9ACDD" w14:textId="0F614128" w:rsidR="00A65F0D" w:rsidRPr="007A0543" w:rsidRDefault="00A65F0D">
            <w:pPr>
              <w:rPr>
                <w:lang w:eastAsia="pt-PT"/>
              </w:rPr>
            </w:pPr>
            <w:r w:rsidRPr="007A0543">
              <w:rPr>
                <w:lang w:eastAsia="pt-PT"/>
              </w:rPr>
              <w:t>String</w:t>
            </w:r>
          </w:p>
        </w:tc>
      </w:tr>
      <w:tr w:rsidR="00A65F0D" w:rsidRPr="007A0543" w14:paraId="3A2A8B82" w14:textId="77777777" w:rsidTr="00A65F0D">
        <w:trPr>
          <w:trHeight w:hRule="exact" w:val="397"/>
          <w:tblHeader/>
          <w:jc w:val="center"/>
        </w:trPr>
        <w:tc>
          <w:tcPr>
            <w:tcW w:w="1119" w:type="dxa"/>
            <w:shd w:val="clear" w:color="auto" w:fill="auto"/>
          </w:tcPr>
          <w:p w14:paraId="6CD63763" w14:textId="7AA97E8B" w:rsidR="00A65F0D" w:rsidRPr="007A0543" w:rsidRDefault="00A65F0D">
            <w:pPr>
              <w:rPr>
                <w:lang w:eastAsia="pt-PT"/>
              </w:rPr>
            </w:pPr>
            <w:r w:rsidRPr="007A0543">
              <w:rPr>
                <w:lang w:eastAsia="pt-PT"/>
              </w:rPr>
              <w:t>bytes</w:t>
            </w:r>
          </w:p>
        </w:tc>
        <w:tc>
          <w:tcPr>
            <w:tcW w:w="4962" w:type="dxa"/>
            <w:shd w:val="clear" w:color="auto" w:fill="auto"/>
          </w:tcPr>
          <w:p w14:paraId="7117D3F0" w14:textId="1BE8A13D" w:rsidR="00A65F0D" w:rsidRPr="007A0543" w:rsidRDefault="00A65F0D">
            <w:pPr>
              <w:rPr>
                <w:lang w:eastAsia="pt-PT"/>
              </w:rPr>
            </w:pPr>
            <w:r w:rsidRPr="007A0543">
              <w:rPr>
                <w:lang w:eastAsia="pt-PT"/>
              </w:rPr>
              <w:t>Bytes</w:t>
            </w:r>
          </w:p>
        </w:tc>
      </w:tr>
      <w:tr w:rsidR="00A65F0D" w:rsidRPr="007A0543" w14:paraId="300207CA" w14:textId="77777777" w:rsidTr="00A65F0D">
        <w:trPr>
          <w:trHeight w:hRule="exact" w:val="397"/>
          <w:tblHeader/>
          <w:jc w:val="center"/>
        </w:trPr>
        <w:tc>
          <w:tcPr>
            <w:tcW w:w="1119" w:type="dxa"/>
            <w:shd w:val="clear" w:color="auto" w:fill="auto"/>
          </w:tcPr>
          <w:p w14:paraId="75F72333" w14:textId="2C48752E" w:rsidR="00A65F0D" w:rsidRPr="007A0543" w:rsidRDefault="00A65F0D">
            <w:pPr>
              <w:rPr>
                <w:lang w:eastAsia="pt-PT"/>
              </w:rPr>
            </w:pPr>
            <w:r w:rsidRPr="007A0543">
              <w:rPr>
                <w:lang w:eastAsia="pt-PT"/>
              </w:rPr>
              <w:t>fixed32</w:t>
            </w:r>
          </w:p>
        </w:tc>
        <w:tc>
          <w:tcPr>
            <w:tcW w:w="4962" w:type="dxa"/>
            <w:shd w:val="clear" w:color="auto" w:fill="auto"/>
          </w:tcPr>
          <w:p w14:paraId="250E488D" w14:textId="42DC9F92" w:rsidR="00A65F0D" w:rsidRPr="007A0543" w:rsidRDefault="00A65F0D">
            <w:pPr>
              <w:rPr>
                <w:lang w:eastAsia="pt-PT"/>
              </w:rPr>
            </w:pPr>
            <w:r w:rsidRPr="007A0543">
              <w:rPr>
                <w:lang w:eastAsia="pt-PT"/>
              </w:rPr>
              <w:t>32-bit fixed-point</w:t>
            </w:r>
          </w:p>
        </w:tc>
      </w:tr>
      <w:tr w:rsidR="00A65F0D" w:rsidRPr="007A0543" w14:paraId="55C627BC" w14:textId="77777777" w:rsidTr="00A65F0D">
        <w:trPr>
          <w:trHeight w:hRule="exact" w:val="397"/>
          <w:tblHeader/>
          <w:jc w:val="center"/>
        </w:trPr>
        <w:tc>
          <w:tcPr>
            <w:tcW w:w="1119" w:type="dxa"/>
            <w:shd w:val="clear" w:color="auto" w:fill="auto"/>
          </w:tcPr>
          <w:p w14:paraId="54DAD806" w14:textId="3A5ADE43" w:rsidR="00A65F0D" w:rsidRPr="007A0543" w:rsidRDefault="00A65F0D">
            <w:pPr>
              <w:rPr>
                <w:lang w:eastAsia="pt-PT"/>
              </w:rPr>
            </w:pPr>
            <w:r w:rsidRPr="007A0543">
              <w:rPr>
                <w:lang w:eastAsia="pt-PT"/>
              </w:rPr>
              <w:t>fixed64</w:t>
            </w:r>
          </w:p>
        </w:tc>
        <w:tc>
          <w:tcPr>
            <w:tcW w:w="4962" w:type="dxa"/>
            <w:shd w:val="clear" w:color="auto" w:fill="auto"/>
          </w:tcPr>
          <w:p w14:paraId="6A9E4B93" w14:textId="4EA73C8E" w:rsidR="00A65F0D" w:rsidRPr="007A0543" w:rsidRDefault="00A65F0D">
            <w:pPr>
              <w:rPr>
                <w:lang w:eastAsia="pt-PT"/>
              </w:rPr>
            </w:pPr>
            <w:r w:rsidRPr="007A0543">
              <w:rPr>
                <w:lang w:eastAsia="pt-PT"/>
              </w:rPr>
              <w:t>64-bit fixed point</w:t>
            </w:r>
          </w:p>
        </w:tc>
      </w:tr>
      <w:tr w:rsidR="00A65F0D" w:rsidRPr="007A0543" w14:paraId="0831A0A6" w14:textId="77777777" w:rsidTr="00A65F0D">
        <w:trPr>
          <w:trHeight w:hRule="exact" w:val="397"/>
          <w:tblHeader/>
          <w:jc w:val="center"/>
        </w:trPr>
        <w:tc>
          <w:tcPr>
            <w:tcW w:w="1119" w:type="dxa"/>
            <w:shd w:val="clear" w:color="auto" w:fill="auto"/>
          </w:tcPr>
          <w:p w14:paraId="32E747B3" w14:textId="5FE2AABF" w:rsidR="00A65F0D" w:rsidRPr="007A0543" w:rsidRDefault="00A65F0D">
            <w:pPr>
              <w:rPr>
                <w:lang w:eastAsia="pt-PT"/>
              </w:rPr>
            </w:pPr>
            <w:r w:rsidRPr="007A0543">
              <w:rPr>
                <w:lang w:eastAsia="pt-PT"/>
              </w:rPr>
              <w:t>sfixed32</w:t>
            </w:r>
          </w:p>
        </w:tc>
        <w:tc>
          <w:tcPr>
            <w:tcW w:w="4962" w:type="dxa"/>
            <w:shd w:val="clear" w:color="auto" w:fill="auto"/>
          </w:tcPr>
          <w:p w14:paraId="6DB65D99" w14:textId="328291EC" w:rsidR="00A65F0D" w:rsidRPr="007A0543" w:rsidRDefault="00A65F0D">
            <w:pPr>
              <w:rPr>
                <w:lang w:eastAsia="pt-PT"/>
              </w:rPr>
            </w:pPr>
            <w:r w:rsidRPr="007A0543">
              <w:rPr>
                <w:lang w:eastAsia="pt-PT"/>
              </w:rPr>
              <w:t>32-bit signed fixed-point</w:t>
            </w:r>
          </w:p>
        </w:tc>
      </w:tr>
      <w:tr w:rsidR="00A65F0D" w:rsidRPr="007A0543" w14:paraId="42A1CDE9" w14:textId="77777777" w:rsidTr="00A65F0D">
        <w:trPr>
          <w:trHeight w:hRule="exact" w:val="397"/>
          <w:tblHeader/>
          <w:jc w:val="center"/>
        </w:trPr>
        <w:tc>
          <w:tcPr>
            <w:tcW w:w="1119" w:type="dxa"/>
            <w:shd w:val="clear" w:color="auto" w:fill="auto"/>
          </w:tcPr>
          <w:p w14:paraId="7736D128" w14:textId="18FA61B5" w:rsidR="00A65F0D" w:rsidRPr="007A0543" w:rsidRDefault="00A65F0D">
            <w:pPr>
              <w:rPr>
                <w:lang w:eastAsia="pt-PT"/>
              </w:rPr>
            </w:pPr>
            <w:r w:rsidRPr="007A0543">
              <w:rPr>
                <w:lang w:eastAsia="pt-PT"/>
              </w:rPr>
              <w:t>sfixed64</w:t>
            </w:r>
          </w:p>
        </w:tc>
        <w:tc>
          <w:tcPr>
            <w:tcW w:w="4962" w:type="dxa"/>
            <w:shd w:val="clear" w:color="auto" w:fill="auto"/>
          </w:tcPr>
          <w:p w14:paraId="0D02E1EC" w14:textId="4C9FEACC" w:rsidR="00A65F0D" w:rsidRPr="007A0543" w:rsidRDefault="00A65F0D">
            <w:pPr>
              <w:rPr>
                <w:lang w:eastAsia="pt-PT"/>
              </w:rPr>
            </w:pPr>
            <w:r w:rsidRPr="007A0543">
              <w:rPr>
                <w:lang w:eastAsia="pt-PT"/>
              </w:rPr>
              <w:t>64-bit signed fixed-points</w:t>
            </w:r>
          </w:p>
        </w:tc>
      </w:tr>
    </w:tbl>
    <w:p w14:paraId="44A2CF55" w14:textId="4282C7D2" w:rsidR="00A11FBF" w:rsidRPr="007A0543" w:rsidRDefault="00F42AD9" w:rsidP="00FE1B89">
      <w:pPr>
        <w:jc w:val="both"/>
      </w:pPr>
      <w:r w:rsidRPr="007A0543">
        <w:t xml:space="preserve">The table depicted above shows the types that </w:t>
      </w:r>
      <w:r w:rsidR="008C5201" w:rsidRPr="007A0543">
        <w:t>Protocol Buffers</w:t>
      </w:r>
      <w:r w:rsidRPr="007A0543">
        <w:t xml:space="preserve"> supports.</w:t>
      </w:r>
    </w:p>
    <w:p w14:paraId="412D71B6" w14:textId="3E942670" w:rsidR="00F42AD9" w:rsidRPr="007A0543" w:rsidRDefault="00F42AD9" w:rsidP="00F42AD9">
      <w:pPr>
        <w:pStyle w:val="Heading3"/>
      </w:pPr>
      <w:bookmarkStart w:id="52" w:name="_Toc1102385552"/>
      <w:bookmarkStart w:id="53" w:name="_Toc198969808"/>
      <w:r w:rsidRPr="007A0543">
        <w:lastRenderedPageBreak/>
        <w:t>Schema Compilation and Code Generation</w:t>
      </w:r>
      <w:bookmarkEnd w:id="52"/>
      <w:bookmarkEnd w:id="53"/>
    </w:p>
    <w:p w14:paraId="5E425375" w14:textId="4D7506B6" w:rsidR="00F42AD9" w:rsidRPr="007A0543" w:rsidRDefault="00F42AD9" w:rsidP="00EC1A52">
      <w:pPr>
        <w:jc w:val="both"/>
      </w:pPr>
      <w:commentRangeStart w:id="54"/>
      <w:r w:rsidRPr="007A0543">
        <w:t xml:space="preserve">Once the .proto schema file </w:t>
      </w:r>
      <w:proofErr w:type="gramStart"/>
      <w:r w:rsidRPr="007A0543">
        <w:t>is created</w:t>
      </w:r>
      <w:proofErr w:type="gramEnd"/>
      <w:r w:rsidRPr="007A0543">
        <w:t xml:space="preserve">, it must </w:t>
      </w:r>
      <w:proofErr w:type="gramStart"/>
      <w:r w:rsidRPr="007A0543">
        <w:t>be compiled</w:t>
      </w:r>
      <w:proofErr w:type="gramEnd"/>
      <w:r w:rsidRPr="007A0543">
        <w:t xml:space="preserve"> using the protoc compiler, which generates language-specific code based on the schema definition</w:t>
      </w:r>
      <w:r w:rsidR="00180902" w:rsidRPr="007A0543">
        <w:t>,</w:t>
      </w:r>
      <w:r w:rsidRPr="007A0543">
        <w:t xml:space="preserve"> </w:t>
      </w:r>
      <w:r w:rsidR="00180902" w:rsidRPr="007A0543">
        <w:t>t</w:t>
      </w:r>
      <w:r w:rsidRPr="007A0543">
        <w:t xml:space="preserve">his generated code provides data structures and methods for encoding and decoding </w:t>
      </w:r>
      <w:r w:rsidR="008C5201" w:rsidRPr="007A0543">
        <w:t>Protocol Buffers</w:t>
      </w:r>
      <w:r w:rsidRPr="007A0543">
        <w:t xml:space="preserve"> messages. For example, in</w:t>
      </w:r>
      <w:r w:rsidR="00180902" w:rsidRPr="007A0543">
        <w:t xml:space="preserve"> </w:t>
      </w:r>
      <w:r w:rsidR="00533A8E" w:rsidRPr="007A0543">
        <w:t>G</w:t>
      </w:r>
      <w:r w:rsidR="001B0B52" w:rsidRPr="007A0543">
        <w:t>o,</w:t>
      </w:r>
      <w:r w:rsidRPr="007A0543">
        <w:t xml:space="preserve"> the protoc compiler produces Go structs and associated methods for interacting with the data</w:t>
      </w:r>
      <w:r w:rsidR="00180902" w:rsidRPr="007A0543">
        <w:t>, t</w:t>
      </w:r>
      <w:r w:rsidRPr="007A0543">
        <w:t>hese files typically have a .pb.go extension in Go projects.</w:t>
      </w:r>
      <w:commentRangeEnd w:id="54"/>
      <w:r w:rsidR="00F133F1" w:rsidRPr="007A0543">
        <w:rPr>
          <w:rStyle w:val="CommentReference"/>
        </w:rPr>
        <w:commentReference w:id="54"/>
      </w:r>
    </w:p>
    <w:p w14:paraId="6447B41E" w14:textId="3DA487CF" w:rsidR="0051392C" w:rsidRPr="007A0543" w:rsidRDefault="007D2C32" w:rsidP="007D2C32">
      <w:pPr>
        <w:pStyle w:val="Heading2"/>
      </w:pPr>
      <w:bookmarkStart w:id="55" w:name="_Toc1718694503"/>
      <w:bookmarkStart w:id="56" w:name="_Toc198969809"/>
      <w:r w:rsidRPr="007A0543">
        <w:t>Performance and Energy Analysis Tools</w:t>
      </w:r>
      <w:bookmarkEnd w:id="55"/>
      <w:bookmarkEnd w:id="56"/>
    </w:p>
    <w:p w14:paraId="224F8D8D" w14:textId="6DAC2B0F" w:rsidR="00EA489B" w:rsidRPr="007A0543" w:rsidRDefault="003E62D8" w:rsidP="0052691F">
      <w:pPr>
        <w:jc w:val="both"/>
      </w:pPr>
      <w:r w:rsidRPr="007A0543">
        <w:t xml:space="preserve">Using performance and energy analysis tools is imperative for assessing the efficiency and resource </w:t>
      </w:r>
      <w:r w:rsidR="009412DA">
        <w:t>utilisation</w:t>
      </w:r>
      <w:r w:rsidRPr="007A0543">
        <w:t xml:space="preserve"> of software systems. These tools allow us to observe applications under diverse workloads and operational conditions. In this dissertation, two analytical tools are employed:</w:t>
      </w:r>
      <w:r w:rsidR="000B2C77" w:rsidRPr="007A0543">
        <w:t xml:space="preserve"> Grafana</w:t>
      </w:r>
      <w:r w:rsidRPr="007A0543">
        <w:t xml:space="preserve"> </w:t>
      </w:r>
      <w:r w:rsidR="00180902" w:rsidRPr="007A0543">
        <w:t>k6</w:t>
      </w:r>
      <w:r w:rsidRPr="007A0543">
        <w:t xml:space="preserve"> and </w:t>
      </w:r>
      <w:r w:rsidR="000B2C77" w:rsidRPr="007A0543">
        <w:t>Kubernetes Efficient Power Level Exporter (Kepler)</w:t>
      </w:r>
      <w:r w:rsidR="00432D57" w:rsidRPr="007A0543">
        <w:t xml:space="preserve">. </w:t>
      </w:r>
    </w:p>
    <w:p w14:paraId="18243033" w14:textId="23465015" w:rsidR="005B3F85" w:rsidRPr="007A0543" w:rsidRDefault="00267718" w:rsidP="00EA489B">
      <w:pPr>
        <w:pStyle w:val="Heading3"/>
      </w:pPr>
      <w:bookmarkStart w:id="57" w:name="_Toc1599584488"/>
      <w:bookmarkStart w:id="58" w:name="_Toc198969810"/>
      <w:r w:rsidRPr="007A0543">
        <w:t>Grafana K6</w:t>
      </w:r>
      <w:bookmarkEnd w:id="57"/>
      <w:bookmarkEnd w:id="58"/>
    </w:p>
    <w:p w14:paraId="287A82C7" w14:textId="4291B2C5" w:rsidR="00C50C83" w:rsidRPr="007A0543" w:rsidRDefault="00267718" w:rsidP="00C50C83">
      <w:pPr>
        <w:jc w:val="both"/>
      </w:pPr>
      <w:r w:rsidRPr="007A0543">
        <w:t xml:space="preserve">Grafana k6 </w:t>
      </w:r>
      <w:r w:rsidR="00C50C83" w:rsidRPr="007A0543">
        <w:t>is a versatile, open-source performance testing tool developed to evaluate the performance and reliability of web applications and services</w:t>
      </w:r>
      <w:r w:rsidRPr="007A0543">
        <w:t>. It can s</w:t>
      </w:r>
      <w:r w:rsidR="00421B0A" w:rsidRPr="007A0543">
        <w:t>imulat</w:t>
      </w:r>
      <w:r w:rsidRPr="007A0543">
        <w:t>e</w:t>
      </w:r>
      <w:r w:rsidR="00421B0A" w:rsidRPr="007A0543">
        <w:t xml:space="preserve"> concurrent user requests to a target server</w:t>
      </w:r>
      <w:r w:rsidRPr="007A0543">
        <w:t>,</w:t>
      </w:r>
      <w:r w:rsidR="00C50C83" w:rsidRPr="007A0543">
        <w:t xml:space="preserve"> </w:t>
      </w:r>
      <w:r w:rsidRPr="007A0543">
        <w:t>enabling</w:t>
      </w:r>
      <w:r w:rsidR="00C50C83" w:rsidRPr="007A0543">
        <w:t xml:space="preserve"> developers and testers to </w:t>
      </w:r>
      <w:r w:rsidR="009412DA">
        <w:t>analyse</w:t>
      </w:r>
      <w:r w:rsidR="00C50C83" w:rsidRPr="007A0543">
        <w:t xml:space="preserve"> system </w:t>
      </w:r>
      <w:r w:rsidR="00421B0A" w:rsidRPr="007A0543">
        <w:t>behaviour</w:t>
      </w:r>
      <w:r w:rsidR="00C50C83" w:rsidRPr="007A0543">
        <w:t xml:space="preserve"> under variable load conditions. It</w:t>
      </w:r>
      <w:r w:rsidRPr="007A0543">
        <w:t xml:space="preserve"> has</w:t>
      </w:r>
      <w:r w:rsidR="00C50C83" w:rsidRPr="007A0543">
        <w:t xml:space="preserve"> support for multiple protocols, including HTTP,</w:t>
      </w:r>
      <w:r w:rsidR="00D05ACB" w:rsidRPr="007A0543">
        <w:t xml:space="preserve"> </w:t>
      </w:r>
      <w:r w:rsidR="009412DA">
        <w:t>Hypertext Transfer Protocol Secure</w:t>
      </w:r>
      <w:r w:rsidR="00D05ACB" w:rsidRPr="007A0543">
        <w:t xml:space="preserve"> (HTTPS)</w:t>
      </w:r>
      <w:r w:rsidR="00C50C83" w:rsidRPr="007A0543">
        <w:t xml:space="preserve">, and </w:t>
      </w:r>
      <w:r w:rsidR="009412DA">
        <w:t>F</w:t>
      </w:r>
      <w:r w:rsidR="00D05ACB" w:rsidRPr="007A0543">
        <w:t xml:space="preserve">ile </w:t>
      </w:r>
      <w:r w:rsidR="009412DA">
        <w:t>T</w:t>
      </w:r>
      <w:r w:rsidR="00D05ACB" w:rsidRPr="007A0543">
        <w:t xml:space="preserve">ransfer </w:t>
      </w:r>
      <w:r w:rsidR="009412DA">
        <w:t>P</w:t>
      </w:r>
      <w:r w:rsidR="00D05ACB" w:rsidRPr="007A0543">
        <w:t>rotocol (FTP)</w:t>
      </w:r>
      <w:r w:rsidR="00C50C83" w:rsidRPr="007A0543">
        <w:t xml:space="preserve">, </w:t>
      </w:r>
      <w:r w:rsidRPr="007A0543">
        <w:t>which enhances</w:t>
      </w:r>
      <w:r w:rsidR="00C50C83" w:rsidRPr="007A0543">
        <w:t xml:space="preserve"> its utility as a comprehensive </w:t>
      </w:r>
      <w:r w:rsidR="00421B0A" w:rsidRPr="007A0543">
        <w:t>performance-testing</w:t>
      </w:r>
      <w:r w:rsidR="00C50C83" w:rsidRPr="007A0543">
        <w:t xml:space="preserve"> solution.</w:t>
      </w:r>
    </w:p>
    <w:p w14:paraId="226D920E" w14:textId="3A7A34D1" w:rsidR="00C50C83" w:rsidRPr="007A0543" w:rsidRDefault="003A04B1" w:rsidP="00C50C83">
      <w:pPr>
        <w:jc w:val="both"/>
        <w:rPr>
          <w:b/>
          <w:bCs/>
        </w:rPr>
      </w:pPr>
      <w:r w:rsidRPr="007A0543">
        <w:rPr>
          <w:b/>
          <w:bCs/>
        </w:rPr>
        <w:t xml:space="preserve">Main </w:t>
      </w:r>
      <w:r w:rsidR="00C50C83" w:rsidRPr="007A0543">
        <w:rPr>
          <w:b/>
          <w:bCs/>
        </w:rPr>
        <w:t>Types of Tests:</w:t>
      </w:r>
    </w:p>
    <w:p w14:paraId="6088F1A6" w14:textId="02155CA1" w:rsidR="00C50C83" w:rsidRPr="007A0543" w:rsidRDefault="00C50C83" w:rsidP="2D7856DA">
      <w:pPr>
        <w:pStyle w:val="ListParagraph"/>
        <w:numPr>
          <w:ilvl w:val="0"/>
          <w:numId w:val="2"/>
        </w:numPr>
        <w:jc w:val="both"/>
        <w:rPr>
          <w:color w:val="000000" w:themeColor="text1"/>
        </w:rPr>
      </w:pPr>
      <w:r w:rsidRPr="007A0543">
        <w:rPr>
          <w:b/>
        </w:rPr>
        <w:t>Load Test</w:t>
      </w:r>
      <w:r w:rsidRPr="007A0543">
        <w:t xml:space="preserve">: </w:t>
      </w:r>
      <w:r w:rsidR="006C3ADA" w:rsidRPr="007A0543">
        <w:t xml:space="preserve">“Load testing focuses on the ability of a system to </w:t>
      </w:r>
      <w:proofErr w:type="gramStart"/>
      <w:r w:rsidR="006C3ADA" w:rsidRPr="007A0543">
        <w:t>handle</w:t>
      </w:r>
      <w:proofErr w:type="gramEnd"/>
      <w:r w:rsidR="006C3ADA" w:rsidRPr="007A0543">
        <w:t xml:space="preserve"> increasing levels of anticipated realistic loads resulting from transaction requests generated by controlled numbers of concurrent users or processes.”</w:t>
      </w:r>
      <w:r w:rsidR="003A04B1" w:rsidRPr="007A0543">
        <w:t xml:space="preserve"> </w:t>
      </w:r>
      <w:sdt>
        <w:sdtPr>
          <w:tag w:val="MENDELEY_CITATION_v3_eyJjaXRhdGlvbklEIjoiTUVOREVMRVlfQ0lUQVRJT05fZTI3NzgxYzUtY2E3MC00ZDRjLWI1MDYtZGU4YjQ3NjhkOGU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703525111"/>
          <w:placeholder>
            <w:docPart w:val="DefaultPlaceholder_-1854013440"/>
          </w:placeholder>
        </w:sdtPr>
        <w:sdtContent>
          <w:r w:rsidR="00B6396A" w:rsidRPr="007A0543">
            <w:t>[30]</w:t>
          </w:r>
        </w:sdtContent>
      </w:sdt>
    </w:p>
    <w:p w14:paraId="1F6F9389" w14:textId="2B02A54E" w:rsidR="005A5BDD" w:rsidRPr="007A0543" w:rsidRDefault="00C50C83" w:rsidP="2D7856DA">
      <w:pPr>
        <w:pStyle w:val="ListParagraph"/>
        <w:numPr>
          <w:ilvl w:val="0"/>
          <w:numId w:val="2"/>
        </w:numPr>
        <w:jc w:val="both"/>
        <w:rPr>
          <w:color w:val="000000" w:themeColor="text1"/>
        </w:rPr>
      </w:pPr>
      <w:r w:rsidRPr="007A0543">
        <w:rPr>
          <w:b/>
        </w:rPr>
        <w:t>Stress Test</w:t>
      </w:r>
      <w:r w:rsidRPr="007A0543">
        <w:t xml:space="preserve">: </w:t>
      </w:r>
      <w:r w:rsidR="005A5BDD" w:rsidRPr="007A0543">
        <w:t xml:space="preserve">“Stress testing focuses on the ability of a system or component to </w:t>
      </w:r>
      <w:proofErr w:type="gramStart"/>
      <w:r w:rsidR="005A5BDD" w:rsidRPr="007A0543">
        <w:t>handle</w:t>
      </w:r>
      <w:proofErr w:type="gramEnd"/>
      <w:r w:rsidR="005A5BDD" w:rsidRPr="007A0543">
        <w:t xml:space="preserve"> peak loads that are at or beyond the limits of its anticipated or specified workloads</w:t>
      </w:r>
      <w:proofErr w:type="gramStart"/>
      <w:r w:rsidR="005A5BDD" w:rsidRPr="007A0543">
        <w:t xml:space="preserve">.  </w:t>
      </w:r>
      <w:proofErr w:type="gramEnd"/>
      <w:r w:rsidR="005A5BDD" w:rsidRPr="007A0543">
        <w:t xml:space="preserve">Stress testing </w:t>
      </w:r>
      <w:proofErr w:type="gramStart"/>
      <w:r w:rsidR="005A5BDD" w:rsidRPr="007A0543">
        <w:t>is also used</w:t>
      </w:r>
      <w:proofErr w:type="gramEnd"/>
      <w:r w:rsidR="005A5BDD" w:rsidRPr="007A0543">
        <w:t xml:space="preserve"> to evaluate a system’s ability to </w:t>
      </w:r>
      <w:proofErr w:type="gramStart"/>
      <w:r w:rsidR="005A5BDD" w:rsidRPr="007A0543">
        <w:t>handle</w:t>
      </w:r>
      <w:proofErr w:type="gramEnd"/>
      <w:r w:rsidR="005A5BDD" w:rsidRPr="007A0543">
        <w:t xml:space="preserve"> reduced availability of resources such as accessible computing capacity, available bandwidth, and memory.”</w:t>
      </w:r>
      <w:r w:rsidR="00D3481B" w:rsidRPr="007A0543">
        <w:t xml:space="preserve"> </w:t>
      </w:r>
      <w:sdt>
        <w:sdtPr>
          <w:tag w:val="MENDELEY_CITATION_v3_eyJjaXRhdGlvbklEIjoiTUVOREVMRVlfQ0lUQVRJT05fMjVhOThmN2YtOGRlZS00MmVmLWE5NjYtNjkyMzQzZGFhMTYz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440221630"/>
          <w:placeholder>
            <w:docPart w:val="DefaultPlaceholder_-1854013440"/>
          </w:placeholder>
        </w:sdtPr>
        <w:sdtContent>
          <w:r w:rsidR="00B6396A" w:rsidRPr="007A0543">
            <w:t>[30]</w:t>
          </w:r>
        </w:sdtContent>
      </w:sdt>
    </w:p>
    <w:p w14:paraId="350F2B59" w14:textId="1E9A195D" w:rsidR="002E00B6" w:rsidRPr="007A0543" w:rsidRDefault="00C50C83" w:rsidP="2D7856DA">
      <w:pPr>
        <w:pStyle w:val="ListParagraph"/>
        <w:numPr>
          <w:ilvl w:val="0"/>
          <w:numId w:val="2"/>
        </w:numPr>
        <w:jc w:val="both"/>
        <w:rPr>
          <w:color w:val="000000" w:themeColor="text1"/>
        </w:rPr>
      </w:pPr>
      <w:r w:rsidRPr="007A0543">
        <w:rPr>
          <w:b/>
        </w:rPr>
        <w:t>Endurance Test</w:t>
      </w:r>
      <w:r w:rsidRPr="007A0543">
        <w:t xml:space="preserve">: </w:t>
      </w:r>
      <w:r w:rsidR="002E00B6" w:rsidRPr="007A0543">
        <w:t xml:space="preserve">“Endurance testing focuses on the stability of the system over a </w:t>
      </w:r>
      <w:proofErr w:type="gramStart"/>
      <w:r w:rsidR="002E00B6" w:rsidRPr="007A0543">
        <w:t>time frame</w:t>
      </w:r>
      <w:proofErr w:type="gramEnd"/>
      <w:r w:rsidR="002E00B6" w:rsidRPr="007A0543">
        <w:t xml:space="preserve"> specific to the system’s operational context. This type of testing verifies that there are no resource capacity problems (e.g., memory leaks, database connections, thread pools) that may eventually degrade performance and/or cause failures at breaking points.”</w:t>
      </w:r>
      <w:r w:rsidR="00D3481B" w:rsidRPr="007A0543">
        <w:t xml:space="preserve"> </w:t>
      </w:r>
      <w:sdt>
        <w:sdtPr>
          <w:tag w:val="MENDELEY_CITATION_v3_eyJjaXRhdGlvbklEIjoiTUVOREVMRVlfQ0lUQVRJT05fYzFkZTFiZDctZDVjNC00MWUzLWI4YjEtZTQ3ZTUyYjU0YjE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904910810"/>
          <w:placeholder>
            <w:docPart w:val="DefaultPlaceholder_-1854013440"/>
          </w:placeholder>
        </w:sdtPr>
        <w:sdtContent>
          <w:r w:rsidR="00B6396A" w:rsidRPr="007A0543">
            <w:t>[30]</w:t>
          </w:r>
        </w:sdtContent>
      </w:sdt>
    </w:p>
    <w:p w14:paraId="3D5C60AC" w14:textId="48413F00" w:rsidR="00C50C83" w:rsidRPr="007A0543" w:rsidRDefault="00C50C83" w:rsidP="2D7856DA">
      <w:pPr>
        <w:pStyle w:val="ListParagraph"/>
        <w:numPr>
          <w:ilvl w:val="0"/>
          <w:numId w:val="2"/>
        </w:numPr>
        <w:jc w:val="both"/>
        <w:rPr>
          <w:color w:val="000000" w:themeColor="text1"/>
        </w:rPr>
      </w:pPr>
      <w:r w:rsidRPr="007A0543">
        <w:rPr>
          <w:b/>
        </w:rPr>
        <w:t>Spike Test</w:t>
      </w:r>
      <w:r w:rsidRPr="007A0543">
        <w:t xml:space="preserve">: </w:t>
      </w:r>
      <w:r w:rsidR="00312C08" w:rsidRPr="007A0543">
        <w:t>“Spike testing focuses on the ability of a system to respond correctly to sudden bursts of peak loads and return afterwards to a steady state.”</w:t>
      </w:r>
      <w:r w:rsidR="00D3481B" w:rsidRPr="007A0543">
        <w:t xml:space="preserve"> </w:t>
      </w:r>
      <w:sdt>
        <w:sdtPr>
          <w:tag w:val="MENDELEY_CITATION_v3_eyJjaXRhdGlvbklEIjoiTUVOREVMRVlfQ0lUQVRJT05fNGM0YzlhOTgtNTMwMi00ZjI4LThkZWQtYWVmN2Q5MzE0NGQ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1677302704"/>
          <w:placeholder>
            <w:docPart w:val="DefaultPlaceholder_-1854013440"/>
          </w:placeholder>
        </w:sdtPr>
        <w:sdtContent>
          <w:r w:rsidR="00B6396A" w:rsidRPr="007A0543">
            <w:t>[30]</w:t>
          </w:r>
        </w:sdtContent>
      </w:sdt>
    </w:p>
    <w:p w14:paraId="4E027A3E" w14:textId="6B1AACC0" w:rsidR="00C50C83" w:rsidRPr="007A0543" w:rsidRDefault="00CD656D" w:rsidP="00C50C83">
      <w:pPr>
        <w:pStyle w:val="Heading3"/>
      </w:pPr>
      <w:bookmarkStart w:id="59" w:name="_Toc1485222699"/>
      <w:bookmarkStart w:id="60" w:name="_Toc198969811"/>
      <w:r w:rsidRPr="007A0543">
        <w:lastRenderedPageBreak/>
        <w:t>Kepler</w:t>
      </w:r>
      <w:bookmarkEnd w:id="59"/>
      <w:bookmarkEnd w:id="60"/>
    </w:p>
    <w:p w14:paraId="1113DD7E" w14:textId="2350C7E0" w:rsidR="00616CA7" w:rsidRPr="007A0543" w:rsidRDefault="00CD656D" w:rsidP="00CD656D">
      <w:pPr>
        <w:jc w:val="both"/>
      </w:pPr>
      <w:r w:rsidRPr="007A0543">
        <w:t xml:space="preserve">Kepler </w:t>
      </w:r>
      <w:r w:rsidR="00532F0A" w:rsidRPr="007A0543">
        <w:t>is an open-source tool designed to monitor and estimate the energy consumption of Kubernetes workloads. By leveraging technologies like extended Berkeley Packet Filter</w:t>
      </w:r>
      <w:r w:rsidR="00D00133" w:rsidRPr="007A0543">
        <w:t xml:space="preserve"> (</w:t>
      </w:r>
      <w:r w:rsidR="00B02548" w:rsidRPr="007A0543">
        <w:t>E</w:t>
      </w:r>
      <w:r w:rsidR="00D00133" w:rsidRPr="007A0543">
        <w:t>BPF)</w:t>
      </w:r>
      <w:r w:rsidR="00532F0A" w:rsidRPr="007A0543">
        <w:t xml:space="preserve"> and machine learning models, Kepler provides detailed insights into power usage at the process, container, and pod levels</w:t>
      </w:r>
      <w:r w:rsidR="007D38F6">
        <w:t>.</w:t>
      </w:r>
      <w:r w:rsidR="00267718" w:rsidRPr="007A0543">
        <w:t xml:space="preserve"> </w:t>
      </w:r>
      <w:r w:rsidR="007D38F6">
        <w:t>It</w:t>
      </w:r>
      <w:r w:rsidR="00267718" w:rsidRPr="007A0543">
        <w:t xml:space="preserve"> also </w:t>
      </w:r>
      <w:r w:rsidR="002F1638" w:rsidRPr="007A0543">
        <w:t xml:space="preserve">provides quite </w:t>
      </w:r>
      <w:proofErr w:type="gramStart"/>
      <w:r w:rsidR="002F1638" w:rsidRPr="007A0543">
        <w:t>a few</w:t>
      </w:r>
      <w:proofErr w:type="gramEnd"/>
      <w:r w:rsidR="002F1638" w:rsidRPr="007A0543">
        <w:t xml:space="preserve"> features like</w:t>
      </w:r>
      <w:r w:rsidR="002D6655" w:rsidRPr="007A0543">
        <w:t xml:space="preserve"> </w:t>
      </w:r>
      <w:sdt>
        <w:sdtPr>
          <w:rPr>
            <w:color w:val="000000"/>
          </w:rPr>
          <w:tag w:val="MENDELEY_CITATION_v3_eyJjaXRhdGlvbklEIjoiTUVOREVMRVlfQ0lUQVRJT05fODA0ZTFmMzAtOGJiZC00ZGNhLTk4YmYtYzcxM2EwYmFmYTRk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278294701"/>
          <w:placeholder>
            <w:docPart w:val="DefaultPlaceholder_-1854013440"/>
          </w:placeholder>
        </w:sdtPr>
        <w:sdtContent>
          <w:r w:rsidR="00B6396A" w:rsidRPr="007A0543">
            <w:rPr>
              <w:color w:val="000000"/>
            </w:rPr>
            <w:t>[31], [32]</w:t>
          </w:r>
        </w:sdtContent>
      </w:sdt>
      <w:r w:rsidR="002F1638" w:rsidRPr="007A0543">
        <w:t>:</w:t>
      </w:r>
    </w:p>
    <w:p w14:paraId="208258C9" w14:textId="32624DBA" w:rsidR="00D01BFF" w:rsidRPr="007A0543" w:rsidRDefault="002F1638">
      <w:pPr>
        <w:pStyle w:val="ListParagraph"/>
        <w:numPr>
          <w:ilvl w:val="0"/>
          <w:numId w:val="30"/>
        </w:numPr>
        <w:jc w:val="both"/>
      </w:pPr>
      <w:r w:rsidRPr="007A0543">
        <w:rPr>
          <w:b/>
          <w:bCs w:val="0"/>
        </w:rPr>
        <w:t xml:space="preserve">Data collection via </w:t>
      </w:r>
      <w:r w:rsidR="007D38F6">
        <w:rPr>
          <w:b/>
          <w:bCs w:val="0"/>
        </w:rPr>
        <w:t>E</w:t>
      </w:r>
      <w:r w:rsidRPr="007A0543">
        <w:rPr>
          <w:b/>
          <w:bCs w:val="0"/>
        </w:rPr>
        <w:t>BPF and Hardware Counters:</w:t>
      </w:r>
      <w:r w:rsidR="00D01BFF" w:rsidRPr="007A0543">
        <w:t xml:space="preserve"> </w:t>
      </w:r>
      <w:r w:rsidR="00E905C7" w:rsidRPr="007A0543">
        <w:t>This allows</w:t>
      </w:r>
      <w:r w:rsidR="00D01BFF" w:rsidRPr="007A0543">
        <w:t xml:space="preserve"> Kepler to </w:t>
      </w:r>
      <w:r w:rsidR="00B251B1" w:rsidRPr="007A0543">
        <w:t xml:space="preserve">directly </w:t>
      </w:r>
      <w:r w:rsidR="00061725" w:rsidRPr="007A0543">
        <w:t xml:space="preserve">collect performance metrics from the </w:t>
      </w:r>
      <w:r w:rsidR="00E905C7" w:rsidRPr="007A0543">
        <w:t>Linux</w:t>
      </w:r>
      <w:r w:rsidR="00061725" w:rsidRPr="007A0543">
        <w:t xml:space="preserve"> kernel</w:t>
      </w:r>
      <w:r w:rsidR="00267718" w:rsidRPr="007A0543">
        <w:t>,</w:t>
      </w:r>
      <w:r w:rsidR="00061725" w:rsidRPr="007A0543">
        <w:t xml:space="preserve"> and due to </w:t>
      </w:r>
      <w:r w:rsidR="007D38F6">
        <w:t>utilising</w:t>
      </w:r>
      <w:r w:rsidR="00061725" w:rsidRPr="007A0543">
        <w:t xml:space="preserve"> hardware counters, it is also capable of gathering detailed information on </w:t>
      </w:r>
      <w:r w:rsidR="00395A34" w:rsidRPr="007A0543">
        <w:t>energy consumption estimates</w:t>
      </w:r>
      <w:r w:rsidR="00DC469F" w:rsidRPr="007A0543">
        <w:t xml:space="preserve"> </w:t>
      </w:r>
      <w:sdt>
        <w:sdtPr>
          <w:tag w:val="MENDELEY_CITATION_v3_eyJjaXRhdGlvbklEIjoiTUVOREVMRVlfQ0lUQVRJT05fNzZmZDQwMGQtYTkxYy00NmFmLTg3NmYtOWI1ZjVlZTg0NzM5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2035846590"/>
          <w:placeholder>
            <w:docPart w:val="DefaultPlaceholder_-1854013440"/>
          </w:placeholder>
        </w:sdtPr>
        <w:sdtContent>
          <w:r w:rsidR="00B6396A" w:rsidRPr="007A0543">
            <w:t>[31], [32]</w:t>
          </w:r>
        </w:sdtContent>
      </w:sdt>
      <w:r w:rsidR="00395A34" w:rsidRPr="007A0543">
        <w:t>.</w:t>
      </w:r>
    </w:p>
    <w:p w14:paraId="47D894A1" w14:textId="79FE107A" w:rsidR="0036205B" w:rsidRPr="007A0543" w:rsidRDefault="0036446C">
      <w:pPr>
        <w:pStyle w:val="ListParagraph"/>
        <w:numPr>
          <w:ilvl w:val="0"/>
          <w:numId w:val="30"/>
        </w:numPr>
        <w:jc w:val="both"/>
      </w:pPr>
      <w:r w:rsidRPr="007A0543">
        <w:rPr>
          <w:b/>
          <w:bCs w:val="0"/>
        </w:rPr>
        <w:t>Real-time power consumption metrics</w:t>
      </w:r>
      <w:r w:rsidR="00910D9D" w:rsidRPr="007A0543">
        <w:rPr>
          <w:b/>
          <w:bCs w:val="0"/>
        </w:rPr>
        <w:t>:</w:t>
      </w:r>
      <w:r w:rsidR="00395A34" w:rsidRPr="007A0543">
        <w:t xml:space="preserve"> </w:t>
      </w:r>
      <w:r w:rsidR="00267718" w:rsidRPr="007A0543">
        <w:t>It</w:t>
      </w:r>
      <w:r w:rsidR="00862B04" w:rsidRPr="007A0543">
        <w:t xml:space="preserve"> can access data</w:t>
      </w:r>
      <w:r w:rsidR="00256EEA" w:rsidRPr="007A0543">
        <w:t xml:space="preserve"> from hardware components through their API </w:t>
      </w:r>
      <w:r w:rsidR="00E905C7" w:rsidRPr="007A0543">
        <w:t>to</w:t>
      </w:r>
      <w:r w:rsidR="00256EEA" w:rsidRPr="007A0543">
        <w:t xml:space="preserve"> get </w:t>
      </w:r>
      <w:r w:rsidR="00096E64" w:rsidRPr="007A0543">
        <w:t xml:space="preserve">accurate and </w:t>
      </w:r>
      <w:r w:rsidR="00E905C7" w:rsidRPr="007A0543">
        <w:t>real-time</w:t>
      </w:r>
      <w:r w:rsidR="00096E64" w:rsidRPr="007A0543">
        <w:t xml:space="preserve"> power metrics</w:t>
      </w:r>
      <w:r w:rsidR="00DC469F" w:rsidRPr="007A0543">
        <w:t xml:space="preserve"> </w:t>
      </w:r>
      <w:sdt>
        <w:sdtPr>
          <w:tag w:val="MENDELEY_CITATION_v3_eyJjaXRhdGlvbklEIjoiTUVOREVMRVlfQ0lUQVRJT05fMjU0NTgxM2UtNzkyOS00MjkxLTljOTQtNjNkYTYwOTcyNjU3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325869944"/>
          <w:placeholder>
            <w:docPart w:val="DefaultPlaceholder_-1854013440"/>
          </w:placeholder>
        </w:sdtPr>
        <w:sdtContent>
          <w:r w:rsidR="00B6396A" w:rsidRPr="007A0543">
            <w:t>[31], [32]</w:t>
          </w:r>
        </w:sdtContent>
      </w:sdt>
      <w:r w:rsidR="00096E64" w:rsidRPr="007A0543">
        <w:t>.</w:t>
      </w:r>
    </w:p>
    <w:p w14:paraId="4154F5DB" w14:textId="1748D022" w:rsidR="005B3F85" w:rsidRPr="007A0543" w:rsidRDefault="00910D9D">
      <w:pPr>
        <w:pStyle w:val="ListParagraph"/>
        <w:numPr>
          <w:ilvl w:val="0"/>
          <w:numId w:val="30"/>
        </w:numPr>
        <w:jc w:val="both"/>
      </w:pPr>
      <w:r w:rsidRPr="007A0543">
        <w:rPr>
          <w:b/>
          <w:bCs w:val="0"/>
        </w:rPr>
        <w:t>Power consumption attribution</w:t>
      </w:r>
      <w:r w:rsidR="00096E64" w:rsidRPr="007A0543">
        <w:rPr>
          <w:b/>
          <w:bCs w:val="0"/>
        </w:rPr>
        <w:t>:</w:t>
      </w:r>
      <w:r w:rsidR="00271279" w:rsidRPr="007A0543">
        <w:t xml:space="preserve"> </w:t>
      </w:r>
      <w:r w:rsidR="00267718" w:rsidRPr="007A0543">
        <w:t>It</w:t>
      </w:r>
      <w:r w:rsidR="00CD57E4" w:rsidRPr="007A0543">
        <w:t xml:space="preserve"> </w:t>
      </w:r>
      <w:r w:rsidR="00267718" w:rsidRPr="007A0543">
        <w:t>applies to</w:t>
      </w:r>
      <w:r w:rsidR="00CD57E4" w:rsidRPr="007A0543">
        <w:t xml:space="preserve"> the ratio power model to a</w:t>
      </w:r>
      <w:r w:rsidR="00C022CF" w:rsidRPr="007A0543">
        <w:t>t</w:t>
      </w:r>
      <w:r w:rsidR="00CD57E4" w:rsidRPr="007A0543">
        <w:t>tribute power usage</w:t>
      </w:r>
      <w:r w:rsidR="00C022CF" w:rsidRPr="007A0543">
        <w:t xml:space="preserve"> to individual processes. This model calculates </w:t>
      </w:r>
      <w:r w:rsidR="000A74A8" w:rsidRPr="007A0543">
        <w:t xml:space="preserve">the proportion of a process’s resource </w:t>
      </w:r>
      <w:r w:rsidR="007D38F6">
        <w:t>utilisation</w:t>
      </w:r>
      <w:r w:rsidR="000A74A8" w:rsidRPr="007A0543">
        <w:t xml:space="preserve"> relative to the entire </w:t>
      </w:r>
      <w:r w:rsidR="00267718" w:rsidRPr="007A0543">
        <w:t>system</w:t>
      </w:r>
      <w:r w:rsidR="00CE1DA9" w:rsidRPr="007A0543">
        <w:t xml:space="preserve">. As such, </w:t>
      </w:r>
      <w:r w:rsidR="002839E2" w:rsidRPr="007A0543">
        <w:t xml:space="preserve">by mapping process IDs to container and pod </w:t>
      </w:r>
      <w:r w:rsidR="007C23D6" w:rsidRPr="007A0543">
        <w:t xml:space="preserve">identifiers, Kepler </w:t>
      </w:r>
      <w:r w:rsidR="00FD02A5" w:rsidRPr="007A0543">
        <w:t>can</w:t>
      </w:r>
      <w:r w:rsidR="007C23D6" w:rsidRPr="007A0543">
        <w:t xml:space="preserve"> aggregate power consumption metrics, providing insight at various levels of the Kubernetes hierarchy.</w:t>
      </w:r>
    </w:p>
    <w:p w14:paraId="3E68447A" w14:textId="7BC86106" w:rsidR="005C2F53" w:rsidRPr="007A0543" w:rsidRDefault="00B9371B" w:rsidP="002A2A07">
      <w:pPr>
        <w:sectPr w:rsidR="005C2F53" w:rsidRPr="007A0543" w:rsidSect="000B4B63">
          <w:pgSz w:w="11906" w:h="16838"/>
          <w:pgMar w:top="1985" w:right="1474" w:bottom="1418" w:left="1985" w:header="709" w:footer="709" w:gutter="0"/>
          <w:cols w:space="708"/>
          <w:titlePg/>
          <w:docGrid w:linePitch="360"/>
        </w:sectPr>
      </w:pPr>
      <w:r w:rsidRPr="007A0543">
        <w:br w:type="page"/>
      </w:r>
    </w:p>
    <w:p w14:paraId="604B8CA5" w14:textId="6E7D5459" w:rsidR="00F42AD9" w:rsidRPr="007A0543" w:rsidRDefault="00F42AD9" w:rsidP="00F42AD9">
      <w:pPr>
        <w:pStyle w:val="Heading1"/>
      </w:pPr>
      <w:bookmarkStart w:id="61" w:name="_Toc22518853"/>
      <w:bookmarkStart w:id="62" w:name="_Toc198969812"/>
      <w:r w:rsidRPr="007A0543">
        <w:lastRenderedPageBreak/>
        <w:t>Planning</w:t>
      </w:r>
      <w:bookmarkEnd w:id="61"/>
      <w:bookmarkEnd w:id="62"/>
    </w:p>
    <w:p w14:paraId="37352F19" w14:textId="5F848098" w:rsidR="00557E3A" w:rsidRPr="007A0543" w:rsidRDefault="00557E3A" w:rsidP="001E3279">
      <w:pPr>
        <w:jc w:val="both"/>
      </w:pPr>
      <w:r w:rsidRPr="007A0543">
        <w:t xml:space="preserve">The current chapter </w:t>
      </w:r>
      <w:r w:rsidR="005B3444" w:rsidRPr="007A0543">
        <w:t xml:space="preserve">describes </w:t>
      </w:r>
      <w:r w:rsidRPr="007A0543">
        <w:t xml:space="preserve">the </w:t>
      </w:r>
      <w:r w:rsidR="00C16F2D" w:rsidRPr="007A0543">
        <w:t xml:space="preserve">project planning, which will be crucial to finishing the project on time and having palpable dates to define what has already </w:t>
      </w:r>
      <w:proofErr w:type="gramStart"/>
      <w:r w:rsidR="00C16F2D" w:rsidRPr="007A0543">
        <w:t>been done</w:t>
      </w:r>
      <w:proofErr w:type="gramEnd"/>
      <w:r w:rsidR="00C16F2D" w:rsidRPr="007A0543">
        <w:t xml:space="preserve"> and what needs to </w:t>
      </w:r>
      <w:proofErr w:type="gramStart"/>
      <w:r w:rsidR="00C16F2D" w:rsidRPr="007A0543">
        <w:t>be done</w:t>
      </w:r>
      <w:proofErr w:type="gramEnd"/>
      <w:r w:rsidR="00303997" w:rsidRPr="007A0543">
        <w:t>.</w:t>
      </w:r>
    </w:p>
    <w:p w14:paraId="507424FF" w14:textId="1A97D749" w:rsidR="00F42AD9" w:rsidRPr="007A0543" w:rsidRDefault="00DB064C" w:rsidP="00DB064C">
      <w:pPr>
        <w:pStyle w:val="Heading2"/>
      </w:pPr>
      <w:bookmarkStart w:id="63" w:name="_Toc185056310"/>
      <w:bookmarkStart w:id="64" w:name="_Toc198969813"/>
      <w:r w:rsidRPr="007A0543">
        <w:t>Project Charter</w:t>
      </w:r>
      <w:bookmarkEnd w:id="63"/>
      <w:bookmarkEnd w:id="64"/>
    </w:p>
    <w:p w14:paraId="543C68CD" w14:textId="6BA0FE03" w:rsidR="00303997" w:rsidRPr="007A0543" w:rsidRDefault="00303997" w:rsidP="001E3279">
      <w:pPr>
        <w:jc w:val="both"/>
      </w:pPr>
      <w:r w:rsidRPr="007A0543">
        <w:t>The project charter is a living document that should represent the brief planning of the project.</w:t>
      </w:r>
    </w:p>
    <w:p w14:paraId="5D381CE8" w14:textId="1C95AE79" w:rsidR="00DB064C" w:rsidRPr="007A0543" w:rsidRDefault="00DB064C" w:rsidP="00DB064C">
      <w:pPr>
        <w:pStyle w:val="Heading3"/>
      </w:pPr>
      <w:bookmarkStart w:id="65" w:name="_Toc1827189777"/>
      <w:bookmarkStart w:id="66" w:name="_Toc198969814"/>
      <w:commentRangeStart w:id="67"/>
      <w:r w:rsidRPr="007A0543">
        <w:t>Stakeholders</w:t>
      </w:r>
      <w:commentRangeEnd w:id="67"/>
      <w:r w:rsidR="00F54145" w:rsidRPr="007A0543">
        <w:rPr>
          <w:rStyle w:val="CommentReference"/>
        </w:rPr>
        <w:commentReference w:id="67"/>
      </w:r>
      <w:bookmarkEnd w:id="65"/>
      <w:bookmarkEnd w:id="66"/>
    </w:p>
    <w:p w14:paraId="32EBF5AC" w14:textId="4F8EE7E6" w:rsidR="00BF1463" w:rsidRPr="007A0543" w:rsidRDefault="00C1445C" w:rsidP="00C1445C">
      <w:pPr>
        <w:jc w:val="both"/>
      </w:pPr>
      <w:r w:rsidRPr="007A0543">
        <w:t xml:space="preserve">This project provides valuable insights for </w:t>
      </w:r>
      <w:r w:rsidR="00C16F2D" w:rsidRPr="007A0543">
        <w:t xml:space="preserve">diverse </w:t>
      </w:r>
      <w:r w:rsidRPr="007A0543">
        <w:t xml:space="preserve">stakeholders, who may benefit in </w:t>
      </w:r>
      <w:proofErr w:type="gramStart"/>
      <w:r w:rsidR="007D38F6" w:rsidRPr="007A0543">
        <w:t>several</w:t>
      </w:r>
      <w:proofErr w:type="gramEnd"/>
      <w:r w:rsidR="007D38F6" w:rsidRPr="007A0543">
        <w:t xml:space="preserve"> ways</w:t>
      </w:r>
      <w:r w:rsidRPr="007A0543">
        <w:t xml:space="preserve"> from the knowledge presented. Table 2 outlines the defined stakeholders</w:t>
      </w:r>
      <w:r w:rsidR="00D0364D" w:rsidRPr="007A0543">
        <w:t>.</w:t>
      </w:r>
    </w:p>
    <w:p w14:paraId="0658DC79" w14:textId="75ECA626" w:rsidR="00C432EB" w:rsidRPr="007A0543" w:rsidRDefault="00C432EB" w:rsidP="00C432EB">
      <w:pPr>
        <w:pStyle w:val="Caption"/>
        <w:keepNext/>
      </w:pPr>
      <w:bookmarkStart w:id="68" w:name="_Toc198970283"/>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2</w:t>
      </w:r>
      <w:proofErr w:type="gramEnd"/>
      <w:r w:rsidR="00E9752E" w:rsidRPr="007A0543">
        <w:fldChar w:fldCharType="end"/>
      </w:r>
      <w:r w:rsidRPr="007A0543">
        <w:t xml:space="preserve"> </w:t>
      </w:r>
      <w:r w:rsidR="002C5DCD" w:rsidRPr="007A0543">
        <w:t>-</w:t>
      </w:r>
      <w:r w:rsidRPr="007A0543">
        <w:t xml:space="preserve"> Power and interest matrix</w:t>
      </w:r>
      <w:bookmarkEnd w:id="6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7A0543"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7A0543" w:rsidRDefault="00303997">
            <w:pPr>
              <w:rPr>
                <w:b/>
                <w:lang w:eastAsia="pt-PT"/>
              </w:rPr>
            </w:pPr>
            <w:r w:rsidRPr="007A0543">
              <w:rPr>
                <w:b/>
                <w:lang w:eastAsia="pt-PT"/>
              </w:rPr>
              <w:t>Name</w:t>
            </w:r>
          </w:p>
        </w:tc>
        <w:tc>
          <w:tcPr>
            <w:tcW w:w="1520" w:type="dxa"/>
            <w:tcBorders>
              <w:bottom w:val="single" w:sz="12" w:space="0" w:color="000000"/>
            </w:tcBorders>
            <w:shd w:val="clear" w:color="auto" w:fill="auto"/>
          </w:tcPr>
          <w:p w14:paraId="171E7543" w14:textId="265914B6" w:rsidR="00303997" w:rsidRPr="007A0543" w:rsidRDefault="00303997">
            <w:pPr>
              <w:rPr>
                <w:b/>
                <w:lang w:eastAsia="pt-PT"/>
              </w:rPr>
            </w:pPr>
            <w:r w:rsidRPr="007A0543">
              <w:rPr>
                <w:b/>
                <w:lang w:eastAsia="pt-PT"/>
              </w:rPr>
              <w:t>Power</w:t>
            </w:r>
          </w:p>
        </w:tc>
        <w:tc>
          <w:tcPr>
            <w:tcW w:w="1315" w:type="dxa"/>
            <w:tcBorders>
              <w:bottom w:val="single" w:sz="12" w:space="0" w:color="000000"/>
            </w:tcBorders>
          </w:tcPr>
          <w:p w14:paraId="0685481C" w14:textId="495D2EE8" w:rsidR="00303997" w:rsidRPr="007A0543" w:rsidRDefault="00303997">
            <w:pPr>
              <w:rPr>
                <w:b/>
                <w:lang w:eastAsia="pt-PT"/>
              </w:rPr>
            </w:pPr>
            <w:r w:rsidRPr="007A0543">
              <w:rPr>
                <w:b/>
                <w:lang w:eastAsia="pt-PT"/>
              </w:rPr>
              <w:t>Interest</w:t>
            </w:r>
          </w:p>
        </w:tc>
      </w:tr>
      <w:tr w:rsidR="00303997" w:rsidRPr="007A0543" w14:paraId="156F00E5" w14:textId="77777777" w:rsidTr="00C432EB">
        <w:trPr>
          <w:trHeight w:hRule="exact" w:val="397"/>
          <w:tblHeader/>
          <w:jc w:val="center"/>
        </w:trPr>
        <w:tc>
          <w:tcPr>
            <w:tcW w:w="2679" w:type="dxa"/>
            <w:shd w:val="clear" w:color="auto" w:fill="auto"/>
          </w:tcPr>
          <w:p w14:paraId="30DD766A" w14:textId="4F02EE91" w:rsidR="00303997" w:rsidRPr="007A0543" w:rsidRDefault="00303997">
            <w:pPr>
              <w:rPr>
                <w:lang w:eastAsia="pt-PT"/>
              </w:rPr>
            </w:pPr>
            <w:r w:rsidRPr="007A0543">
              <w:rPr>
                <w:lang w:eastAsia="pt-PT"/>
              </w:rPr>
              <w:t>Developers</w:t>
            </w:r>
          </w:p>
        </w:tc>
        <w:tc>
          <w:tcPr>
            <w:tcW w:w="1520" w:type="dxa"/>
            <w:shd w:val="clear" w:color="auto" w:fill="auto"/>
          </w:tcPr>
          <w:p w14:paraId="3B1496D3" w14:textId="0034F856" w:rsidR="00303997" w:rsidRPr="007A0543" w:rsidRDefault="00303997">
            <w:pPr>
              <w:rPr>
                <w:lang w:eastAsia="pt-PT"/>
              </w:rPr>
            </w:pPr>
            <w:r w:rsidRPr="007A0543">
              <w:rPr>
                <w:lang w:eastAsia="pt-PT"/>
              </w:rPr>
              <w:t>Low</w:t>
            </w:r>
          </w:p>
        </w:tc>
        <w:tc>
          <w:tcPr>
            <w:tcW w:w="1315" w:type="dxa"/>
          </w:tcPr>
          <w:p w14:paraId="1FEB0016" w14:textId="50860210" w:rsidR="00303997" w:rsidRPr="007A0543" w:rsidRDefault="00303997">
            <w:pPr>
              <w:rPr>
                <w:lang w:eastAsia="pt-PT"/>
              </w:rPr>
            </w:pPr>
            <w:r w:rsidRPr="007A0543">
              <w:rPr>
                <w:lang w:eastAsia="pt-PT"/>
              </w:rPr>
              <w:t>Medium</w:t>
            </w:r>
          </w:p>
        </w:tc>
      </w:tr>
      <w:tr w:rsidR="00303997" w:rsidRPr="007A0543" w14:paraId="31AC23AE" w14:textId="77777777" w:rsidTr="00C432EB">
        <w:trPr>
          <w:trHeight w:hRule="exact" w:val="751"/>
          <w:tblHeader/>
          <w:jc w:val="center"/>
        </w:trPr>
        <w:tc>
          <w:tcPr>
            <w:tcW w:w="2679" w:type="dxa"/>
            <w:shd w:val="clear" w:color="auto" w:fill="auto"/>
          </w:tcPr>
          <w:p w14:paraId="5E820DCF" w14:textId="1F773DB3" w:rsidR="00303997" w:rsidRPr="007A0543" w:rsidRDefault="00303997">
            <w:pPr>
              <w:rPr>
                <w:lang w:eastAsia="pt-PT"/>
              </w:rPr>
            </w:pPr>
            <w:r w:rsidRPr="007A0543">
              <w:rPr>
                <w:lang w:eastAsia="pt-PT"/>
              </w:rPr>
              <w:t>Software development companies</w:t>
            </w:r>
          </w:p>
        </w:tc>
        <w:tc>
          <w:tcPr>
            <w:tcW w:w="1520" w:type="dxa"/>
            <w:shd w:val="clear" w:color="auto" w:fill="auto"/>
          </w:tcPr>
          <w:p w14:paraId="3E589604" w14:textId="5749D1E6" w:rsidR="00303997" w:rsidRPr="007A0543" w:rsidRDefault="00303997">
            <w:pPr>
              <w:rPr>
                <w:lang w:eastAsia="pt-PT"/>
              </w:rPr>
            </w:pPr>
            <w:r w:rsidRPr="007A0543">
              <w:rPr>
                <w:lang w:eastAsia="pt-PT"/>
              </w:rPr>
              <w:t>Medium</w:t>
            </w:r>
          </w:p>
        </w:tc>
        <w:tc>
          <w:tcPr>
            <w:tcW w:w="1315" w:type="dxa"/>
          </w:tcPr>
          <w:p w14:paraId="677FECCB" w14:textId="75982CEA" w:rsidR="00303997" w:rsidRPr="007A0543" w:rsidRDefault="00303997">
            <w:pPr>
              <w:rPr>
                <w:lang w:eastAsia="pt-PT"/>
              </w:rPr>
            </w:pPr>
            <w:r w:rsidRPr="007A0543">
              <w:rPr>
                <w:lang w:eastAsia="pt-PT"/>
              </w:rPr>
              <w:t>High</w:t>
            </w:r>
          </w:p>
        </w:tc>
      </w:tr>
      <w:tr w:rsidR="00303997" w:rsidRPr="007A0543" w14:paraId="3803BD21" w14:textId="77777777" w:rsidTr="00C432EB">
        <w:trPr>
          <w:trHeight w:hRule="exact" w:val="397"/>
          <w:tblHeader/>
          <w:jc w:val="center"/>
        </w:trPr>
        <w:tc>
          <w:tcPr>
            <w:tcW w:w="2679" w:type="dxa"/>
            <w:shd w:val="clear" w:color="auto" w:fill="auto"/>
          </w:tcPr>
          <w:p w14:paraId="33E18E52" w14:textId="601BDC25" w:rsidR="00303997" w:rsidRPr="007A0543" w:rsidRDefault="00303997">
            <w:pPr>
              <w:rPr>
                <w:lang w:eastAsia="pt-PT"/>
              </w:rPr>
            </w:pPr>
            <w:r w:rsidRPr="007A0543">
              <w:rPr>
                <w:lang w:eastAsia="pt-PT"/>
              </w:rPr>
              <w:t>Students</w:t>
            </w:r>
          </w:p>
        </w:tc>
        <w:tc>
          <w:tcPr>
            <w:tcW w:w="1520" w:type="dxa"/>
            <w:shd w:val="clear" w:color="auto" w:fill="auto"/>
          </w:tcPr>
          <w:p w14:paraId="6F1DBDE5" w14:textId="42B5F076" w:rsidR="00303997" w:rsidRPr="007A0543" w:rsidRDefault="00303997">
            <w:pPr>
              <w:rPr>
                <w:lang w:eastAsia="pt-PT"/>
              </w:rPr>
            </w:pPr>
            <w:r w:rsidRPr="007A0543">
              <w:rPr>
                <w:lang w:eastAsia="pt-PT"/>
              </w:rPr>
              <w:t>Low</w:t>
            </w:r>
          </w:p>
        </w:tc>
        <w:tc>
          <w:tcPr>
            <w:tcW w:w="1315" w:type="dxa"/>
          </w:tcPr>
          <w:p w14:paraId="630AFFC9" w14:textId="0DD4DEC5" w:rsidR="00303997" w:rsidRPr="007A0543" w:rsidRDefault="00303997">
            <w:pPr>
              <w:rPr>
                <w:lang w:eastAsia="pt-PT"/>
              </w:rPr>
            </w:pPr>
            <w:r w:rsidRPr="007A0543">
              <w:rPr>
                <w:lang w:eastAsia="pt-PT"/>
              </w:rPr>
              <w:t>Medium</w:t>
            </w:r>
          </w:p>
        </w:tc>
      </w:tr>
      <w:tr w:rsidR="00303997" w:rsidRPr="007A0543" w14:paraId="5771B025" w14:textId="77777777" w:rsidTr="00C432EB">
        <w:trPr>
          <w:trHeight w:hRule="exact" w:val="397"/>
          <w:tblHeader/>
          <w:jc w:val="center"/>
        </w:trPr>
        <w:tc>
          <w:tcPr>
            <w:tcW w:w="2679" w:type="dxa"/>
            <w:shd w:val="clear" w:color="auto" w:fill="auto"/>
          </w:tcPr>
          <w:p w14:paraId="027B5F2D" w14:textId="3C325A1E" w:rsidR="00303997" w:rsidRPr="007A0543" w:rsidRDefault="00303997">
            <w:pPr>
              <w:rPr>
                <w:lang w:eastAsia="pt-PT"/>
              </w:rPr>
            </w:pPr>
            <w:r w:rsidRPr="007A0543">
              <w:rPr>
                <w:lang w:eastAsia="pt-PT"/>
              </w:rPr>
              <w:t>Researchers</w:t>
            </w:r>
          </w:p>
        </w:tc>
        <w:tc>
          <w:tcPr>
            <w:tcW w:w="1520" w:type="dxa"/>
            <w:shd w:val="clear" w:color="auto" w:fill="auto"/>
          </w:tcPr>
          <w:p w14:paraId="51FF0010" w14:textId="7EA99245" w:rsidR="00303997" w:rsidRPr="007A0543" w:rsidRDefault="00303997">
            <w:pPr>
              <w:rPr>
                <w:lang w:eastAsia="pt-PT"/>
              </w:rPr>
            </w:pPr>
            <w:r w:rsidRPr="007A0543">
              <w:rPr>
                <w:lang w:eastAsia="pt-PT"/>
              </w:rPr>
              <w:t>High</w:t>
            </w:r>
          </w:p>
        </w:tc>
        <w:tc>
          <w:tcPr>
            <w:tcW w:w="1315" w:type="dxa"/>
          </w:tcPr>
          <w:p w14:paraId="3EB240EE" w14:textId="6EDF463E" w:rsidR="00303997" w:rsidRPr="007A0543" w:rsidRDefault="00303997">
            <w:pPr>
              <w:rPr>
                <w:lang w:eastAsia="pt-PT"/>
              </w:rPr>
            </w:pPr>
            <w:r w:rsidRPr="007A0543">
              <w:t>High</w:t>
            </w:r>
          </w:p>
        </w:tc>
      </w:tr>
      <w:tr w:rsidR="00C432EB" w:rsidRPr="007A0543" w14:paraId="07B2665E" w14:textId="77777777" w:rsidTr="00C432EB">
        <w:trPr>
          <w:trHeight w:hRule="exact" w:val="397"/>
          <w:tblHeader/>
          <w:jc w:val="center"/>
        </w:trPr>
        <w:tc>
          <w:tcPr>
            <w:tcW w:w="2679" w:type="dxa"/>
            <w:shd w:val="clear" w:color="auto" w:fill="auto"/>
          </w:tcPr>
          <w:p w14:paraId="55D88014" w14:textId="4F7680BA" w:rsidR="00C432EB" w:rsidRPr="007A0543" w:rsidRDefault="00C432EB">
            <w:pPr>
              <w:rPr>
                <w:lang w:eastAsia="pt-PT"/>
              </w:rPr>
            </w:pPr>
            <w:r w:rsidRPr="007A0543">
              <w:rPr>
                <w:lang w:eastAsia="pt-PT"/>
              </w:rPr>
              <w:t>Advisor</w:t>
            </w:r>
          </w:p>
        </w:tc>
        <w:tc>
          <w:tcPr>
            <w:tcW w:w="1520" w:type="dxa"/>
            <w:shd w:val="clear" w:color="auto" w:fill="auto"/>
          </w:tcPr>
          <w:p w14:paraId="6DB66ED5" w14:textId="1E58D421" w:rsidR="00C432EB" w:rsidRPr="007A0543" w:rsidRDefault="00C432EB">
            <w:pPr>
              <w:rPr>
                <w:lang w:eastAsia="pt-PT"/>
              </w:rPr>
            </w:pPr>
            <w:r w:rsidRPr="007A0543">
              <w:rPr>
                <w:lang w:eastAsia="pt-PT"/>
              </w:rPr>
              <w:t>High</w:t>
            </w:r>
          </w:p>
        </w:tc>
        <w:tc>
          <w:tcPr>
            <w:tcW w:w="1315" w:type="dxa"/>
          </w:tcPr>
          <w:p w14:paraId="0AC6CCFB" w14:textId="2B761B42" w:rsidR="00C432EB" w:rsidRPr="007A0543" w:rsidRDefault="00C432EB">
            <w:r w:rsidRPr="007A0543">
              <w:t>High</w:t>
            </w:r>
          </w:p>
        </w:tc>
      </w:tr>
    </w:tbl>
    <w:p w14:paraId="483D3A91" w14:textId="0F5E671E" w:rsidR="00303997" w:rsidRPr="007A0543" w:rsidRDefault="001304A5" w:rsidP="001E3279">
      <w:pPr>
        <w:jc w:val="both"/>
      </w:pPr>
      <w:r w:rsidRPr="007A0543">
        <w:t>Stakeholder Roles:</w:t>
      </w:r>
    </w:p>
    <w:p w14:paraId="0F23A2F9" w14:textId="719054D0" w:rsidR="001304A5" w:rsidRPr="007A0543" w:rsidRDefault="001304A5">
      <w:pPr>
        <w:pStyle w:val="ListParagraph"/>
        <w:numPr>
          <w:ilvl w:val="0"/>
          <w:numId w:val="22"/>
        </w:numPr>
        <w:jc w:val="both"/>
      </w:pPr>
      <w:r w:rsidRPr="007A0543">
        <w:t>Developers</w:t>
      </w:r>
      <w:r w:rsidR="0097078D" w:rsidRPr="007A0543">
        <w:t xml:space="preserve">: Developers benefit from the project’s insights into </w:t>
      </w:r>
      <w:r w:rsidR="007D38F6">
        <w:t>serialisation</w:t>
      </w:r>
      <w:r w:rsidR="0097078D" w:rsidRPr="007A0543">
        <w:t xml:space="preserve"> technologies, enabling them to make better technical decisions</w:t>
      </w:r>
      <w:r w:rsidR="007D38F6">
        <w:t>.</w:t>
      </w:r>
    </w:p>
    <w:p w14:paraId="4B89C026" w14:textId="77777777" w:rsidR="007C7D13" w:rsidRPr="007A0543" w:rsidRDefault="007C7D13">
      <w:pPr>
        <w:pStyle w:val="ListParagraph"/>
        <w:numPr>
          <w:ilvl w:val="0"/>
          <w:numId w:val="22"/>
        </w:numPr>
        <w:jc w:val="both"/>
      </w:pPr>
      <w:r w:rsidRPr="007A0543">
        <w:lastRenderedPageBreak/>
        <w:t>Software Development Companies: These companies aim to reduce costs and improve performance. The findings may influence their decisions about adopting Protocol Buffers within REST architecture.</w:t>
      </w:r>
    </w:p>
    <w:p w14:paraId="7E9D3FA7" w14:textId="77777777" w:rsidR="007C7D13" w:rsidRPr="007A0543" w:rsidRDefault="007C7D13">
      <w:pPr>
        <w:pStyle w:val="ListParagraph"/>
        <w:numPr>
          <w:ilvl w:val="0"/>
          <w:numId w:val="22"/>
        </w:numPr>
        <w:jc w:val="both"/>
      </w:pPr>
      <w:r w:rsidRPr="007A0543">
        <w:t>Students: The project will serve as a valuable learning resource, helping students learn more about serialization and the impact it has on a software system.</w:t>
      </w:r>
    </w:p>
    <w:p w14:paraId="719FDF4D" w14:textId="77777777" w:rsidR="007C7D13" w:rsidRPr="007A0543" w:rsidRDefault="007C7D13">
      <w:pPr>
        <w:pStyle w:val="ListParagraph"/>
        <w:numPr>
          <w:ilvl w:val="0"/>
          <w:numId w:val="22"/>
        </w:numPr>
        <w:jc w:val="both"/>
      </w:pPr>
      <w:r w:rsidRPr="007A0543">
        <w:t>Researchers: The findings may inspire further academic studies.</w:t>
      </w:r>
    </w:p>
    <w:p w14:paraId="52DA81CD" w14:textId="0E27D3F7" w:rsidR="00C14D65" w:rsidRPr="007A0543" w:rsidRDefault="007C7D13">
      <w:pPr>
        <w:pStyle w:val="ListParagraph"/>
        <w:numPr>
          <w:ilvl w:val="0"/>
          <w:numId w:val="22"/>
        </w:numPr>
        <w:jc w:val="both"/>
      </w:pPr>
      <w:r w:rsidRPr="007A0543">
        <w:t>Advisor: The advisor will ensure the project aligns with academic standards, providing guidance and assistance in overcoming challenges.</w:t>
      </w:r>
    </w:p>
    <w:p w14:paraId="4DCAD46B" w14:textId="319C11C6" w:rsidR="00DB064C" w:rsidRPr="007A0543" w:rsidRDefault="00DB064C" w:rsidP="00DB064C">
      <w:pPr>
        <w:pStyle w:val="Heading3"/>
      </w:pPr>
      <w:bookmarkStart w:id="69" w:name="_Toc283338805"/>
      <w:bookmarkStart w:id="70" w:name="_Toc198969815"/>
      <w:r w:rsidRPr="007A0543">
        <w:t>Scope</w:t>
      </w:r>
      <w:bookmarkEnd w:id="69"/>
      <w:r w:rsidR="00E45DAF" w:rsidRPr="007A0543">
        <w:t>, Objectives</w:t>
      </w:r>
      <w:bookmarkEnd w:id="70"/>
    </w:p>
    <w:p w14:paraId="1B1B8AF0" w14:textId="74EB3C3B" w:rsidR="0060724E" w:rsidRPr="007A0543" w:rsidRDefault="007C7D13" w:rsidP="2D7856DA">
      <w:pPr>
        <w:jc w:val="both"/>
      </w:pPr>
      <w:r w:rsidRPr="007A0543">
        <w:t>Nowadays</w:t>
      </w:r>
      <w:r w:rsidR="000F71FF">
        <w:t>,</w:t>
      </w:r>
      <w:r w:rsidRPr="007A0543">
        <w:t xml:space="preserve"> in software engineering, the efficiency of data </w:t>
      </w:r>
      <w:r w:rsidR="000F71FF">
        <w:t>serialisation</w:t>
      </w:r>
      <w:r w:rsidRPr="007A0543">
        <w:t xml:space="preserve"> has a direct influence on the performance of REST architectures</w:t>
      </w:r>
      <w:r w:rsidR="000F71FF">
        <w:t>.</w:t>
      </w:r>
      <w:r w:rsidRPr="007A0543">
        <w:t xml:space="preserve"> JSON, as the dominant </w:t>
      </w:r>
      <w:r w:rsidR="000F71FF">
        <w:t>serialisation</w:t>
      </w:r>
      <w:r w:rsidRPr="007A0543">
        <w:t xml:space="preserve"> format, </w:t>
      </w:r>
      <w:proofErr w:type="gramStart"/>
      <w:r w:rsidRPr="007A0543">
        <w:t>is highly regarded</w:t>
      </w:r>
      <w:proofErr w:type="gramEnd"/>
      <w:r w:rsidRPr="007A0543">
        <w:t xml:space="preserve"> for its simplicity and human readability. However, it has </w:t>
      </w:r>
      <w:proofErr w:type="gramStart"/>
      <w:r w:rsidRPr="007A0543">
        <w:t>some</w:t>
      </w:r>
      <w:proofErr w:type="gramEnd"/>
      <w:r w:rsidRPr="007A0543">
        <w:t xml:space="preserve"> performance issues, such as larger payloads and slower parsing, making it less suitable for resource-constrained or high-throughput scenarios. On the other hand, </w:t>
      </w:r>
      <w:r w:rsidR="008C5201" w:rsidRPr="007A0543">
        <w:t>Protocol Buffers</w:t>
      </w:r>
      <w:r w:rsidRPr="007A0543">
        <w:t xml:space="preserve"> is a schema-driven binary </w:t>
      </w:r>
      <w:r w:rsidR="000F71FF">
        <w:t>serialisation</w:t>
      </w:r>
      <w:r w:rsidRPr="007A0543">
        <w:t xml:space="preserve"> format, </w:t>
      </w:r>
      <w:r w:rsidR="000F71FF" w:rsidRPr="007A0543">
        <w:t>which</w:t>
      </w:r>
      <w:r w:rsidRPr="007A0543">
        <w:t xml:space="preserve"> offers significant performance advantages like reduced payload sizes, improved parsing speeds, and </w:t>
      </w:r>
      <w:r w:rsidR="000F71FF">
        <w:t>optimised</w:t>
      </w:r>
      <w:r w:rsidRPr="007A0543">
        <w:t xml:space="preserve"> resource consumptio</w:t>
      </w:r>
      <w:r w:rsidR="179FBC2D" w:rsidRPr="007A0543">
        <w:t>n</w:t>
      </w:r>
      <w:r w:rsidR="000F71FF">
        <w:t>.</w:t>
      </w:r>
      <w:r w:rsidR="1D958D02" w:rsidRPr="007A0543">
        <w:t xml:space="preserve"> </w:t>
      </w:r>
      <w:proofErr w:type="gramStart"/>
      <w:r w:rsidR="000F71FF">
        <w:t>S</w:t>
      </w:r>
      <w:r w:rsidR="1D958D02" w:rsidRPr="007A0543">
        <w:t>ome of</w:t>
      </w:r>
      <w:proofErr w:type="gramEnd"/>
      <w:r w:rsidR="1D958D02" w:rsidRPr="007A0543">
        <w:t xml:space="preserve"> the problems </w:t>
      </w:r>
      <w:r w:rsidR="000F71FF">
        <w:t>with</w:t>
      </w:r>
      <w:r w:rsidR="1D958D02" w:rsidRPr="007A0543">
        <w:t xml:space="preserve"> </w:t>
      </w:r>
      <w:r w:rsidR="008C5201" w:rsidRPr="007A0543">
        <w:t>Protocol Buffers</w:t>
      </w:r>
      <w:r w:rsidR="1D958D02" w:rsidRPr="007A0543">
        <w:t xml:space="preserve"> </w:t>
      </w:r>
      <w:proofErr w:type="gramStart"/>
      <w:r w:rsidR="1D958D02" w:rsidRPr="007A0543">
        <w:t>are often connected</w:t>
      </w:r>
      <w:proofErr w:type="gramEnd"/>
      <w:r w:rsidR="1D958D02" w:rsidRPr="007A0543">
        <w:t xml:space="preserve"> to their readability and complexity.</w:t>
      </w:r>
    </w:p>
    <w:p w14:paraId="33D9BC45" w14:textId="1C4602B0" w:rsidR="00DB064C" w:rsidRPr="007A0543" w:rsidRDefault="007C7D13" w:rsidP="00474A87">
      <w:pPr>
        <w:jc w:val="both"/>
      </w:pPr>
      <w:r w:rsidRPr="007A0543">
        <w:t xml:space="preserve">With the increased demand for scalable systems, information like energy efficiency and high performance </w:t>
      </w:r>
      <w:r w:rsidR="000F71FF">
        <w:t>is</w:t>
      </w:r>
      <w:r w:rsidRPr="007A0543">
        <w:t xml:space="preserve"> crucial for microservices and IoT applications, as such</w:t>
      </w:r>
      <w:r w:rsidR="00AC6EEF" w:rsidRPr="007A0543">
        <w:t>,</w:t>
      </w:r>
      <w:r w:rsidRPr="007A0543">
        <w:t xml:space="preserve"> obtaining insights on how </w:t>
      </w:r>
      <w:r w:rsidR="000F71FF">
        <w:t>serialisation</w:t>
      </w:r>
      <w:r w:rsidRPr="007A0543">
        <w:t xml:space="preserve"> formats might influence these aspects in a system is important. Furthermore, </w:t>
      </w:r>
      <w:r w:rsidR="00405961" w:rsidRPr="007A0543">
        <w:t>the</w:t>
      </w:r>
      <w:r w:rsidRPr="007A0543">
        <w:t xml:space="preserve"> research explo</w:t>
      </w:r>
      <w:r w:rsidR="00405961" w:rsidRPr="007A0543">
        <w:t>res</w:t>
      </w:r>
      <w:r w:rsidRPr="007A0543">
        <w:t xml:space="preserve"> the trade-offs between JSON and </w:t>
      </w:r>
      <w:r w:rsidR="008C5201" w:rsidRPr="007A0543">
        <w:t>Protocol Buffers</w:t>
      </w:r>
      <w:r w:rsidRPr="007A0543">
        <w:t xml:space="preserve"> within REST architectures, additionally</w:t>
      </w:r>
      <w:r w:rsidR="00405961" w:rsidRPr="007A0543">
        <w:t>,</w:t>
      </w:r>
      <w:r w:rsidRPr="007A0543">
        <w:t xml:space="preserve"> </w:t>
      </w:r>
      <w:r w:rsidR="00405961" w:rsidRPr="007A0543">
        <w:t>it analyses</w:t>
      </w:r>
      <w:r w:rsidRPr="007A0543">
        <w:t xml:space="preserve"> key metrics, such as latency, resource usage, and energy efficiency</w:t>
      </w:r>
      <w:r w:rsidR="000F71FF">
        <w:t>,</w:t>
      </w:r>
      <w:r w:rsidRPr="007A0543">
        <w:t xml:space="preserve"> </w:t>
      </w:r>
      <w:r w:rsidR="00405961" w:rsidRPr="007A0543">
        <w:t>giving</w:t>
      </w:r>
      <w:r w:rsidRPr="007A0543">
        <w:t xml:space="preserve"> the necessary insights to </w:t>
      </w:r>
      <w:r w:rsidR="000F71FF">
        <w:t>optimise</w:t>
      </w:r>
      <w:r w:rsidRPr="007A0543">
        <w:t xml:space="preserve"> communication in software systems.</w:t>
      </w:r>
    </w:p>
    <w:p w14:paraId="02E4E614" w14:textId="11EA4E7C" w:rsidR="00F06833" w:rsidRPr="007A0543" w:rsidRDefault="00F06833" w:rsidP="00C44B70">
      <w:pPr>
        <w:jc w:val="both"/>
      </w:pPr>
      <w:r w:rsidRPr="007A0543">
        <w:t xml:space="preserve">The primary objective of this thesis is to perform a comprehensive evaluation of Protocol Buffers in REST architectures and </w:t>
      </w:r>
      <w:r w:rsidR="00405961" w:rsidRPr="007A0543">
        <w:t xml:space="preserve">compare key metrics </w:t>
      </w:r>
      <w:r w:rsidRPr="007A0543">
        <w:t>against JSON</w:t>
      </w:r>
      <w:r w:rsidR="00405961" w:rsidRPr="007A0543">
        <w:t>, these metrics are:</w:t>
      </w:r>
    </w:p>
    <w:p w14:paraId="225B2D7D" w14:textId="270D9C1C" w:rsidR="00F06833" w:rsidRPr="007A0543" w:rsidRDefault="00F06833">
      <w:pPr>
        <w:numPr>
          <w:ilvl w:val="0"/>
          <w:numId w:val="31"/>
        </w:numPr>
        <w:jc w:val="both"/>
      </w:pPr>
      <w:r w:rsidRPr="007A0543">
        <w:rPr>
          <w:b/>
          <w:bCs/>
        </w:rPr>
        <w:t>Performance</w:t>
      </w:r>
      <w:r w:rsidRPr="007A0543">
        <w:t xml:space="preserve">: </w:t>
      </w:r>
      <w:r w:rsidR="000F71FF">
        <w:t>Analyse</w:t>
      </w:r>
      <w:r w:rsidR="000C46B8" w:rsidRPr="007A0543">
        <w:t xml:space="preserve"> the </w:t>
      </w:r>
      <w:r w:rsidR="00056819" w:rsidRPr="007A0543">
        <w:t xml:space="preserve">response time and </w:t>
      </w:r>
      <w:r w:rsidR="000C46B8" w:rsidRPr="007A0543">
        <w:t>throughput for both formats.</w:t>
      </w:r>
    </w:p>
    <w:p w14:paraId="1EECCBF0" w14:textId="34AD0559" w:rsidR="00F06833" w:rsidRPr="007A0543" w:rsidRDefault="00F06833">
      <w:pPr>
        <w:numPr>
          <w:ilvl w:val="0"/>
          <w:numId w:val="31"/>
        </w:numPr>
        <w:jc w:val="both"/>
      </w:pPr>
      <w:r w:rsidRPr="007A0543">
        <w:rPr>
          <w:b/>
          <w:bCs/>
        </w:rPr>
        <w:t>Scalability</w:t>
      </w:r>
      <w:r w:rsidRPr="007A0543">
        <w:t xml:space="preserve">: </w:t>
      </w:r>
      <w:r w:rsidR="00857882" w:rsidRPr="007A0543">
        <w:t>See</w:t>
      </w:r>
      <w:r w:rsidRPr="007A0543">
        <w:t xml:space="preserve"> how well each format performs under </w:t>
      </w:r>
      <w:r w:rsidR="00857882" w:rsidRPr="007A0543">
        <w:t>different</w:t>
      </w:r>
      <w:r w:rsidRPr="007A0543">
        <w:t xml:space="preserve"> loads and data sizes.</w:t>
      </w:r>
    </w:p>
    <w:p w14:paraId="7D587127" w14:textId="520777C9" w:rsidR="00F06833" w:rsidRPr="007A0543" w:rsidRDefault="00F06833">
      <w:pPr>
        <w:numPr>
          <w:ilvl w:val="0"/>
          <w:numId w:val="31"/>
        </w:numPr>
        <w:jc w:val="both"/>
      </w:pPr>
      <w:r w:rsidRPr="007A0543">
        <w:rPr>
          <w:b/>
          <w:bCs/>
        </w:rPr>
        <w:t>Energy Consumption</w:t>
      </w:r>
      <w:r w:rsidRPr="007A0543">
        <w:t xml:space="preserve">: </w:t>
      </w:r>
      <w:r w:rsidR="00857882" w:rsidRPr="007A0543">
        <w:t xml:space="preserve">View </w:t>
      </w:r>
      <w:r w:rsidR="00056819" w:rsidRPr="007A0543">
        <w:t xml:space="preserve">the </w:t>
      </w:r>
      <w:r w:rsidR="00857882" w:rsidRPr="007A0543">
        <w:t xml:space="preserve">energy </w:t>
      </w:r>
      <w:r w:rsidR="000F71FF">
        <w:t>utilisation</w:t>
      </w:r>
      <w:r w:rsidR="00857882" w:rsidRPr="007A0543">
        <w:t xml:space="preserve"> during </w:t>
      </w:r>
      <w:r w:rsidR="000F71FF">
        <w:t>serialisation</w:t>
      </w:r>
      <w:r w:rsidR="00857882" w:rsidRPr="007A0543">
        <w:t xml:space="preserve"> and deserialization.</w:t>
      </w:r>
    </w:p>
    <w:p w14:paraId="530C0FBD" w14:textId="0AF20762" w:rsidR="00474A87" w:rsidRPr="007A0543" w:rsidRDefault="00DA0188" w:rsidP="00C44B70">
      <w:pPr>
        <w:jc w:val="both"/>
      </w:pPr>
      <w:r w:rsidRPr="007A0543">
        <w:t xml:space="preserve">These insights </w:t>
      </w:r>
      <w:proofErr w:type="gramStart"/>
      <w:r w:rsidRPr="007A0543">
        <w:t>are intended</w:t>
      </w:r>
      <w:proofErr w:type="gramEnd"/>
      <w:r w:rsidRPr="007A0543">
        <w:t xml:space="preserve"> to assist developers and architects with actionable advice on whether to use Protocol Buffers in RESTful apps</w:t>
      </w:r>
      <w:r w:rsidR="00F06833" w:rsidRPr="007A0543">
        <w:t>.</w:t>
      </w:r>
    </w:p>
    <w:p w14:paraId="004FA823" w14:textId="0380057C" w:rsidR="0060724E" w:rsidRPr="007A0543" w:rsidRDefault="00474A87" w:rsidP="00474A87">
      <w:r w:rsidRPr="007A0543">
        <w:br w:type="page"/>
      </w:r>
    </w:p>
    <w:p w14:paraId="082CA1C8" w14:textId="46F1AB2F" w:rsidR="00DB064C" w:rsidRPr="007A0543" w:rsidRDefault="00DB064C" w:rsidP="00DB064C">
      <w:pPr>
        <w:pStyle w:val="Heading3"/>
      </w:pPr>
      <w:bookmarkStart w:id="71" w:name="_Toc1396032494"/>
      <w:bookmarkStart w:id="72" w:name="_Toc198969816"/>
      <w:r w:rsidRPr="007A0543">
        <w:lastRenderedPageBreak/>
        <w:t>Benefits</w:t>
      </w:r>
      <w:bookmarkEnd w:id="71"/>
      <w:bookmarkEnd w:id="72"/>
    </w:p>
    <w:p w14:paraId="19264AC4" w14:textId="261D0AED" w:rsidR="0060724E" w:rsidRPr="007A0543" w:rsidRDefault="0060724E" w:rsidP="00C44B70">
      <w:pPr>
        <w:jc w:val="both"/>
      </w:pPr>
      <w:r w:rsidRPr="007A0543">
        <w:t xml:space="preserve">The benefits </w:t>
      </w:r>
      <w:r w:rsidR="00474A87" w:rsidRPr="007A0543">
        <w:t xml:space="preserve">of </w:t>
      </w:r>
      <w:r w:rsidR="00BA645E" w:rsidRPr="007A0543">
        <w:t>the current research are:</w:t>
      </w:r>
    </w:p>
    <w:p w14:paraId="29D3CBAB" w14:textId="265BA37C" w:rsidR="00BA645E" w:rsidRPr="007A0543" w:rsidRDefault="00BA645E">
      <w:pPr>
        <w:pStyle w:val="ListParagraph"/>
        <w:numPr>
          <w:ilvl w:val="0"/>
          <w:numId w:val="21"/>
        </w:numPr>
        <w:jc w:val="both"/>
      </w:pPr>
      <w:r w:rsidRPr="007A0543">
        <w:rPr>
          <w:b/>
          <w:bCs w:val="0"/>
        </w:rPr>
        <w:t>Cost Reduction:</w:t>
      </w:r>
      <w:r w:rsidRPr="007A0543">
        <w:t xml:space="preserve"> </w:t>
      </w:r>
      <w:r w:rsidR="00F06833" w:rsidRPr="007A0543">
        <w:rPr>
          <w:rFonts w:asciiTheme="minorHAnsi" w:eastAsiaTheme="minorEastAsia" w:hAnsiTheme="minorHAnsi" w:cstheme="minorBidi"/>
          <w:bCs w:val="0"/>
          <w:color w:val="auto"/>
        </w:rPr>
        <w:t xml:space="preserve">If </w:t>
      </w:r>
      <w:r w:rsidR="008C5201" w:rsidRPr="007A0543">
        <w:rPr>
          <w:rFonts w:asciiTheme="minorHAnsi" w:eastAsiaTheme="minorEastAsia" w:hAnsiTheme="minorHAnsi" w:cstheme="minorBidi"/>
          <w:bCs w:val="0"/>
          <w:color w:val="auto"/>
        </w:rPr>
        <w:t>Protocol Buffers</w:t>
      </w:r>
      <w:r w:rsidR="00F06833" w:rsidRPr="007A0543">
        <w:rPr>
          <w:rFonts w:asciiTheme="minorHAnsi" w:eastAsiaTheme="minorEastAsia" w:hAnsiTheme="minorHAnsi" w:cstheme="minorBidi"/>
          <w:bCs w:val="0"/>
          <w:color w:val="auto"/>
        </w:rPr>
        <w:t xml:space="preserve"> demonstrates lower energy consumption or </w:t>
      </w:r>
      <w:r w:rsidR="006C3195" w:rsidRPr="007A0543">
        <w:rPr>
          <w:rFonts w:asciiTheme="minorHAnsi" w:eastAsiaTheme="minorEastAsia" w:hAnsiTheme="minorHAnsi" w:cstheme="minorBidi"/>
          <w:bCs w:val="0"/>
          <w:color w:val="auto"/>
        </w:rPr>
        <w:t>faster performance</w:t>
      </w:r>
      <w:r w:rsidR="00F06833" w:rsidRPr="007A0543">
        <w:rPr>
          <w:rFonts w:asciiTheme="minorHAnsi" w:eastAsiaTheme="minorEastAsia" w:hAnsiTheme="minorHAnsi" w:cstheme="minorBidi"/>
          <w:bCs w:val="0"/>
          <w:color w:val="auto"/>
        </w:rPr>
        <w:t>, this could translate into reduced bandwidth and operational costs</w:t>
      </w:r>
      <w:r w:rsidRPr="007A0543">
        <w:rPr>
          <w:rFonts w:asciiTheme="minorHAnsi" w:eastAsiaTheme="minorEastAsia" w:hAnsiTheme="minorHAnsi" w:cstheme="minorBidi"/>
          <w:bCs w:val="0"/>
          <w:color w:val="auto"/>
        </w:rPr>
        <w:t>.</w:t>
      </w:r>
    </w:p>
    <w:p w14:paraId="7680A540" w14:textId="4E6BBCC0" w:rsidR="00BA645E" w:rsidRPr="007A0543" w:rsidRDefault="00975BD8">
      <w:pPr>
        <w:pStyle w:val="ListParagraph"/>
        <w:numPr>
          <w:ilvl w:val="0"/>
          <w:numId w:val="21"/>
        </w:numPr>
        <w:jc w:val="both"/>
      </w:pPr>
      <w:r w:rsidRPr="007A0543">
        <w:rPr>
          <w:b/>
          <w:bCs w:val="0"/>
        </w:rPr>
        <w:t>Improved</w:t>
      </w:r>
      <w:r w:rsidR="00BA645E" w:rsidRPr="007A0543">
        <w:rPr>
          <w:b/>
          <w:bCs w:val="0"/>
        </w:rPr>
        <w:t xml:space="preserve"> </w:t>
      </w:r>
      <w:r w:rsidRPr="007A0543">
        <w:rPr>
          <w:b/>
          <w:bCs w:val="0"/>
        </w:rPr>
        <w:t>A</w:t>
      </w:r>
      <w:r w:rsidR="00BA645E" w:rsidRPr="007A0543">
        <w:rPr>
          <w:b/>
          <w:bCs w:val="0"/>
        </w:rPr>
        <w:t xml:space="preserve">pplication </w:t>
      </w:r>
      <w:r w:rsidRPr="007A0543">
        <w:rPr>
          <w:b/>
          <w:bCs w:val="0"/>
        </w:rPr>
        <w:t>P</w:t>
      </w:r>
      <w:r w:rsidR="00BA645E" w:rsidRPr="007A0543">
        <w:rPr>
          <w:b/>
          <w:bCs w:val="0"/>
        </w:rPr>
        <w:t>erformance:</w:t>
      </w:r>
      <w:r w:rsidR="00BA645E" w:rsidRPr="007A0543">
        <w:t xml:space="preserve"> </w:t>
      </w:r>
      <w:r w:rsidRPr="007A0543">
        <w:rPr>
          <w:rFonts w:asciiTheme="minorHAnsi" w:eastAsiaTheme="minorEastAsia" w:hAnsiTheme="minorHAnsi" w:cstheme="minorBidi"/>
          <w:bCs w:val="0"/>
          <w:color w:val="auto"/>
        </w:rPr>
        <w:t xml:space="preserve">Faster </w:t>
      </w:r>
      <w:r w:rsidR="003E732C">
        <w:rPr>
          <w:rFonts w:asciiTheme="minorHAnsi" w:eastAsiaTheme="minorEastAsia" w:hAnsiTheme="minorHAnsi" w:cstheme="minorBidi"/>
          <w:bCs w:val="0"/>
          <w:color w:val="auto"/>
        </w:rPr>
        <w:t>serialisation</w:t>
      </w:r>
      <w:r w:rsidRPr="007A0543">
        <w:rPr>
          <w:rFonts w:asciiTheme="minorHAnsi" w:eastAsiaTheme="minorEastAsia" w:hAnsiTheme="minorHAnsi" w:cstheme="minorBidi"/>
          <w:bCs w:val="0"/>
          <w:color w:val="auto"/>
        </w:rPr>
        <w:t xml:space="preserve"> and smaller payload sizes</w:t>
      </w:r>
      <w:r w:rsidR="006C3195" w:rsidRPr="007A0543">
        <w:rPr>
          <w:rFonts w:asciiTheme="minorHAnsi" w:eastAsiaTheme="minorEastAsia" w:hAnsiTheme="minorHAnsi" w:cstheme="minorBidi"/>
          <w:bCs w:val="0"/>
          <w:color w:val="auto"/>
        </w:rPr>
        <w:t xml:space="preserve"> might</w:t>
      </w:r>
      <w:r w:rsidRPr="007A0543">
        <w:rPr>
          <w:rFonts w:asciiTheme="minorHAnsi" w:eastAsiaTheme="minorEastAsia" w:hAnsiTheme="minorHAnsi" w:cstheme="minorBidi"/>
          <w:bCs w:val="0"/>
          <w:color w:val="auto"/>
        </w:rPr>
        <w:t xml:space="preserve"> improve response times, which is critical for performance-sensitive applications</w:t>
      </w:r>
      <w:r w:rsidR="00BA645E" w:rsidRPr="007A0543">
        <w:rPr>
          <w:rFonts w:asciiTheme="minorHAnsi" w:eastAsiaTheme="minorEastAsia" w:hAnsiTheme="minorHAnsi" w:cstheme="minorBidi"/>
          <w:bCs w:val="0"/>
          <w:color w:val="auto"/>
        </w:rPr>
        <w:t>.</w:t>
      </w:r>
    </w:p>
    <w:p w14:paraId="0AFED293" w14:textId="09F3925D" w:rsidR="00BA645E" w:rsidRPr="007A0543" w:rsidRDefault="00975BD8">
      <w:pPr>
        <w:pStyle w:val="ListParagraph"/>
        <w:numPr>
          <w:ilvl w:val="0"/>
          <w:numId w:val="21"/>
        </w:numPr>
        <w:jc w:val="both"/>
      </w:pPr>
      <w:r w:rsidRPr="007A0543">
        <w:rPr>
          <w:b/>
          <w:bCs w:val="0"/>
        </w:rPr>
        <w:t xml:space="preserve">Advancements in </w:t>
      </w:r>
      <w:r w:rsidR="00BA645E" w:rsidRPr="007A0543">
        <w:rPr>
          <w:b/>
          <w:bCs w:val="0"/>
        </w:rPr>
        <w:t xml:space="preserve">Software </w:t>
      </w:r>
      <w:r w:rsidRPr="007A0543">
        <w:rPr>
          <w:b/>
          <w:bCs w:val="0"/>
        </w:rPr>
        <w:t>Development</w:t>
      </w:r>
      <w:r w:rsidR="00BA645E" w:rsidRPr="007A0543">
        <w:rPr>
          <w:b/>
          <w:bCs w:val="0"/>
        </w:rPr>
        <w:t>:</w:t>
      </w:r>
      <w:r w:rsidR="00BA645E" w:rsidRPr="007A0543">
        <w:t xml:space="preserve"> </w:t>
      </w:r>
      <w:r w:rsidRPr="007A0543">
        <w:rPr>
          <w:rFonts w:asciiTheme="minorHAnsi" w:eastAsiaTheme="minorEastAsia" w:hAnsiTheme="minorHAnsi" w:cstheme="minorBidi"/>
          <w:bCs w:val="0"/>
          <w:color w:val="auto"/>
        </w:rPr>
        <w:t xml:space="preserve">The research could encourage broader adoption of </w:t>
      </w:r>
      <w:r w:rsidR="008C5201" w:rsidRPr="007A0543">
        <w:rPr>
          <w:rFonts w:asciiTheme="minorHAnsi" w:eastAsiaTheme="minorEastAsia" w:hAnsiTheme="minorHAnsi" w:cstheme="minorBidi"/>
          <w:bCs w:val="0"/>
          <w:color w:val="auto"/>
        </w:rPr>
        <w:t>Protocol Buffers</w:t>
      </w:r>
      <w:r w:rsidRPr="007A0543">
        <w:rPr>
          <w:rFonts w:asciiTheme="minorHAnsi" w:eastAsiaTheme="minorEastAsia" w:hAnsiTheme="minorHAnsi" w:cstheme="minorBidi"/>
          <w:bCs w:val="0"/>
          <w:color w:val="auto"/>
        </w:rPr>
        <w:t xml:space="preserve"> and inspire innovation in </w:t>
      </w:r>
      <w:r w:rsidR="003E732C">
        <w:rPr>
          <w:rFonts w:asciiTheme="minorHAnsi" w:eastAsiaTheme="minorEastAsia" w:hAnsiTheme="minorHAnsi" w:cstheme="minorBidi"/>
          <w:bCs w:val="0"/>
          <w:color w:val="auto"/>
        </w:rPr>
        <w:t>serialisation</w:t>
      </w:r>
      <w:r w:rsidRPr="007A0543">
        <w:rPr>
          <w:rFonts w:asciiTheme="minorHAnsi" w:eastAsiaTheme="minorEastAsia" w:hAnsiTheme="minorHAnsi" w:cstheme="minorBidi"/>
          <w:bCs w:val="0"/>
          <w:color w:val="auto"/>
        </w:rPr>
        <w:t xml:space="preserve"> methods.</w:t>
      </w:r>
    </w:p>
    <w:p w14:paraId="335EFB4E" w14:textId="79904E6A" w:rsidR="00975BD8" w:rsidRPr="007A0543" w:rsidRDefault="00975BD8">
      <w:pPr>
        <w:pStyle w:val="ListParagraph"/>
        <w:numPr>
          <w:ilvl w:val="0"/>
          <w:numId w:val="21"/>
        </w:numPr>
        <w:jc w:val="both"/>
      </w:pPr>
      <w:r w:rsidRPr="007A0543">
        <w:rPr>
          <w:b/>
          <w:bCs w:val="0"/>
        </w:rPr>
        <w:t>Scalability Insights:</w:t>
      </w:r>
      <w:r w:rsidRPr="007A0543">
        <w:t xml:space="preserve"> </w:t>
      </w:r>
      <w:r w:rsidRPr="007A0543">
        <w:rPr>
          <w:rFonts w:asciiTheme="minorHAnsi" w:eastAsiaTheme="minorEastAsia" w:hAnsiTheme="minorHAnsi" w:cstheme="minorBidi"/>
          <w:bCs w:val="0"/>
          <w:color w:val="auto"/>
        </w:rPr>
        <w:t xml:space="preserve">Findings will help companies and developers better scale their systems by understanding </w:t>
      </w:r>
      <w:r w:rsidR="003E732C">
        <w:rPr>
          <w:rFonts w:asciiTheme="minorHAnsi" w:eastAsiaTheme="minorEastAsia" w:hAnsiTheme="minorHAnsi" w:cstheme="minorBidi"/>
          <w:bCs w:val="0"/>
          <w:color w:val="auto"/>
        </w:rPr>
        <w:t>serialisation</w:t>
      </w:r>
      <w:r w:rsidRPr="007A0543">
        <w:rPr>
          <w:rFonts w:asciiTheme="minorHAnsi" w:eastAsiaTheme="minorEastAsia" w:hAnsiTheme="minorHAnsi" w:cstheme="minorBidi"/>
          <w:bCs w:val="0"/>
          <w:color w:val="auto"/>
        </w:rPr>
        <w:t xml:space="preserve"> impacts.</w:t>
      </w:r>
    </w:p>
    <w:p w14:paraId="1B4E0204" w14:textId="0BA190F1" w:rsidR="00DB064C" w:rsidRPr="007A0543" w:rsidRDefault="00DB064C" w:rsidP="00DB064C">
      <w:pPr>
        <w:pStyle w:val="Heading3"/>
      </w:pPr>
      <w:bookmarkStart w:id="73" w:name="_Toc726724639"/>
      <w:bookmarkStart w:id="74" w:name="_Toc198969817"/>
      <w:r w:rsidRPr="007A0543">
        <w:t>Deliverables</w:t>
      </w:r>
      <w:bookmarkEnd w:id="73"/>
      <w:bookmarkEnd w:id="74"/>
    </w:p>
    <w:p w14:paraId="2388E21C" w14:textId="6F16C124" w:rsidR="006B1E46" w:rsidRPr="007A0543" w:rsidRDefault="006B1E46" w:rsidP="00EC21CC">
      <w:pPr>
        <w:jc w:val="both"/>
      </w:pPr>
      <w:r w:rsidRPr="007A0543">
        <w:t>The project aims to produce the following deliverables:</w:t>
      </w:r>
    </w:p>
    <w:p w14:paraId="2D2AD7D8" w14:textId="567EAE26" w:rsidR="006B1E46" w:rsidRPr="007A0543" w:rsidRDefault="006B1E46" w:rsidP="2D7856DA">
      <w:pPr>
        <w:pStyle w:val="ListParagraph"/>
        <w:numPr>
          <w:ilvl w:val="0"/>
          <w:numId w:val="3"/>
        </w:numPr>
        <w:jc w:val="both"/>
        <w:rPr>
          <w:color w:val="000000" w:themeColor="text1"/>
        </w:rPr>
      </w:pPr>
      <w:r w:rsidRPr="007A0543">
        <w:rPr>
          <w:b/>
        </w:rPr>
        <w:t>Project Plan:</w:t>
      </w:r>
      <w:r w:rsidRPr="007A0543">
        <w:t xml:space="preserve"> Detailed timeline and task breakdown.</w:t>
      </w:r>
    </w:p>
    <w:p w14:paraId="25EBB5E3" w14:textId="5DCC163E" w:rsidR="006B1E46" w:rsidRPr="007A0543" w:rsidRDefault="006B1E46" w:rsidP="2D7856DA">
      <w:pPr>
        <w:pStyle w:val="ListParagraph"/>
        <w:numPr>
          <w:ilvl w:val="0"/>
          <w:numId w:val="3"/>
        </w:numPr>
        <w:jc w:val="both"/>
        <w:rPr>
          <w:color w:val="000000" w:themeColor="text1"/>
        </w:rPr>
      </w:pPr>
      <w:r w:rsidRPr="007A0543">
        <w:rPr>
          <w:b/>
        </w:rPr>
        <w:t>Dissertation</w:t>
      </w:r>
      <w:r w:rsidR="00DA0188" w:rsidRPr="007A0543">
        <w:rPr>
          <w:b/>
        </w:rPr>
        <w:t xml:space="preserve"> </w:t>
      </w:r>
      <w:r w:rsidRPr="007A0543">
        <w:rPr>
          <w:b/>
        </w:rPr>
        <w:t>Report:</w:t>
      </w:r>
      <w:r w:rsidRPr="007A0543">
        <w:t xml:space="preserve"> </w:t>
      </w:r>
      <w:r w:rsidR="003F7F81" w:rsidRPr="007A0543">
        <w:t xml:space="preserve">A thesis that documents the study, techniques, findings, and interpretations. </w:t>
      </w:r>
    </w:p>
    <w:p w14:paraId="782EB4B2" w14:textId="317CCE0E" w:rsidR="006B1E46" w:rsidRPr="007A0543" w:rsidRDefault="006B1E46" w:rsidP="2D7856DA">
      <w:pPr>
        <w:pStyle w:val="ListParagraph"/>
        <w:numPr>
          <w:ilvl w:val="0"/>
          <w:numId w:val="3"/>
        </w:numPr>
        <w:jc w:val="both"/>
        <w:rPr>
          <w:color w:val="000000" w:themeColor="text1"/>
        </w:rPr>
      </w:pPr>
      <w:r w:rsidRPr="007A0543">
        <w:rPr>
          <w:b/>
        </w:rPr>
        <w:t>Software Code:</w:t>
      </w:r>
      <w:r w:rsidRPr="007A0543">
        <w:t xml:space="preserve"> All Code related to the experimental setup, including benchmarks and test scripts.</w:t>
      </w:r>
    </w:p>
    <w:p w14:paraId="4D87E217" w14:textId="58F80013" w:rsidR="006B1E46" w:rsidRPr="007A0543" w:rsidRDefault="006B1E46" w:rsidP="2D7856DA">
      <w:pPr>
        <w:pStyle w:val="ListParagraph"/>
        <w:numPr>
          <w:ilvl w:val="0"/>
          <w:numId w:val="3"/>
        </w:numPr>
        <w:jc w:val="both"/>
        <w:rPr>
          <w:color w:val="000000" w:themeColor="text1"/>
        </w:rPr>
      </w:pPr>
      <w:r w:rsidRPr="007A0543">
        <w:rPr>
          <w:b/>
        </w:rPr>
        <w:t>Testing Reports:</w:t>
      </w:r>
      <w:r w:rsidRPr="007A0543">
        <w:t xml:space="preserve"> Detailed analysis of performance metrics such as latency, throughput, and energy consumption.</w:t>
      </w:r>
    </w:p>
    <w:p w14:paraId="44D0C663" w14:textId="20DAD971" w:rsidR="006B1E46" w:rsidRPr="007A0543" w:rsidRDefault="006B1E46" w:rsidP="2D7856DA">
      <w:pPr>
        <w:pStyle w:val="ListParagraph"/>
        <w:numPr>
          <w:ilvl w:val="0"/>
          <w:numId w:val="3"/>
        </w:numPr>
        <w:jc w:val="both"/>
        <w:rPr>
          <w:color w:val="000000" w:themeColor="text1"/>
        </w:rPr>
      </w:pPr>
      <w:r w:rsidRPr="007A0543">
        <w:rPr>
          <w:b/>
        </w:rPr>
        <w:t>Data Collected:</w:t>
      </w:r>
      <w:r w:rsidRPr="007A0543">
        <w:t xml:space="preserve"> Processed and raw data from benchmark experiments.</w:t>
      </w:r>
    </w:p>
    <w:p w14:paraId="07D93B1D" w14:textId="6943F03F" w:rsidR="006B1E46" w:rsidRPr="007A0543" w:rsidRDefault="006B1E46" w:rsidP="2D7856DA">
      <w:pPr>
        <w:pStyle w:val="ListParagraph"/>
        <w:numPr>
          <w:ilvl w:val="0"/>
          <w:numId w:val="3"/>
        </w:numPr>
        <w:jc w:val="both"/>
        <w:rPr>
          <w:color w:val="000000" w:themeColor="text1"/>
        </w:rPr>
      </w:pPr>
      <w:r w:rsidRPr="007A0543">
        <w:rPr>
          <w:b/>
        </w:rPr>
        <w:t>Presentation and Discussion:</w:t>
      </w:r>
      <w:r w:rsidRPr="007A0543">
        <w:t xml:space="preserve"> A final presentation </w:t>
      </w:r>
      <w:r w:rsidR="003E732C">
        <w:t>summarising</w:t>
      </w:r>
      <w:r w:rsidRPr="007A0543">
        <w:t xml:space="preserve"> the project’s key findings, to </w:t>
      </w:r>
      <w:proofErr w:type="gramStart"/>
      <w:r w:rsidRPr="007A0543">
        <w:t>be delivered</w:t>
      </w:r>
      <w:proofErr w:type="gramEnd"/>
      <w:r w:rsidRPr="007A0543">
        <w:t xml:space="preserve"> to stakeholders</w:t>
      </w:r>
      <w:r w:rsidR="00C44B70" w:rsidRPr="007A0543">
        <w:t>.</w:t>
      </w:r>
    </w:p>
    <w:p w14:paraId="292916CF" w14:textId="221DCA31" w:rsidR="00DB064C" w:rsidRPr="007A0543" w:rsidRDefault="00DB064C" w:rsidP="00DB064C">
      <w:pPr>
        <w:pStyle w:val="Heading3"/>
      </w:pPr>
      <w:bookmarkStart w:id="75" w:name="_Toc1298015401"/>
      <w:bookmarkStart w:id="76" w:name="_Toc198969818"/>
      <w:r w:rsidRPr="007A0543">
        <w:t>Time</w:t>
      </w:r>
      <w:bookmarkEnd w:id="75"/>
      <w:bookmarkEnd w:id="76"/>
    </w:p>
    <w:p w14:paraId="56AFD7D5" w14:textId="238263DA" w:rsidR="00B0517F" w:rsidRPr="007A0543" w:rsidRDefault="00CE055D" w:rsidP="00C46940">
      <w:pPr>
        <w:jc w:val="both"/>
      </w:pPr>
      <w:r w:rsidRPr="007A0543">
        <w:t xml:space="preserve">These are the following milestones and mandatory dates for the project. The milestones can and </w:t>
      </w:r>
      <w:r w:rsidR="003E732C" w:rsidRPr="007A0543">
        <w:t>will</w:t>
      </w:r>
      <w:r w:rsidRPr="007A0543">
        <w:t xml:space="preserve"> change due to </w:t>
      </w:r>
      <w:r w:rsidR="003E732C">
        <w:t xml:space="preserve">a </w:t>
      </w:r>
      <w:r w:rsidRPr="007A0543">
        <w:t>lack of knowledge</w:t>
      </w:r>
      <w:r w:rsidR="00D2673D" w:rsidRPr="007A0543">
        <w:t xml:space="preserve"> of the processes</w:t>
      </w:r>
      <w:r w:rsidRPr="007A0543">
        <w:t>, but the mandatory dates will hopefully stay the same throughout the project.</w:t>
      </w:r>
    </w:p>
    <w:p w14:paraId="17EE56B3" w14:textId="4CB9854D" w:rsidR="00CB2145" w:rsidRPr="007A0543" w:rsidRDefault="00CB2145" w:rsidP="00CB2145">
      <w:pPr>
        <w:rPr>
          <w:b/>
          <w:bCs/>
        </w:rPr>
      </w:pPr>
      <w:r w:rsidRPr="007A0543">
        <w:rPr>
          <w:b/>
          <w:bCs/>
        </w:rPr>
        <w:t>Milestones:</w:t>
      </w:r>
    </w:p>
    <w:p w14:paraId="02A854D3" w14:textId="49A5A9E1" w:rsidR="00CB2145" w:rsidRPr="007A0543" w:rsidRDefault="000452EE">
      <w:pPr>
        <w:pStyle w:val="ListParagraph"/>
        <w:numPr>
          <w:ilvl w:val="0"/>
          <w:numId w:val="28"/>
        </w:numPr>
        <w:jc w:val="both"/>
        <w:rPr>
          <w:b/>
        </w:rPr>
      </w:pPr>
      <w:r w:rsidRPr="007A0543">
        <w:rPr>
          <w:bCs w:val="0"/>
        </w:rPr>
        <w:t>Goal Question Metric</w:t>
      </w:r>
      <w:r w:rsidR="00A47384" w:rsidRPr="007A0543">
        <w:rPr>
          <w:bCs w:val="0"/>
        </w:rPr>
        <w:t xml:space="preserve"> (GQM)</w:t>
      </w:r>
      <w:r w:rsidRPr="007A0543">
        <w:rPr>
          <w:bCs w:val="0"/>
        </w:rPr>
        <w:t xml:space="preserve"> – 15/01/2025</w:t>
      </w:r>
    </w:p>
    <w:p w14:paraId="7110D604" w14:textId="5CD9C6D2" w:rsidR="000452EE" w:rsidRPr="007A0543" w:rsidRDefault="000452EE">
      <w:pPr>
        <w:pStyle w:val="ListParagraph"/>
        <w:numPr>
          <w:ilvl w:val="0"/>
          <w:numId w:val="28"/>
        </w:numPr>
        <w:jc w:val="both"/>
        <w:rPr>
          <w:b/>
        </w:rPr>
      </w:pPr>
      <w:r w:rsidRPr="007A0543">
        <w:rPr>
          <w:bCs w:val="0"/>
        </w:rPr>
        <w:t>Hypothesis Test – 24/01/2025</w:t>
      </w:r>
    </w:p>
    <w:p w14:paraId="78ACCAB2" w14:textId="5F9B71AD" w:rsidR="000452EE" w:rsidRPr="007A0543" w:rsidRDefault="000452EE">
      <w:pPr>
        <w:pStyle w:val="ListParagraph"/>
        <w:numPr>
          <w:ilvl w:val="0"/>
          <w:numId w:val="28"/>
        </w:numPr>
        <w:jc w:val="both"/>
        <w:rPr>
          <w:b/>
        </w:rPr>
      </w:pPr>
      <w:r w:rsidRPr="007A0543">
        <w:rPr>
          <w:bCs w:val="0"/>
        </w:rPr>
        <w:t>Control Project – 13/02/2025</w:t>
      </w:r>
    </w:p>
    <w:p w14:paraId="6104DFF7" w14:textId="37DA8FD8" w:rsidR="000452EE" w:rsidRPr="007A0543" w:rsidRDefault="000452EE">
      <w:pPr>
        <w:pStyle w:val="ListParagraph"/>
        <w:numPr>
          <w:ilvl w:val="0"/>
          <w:numId w:val="28"/>
        </w:numPr>
        <w:jc w:val="both"/>
        <w:rPr>
          <w:b/>
        </w:rPr>
      </w:pPr>
      <w:r w:rsidRPr="007A0543">
        <w:rPr>
          <w:bCs w:val="0"/>
        </w:rPr>
        <w:t>Data From Control Project – 14/03/2025</w:t>
      </w:r>
    </w:p>
    <w:p w14:paraId="148DEF35" w14:textId="43A29326" w:rsidR="000452EE" w:rsidRPr="007A0543" w:rsidRDefault="000452EE">
      <w:pPr>
        <w:pStyle w:val="ListParagraph"/>
        <w:numPr>
          <w:ilvl w:val="0"/>
          <w:numId w:val="28"/>
        </w:numPr>
        <w:jc w:val="both"/>
        <w:rPr>
          <w:b/>
        </w:rPr>
      </w:pPr>
      <w:r w:rsidRPr="007A0543">
        <w:rPr>
          <w:bCs w:val="0"/>
        </w:rPr>
        <w:t>Changed Project – 14/03/2025</w:t>
      </w:r>
    </w:p>
    <w:p w14:paraId="7FF292A3" w14:textId="1B085015" w:rsidR="000452EE" w:rsidRPr="007A0543" w:rsidRDefault="000452EE">
      <w:pPr>
        <w:pStyle w:val="ListParagraph"/>
        <w:numPr>
          <w:ilvl w:val="0"/>
          <w:numId w:val="28"/>
        </w:numPr>
        <w:jc w:val="both"/>
        <w:rPr>
          <w:b/>
        </w:rPr>
      </w:pPr>
      <w:r w:rsidRPr="007A0543">
        <w:rPr>
          <w:bCs w:val="0"/>
        </w:rPr>
        <w:t>Data from changed project – 09/04/2025</w:t>
      </w:r>
    </w:p>
    <w:p w14:paraId="3B181DE0" w14:textId="77777777" w:rsidR="000452EE" w:rsidRPr="007A0543" w:rsidRDefault="000452EE">
      <w:pPr>
        <w:pStyle w:val="ListParagraph"/>
        <w:numPr>
          <w:ilvl w:val="0"/>
          <w:numId w:val="28"/>
        </w:numPr>
        <w:jc w:val="both"/>
        <w:rPr>
          <w:b/>
        </w:rPr>
      </w:pPr>
      <w:r w:rsidRPr="007A0543">
        <w:rPr>
          <w:bCs w:val="0"/>
        </w:rPr>
        <w:t>Finished analysis – 09/04/2025</w:t>
      </w:r>
    </w:p>
    <w:p w14:paraId="5B00900B" w14:textId="79B72CF0" w:rsidR="000452EE" w:rsidRPr="007A0543" w:rsidRDefault="000452EE">
      <w:pPr>
        <w:pStyle w:val="ListParagraph"/>
        <w:numPr>
          <w:ilvl w:val="0"/>
          <w:numId w:val="28"/>
        </w:numPr>
        <w:jc w:val="both"/>
        <w:rPr>
          <w:b/>
        </w:rPr>
      </w:pPr>
      <w:r w:rsidRPr="007A0543">
        <w:rPr>
          <w:bCs w:val="0"/>
        </w:rPr>
        <w:lastRenderedPageBreak/>
        <w:t>Report 1.0 delivery – 17/04/2025</w:t>
      </w:r>
    </w:p>
    <w:p w14:paraId="3209B7BC" w14:textId="2C463CAC" w:rsidR="000452EE" w:rsidRPr="007A0543" w:rsidRDefault="000452EE">
      <w:pPr>
        <w:pStyle w:val="ListParagraph"/>
        <w:numPr>
          <w:ilvl w:val="0"/>
          <w:numId w:val="28"/>
        </w:numPr>
        <w:jc w:val="both"/>
        <w:rPr>
          <w:b/>
        </w:rPr>
      </w:pPr>
      <w:r w:rsidRPr="007A0543">
        <w:rPr>
          <w:bCs w:val="0"/>
        </w:rPr>
        <w:t>Final Report Delivery – 30/04/2025</w:t>
      </w:r>
    </w:p>
    <w:p w14:paraId="080F8A22" w14:textId="3C95C92B" w:rsidR="00CB2145" w:rsidRPr="007A0543" w:rsidRDefault="000452EE">
      <w:pPr>
        <w:pStyle w:val="ListParagraph"/>
        <w:numPr>
          <w:ilvl w:val="0"/>
          <w:numId w:val="28"/>
        </w:numPr>
        <w:jc w:val="both"/>
        <w:rPr>
          <w:b/>
        </w:rPr>
      </w:pPr>
      <w:r w:rsidRPr="007A0543">
        <w:rPr>
          <w:bCs w:val="0"/>
        </w:rPr>
        <w:t>Presentation Date – 26/06/2025</w:t>
      </w:r>
    </w:p>
    <w:p w14:paraId="441E4B13" w14:textId="7D151246" w:rsidR="00CB2145" w:rsidRPr="007A0543" w:rsidRDefault="00CB2145" w:rsidP="00CB2145">
      <w:pPr>
        <w:rPr>
          <w:b/>
          <w:bCs/>
        </w:rPr>
      </w:pPr>
      <w:r w:rsidRPr="007A0543">
        <w:rPr>
          <w:b/>
          <w:bCs/>
        </w:rPr>
        <w:t>Mandatory Dates:</w:t>
      </w:r>
    </w:p>
    <w:p w14:paraId="2224972F" w14:textId="30977E86" w:rsidR="00CB2145" w:rsidRPr="007A0543" w:rsidRDefault="00CB2145">
      <w:pPr>
        <w:pStyle w:val="ListParagraph"/>
        <w:numPr>
          <w:ilvl w:val="0"/>
          <w:numId w:val="27"/>
        </w:numPr>
        <w:jc w:val="both"/>
        <w:rPr>
          <w:b/>
        </w:rPr>
      </w:pPr>
      <w:r w:rsidRPr="007A0543">
        <w:rPr>
          <w:bCs w:val="0"/>
        </w:rPr>
        <w:t>Prepd review delivery – 06/12/2024</w:t>
      </w:r>
    </w:p>
    <w:p w14:paraId="5A40A58A" w14:textId="6D0B5598" w:rsidR="00CB2145" w:rsidRPr="007A0543" w:rsidRDefault="00CB2145">
      <w:pPr>
        <w:pStyle w:val="ListParagraph"/>
        <w:numPr>
          <w:ilvl w:val="0"/>
          <w:numId w:val="27"/>
        </w:numPr>
        <w:jc w:val="both"/>
        <w:rPr>
          <w:b/>
        </w:rPr>
      </w:pPr>
      <w:r w:rsidRPr="007A0543">
        <w:rPr>
          <w:bCs w:val="0"/>
        </w:rPr>
        <w:t>Report and Presentation Delivery – 04/01/2024</w:t>
      </w:r>
    </w:p>
    <w:p w14:paraId="2C50145D" w14:textId="23FAAC3A" w:rsidR="00CB2145" w:rsidRPr="007A0543" w:rsidRDefault="00CB2145">
      <w:pPr>
        <w:pStyle w:val="ListParagraph"/>
        <w:numPr>
          <w:ilvl w:val="0"/>
          <w:numId w:val="27"/>
        </w:numPr>
        <w:jc w:val="both"/>
        <w:rPr>
          <w:b/>
        </w:rPr>
      </w:pPr>
      <w:r w:rsidRPr="007A0543">
        <w:rPr>
          <w:bCs w:val="0"/>
        </w:rPr>
        <w:t>Final Delivery – 26/06/2024</w:t>
      </w:r>
    </w:p>
    <w:p w14:paraId="6B5E4DBE" w14:textId="6278209A" w:rsidR="00DB064C" w:rsidRPr="007A0543" w:rsidRDefault="00DB064C" w:rsidP="00DB064C">
      <w:pPr>
        <w:pStyle w:val="Heading3"/>
      </w:pPr>
      <w:bookmarkStart w:id="77" w:name="_Toc484796928"/>
      <w:bookmarkStart w:id="78" w:name="_Toc198969819"/>
      <w:r w:rsidRPr="007A0543">
        <w:t>Costs</w:t>
      </w:r>
      <w:bookmarkEnd w:id="77"/>
      <w:bookmarkEnd w:id="78"/>
    </w:p>
    <w:p w14:paraId="52A0DE93" w14:textId="5E5C5DAA" w:rsidR="2D7856DA" w:rsidRPr="007A0543" w:rsidRDefault="00621531" w:rsidP="2D7856DA">
      <w:pPr>
        <w:jc w:val="both"/>
      </w:pPr>
      <w:r w:rsidRPr="007A0543">
        <w:t xml:space="preserve">No direct costs have </w:t>
      </w:r>
      <w:proofErr w:type="gramStart"/>
      <w:r w:rsidRPr="007A0543">
        <w:t>been identified</w:t>
      </w:r>
      <w:proofErr w:type="gramEnd"/>
      <w:r w:rsidRPr="007A0543">
        <w:t xml:space="preserve"> for this project, as it relies on open-source tools (e.g., </w:t>
      </w:r>
      <w:commentRangeStart w:id="79"/>
      <w:r w:rsidRPr="007A0543">
        <w:t xml:space="preserve">JMeter and </w:t>
      </w:r>
      <w:r w:rsidR="00074A1D" w:rsidRPr="007A0543">
        <w:t>Kepler</w:t>
      </w:r>
      <w:r w:rsidR="003E732C">
        <w:t>,</w:t>
      </w:r>
      <w:r w:rsidR="00F14169" w:rsidRPr="007A0543">
        <w:t xml:space="preserve"> which were already presented before in </w:t>
      </w:r>
      <w:r w:rsidR="00465C6E" w:rsidRPr="007A0543">
        <w:t>the background section</w:t>
      </w:r>
      <w:r w:rsidRPr="007A0543">
        <w:t>)</w:t>
      </w:r>
      <w:commentRangeEnd w:id="79"/>
      <w:r w:rsidRPr="007A0543">
        <w:rPr>
          <w:rStyle w:val="CommentReference"/>
        </w:rPr>
        <w:commentReference w:id="79"/>
      </w:r>
      <w:r w:rsidRPr="007A0543">
        <w:t xml:space="preserve">, institution-provided infrastructure, and digital libraries accessible through academic licensing. However, indirect costs such as time investment and a learning curve for new tools and methodologies </w:t>
      </w:r>
      <w:proofErr w:type="gramStart"/>
      <w:r w:rsidRPr="007A0543">
        <w:t>are expected</w:t>
      </w:r>
      <w:proofErr w:type="gramEnd"/>
      <w:r w:rsidRPr="007A0543">
        <w:t xml:space="preserve">. These </w:t>
      </w:r>
      <w:proofErr w:type="gramStart"/>
      <w:r w:rsidRPr="007A0543">
        <w:t>are managed</w:t>
      </w:r>
      <w:proofErr w:type="gramEnd"/>
      <w:r w:rsidRPr="007A0543">
        <w:t xml:space="preserve"> by scheduling ample time for setup and practice.</w:t>
      </w:r>
    </w:p>
    <w:p w14:paraId="2C5169F4" w14:textId="5F340C0F" w:rsidR="00DB064C" w:rsidRPr="007A0543" w:rsidRDefault="00DB064C" w:rsidP="00DB064C">
      <w:pPr>
        <w:pStyle w:val="Heading3"/>
      </w:pPr>
      <w:bookmarkStart w:id="80" w:name="_Toc1501573550"/>
      <w:bookmarkStart w:id="81" w:name="_Toc198969820"/>
      <w:r w:rsidRPr="007A0543">
        <w:t>Assumptions</w:t>
      </w:r>
      <w:r w:rsidR="00474A87" w:rsidRPr="007A0543">
        <w:t xml:space="preserve">, </w:t>
      </w:r>
      <w:r w:rsidRPr="007A0543">
        <w:t>Restrictions</w:t>
      </w:r>
      <w:bookmarkEnd w:id="80"/>
      <w:r w:rsidR="00474A87" w:rsidRPr="007A0543">
        <w:t xml:space="preserve"> and Risks</w:t>
      </w:r>
      <w:bookmarkEnd w:id="81"/>
    </w:p>
    <w:p w14:paraId="04A88159" w14:textId="1CB2719F" w:rsidR="00621531" w:rsidRPr="007A0543" w:rsidRDefault="00621531" w:rsidP="00621531">
      <w:pPr>
        <w:rPr>
          <w:b/>
          <w:bCs/>
        </w:rPr>
      </w:pPr>
      <w:r w:rsidRPr="007A0543">
        <w:rPr>
          <w:b/>
          <w:bCs/>
        </w:rPr>
        <w:t>Assumptions:</w:t>
      </w:r>
    </w:p>
    <w:p w14:paraId="2C440522" w14:textId="296DD2F4" w:rsidR="00621531" w:rsidRPr="007A0543" w:rsidRDefault="00621531" w:rsidP="2D7856DA">
      <w:pPr>
        <w:pStyle w:val="ListParagraph"/>
        <w:numPr>
          <w:ilvl w:val="0"/>
          <w:numId w:val="5"/>
        </w:numPr>
        <w:jc w:val="both"/>
      </w:pPr>
      <w:r w:rsidRPr="007A0543">
        <w:t xml:space="preserve">Benchmarking tools and required libraries will </w:t>
      </w:r>
      <w:r w:rsidR="3977DE0D" w:rsidRPr="007A0543">
        <w:t>be accessible</w:t>
      </w:r>
      <w:r w:rsidRPr="007A0543">
        <w:t>.</w:t>
      </w:r>
    </w:p>
    <w:p w14:paraId="1D3B5301" w14:textId="77777777" w:rsidR="00621531" w:rsidRPr="007A0543" w:rsidRDefault="00621531" w:rsidP="2D7856DA">
      <w:pPr>
        <w:pStyle w:val="ListParagraph"/>
        <w:numPr>
          <w:ilvl w:val="0"/>
          <w:numId w:val="5"/>
        </w:numPr>
        <w:jc w:val="both"/>
        <w:rPr>
          <w:color w:val="000000" w:themeColor="text1"/>
        </w:rPr>
      </w:pPr>
      <w:r w:rsidRPr="007A0543">
        <w:t>Experimental environments will be consistent across tests.</w:t>
      </w:r>
    </w:p>
    <w:p w14:paraId="7C258934" w14:textId="5B4C67EA" w:rsidR="00621531" w:rsidRPr="007A0543" w:rsidRDefault="00621531" w:rsidP="2D7856DA">
      <w:pPr>
        <w:pStyle w:val="ListParagraph"/>
        <w:numPr>
          <w:ilvl w:val="0"/>
          <w:numId w:val="5"/>
        </w:numPr>
        <w:jc w:val="both"/>
        <w:rPr>
          <w:color w:val="000000" w:themeColor="text1"/>
        </w:rPr>
      </w:pPr>
      <w:r w:rsidRPr="007A0543">
        <w:t>Digital libraries for literature review will remain accessible.</w:t>
      </w:r>
    </w:p>
    <w:p w14:paraId="033F7169" w14:textId="2E629AE9" w:rsidR="00621531" w:rsidRPr="007A0543" w:rsidRDefault="00621531" w:rsidP="00621531">
      <w:pPr>
        <w:rPr>
          <w:b/>
          <w:bCs/>
        </w:rPr>
      </w:pPr>
      <w:r w:rsidRPr="007A0543">
        <w:rPr>
          <w:b/>
          <w:bCs/>
        </w:rPr>
        <w:t>Restrictions</w:t>
      </w:r>
    </w:p>
    <w:p w14:paraId="346AD9B3" w14:textId="34B794C1" w:rsidR="00621531" w:rsidRPr="007A0543" w:rsidRDefault="00BE49E1" w:rsidP="2D7856DA">
      <w:pPr>
        <w:pStyle w:val="ListParagraph"/>
        <w:numPr>
          <w:ilvl w:val="0"/>
          <w:numId w:val="3"/>
        </w:numPr>
        <w:jc w:val="both"/>
        <w:rPr>
          <w:color w:val="000000" w:themeColor="text1"/>
        </w:rPr>
      </w:pPr>
      <w:r w:rsidRPr="007A0543">
        <w:t xml:space="preserve">Access to real-world datasets </w:t>
      </w:r>
      <w:proofErr w:type="gramStart"/>
      <w:r w:rsidRPr="007A0543">
        <w:t>is limited</w:t>
      </w:r>
      <w:proofErr w:type="gramEnd"/>
      <w:r w:rsidRPr="007A0543">
        <w:t>, the study relies on synthetic data for experiments.</w:t>
      </w:r>
    </w:p>
    <w:p w14:paraId="5F57A3BB" w14:textId="622CD61D" w:rsidR="00BE49E1" w:rsidRPr="007A0543" w:rsidRDefault="00BE49E1" w:rsidP="2D7856DA">
      <w:pPr>
        <w:pStyle w:val="ListParagraph"/>
        <w:numPr>
          <w:ilvl w:val="0"/>
          <w:numId w:val="3"/>
        </w:numPr>
        <w:jc w:val="both"/>
        <w:rPr>
          <w:color w:val="000000" w:themeColor="text1"/>
        </w:rPr>
      </w:pPr>
      <w:r w:rsidRPr="007A0543">
        <w:t>Resource limitations may restrict the scale of experiments (e.g. server capacity or cloud computing costs).</w:t>
      </w:r>
    </w:p>
    <w:p w14:paraId="3FB16F06" w14:textId="28771829" w:rsidR="00BE49E1" w:rsidRPr="007A0543" w:rsidRDefault="00BE49E1" w:rsidP="2D7856DA">
      <w:pPr>
        <w:pStyle w:val="ListParagraph"/>
        <w:numPr>
          <w:ilvl w:val="0"/>
          <w:numId w:val="3"/>
        </w:numPr>
        <w:jc w:val="both"/>
        <w:rPr>
          <w:color w:val="000000" w:themeColor="text1"/>
        </w:rPr>
      </w:pPr>
      <w:r w:rsidRPr="007A0543">
        <w:t xml:space="preserve">Benchmarking tools may impose constraints on the range of metrics that can </w:t>
      </w:r>
      <w:proofErr w:type="gramStart"/>
      <w:r w:rsidRPr="007A0543">
        <w:t>be measured</w:t>
      </w:r>
      <w:proofErr w:type="gramEnd"/>
      <w:r w:rsidRPr="007A0543">
        <w:t xml:space="preserve"> (e.g. </w:t>
      </w:r>
      <w:proofErr w:type="gramStart"/>
      <w:r w:rsidRPr="007A0543">
        <w:t>some</w:t>
      </w:r>
      <w:proofErr w:type="gramEnd"/>
      <w:r w:rsidRPr="007A0543">
        <w:t xml:space="preserve"> tools may not support energy profiling).</w:t>
      </w:r>
    </w:p>
    <w:p w14:paraId="58F01037" w14:textId="29B0AF6B" w:rsidR="00BE49E1" w:rsidRPr="007A0543" w:rsidRDefault="00BE49E1" w:rsidP="2D7856DA">
      <w:pPr>
        <w:pStyle w:val="ListParagraph"/>
        <w:numPr>
          <w:ilvl w:val="0"/>
          <w:numId w:val="3"/>
        </w:numPr>
        <w:jc w:val="both"/>
      </w:pPr>
      <w:r w:rsidRPr="007A0543">
        <w:t xml:space="preserve">Tests </w:t>
      </w:r>
      <w:proofErr w:type="gramStart"/>
      <w:r w:rsidRPr="007A0543">
        <w:t>are conducted</w:t>
      </w:r>
      <w:proofErr w:type="gramEnd"/>
      <w:r w:rsidRPr="007A0543">
        <w:t xml:space="preserve"> in controlled environments,</w:t>
      </w:r>
      <w:r w:rsidR="36AAE6DE" w:rsidRPr="007A0543">
        <w:t xml:space="preserve"> not reflecting a real-world scenario.</w:t>
      </w:r>
    </w:p>
    <w:p w14:paraId="5EF40EB5" w14:textId="586FDF71" w:rsidR="00DB064C" w:rsidRPr="007A0543" w:rsidRDefault="009C3450" w:rsidP="00135935">
      <w:pPr>
        <w:pStyle w:val="ListParagraph"/>
        <w:numPr>
          <w:ilvl w:val="0"/>
          <w:numId w:val="3"/>
        </w:numPr>
        <w:jc w:val="both"/>
      </w:pPr>
      <w:r w:rsidRPr="007A0543">
        <w:t>A fixed timeline</w:t>
      </w:r>
      <w:r w:rsidR="00BE49E1" w:rsidRPr="007A0543">
        <w:t xml:space="preserve"> </w:t>
      </w:r>
      <w:r w:rsidR="00192299" w:rsidRPr="007A0543">
        <w:t xml:space="preserve">may </w:t>
      </w:r>
      <w:r w:rsidR="00BE49E1" w:rsidRPr="007A0543">
        <w:t>limit the number of experiments</w:t>
      </w:r>
      <w:r w:rsidR="00192299" w:rsidRPr="007A0543">
        <w:t xml:space="preserve"> done</w:t>
      </w:r>
      <w:r w:rsidR="00A95BA9" w:rsidRPr="007A0543">
        <w:t>.</w:t>
      </w:r>
    </w:p>
    <w:p w14:paraId="4B68A1A2" w14:textId="77777777" w:rsidR="00E62CCD" w:rsidRPr="007A0543" w:rsidRDefault="00E62CCD" w:rsidP="00E62CCD">
      <w:pPr>
        <w:jc w:val="both"/>
      </w:pPr>
    </w:p>
    <w:p w14:paraId="1D1682B8" w14:textId="21157E1A" w:rsidR="00BE49E1" w:rsidRPr="007A0543" w:rsidRDefault="00192299" w:rsidP="00A95BA9">
      <w:pPr>
        <w:jc w:val="both"/>
      </w:pPr>
      <w:r w:rsidRPr="007A0543">
        <w:t>Risk</w:t>
      </w:r>
      <w:r w:rsidR="001D7306" w:rsidRPr="007A0543">
        <w:t xml:space="preserve"> management </w:t>
      </w:r>
      <w:r w:rsidRPr="007A0543">
        <w:t>is going to be done to ensure</w:t>
      </w:r>
      <w:r w:rsidR="001D7306" w:rsidRPr="007A0543">
        <w:t xml:space="preserve"> that potential threats are identified, assessed, and mitigated</w:t>
      </w:r>
      <w:r w:rsidRPr="007A0543">
        <w:t>, this should ensure that there won’t be any disruptions or compromises in the project timeline, consequently,</w:t>
      </w:r>
      <w:r w:rsidR="001D7306" w:rsidRPr="007A0543">
        <w:t xml:space="preserve"> </w:t>
      </w:r>
      <w:r w:rsidRPr="007A0543">
        <w:t xml:space="preserve">creating a </w:t>
      </w:r>
      <w:r w:rsidR="001D7306" w:rsidRPr="007A0543">
        <w:t>Risk Register</w:t>
      </w:r>
      <w:r w:rsidRPr="007A0543">
        <w:t xml:space="preserve"> was a top priority </w:t>
      </w:r>
      <w:r w:rsidR="001D7306" w:rsidRPr="007A0543">
        <w:t>to document and monitor risks throughout the project lifecycle</w:t>
      </w:r>
      <w:r w:rsidR="006F2D6D" w:rsidRPr="007A0543">
        <w:t xml:space="preserve">, it </w:t>
      </w:r>
      <w:r w:rsidR="001D7306" w:rsidRPr="007A0543">
        <w:t>identifies key risks, their causes, and the planned responses.</w:t>
      </w:r>
    </w:p>
    <w:p w14:paraId="3B1D03C0" w14:textId="4842E2AB" w:rsidR="001D7306" w:rsidRPr="007A0543" w:rsidRDefault="001D7306" w:rsidP="00A95BA9">
      <w:pPr>
        <w:jc w:val="both"/>
      </w:pPr>
      <w:r w:rsidRPr="007A0543">
        <w:lastRenderedPageBreak/>
        <w:t>The Risk Register highlights 9 primary risks (</w:t>
      </w:r>
      <w:r w:rsidR="00883683">
        <w:fldChar w:fldCharType="begin"/>
      </w:r>
      <w:r w:rsidR="00883683">
        <w:instrText xml:space="preserve"> REF _Ref198972778 \h </w:instrText>
      </w:r>
      <w:r w:rsidR="00883683">
        <w:fldChar w:fldCharType="separate"/>
      </w:r>
      <w:r w:rsidR="00883683" w:rsidRPr="007A0543">
        <w:t>Figure 19</w:t>
      </w:r>
      <w:r w:rsidR="00883683">
        <w:fldChar w:fldCharType="end"/>
      </w:r>
      <w:r w:rsidR="00883683">
        <w:t xml:space="preserve"> </w:t>
      </w:r>
      <w:r w:rsidRPr="007A0543">
        <w:t xml:space="preserve">and </w:t>
      </w:r>
      <w:r w:rsidR="00883683">
        <w:fldChar w:fldCharType="begin"/>
      </w:r>
      <w:r w:rsidR="00883683">
        <w:instrText xml:space="preserve"> REF _Ref198972825 \h </w:instrText>
      </w:r>
      <w:r w:rsidR="00883683">
        <w:fldChar w:fldCharType="separate"/>
      </w:r>
      <w:r w:rsidR="00883683">
        <w:fldChar w:fldCharType="begin"/>
      </w:r>
      <w:r w:rsidR="00883683">
        <w:instrText xml:space="preserve"> REF _Ref198972837 \h </w:instrText>
      </w:r>
      <w:r w:rsidR="00883683">
        <w:fldChar w:fldCharType="separate"/>
      </w:r>
      <w:r w:rsidR="00883683" w:rsidRPr="007A0543">
        <w:t>Figure 20</w:t>
      </w:r>
      <w:r w:rsidR="00883683">
        <w:fldChar w:fldCharType="end"/>
      </w:r>
      <w:r w:rsidR="00883683">
        <w:fldChar w:fldCharType="end"/>
      </w:r>
      <w:r w:rsidRPr="007A0543">
        <w:t xml:space="preserve"> in </w:t>
      </w:r>
      <w:r w:rsidR="000A72FC" w:rsidRPr="007A0543">
        <w:t>Appendix</w:t>
      </w:r>
      <w:r w:rsidRPr="007A0543">
        <w:t xml:space="preserve"> A), covering various aspects of the project, including tool compatibility, data quality,</w:t>
      </w:r>
      <w:r w:rsidR="009C3450" w:rsidRPr="007A0543">
        <w:t xml:space="preserve"> and</w:t>
      </w:r>
      <w:r w:rsidRPr="007A0543">
        <w:t xml:space="preserve"> resource availability. Each risk has </w:t>
      </w:r>
      <w:proofErr w:type="gramStart"/>
      <w:r w:rsidRPr="007A0543">
        <w:t>been evaluated</w:t>
      </w:r>
      <w:proofErr w:type="gramEnd"/>
      <w:r w:rsidRPr="007A0543">
        <w:t xml:space="preserve"> for its probability and impact</w:t>
      </w:r>
      <w:r w:rsidR="00BD6540" w:rsidRPr="007A0543">
        <w:t>, or in short, PI</w:t>
      </w:r>
      <w:r w:rsidRPr="007A0543">
        <w:t xml:space="preserve">, resulting in a </w:t>
      </w:r>
      <w:r w:rsidR="003E732C">
        <w:t>prioritisation</w:t>
      </w:r>
      <w:r w:rsidRPr="007A0543">
        <w:t xml:space="preserve"> based on the </w:t>
      </w:r>
      <w:r w:rsidR="00BD6540" w:rsidRPr="007A0543">
        <w:t>probability and impact</w:t>
      </w:r>
      <w:r w:rsidRPr="007A0543">
        <w:t xml:space="preserve"> score</w:t>
      </w:r>
      <w:r w:rsidR="008A3316" w:rsidRPr="007A0543">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Mz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B6396A" w:rsidRPr="007A0543">
            <w:rPr>
              <w:color w:val="000000"/>
            </w:rPr>
            <w:t>[33]</w:t>
          </w:r>
        </w:sdtContent>
      </w:sdt>
      <w:r w:rsidRPr="007A0543">
        <w:t xml:space="preserve">. Below are </w:t>
      </w:r>
      <w:proofErr w:type="gramStart"/>
      <w:r w:rsidRPr="007A0543">
        <w:t>some</w:t>
      </w:r>
      <w:proofErr w:type="gramEnd"/>
      <w:r w:rsidRPr="007A0543">
        <w:t xml:space="preserve"> examples:</w:t>
      </w:r>
    </w:p>
    <w:p w14:paraId="6325BC0F" w14:textId="77777777" w:rsidR="001D7306" w:rsidRPr="007A0543" w:rsidRDefault="001D7306">
      <w:pPr>
        <w:numPr>
          <w:ilvl w:val="0"/>
          <w:numId w:val="26"/>
        </w:numPr>
      </w:pPr>
      <w:r w:rsidRPr="007A0543">
        <w:rPr>
          <w:b/>
          <w:bCs/>
        </w:rPr>
        <w:t>High-Priority Risks</w:t>
      </w:r>
      <w:r w:rsidRPr="007A0543">
        <w:t>:</w:t>
      </w:r>
    </w:p>
    <w:p w14:paraId="588D169A" w14:textId="0A4A7D75" w:rsidR="001D7306" w:rsidRPr="007A0543" w:rsidRDefault="001D7306">
      <w:pPr>
        <w:numPr>
          <w:ilvl w:val="1"/>
          <w:numId w:val="26"/>
        </w:numPr>
      </w:pPr>
      <w:r w:rsidRPr="007A0543">
        <w:t>Synthetic data bias (P</w:t>
      </w:r>
      <w:r w:rsidR="00DE1C8E" w:rsidRPr="007A0543">
        <w:t xml:space="preserve">robability and </w:t>
      </w:r>
      <w:r w:rsidRPr="007A0543">
        <w:t>I</w:t>
      </w:r>
      <w:r w:rsidR="00DE1C8E" w:rsidRPr="007A0543">
        <w:t>mpact</w:t>
      </w:r>
      <w:r w:rsidRPr="007A0543">
        <w:t xml:space="preserve"> Score: 15)</w:t>
      </w:r>
    </w:p>
    <w:p w14:paraId="25FB9674" w14:textId="26F80BB6" w:rsidR="001D7306" w:rsidRPr="007A0543" w:rsidRDefault="001D7306">
      <w:pPr>
        <w:numPr>
          <w:ilvl w:val="1"/>
          <w:numId w:val="26"/>
        </w:numPr>
      </w:pPr>
      <w:r w:rsidRPr="007A0543">
        <w:t>Time constraints limiting experimental scope (</w:t>
      </w:r>
      <w:r w:rsidR="00DE1C8E" w:rsidRPr="007A0543">
        <w:t>Probability and Impact</w:t>
      </w:r>
      <w:r w:rsidRPr="007A0543">
        <w:t xml:space="preserve"> Score: 15)</w:t>
      </w:r>
    </w:p>
    <w:p w14:paraId="3FC7A35A" w14:textId="77777777" w:rsidR="001D7306" w:rsidRPr="007A0543" w:rsidRDefault="001D7306">
      <w:pPr>
        <w:numPr>
          <w:ilvl w:val="0"/>
          <w:numId w:val="26"/>
        </w:numPr>
      </w:pPr>
      <w:r w:rsidRPr="007A0543">
        <w:rPr>
          <w:b/>
          <w:bCs/>
        </w:rPr>
        <w:t>Medium-Priority Risks</w:t>
      </w:r>
      <w:r w:rsidRPr="007A0543">
        <w:t>:</w:t>
      </w:r>
    </w:p>
    <w:p w14:paraId="68D28AE9" w14:textId="59CB9F5C" w:rsidR="001D7306" w:rsidRPr="007A0543" w:rsidRDefault="001D7306">
      <w:pPr>
        <w:numPr>
          <w:ilvl w:val="1"/>
          <w:numId w:val="26"/>
        </w:numPr>
      </w:pPr>
      <w:r w:rsidRPr="007A0543">
        <w:t>Tool incompatibility (</w:t>
      </w:r>
      <w:r w:rsidR="00DE1C8E" w:rsidRPr="007A0543">
        <w:t>Probability and Impact</w:t>
      </w:r>
      <w:r w:rsidRPr="007A0543">
        <w:t xml:space="preserve"> Score: 8)</w:t>
      </w:r>
    </w:p>
    <w:p w14:paraId="1B9D2D13" w14:textId="5D55D43A" w:rsidR="00CD1830" w:rsidRPr="007A0543" w:rsidRDefault="001D7306">
      <w:pPr>
        <w:numPr>
          <w:ilvl w:val="1"/>
          <w:numId w:val="26"/>
        </w:numPr>
      </w:pPr>
      <w:r w:rsidRPr="007A0543">
        <w:t>Data loss due to accidental corruption (</w:t>
      </w:r>
      <w:r w:rsidR="00DE1C8E" w:rsidRPr="007A0543">
        <w:t>Probability and Impact</w:t>
      </w:r>
      <w:r w:rsidRPr="007A0543">
        <w:t xml:space="preserve"> Score: 10)</w:t>
      </w:r>
    </w:p>
    <w:p w14:paraId="0A81B1E3" w14:textId="158B6A6D" w:rsidR="00CD1830" w:rsidRPr="007A0543" w:rsidRDefault="00CD1830" w:rsidP="00412820">
      <w:pPr>
        <w:jc w:val="both"/>
      </w:pPr>
      <w:r w:rsidRPr="007A0543">
        <w:t xml:space="preserve">Mitigation strategies have </w:t>
      </w:r>
      <w:proofErr w:type="gramStart"/>
      <w:r w:rsidRPr="007A0543">
        <w:t>been outlined</w:t>
      </w:r>
      <w:proofErr w:type="gramEnd"/>
      <w:r w:rsidRPr="007A0543">
        <w:t xml:space="preserve"> for each risk to ensure project continuity and success. The Risk Register is a living document that will </w:t>
      </w:r>
      <w:proofErr w:type="gramStart"/>
      <w:r w:rsidRPr="007A0543">
        <w:t>be reviewed</w:t>
      </w:r>
      <w:proofErr w:type="gramEnd"/>
      <w:r w:rsidRPr="007A0543">
        <w:t xml:space="preserve"> and updated periodically as new risks </w:t>
      </w:r>
      <w:proofErr w:type="gramStart"/>
      <w:r w:rsidRPr="007A0543">
        <w:t>emerge</w:t>
      </w:r>
      <w:proofErr w:type="gramEnd"/>
      <w:r w:rsidRPr="007A0543">
        <w:t xml:space="preserve"> or existing risks evolve.</w:t>
      </w:r>
    </w:p>
    <w:p w14:paraId="00AE6585" w14:textId="767094BB" w:rsidR="00B32704" w:rsidRPr="007A0543" w:rsidRDefault="00B32704" w:rsidP="00B32704">
      <w:pPr>
        <w:pStyle w:val="Heading2"/>
      </w:pPr>
      <w:bookmarkStart w:id="82" w:name="_Toc171794747"/>
      <w:bookmarkStart w:id="83" w:name="_Toc198969821"/>
      <w:r w:rsidRPr="007A0543">
        <w:t xml:space="preserve">Work Breakdown </w:t>
      </w:r>
      <w:r w:rsidR="00412820" w:rsidRPr="007A0543">
        <w:t>S</w:t>
      </w:r>
      <w:r w:rsidRPr="007A0543">
        <w:t>tructure</w:t>
      </w:r>
      <w:bookmarkEnd w:id="82"/>
      <w:bookmarkEnd w:id="83"/>
    </w:p>
    <w:p w14:paraId="4C7D994C" w14:textId="34B4C26F" w:rsidR="002F15F1" w:rsidRPr="007A0543" w:rsidRDefault="0007059A" w:rsidP="00412820">
      <w:pPr>
        <w:jc w:val="both"/>
      </w:pPr>
      <w:r w:rsidRPr="007A0543">
        <w:t>The work Break</w:t>
      </w:r>
      <w:r w:rsidR="00A240D3" w:rsidRPr="007A0543">
        <w:t xml:space="preserve">down structure </w:t>
      </w:r>
      <w:r w:rsidR="00EA34A8" w:rsidRPr="007A0543">
        <w:t>is in</w:t>
      </w:r>
      <w:r w:rsidR="00A240D3" w:rsidRPr="007A0543">
        <w:t xml:space="preserve"> </w:t>
      </w:r>
      <w:r w:rsidR="006D3034" w:rsidRPr="007A0543">
        <w:t>Appendix</w:t>
      </w:r>
      <w:r w:rsidR="00A240D3" w:rsidRPr="007A0543">
        <w:t xml:space="preserve"> A</w:t>
      </w:r>
      <w:r w:rsidR="003E732C">
        <w:t>,</w:t>
      </w:r>
      <w:r w:rsidR="00A240D3" w:rsidRPr="007A0543">
        <w:t xml:space="preserve"> </w:t>
      </w:r>
      <w:r w:rsidR="001B16B9">
        <w:fldChar w:fldCharType="begin"/>
      </w:r>
      <w:r w:rsidR="001B16B9">
        <w:instrText xml:space="preserve"> REF _Ref198972750 \h </w:instrText>
      </w:r>
      <w:r w:rsidR="001B16B9">
        <w:fldChar w:fldCharType="separate"/>
      </w:r>
      <w:r w:rsidR="001B16B9" w:rsidRPr="007A0543">
        <w:t>Figure 16</w:t>
      </w:r>
      <w:r w:rsidR="001B16B9">
        <w:fldChar w:fldCharType="end"/>
      </w:r>
      <w:r w:rsidR="00A240D3" w:rsidRPr="007A0543">
        <w:t xml:space="preserve">, and it </w:t>
      </w:r>
      <w:proofErr w:type="gramStart"/>
      <w:r w:rsidR="006D3034" w:rsidRPr="007A0543">
        <w:t xml:space="preserve">is </w:t>
      </w:r>
      <w:r w:rsidR="00A240D3" w:rsidRPr="007A0543">
        <w:t>divided</w:t>
      </w:r>
      <w:proofErr w:type="gramEnd"/>
      <w:r w:rsidR="00A240D3" w:rsidRPr="007A0543">
        <w:t xml:space="preserve"> into </w:t>
      </w:r>
      <w:r w:rsidR="001F7E58" w:rsidRPr="007A0543">
        <w:t>three</w:t>
      </w:r>
      <w:r w:rsidR="00A240D3" w:rsidRPr="007A0543">
        <w:t xml:space="preserve"> main phases</w:t>
      </w:r>
      <w:r w:rsidR="007E7E71" w:rsidRPr="007A0543">
        <w:t>. The</w:t>
      </w:r>
      <w:r w:rsidR="00A240D3" w:rsidRPr="007A0543">
        <w:t xml:space="preserve"> experimental Design and Setup </w:t>
      </w:r>
      <w:r w:rsidR="001F7E58">
        <w:t>involve</w:t>
      </w:r>
      <w:r w:rsidR="001C00FB" w:rsidRPr="007A0543">
        <w:t xml:space="preserve"> defining the research methodology, establishing the experimental environment, and collecting baseline data. It sets the foundation for the comparison between JSON and </w:t>
      </w:r>
      <w:r w:rsidR="008C5201" w:rsidRPr="007A0543">
        <w:t>Protocol Buffers</w:t>
      </w:r>
      <w:r w:rsidR="00A240D3" w:rsidRPr="007A0543">
        <w:t>, the Documentation and Reporting phase</w:t>
      </w:r>
      <w:r w:rsidR="001C00FB" w:rsidRPr="007A0543">
        <w:t xml:space="preserve">, </w:t>
      </w:r>
      <w:r w:rsidR="006D3034" w:rsidRPr="007A0543">
        <w:t xml:space="preserve">and </w:t>
      </w:r>
      <w:r w:rsidR="001C00FB" w:rsidRPr="007A0543">
        <w:t xml:space="preserve">data from the experiments are </w:t>
      </w:r>
      <w:r w:rsidR="001F7E58" w:rsidRPr="007A0543">
        <w:t>analysed</w:t>
      </w:r>
      <w:r w:rsidR="001C00FB" w:rsidRPr="007A0543">
        <w:t xml:space="preserve"> to identify trends, draw conclusions, and address the research questions, the findings are then documented in a structured format to form the core of the dissertation</w:t>
      </w:r>
      <w:r w:rsidR="00A240D3" w:rsidRPr="007A0543">
        <w:t>, finally</w:t>
      </w:r>
      <w:r w:rsidR="00412820" w:rsidRPr="007A0543">
        <w:t>,</w:t>
      </w:r>
      <w:r w:rsidR="00A240D3" w:rsidRPr="007A0543">
        <w:t xml:space="preserve"> we have the final phase </w:t>
      </w:r>
      <w:r w:rsidR="001C00FB" w:rsidRPr="007A0543">
        <w:t>focus</w:t>
      </w:r>
      <w:r w:rsidR="000A03D1" w:rsidRPr="007A0543">
        <w:t>ing</w:t>
      </w:r>
      <w:r w:rsidR="001C00FB" w:rsidRPr="007A0543">
        <w:t xml:space="preserve"> on refining the dissertation based on feedback, preparing the presentation, and ensuring all deliverables are submitted on time. It concludes with the final presentation and evaluation of the research</w:t>
      </w:r>
      <w:r w:rsidR="00A240D3" w:rsidRPr="007A0543">
        <w:t>.</w:t>
      </w:r>
    </w:p>
    <w:p w14:paraId="7BA78723" w14:textId="563F4775" w:rsidR="003223BF" w:rsidRPr="007A0543" w:rsidRDefault="002F15F1" w:rsidP="002F15F1">
      <w:r w:rsidRPr="007A0543">
        <w:br w:type="page"/>
      </w:r>
    </w:p>
    <w:p w14:paraId="107AD553" w14:textId="67C10E5B" w:rsidR="00E91682" w:rsidRPr="007A0543" w:rsidRDefault="00E64699" w:rsidP="00312576">
      <w:pPr>
        <w:pStyle w:val="Heading2"/>
      </w:pPr>
      <w:bookmarkStart w:id="84" w:name="_Toc1387052227"/>
      <w:bookmarkStart w:id="85" w:name="_Toc198969822"/>
      <w:r w:rsidRPr="007A0543">
        <w:lastRenderedPageBreak/>
        <w:t>Work Breakdown Structure Dictionary</w:t>
      </w:r>
      <w:bookmarkEnd w:id="84"/>
      <w:bookmarkEnd w:id="85"/>
    </w:p>
    <w:p w14:paraId="375392CA" w14:textId="766CCA9C" w:rsidR="00DA0ECF" w:rsidRPr="007A0543" w:rsidRDefault="00726172" w:rsidP="00412820">
      <w:pPr>
        <w:jc w:val="both"/>
      </w:pPr>
      <w:r w:rsidRPr="007A0543">
        <w:t>This section provides a comprehensive examination of the detailed work breakdown structure</w:t>
      </w:r>
      <w:r w:rsidR="000A73E6" w:rsidRPr="007A0543">
        <w:t xml:space="preserve"> (WBS)</w:t>
      </w:r>
      <w:r w:rsidRPr="007A0543">
        <w:t xml:space="preserve"> dictionary. The following table is a dictionary in which each row corresponds to a phase, </w:t>
      </w:r>
      <w:proofErr w:type="gramStart"/>
      <w:r w:rsidRPr="007A0543">
        <w:t>deliverable</w:t>
      </w:r>
      <w:proofErr w:type="gramEnd"/>
      <w:r w:rsidRPr="007A0543">
        <w:t xml:space="preserve"> or work package. Each entry </w:t>
      </w:r>
      <w:proofErr w:type="gramStart"/>
      <w:r w:rsidRPr="007A0543">
        <w:t>is accompanied</w:t>
      </w:r>
      <w:proofErr w:type="gramEnd"/>
      <w:r w:rsidRPr="007A0543">
        <w:t xml:space="preserve"> by a description and progress criteria. Empty descriptions are self-explanatory and require no further elaboration.</w:t>
      </w:r>
    </w:p>
    <w:p w14:paraId="15A4F95B" w14:textId="5F60C0A6" w:rsidR="00DE3243" w:rsidRPr="007A0543" w:rsidRDefault="00DE3243" w:rsidP="00DE3243">
      <w:pPr>
        <w:pStyle w:val="Caption"/>
        <w:keepNext/>
      </w:pPr>
      <w:bookmarkStart w:id="86" w:name="_Toc198970284"/>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3</w:t>
      </w:r>
      <w:proofErr w:type="gramEnd"/>
      <w:r w:rsidR="00E9752E" w:rsidRPr="007A0543">
        <w:fldChar w:fldCharType="end"/>
      </w:r>
      <w:r w:rsidRPr="007A0543">
        <w:t xml:space="preserve"> </w:t>
      </w:r>
      <w:r w:rsidR="002C5DCD" w:rsidRPr="007A0543">
        <w:t>-</w:t>
      </w:r>
      <w:r w:rsidRPr="007A0543">
        <w:t xml:space="preserve"> WBS dictionary</w:t>
      </w:r>
      <w:bookmarkEnd w:id="86"/>
    </w:p>
    <w:tbl>
      <w:tblPr>
        <w:tblStyle w:val="TableGrid"/>
        <w:tblW w:w="10349" w:type="dxa"/>
        <w:tblInd w:w="-856" w:type="dxa"/>
        <w:tblLook w:val="04A0" w:firstRow="1" w:lastRow="0" w:firstColumn="1" w:lastColumn="0" w:noHBand="0" w:noVBand="1"/>
      </w:tblPr>
      <w:tblGrid>
        <w:gridCol w:w="2511"/>
        <w:gridCol w:w="1384"/>
        <w:gridCol w:w="2626"/>
        <w:gridCol w:w="3828"/>
      </w:tblGrid>
      <w:tr w:rsidR="00DE3243" w:rsidRPr="007A0543" w14:paraId="0DE7D7EF" w14:textId="77777777">
        <w:tc>
          <w:tcPr>
            <w:tcW w:w="2511" w:type="dxa"/>
          </w:tcPr>
          <w:p w14:paraId="71916B30" w14:textId="77777777" w:rsidR="00DE3243" w:rsidRPr="007A0543" w:rsidRDefault="00DE3243" w:rsidP="005C21CB">
            <w:pPr>
              <w:jc w:val="both"/>
              <w:rPr>
                <w:rFonts w:ascii="Calibri" w:hAnsi="Calibri" w:cs="Calibri"/>
                <w:b/>
                <w:bCs/>
                <w:sz w:val="24"/>
                <w:szCs w:val="24"/>
              </w:rPr>
            </w:pPr>
            <w:r w:rsidRPr="007A0543">
              <w:rPr>
                <w:rFonts w:ascii="Calibri" w:hAnsi="Calibri" w:cs="Calibri"/>
                <w:b/>
                <w:bCs/>
                <w:sz w:val="24"/>
                <w:szCs w:val="24"/>
              </w:rPr>
              <w:t>WBS dictionary</w:t>
            </w:r>
          </w:p>
        </w:tc>
        <w:tc>
          <w:tcPr>
            <w:tcW w:w="1384" w:type="dxa"/>
          </w:tcPr>
          <w:p w14:paraId="72CA12A9" w14:textId="77777777" w:rsidR="00DE3243" w:rsidRPr="007A0543" w:rsidRDefault="00DE3243" w:rsidP="005C21CB">
            <w:pPr>
              <w:jc w:val="both"/>
              <w:rPr>
                <w:rFonts w:ascii="Calibri" w:hAnsi="Calibri" w:cs="Calibri"/>
                <w:b/>
                <w:bCs/>
                <w:sz w:val="24"/>
                <w:szCs w:val="24"/>
              </w:rPr>
            </w:pPr>
            <w:r w:rsidRPr="007A0543">
              <w:rPr>
                <w:rFonts w:ascii="Calibri" w:hAnsi="Calibri" w:cs="Calibri"/>
                <w:b/>
                <w:bCs/>
                <w:sz w:val="24"/>
                <w:szCs w:val="24"/>
              </w:rPr>
              <w:t>Type</w:t>
            </w:r>
          </w:p>
        </w:tc>
        <w:tc>
          <w:tcPr>
            <w:tcW w:w="2626" w:type="dxa"/>
          </w:tcPr>
          <w:p w14:paraId="4D3AD1E8" w14:textId="77777777" w:rsidR="00DE3243" w:rsidRPr="007A0543" w:rsidRDefault="00DE3243" w:rsidP="005C21CB">
            <w:pPr>
              <w:jc w:val="both"/>
              <w:rPr>
                <w:rFonts w:ascii="Calibri" w:hAnsi="Calibri" w:cs="Calibri"/>
                <w:b/>
                <w:bCs/>
                <w:sz w:val="24"/>
                <w:szCs w:val="24"/>
              </w:rPr>
            </w:pPr>
            <w:r w:rsidRPr="007A0543">
              <w:rPr>
                <w:rFonts w:ascii="Calibri" w:hAnsi="Calibri" w:cs="Calibri"/>
                <w:b/>
                <w:bCs/>
                <w:sz w:val="24"/>
                <w:szCs w:val="24"/>
              </w:rPr>
              <w:t>Description</w:t>
            </w:r>
          </w:p>
        </w:tc>
        <w:tc>
          <w:tcPr>
            <w:tcW w:w="3828" w:type="dxa"/>
          </w:tcPr>
          <w:p w14:paraId="64939C80" w14:textId="77777777" w:rsidR="00DE3243" w:rsidRPr="007A0543" w:rsidRDefault="00DE3243" w:rsidP="005C21CB">
            <w:pPr>
              <w:jc w:val="both"/>
              <w:rPr>
                <w:rFonts w:ascii="Calibri" w:hAnsi="Calibri" w:cs="Calibri"/>
                <w:b/>
                <w:bCs/>
                <w:sz w:val="24"/>
                <w:szCs w:val="24"/>
              </w:rPr>
            </w:pPr>
            <w:r w:rsidRPr="007A0543">
              <w:rPr>
                <w:rFonts w:ascii="Calibri" w:hAnsi="Calibri" w:cs="Calibri"/>
                <w:b/>
                <w:bCs/>
                <w:sz w:val="24"/>
                <w:szCs w:val="24"/>
              </w:rPr>
              <w:t>Progress criteria</w:t>
            </w:r>
          </w:p>
        </w:tc>
      </w:tr>
      <w:tr w:rsidR="00DE3243" w:rsidRPr="007A0543" w14:paraId="12958341" w14:textId="77777777">
        <w:tc>
          <w:tcPr>
            <w:tcW w:w="2511" w:type="dxa"/>
          </w:tcPr>
          <w:p w14:paraId="1253A1DA"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 Experimental design and setup</w:t>
            </w:r>
          </w:p>
        </w:tc>
        <w:tc>
          <w:tcPr>
            <w:tcW w:w="1384" w:type="dxa"/>
          </w:tcPr>
          <w:p w14:paraId="2D74DA4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Phase</w:t>
            </w:r>
          </w:p>
        </w:tc>
        <w:tc>
          <w:tcPr>
            <w:tcW w:w="2626" w:type="dxa"/>
          </w:tcPr>
          <w:p w14:paraId="76E5899C" w14:textId="6EB009B0"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This phase will </w:t>
            </w:r>
            <w:r w:rsidR="001F7E58" w:rsidRPr="007A0543">
              <w:rPr>
                <w:rFonts w:ascii="Calibri" w:hAnsi="Calibri" w:cs="Calibri"/>
                <w:sz w:val="24"/>
                <w:szCs w:val="24"/>
              </w:rPr>
              <w:t>comprise</w:t>
            </w:r>
            <w:r w:rsidRPr="007A0543">
              <w:rPr>
                <w:rFonts w:ascii="Calibri" w:hAnsi="Calibri" w:cs="Calibri"/>
                <w:sz w:val="24"/>
                <w:szCs w:val="24"/>
              </w:rPr>
              <w:t xml:space="preserve"> setting up the projects and acquiring data for analysis.</w:t>
            </w:r>
          </w:p>
        </w:tc>
        <w:tc>
          <w:tcPr>
            <w:tcW w:w="3828" w:type="dxa"/>
          </w:tcPr>
          <w:p w14:paraId="5EDD26F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Experimental methodology – 25%</w:t>
            </w:r>
          </w:p>
          <w:p w14:paraId="652DF24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Control project – 25%</w:t>
            </w:r>
          </w:p>
          <w:p w14:paraId="2EB39DD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Metrics analysis – 10%</w:t>
            </w:r>
          </w:p>
          <w:p w14:paraId="3BBB7FC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Project refactor – </w:t>
            </w:r>
            <w:proofErr w:type="gramStart"/>
            <w:r w:rsidRPr="007A0543">
              <w:rPr>
                <w:rFonts w:ascii="Calibri" w:hAnsi="Calibri" w:cs="Calibri"/>
                <w:sz w:val="24"/>
                <w:szCs w:val="24"/>
              </w:rPr>
              <w:t>25%</w:t>
            </w:r>
            <w:proofErr w:type="gramEnd"/>
          </w:p>
          <w:p w14:paraId="2322998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Metrics analysis – 10%</w:t>
            </w:r>
          </w:p>
          <w:p w14:paraId="01681FB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Conclusions – 5%</w:t>
            </w:r>
          </w:p>
        </w:tc>
      </w:tr>
      <w:tr w:rsidR="00DE3243" w:rsidRPr="007A0543" w14:paraId="6B5A3B0E" w14:textId="77777777">
        <w:tc>
          <w:tcPr>
            <w:tcW w:w="2511" w:type="dxa"/>
          </w:tcPr>
          <w:p w14:paraId="0CD90AF1"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 Experimental methodology</w:t>
            </w:r>
          </w:p>
        </w:tc>
        <w:tc>
          <w:tcPr>
            <w:tcW w:w="1384" w:type="dxa"/>
          </w:tcPr>
          <w:p w14:paraId="7D85729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038AD5E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The variables, GQM plan and hypothesis must </w:t>
            </w:r>
            <w:proofErr w:type="gramStart"/>
            <w:r w:rsidRPr="007A0543">
              <w:rPr>
                <w:rFonts w:ascii="Calibri" w:hAnsi="Calibri" w:cs="Calibri"/>
                <w:sz w:val="24"/>
                <w:szCs w:val="24"/>
              </w:rPr>
              <w:t>be defined</w:t>
            </w:r>
            <w:proofErr w:type="gramEnd"/>
            <w:r w:rsidRPr="007A0543">
              <w:rPr>
                <w:rFonts w:ascii="Calibri" w:hAnsi="Calibri" w:cs="Calibri"/>
                <w:sz w:val="24"/>
                <w:szCs w:val="24"/>
              </w:rPr>
              <w:t xml:space="preserve"> to have a default execution for each analysis.</w:t>
            </w:r>
          </w:p>
          <w:p w14:paraId="003DC21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The advisor must accept the defined variables, GQM plan and hypothesis</w:t>
            </w:r>
          </w:p>
        </w:tc>
        <w:tc>
          <w:tcPr>
            <w:tcW w:w="3828" w:type="dxa"/>
          </w:tcPr>
          <w:p w14:paraId="5C4B896D" w14:textId="64B424D4"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Define variables to </w:t>
            </w:r>
            <w:proofErr w:type="gramStart"/>
            <w:r w:rsidRPr="007A0543">
              <w:rPr>
                <w:rFonts w:ascii="Calibri" w:hAnsi="Calibri" w:cs="Calibri"/>
                <w:sz w:val="24"/>
                <w:szCs w:val="24"/>
              </w:rPr>
              <w:t xml:space="preserve">be </w:t>
            </w:r>
            <w:r w:rsidR="001F7E58">
              <w:rPr>
                <w:rFonts w:ascii="Calibri" w:hAnsi="Calibri" w:cs="Calibri"/>
                <w:sz w:val="24"/>
                <w:szCs w:val="24"/>
              </w:rPr>
              <w:t>analysed</w:t>
            </w:r>
            <w:proofErr w:type="gramEnd"/>
            <w:r w:rsidRPr="007A0543">
              <w:rPr>
                <w:rFonts w:ascii="Calibri" w:hAnsi="Calibri" w:cs="Calibri"/>
                <w:sz w:val="24"/>
                <w:szCs w:val="24"/>
              </w:rPr>
              <w:t xml:space="preserve"> – </w:t>
            </w:r>
            <w:proofErr w:type="gramStart"/>
            <w:r w:rsidRPr="007A0543">
              <w:rPr>
                <w:rFonts w:ascii="Calibri" w:hAnsi="Calibri" w:cs="Calibri"/>
                <w:sz w:val="24"/>
                <w:szCs w:val="24"/>
              </w:rPr>
              <w:t>15%</w:t>
            </w:r>
            <w:proofErr w:type="gramEnd"/>
          </w:p>
          <w:p w14:paraId="58E406B8" w14:textId="27AC03A1" w:rsidR="00DE3243" w:rsidRPr="007A0543" w:rsidRDefault="00DE3243" w:rsidP="005C21CB">
            <w:pPr>
              <w:jc w:val="both"/>
              <w:rPr>
                <w:rFonts w:ascii="Calibri" w:hAnsi="Calibri" w:cs="Calibri"/>
                <w:sz w:val="24"/>
                <w:szCs w:val="24"/>
              </w:rPr>
            </w:pPr>
            <w:r w:rsidRPr="007A0543">
              <w:rPr>
                <w:rFonts w:ascii="Calibri" w:hAnsi="Calibri" w:cs="Calibri"/>
                <w:sz w:val="24"/>
                <w:szCs w:val="24"/>
              </w:rPr>
              <w:t>Define measurement methods -</w:t>
            </w:r>
            <w:r w:rsidR="00D803B1" w:rsidRPr="007A0543">
              <w:rPr>
                <w:rFonts w:ascii="Calibri" w:hAnsi="Calibri" w:cs="Calibri"/>
                <w:sz w:val="24"/>
                <w:szCs w:val="24"/>
              </w:rPr>
              <w:t>2</w:t>
            </w:r>
            <w:r w:rsidRPr="007A0543">
              <w:rPr>
                <w:rFonts w:ascii="Calibri" w:hAnsi="Calibri" w:cs="Calibri"/>
                <w:sz w:val="24"/>
                <w:szCs w:val="24"/>
              </w:rPr>
              <w:t>0%</w:t>
            </w:r>
          </w:p>
          <w:p w14:paraId="3EE2AD31" w14:textId="4C3309F9"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Create GQM plan – </w:t>
            </w:r>
            <w:proofErr w:type="gramStart"/>
            <w:r w:rsidR="00D803B1" w:rsidRPr="007A0543">
              <w:rPr>
                <w:rFonts w:ascii="Calibri" w:hAnsi="Calibri" w:cs="Calibri"/>
                <w:sz w:val="24"/>
                <w:szCs w:val="24"/>
              </w:rPr>
              <w:t>3</w:t>
            </w:r>
            <w:r w:rsidRPr="007A0543">
              <w:rPr>
                <w:rFonts w:ascii="Calibri" w:hAnsi="Calibri" w:cs="Calibri"/>
                <w:sz w:val="24"/>
                <w:szCs w:val="24"/>
              </w:rPr>
              <w:t>0%</w:t>
            </w:r>
            <w:proofErr w:type="gramEnd"/>
          </w:p>
          <w:p w14:paraId="191AFD4E" w14:textId="339C7162"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Identify tools and technologies – </w:t>
            </w:r>
            <w:proofErr w:type="gramStart"/>
            <w:r w:rsidR="00D803B1" w:rsidRPr="007A0543">
              <w:rPr>
                <w:rFonts w:ascii="Calibri" w:hAnsi="Calibri" w:cs="Calibri"/>
                <w:sz w:val="24"/>
                <w:szCs w:val="24"/>
              </w:rPr>
              <w:t>1</w:t>
            </w:r>
            <w:r w:rsidRPr="007A0543">
              <w:rPr>
                <w:rFonts w:ascii="Calibri" w:hAnsi="Calibri" w:cs="Calibri"/>
                <w:sz w:val="24"/>
                <w:szCs w:val="24"/>
              </w:rPr>
              <w:t>5%</w:t>
            </w:r>
            <w:proofErr w:type="gramEnd"/>
          </w:p>
          <w:p w14:paraId="3B745E45" w14:textId="61812CB1"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Define Hypothesis – </w:t>
            </w:r>
            <w:r w:rsidR="00D803B1" w:rsidRPr="007A0543">
              <w:rPr>
                <w:rFonts w:ascii="Calibri" w:hAnsi="Calibri" w:cs="Calibri"/>
                <w:sz w:val="24"/>
                <w:szCs w:val="24"/>
              </w:rPr>
              <w:t>20</w:t>
            </w:r>
            <w:r w:rsidRPr="007A0543">
              <w:rPr>
                <w:rFonts w:ascii="Calibri" w:hAnsi="Calibri" w:cs="Calibri"/>
                <w:sz w:val="24"/>
                <w:szCs w:val="24"/>
              </w:rPr>
              <w:t>%</w:t>
            </w:r>
          </w:p>
          <w:p w14:paraId="1E20CCB7" w14:textId="77777777" w:rsidR="00DE3243" w:rsidRPr="007A0543" w:rsidRDefault="00DE3243" w:rsidP="005C21CB">
            <w:pPr>
              <w:jc w:val="both"/>
              <w:rPr>
                <w:rFonts w:ascii="Calibri" w:hAnsi="Calibri" w:cs="Calibri"/>
                <w:sz w:val="24"/>
                <w:szCs w:val="24"/>
              </w:rPr>
            </w:pPr>
          </w:p>
        </w:tc>
      </w:tr>
      <w:tr w:rsidR="00DE3243" w:rsidRPr="007A0543" w14:paraId="09874A3E" w14:textId="77777777">
        <w:tc>
          <w:tcPr>
            <w:tcW w:w="2511" w:type="dxa"/>
          </w:tcPr>
          <w:p w14:paraId="7F987939"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1.1.1 Do the two LinkedIn leadership courses</w:t>
            </w:r>
          </w:p>
        </w:tc>
        <w:tc>
          <w:tcPr>
            <w:tcW w:w="1384" w:type="dxa"/>
          </w:tcPr>
          <w:p w14:paraId="176F8AB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2D28CCC5" w14:textId="77777777" w:rsidR="00DE3243" w:rsidRPr="007A0543" w:rsidRDefault="00DE3243" w:rsidP="005C21CB">
            <w:pPr>
              <w:jc w:val="both"/>
              <w:rPr>
                <w:rFonts w:ascii="Calibri" w:hAnsi="Calibri" w:cs="Calibri"/>
                <w:sz w:val="24"/>
                <w:szCs w:val="24"/>
              </w:rPr>
            </w:pPr>
          </w:p>
        </w:tc>
        <w:tc>
          <w:tcPr>
            <w:tcW w:w="3828" w:type="dxa"/>
          </w:tcPr>
          <w:p w14:paraId="11446FF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Finish the course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1133D873" w14:textId="77777777">
        <w:tc>
          <w:tcPr>
            <w:tcW w:w="2511" w:type="dxa"/>
          </w:tcPr>
          <w:p w14:paraId="2637F043" w14:textId="2CDA996F" w:rsidR="00DE3243" w:rsidRPr="007A0543" w:rsidRDefault="00DE3243" w:rsidP="001F7E58">
            <w:pPr>
              <w:rPr>
                <w:rFonts w:ascii="Calibri" w:hAnsi="Calibri" w:cs="Calibri"/>
                <w:sz w:val="24"/>
                <w:szCs w:val="24"/>
              </w:rPr>
            </w:pPr>
            <w:r w:rsidRPr="007A0543">
              <w:rPr>
                <w:rFonts w:ascii="Calibri" w:hAnsi="Calibri" w:cs="Calibri"/>
                <w:sz w:val="24"/>
                <w:szCs w:val="24"/>
              </w:rPr>
              <w:t>1.1.2 Define variables</w:t>
            </w:r>
            <w:r w:rsidR="001F7E58">
              <w:rPr>
                <w:rFonts w:ascii="Calibri" w:hAnsi="Calibri" w:cs="Calibri"/>
                <w:sz w:val="24"/>
                <w:szCs w:val="24"/>
              </w:rPr>
              <w:t>,</w:t>
            </w:r>
            <w:r w:rsidRPr="007A0543">
              <w:rPr>
                <w:rFonts w:ascii="Calibri" w:hAnsi="Calibri" w:cs="Calibri"/>
                <w:sz w:val="24"/>
                <w:szCs w:val="24"/>
              </w:rPr>
              <w:t xml:space="preserve"> </w:t>
            </w:r>
            <w:proofErr w:type="gramStart"/>
            <w:r w:rsidRPr="007A0543">
              <w:rPr>
                <w:rFonts w:ascii="Calibri" w:hAnsi="Calibri" w:cs="Calibri"/>
                <w:sz w:val="24"/>
                <w:szCs w:val="24"/>
              </w:rPr>
              <w:t>metrics</w:t>
            </w:r>
            <w:proofErr w:type="gramEnd"/>
            <w:r w:rsidRPr="007A0543">
              <w:rPr>
                <w:rFonts w:ascii="Calibri" w:hAnsi="Calibri" w:cs="Calibri"/>
                <w:sz w:val="24"/>
                <w:szCs w:val="24"/>
              </w:rPr>
              <w:t xml:space="preserve"> and measurement methods</w:t>
            </w:r>
          </w:p>
        </w:tc>
        <w:tc>
          <w:tcPr>
            <w:tcW w:w="1384" w:type="dxa"/>
          </w:tcPr>
          <w:p w14:paraId="4B08F59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31C32F26" w14:textId="0A6A58BA"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In this work package, the independent and dependent variables should </w:t>
            </w:r>
            <w:proofErr w:type="gramStart"/>
            <w:r w:rsidRPr="007A0543">
              <w:rPr>
                <w:rFonts w:ascii="Calibri" w:hAnsi="Calibri" w:cs="Calibri"/>
                <w:sz w:val="24"/>
                <w:szCs w:val="24"/>
              </w:rPr>
              <w:t>be defined</w:t>
            </w:r>
            <w:proofErr w:type="gramEnd"/>
            <w:r w:rsidRPr="007A0543">
              <w:rPr>
                <w:rFonts w:ascii="Calibri" w:hAnsi="Calibri" w:cs="Calibri"/>
                <w:sz w:val="24"/>
                <w:szCs w:val="24"/>
              </w:rPr>
              <w:t xml:space="preserve">. The metrics to </w:t>
            </w:r>
            <w:proofErr w:type="gramStart"/>
            <w:r w:rsidRPr="007A0543">
              <w:rPr>
                <w:rFonts w:ascii="Calibri" w:hAnsi="Calibri" w:cs="Calibri"/>
                <w:sz w:val="24"/>
                <w:szCs w:val="24"/>
              </w:rPr>
              <w:t xml:space="preserve">be </w:t>
            </w:r>
            <w:r w:rsidR="001F7E58" w:rsidRPr="007A0543">
              <w:rPr>
                <w:rFonts w:ascii="Calibri" w:hAnsi="Calibri" w:cs="Calibri"/>
                <w:sz w:val="24"/>
                <w:szCs w:val="24"/>
              </w:rPr>
              <w:t>analysed</w:t>
            </w:r>
            <w:proofErr w:type="gramEnd"/>
            <w:r w:rsidRPr="007A0543">
              <w:rPr>
                <w:rFonts w:ascii="Calibri" w:hAnsi="Calibri" w:cs="Calibri"/>
                <w:sz w:val="24"/>
                <w:szCs w:val="24"/>
              </w:rPr>
              <w:t xml:space="preserve"> and the measurement methods should also </w:t>
            </w:r>
            <w:proofErr w:type="gramStart"/>
            <w:r w:rsidRPr="007A0543">
              <w:rPr>
                <w:rFonts w:ascii="Calibri" w:hAnsi="Calibri" w:cs="Calibri"/>
                <w:sz w:val="24"/>
                <w:szCs w:val="24"/>
              </w:rPr>
              <w:t>be defined</w:t>
            </w:r>
            <w:proofErr w:type="gramEnd"/>
            <w:r w:rsidRPr="007A0543">
              <w:rPr>
                <w:rFonts w:ascii="Calibri" w:hAnsi="Calibri" w:cs="Calibri"/>
                <w:sz w:val="24"/>
                <w:szCs w:val="24"/>
              </w:rPr>
              <w:t>.</w:t>
            </w:r>
          </w:p>
        </w:tc>
        <w:tc>
          <w:tcPr>
            <w:tcW w:w="3828" w:type="dxa"/>
          </w:tcPr>
          <w:p w14:paraId="27F4979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Independent variables – 25%</w:t>
            </w:r>
          </w:p>
          <w:p w14:paraId="6D68BDC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Dependent variables – 25%</w:t>
            </w:r>
          </w:p>
          <w:p w14:paraId="66450BB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Define Metrics – 25%</w:t>
            </w:r>
          </w:p>
          <w:p w14:paraId="01DEC9D8" w14:textId="64EF79AC"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Create a </w:t>
            </w:r>
            <w:r w:rsidR="001F7E58">
              <w:rPr>
                <w:rFonts w:ascii="Calibri" w:hAnsi="Calibri" w:cs="Calibri"/>
                <w:sz w:val="24"/>
                <w:szCs w:val="24"/>
              </w:rPr>
              <w:t>standardised</w:t>
            </w:r>
            <w:r w:rsidRPr="007A0543">
              <w:rPr>
                <w:rFonts w:ascii="Calibri" w:hAnsi="Calibri" w:cs="Calibri"/>
                <w:sz w:val="24"/>
                <w:szCs w:val="24"/>
              </w:rPr>
              <w:t xml:space="preserve"> Dataset – 5%</w:t>
            </w:r>
          </w:p>
          <w:p w14:paraId="5AF20197"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Review and verify tooling – 20%</w:t>
            </w:r>
          </w:p>
        </w:tc>
      </w:tr>
      <w:tr w:rsidR="00DE3243" w:rsidRPr="007A0543" w14:paraId="263FFDCF" w14:textId="77777777">
        <w:tc>
          <w:tcPr>
            <w:tcW w:w="2511" w:type="dxa"/>
          </w:tcPr>
          <w:p w14:paraId="0D036F0D"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1.1.3 Create a detailed GQM plan</w:t>
            </w:r>
          </w:p>
        </w:tc>
        <w:tc>
          <w:tcPr>
            <w:tcW w:w="1384" w:type="dxa"/>
          </w:tcPr>
          <w:p w14:paraId="57C7ECD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2BD5A08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The Goal, questions and metrics should </w:t>
            </w:r>
            <w:proofErr w:type="gramStart"/>
            <w:r w:rsidRPr="007A0543">
              <w:rPr>
                <w:rFonts w:ascii="Calibri" w:hAnsi="Calibri" w:cs="Calibri"/>
                <w:sz w:val="24"/>
                <w:szCs w:val="24"/>
              </w:rPr>
              <w:t>be defined</w:t>
            </w:r>
            <w:proofErr w:type="gramEnd"/>
          </w:p>
        </w:tc>
        <w:tc>
          <w:tcPr>
            <w:tcW w:w="3828" w:type="dxa"/>
          </w:tcPr>
          <w:p w14:paraId="3D7C9CF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Goal – 35%</w:t>
            </w:r>
          </w:p>
          <w:p w14:paraId="709E402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Questions – 25%</w:t>
            </w:r>
          </w:p>
          <w:p w14:paraId="020F767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Metrics – 40%</w:t>
            </w:r>
          </w:p>
        </w:tc>
      </w:tr>
      <w:tr w:rsidR="00DE3243" w:rsidRPr="007A0543" w14:paraId="3072D868" w14:textId="77777777">
        <w:tc>
          <w:tcPr>
            <w:tcW w:w="2511" w:type="dxa"/>
          </w:tcPr>
          <w:p w14:paraId="7FF8B47B"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1.1.4 Identify tools and technologies</w:t>
            </w:r>
          </w:p>
        </w:tc>
        <w:tc>
          <w:tcPr>
            <w:tcW w:w="1384" w:type="dxa"/>
          </w:tcPr>
          <w:p w14:paraId="0330D21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02F7819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Tools and technologies should already </w:t>
            </w:r>
            <w:proofErr w:type="gramStart"/>
            <w:r w:rsidRPr="007A0543">
              <w:rPr>
                <w:rFonts w:ascii="Calibri" w:hAnsi="Calibri" w:cs="Calibri"/>
                <w:sz w:val="24"/>
                <w:szCs w:val="24"/>
              </w:rPr>
              <w:t>be defined</w:t>
            </w:r>
            <w:proofErr w:type="gramEnd"/>
            <w:r w:rsidRPr="007A0543">
              <w:rPr>
                <w:rFonts w:ascii="Calibri" w:hAnsi="Calibri" w:cs="Calibri"/>
                <w:sz w:val="24"/>
                <w:szCs w:val="24"/>
              </w:rPr>
              <w:t xml:space="preserve">, but this work package should review the tools used and </w:t>
            </w:r>
            <w:r w:rsidRPr="007A0543">
              <w:rPr>
                <w:rFonts w:ascii="Calibri" w:hAnsi="Calibri" w:cs="Calibri"/>
                <w:sz w:val="24"/>
                <w:szCs w:val="24"/>
              </w:rPr>
              <w:lastRenderedPageBreak/>
              <w:t xml:space="preserve">anticipate if new tools </w:t>
            </w:r>
            <w:proofErr w:type="gramStart"/>
            <w:r w:rsidRPr="007A0543">
              <w:rPr>
                <w:rFonts w:ascii="Calibri" w:hAnsi="Calibri" w:cs="Calibri"/>
                <w:sz w:val="24"/>
                <w:szCs w:val="24"/>
              </w:rPr>
              <w:t>are needed</w:t>
            </w:r>
            <w:proofErr w:type="gramEnd"/>
            <w:r w:rsidRPr="007A0543">
              <w:rPr>
                <w:rFonts w:ascii="Calibri" w:hAnsi="Calibri" w:cs="Calibri"/>
                <w:sz w:val="24"/>
                <w:szCs w:val="24"/>
              </w:rPr>
              <w:t>.</w:t>
            </w:r>
          </w:p>
        </w:tc>
        <w:tc>
          <w:tcPr>
            <w:tcW w:w="3828" w:type="dxa"/>
          </w:tcPr>
          <w:p w14:paraId="6C322B4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lastRenderedPageBreak/>
              <w:t xml:space="preserve">Review tools – </w:t>
            </w:r>
            <w:proofErr w:type="gramStart"/>
            <w:r w:rsidRPr="007A0543">
              <w:rPr>
                <w:rFonts w:ascii="Calibri" w:hAnsi="Calibri" w:cs="Calibri"/>
                <w:sz w:val="24"/>
                <w:szCs w:val="24"/>
              </w:rPr>
              <w:t>50%</w:t>
            </w:r>
            <w:proofErr w:type="gramEnd"/>
          </w:p>
          <w:p w14:paraId="5BB456C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Obtain new tools – 50%</w:t>
            </w:r>
          </w:p>
        </w:tc>
      </w:tr>
      <w:tr w:rsidR="00DE3243" w:rsidRPr="007A0543" w14:paraId="6440E7BD" w14:textId="77777777">
        <w:tc>
          <w:tcPr>
            <w:tcW w:w="2511" w:type="dxa"/>
          </w:tcPr>
          <w:p w14:paraId="40E4D0C4"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1.1.5 Formulate hypothesis testing</w:t>
            </w:r>
          </w:p>
        </w:tc>
        <w:tc>
          <w:tcPr>
            <w:tcW w:w="1384" w:type="dxa"/>
          </w:tcPr>
          <w:p w14:paraId="2529D7E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514BA310" w14:textId="77777777" w:rsidR="00DE3243" w:rsidRPr="007A0543" w:rsidRDefault="00DE3243" w:rsidP="005C21CB">
            <w:pPr>
              <w:jc w:val="both"/>
              <w:rPr>
                <w:rFonts w:ascii="Calibri" w:hAnsi="Calibri" w:cs="Calibri"/>
                <w:sz w:val="24"/>
                <w:szCs w:val="24"/>
              </w:rPr>
            </w:pPr>
          </w:p>
        </w:tc>
        <w:tc>
          <w:tcPr>
            <w:tcW w:w="3828" w:type="dxa"/>
          </w:tcPr>
          <w:p w14:paraId="5DBB6BD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Hypothesis defined – </w:t>
            </w:r>
            <w:proofErr w:type="gramStart"/>
            <w:r w:rsidRPr="007A0543">
              <w:rPr>
                <w:rFonts w:ascii="Calibri" w:hAnsi="Calibri" w:cs="Calibri"/>
                <w:sz w:val="24"/>
                <w:szCs w:val="24"/>
              </w:rPr>
              <w:t>40%</w:t>
            </w:r>
            <w:proofErr w:type="gramEnd"/>
          </w:p>
          <w:p w14:paraId="7A25C8F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Choose a statistical method – </w:t>
            </w:r>
            <w:proofErr w:type="gramStart"/>
            <w:r w:rsidRPr="007A0543">
              <w:rPr>
                <w:rFonts w:ascii="Calibri" w:hAnsi="Calibri" w:cs="Calibri"/>
                <w:sz w:val="24"/>
                <w:szCs w:val="24"/>
              </w:rPr>
              <w:t>30%</w:t>
            </w:r>
            <w:proofErr w:type="gramEnd"/>
          </w:p>
          <w:p w14:paraId="169B70B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Review and define experiment conditions -30%</w:t>
            </w:r>
          </w:p>
        </w:tc>
      </w:tr>
      <w:tr w:rsidR="00DE3243" w:rsidRPr="007A0543" w14:paraId="1A414B79" w14:textId="77777777">
        <w:tc>
          <w:tcPr>
            <w:tcW w:w="2511" w:type="dxa"/>
          </w:tcPr>
          <w:p w14:paraId="290718C6"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1.1.6 Report version 0.1</w:t>
            </w:r>
          </w:p>
        </w:tc>
        <w:tc>
          <w:tcPr>
            <w:tcW w:w="1384" w:type="dxa"/>
          </w:tcPr>
          <w:p w14:paraId="104E38F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23EC888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Update the dissertation document with the work done in the 1.1 deliverable and review the literature.</w:t>
            </w:r>
          </w:p>
        </w:tc>
        <w:tc>
          <w:tcPr>
            <w:tcW w:w="3828" w:type="dxa"/>
          </w:tcPr>
          <w:p w14:paraId="443E048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Updated document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00D367AE" w14:textId="77777777">
        <w:tc>
          <w:tcPr>
            <w:tcW w:w="2511" w:type="dxa"/>
          </w:tcPr>
          <w:p w14:paraId="55F927EA"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 Control project</w:t>
            </w:r>
          </w:p>
        </w:tc>
        <w:tc>
          <w:tcPr>
            <w:tcW w:w="1384" w:type="dxa"/>
          </w:tcPr>
          <w:p w14:paraId="527D165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23D0169A" w14:textId="7A41548C"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Acquire and refactor </w:t>
            </w:r>
            <w:r w:rsidR="008E6B8B">
              <w:rPr>
                <w:rFonts w:ascii="Calibri" w:hAnsi="Calibri" w:cs="Calibri"/>
                <w:sz w:val="24"/>
                <w:szCs w:val="24"/>
              </w:rPr>
              <w:t xml:space="preserve">the </w:t>
            </w:r>
            <w:r w:rsidRPr="007A0543">
              <w:rPr>
                <w:rFonts w:ascii="Calibri" w:hAnsi="Calibri" w:cs="Calibri"/>
                <w:sz w:val="24"/>
                <w:szCs w:val="24"/>
              </w:rPr>
              <w:t>control project,</w:t>
            </w:r>
          </w:p>
        </w:tc>
        <w:tc>
          <w:tcPr>
            <w:tcW w:w="3828" w:type="dxa"/>
          </w:tcPr>
          <w:p w14:paraId="00FFCE7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Acquire control project – </w:t>
            </w:r>
            <w:proofErr w:type="gramStart"/>
            <w:r w:rsidRPr="007A0543">
              <w:rPr>
                <w:rFonts w:ascii="Calibri" w:hAnsi="Calibri" w:cs="Calibri"/>
                <w:sz w:val="24"/>
                <w:szCs w:val="24"/>
              </w:rPr>
              <w:t>30%</w:t>
            </w:r>
            <w:proofErr w:type="gramEnd"/>
          </w:p>
          <w:p w14:paraId="70A1624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Refactor needed parts – </w:t>
            </w:r>
            <w:proofErr w:type="gramStart"/>
            <w:r w:rsidRPr="007A0543">
              <w:rPr>
                <w:rFonts w:ascii="Calibri" w:hAnsi="Calibri" w:cs="Calibri"/>
                <w:sz w:val="24"/>
                <w:szCs w:val="24"/>
              </w:rPr>
              <w:t>10%</w:t>
            </w:r>
            <w:proofErr w:type="gramEnd"/>
          </w:p>
          <w:p w14:paraId="7A435770" w14:textId="6D434EF1" w:rsidR="00DE3243" w:rsidRPr="007A0543" w:rsidRDefault="00DE3243" w:rsidP="005C21CB">
            <w:pPr>
              <w:jc w:val="both"/>
              <w:rPr>
                <w:rFonts w:ascii="Calibri" w:hAnsi="Calibri" w:cs="Calibri"/>
                <w:sz w:val="24"/>
                <w:szCs w:val="24"/>
              </w:rPr>
            </w:pPr>
            <w:r w:rsidRPr="007A0543">
              <w:rPr>
                <w:rFonts w:ascii="Calibri" w:hAnsi="Calibri" w:cs="Calibri"/>
                <w:sz w:val="24"/>
                <w:szCs w:val="24"/>
              </w:rPr>
              <w:t>Set</w:t>
            </w:r>
            <w:r w:rsidR="001F7E58">
              <w:rPr>
                <w:rFonts w:ascii="Calibri" w:hAnsi="Calibri" w:cs="Calibri"/>
                <w:sz w:val="24"/>
                <w:szCs w:val="24"/>
              </w:rPr>
              <w:t xml:space="preserve"> </w:t>
            </w:r>
            <w:r w:rsidRPr="007A0543">
              <w:rPr>
                <w:rFonts w:ascii="Calibri" w:hAnsi="Calibri" w:cs="Calibri"/>
                <w:sz w:val="24"/>
                <w:szCs w:val="24"/>
              </w:rPr>
              <w:t xml:space="preserve">up monitoring tools – </w:t>
            </w:r>
            <w:proofErr w:type="gramStart"/>
            <w:r w:rsidRPr="007A0543">
              <w:rPr>
                <w:rFonts w:ascii="Calibri" w:hAnsi="Calibri" w:cs="Calibri"/>
                <w:sz w:val="24"/>
                <w:szCs w:val="24"/>
              </w:rPr>
              <w:t>30%</w:t>
            </w:r>
            <w:proofErr w:type="gramEnd"/>
          </w:p>
          <w:p w14:paraId="047E6ACA" w14:textId="4A38763A" w:rsidR="00DE3243" w:rsidRPr="007A0543" w:rsidRDefault="00DE3243" w:rsidP="005C21CB">
            <w:pPr>
              <w:jc w:val="both"/>
              <w:rPr>
                <w:rFonts w:ascii="Calibri" w:hAnsi="Calibri" w:cs="Calibri"/>
                <w:sz w:val="24"/>
                <w:szCs w:val="24"/>
              </w:rPr>
            </w:pPr>
            <w:r w:rsidRPr="007A0543">
              <w:rPr>
                <w:rFonts w:ascii="Calibri" w:hAnsi="Calibri" w:cs="Calibri"/>
                <w:sz w:val="24"/>
                <w:szCs w:val="24"/>
              </w:rPr>
              <w:t>Set</w:t>
            </w:r>
            <w:r w:rsidR="001F7E58">
              <w:rPr>
                <w:rFonts w:ascii="Calibri" w:hAnsi="Calibri" w:cs="Calibri"/>
                <w:sz w:val="24"/>
                <w:szCs w:val="24"/>
              </w:rPr>
              <w:t xml:space="preserve"> </w:t>
            </w:r>
            <w:r w:rsidRPr="007A0543">
              <w:rPr>
                <w:rFonts w:ascii="Calibri" w:hAnsi="Calibri" w:cs="Calibri"/>
                <w:sz w:val="24"/>
                <w:szCs w:val="24"/>
              </w:rPr>
              <w:t>up test environment – 30%</w:t>
            </w:r>
          </w:p>
        </w:tc>
      </w:tr>
      <w:tr w:rsidR="00DE3243" w:rsidRPr="007A0543" w14:paraId="4EB8A3E6" w14:textId="77777777">
        <w:tc>
          <w:tcPr>
            <w:tcW w:w="2511" w:type="dxa"/>
          </w:tcPr>
          <w:p w14:paraId="493D3CB3"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1.2.1 Do a project risk course on Linked</w:t>
            </w:r>
          </w:p>
        </w:tc>
        <w:tc>
          <w:tcPr>
            <w:tcW w:w="1384" w:type="dxa"/>
          </w:tcPr>
          <w:p w14:paraId="4D4E8B9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594E5974" w14:textId="77777777" w:rsidR="00DE3243" w:rsidRPr="007A0543" w:rsidRDefault="00DE3243" w:rsidP="005C21CB">
            <w:pPr>
              <w:jc w:val="both"/>
              <w:rPr>
                <w:rFonts w:ascii="Calibri" w:hAnsi="Calibri" w:cs="Calibri"/>
                <w:sz w:val="24"/>
                <w:szCs w:val="24"/>
              </w:rPr>
            </w:pPr>
          </w:p>
        </w:tc>
        <w:tc>
          <w:tcPr>
            <w:tcW w:w="3828" w:type="dxa"/>
          </w:tcPr>
          <w:p w14:paraId="2DCA8E0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Finish the course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50A4DABC" w14:textId="77777777">
        <w:tc>
          <w:tcPr>
            <w:tcW w:w="2511" w:type="dxa"/>
          </w:tcPr>
          <w:p w14:paraId="1C748F37"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1.2.2 Acquire control project</w:t>
            </w:r>
          </w:p>
        </w:tc>
        <w:tc>
          <w:tcPr>
            <w:tcW w:w="1384" w:type="dxa"/>
          </w:tcPr>
          <w:p w14:paraId="3EA6F09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2568D93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Acquire a project compatible with the tooling defined previously </w:t>
            </w:r>
          </w:p>
        </w:tc>
        <w:tc>
          <w:tcPr>
            <w:tcW w:w="3828" w:type="dxa"/>
          </w:tcPr>
          <w:p w14:paraId="4262500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Find project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10EB40B2" w14:textId="77777777">
        <w:tc>
          <w:tcPr>
            <w:tcW w:w="2511" w:type="dxa"/>
          </w:tcPr>
          <w:p w14:paraId="5F682EFE"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1.2.3 Refactor needed parts</w:t>
            </w:r>
          </w:p>
        </w:tc>
        <w:tc>
          <w:tcPr>
            <w:tcW w:w="1384" w:type="dxa"/>
          </w:tcPr>
          <w:p w14:paraId="3ADFB82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33A900B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Refactor parts of the project that need to </w:t>
            </w:r>
            <w:proofErr w:type="gramStart"/>
            <w:r w:rsidRPr="007A0543">
              <w:rPr>
                <w:rFonts w:ascii="Calibri" w:hAnsi="Calibri" w:cs="Calibri"/>
                <w:sz w:val="24"/>
                <w:szCs w:val="24"/>
              </w:rPr>
              <w:t>be changed</w:t>
            </w:r>
            <w:proofErr w:type="gramEnd"/>
          </w:p>
        </w:tc>
        <w:tc>
          <w:tcPr>
            <w:tcW w:w="3828" w:type="dxa"/>
          </w:tcPr>
          <w:p w14:paraId="758C738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Define refactoring goals – </w:t>
            </w:r>
            <w:proofErr w:type="gramStart"/>
            <w:r w:rsidRPr="007A0543">
              <w:rPr>
                <w:rFonts w:ascii="Calibri" w:hAnsi="Calibri" w:cs="Calibri"/>
                <w:sz w:val="24"/>
                <w:szCs w:val="24"/>
              </w:rPr>
              <w:t>10%</w:t>
            </w:r>
            <w:proofErr w:type="gramEnd"/>
          </w:p>
          <w:p w14:paraId="2839954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Implement the refactoring -40%</w:t>
            </w:r>
          </w:p>
          <w:p w14:paraId="441FBEE5" w14:textId="77777777" w:rsidR="00DE3243" w:rsidRPr="007A0543" w:rsidRDefault="00DE3243" w:rsidP="005C21CB">
            <w:pPr>
              <w:jc w:val="both"/>
              <w:rPr>
                <w:rFonts w:ascii="Calibri" w:hAnsi="Calibri" w:cs="Calibri"/>
                <w:sz w:val="24"/>
                <w:szCs w:val="24"/>
              </w:rPr>
            </w:pPr>
            <w:proofErr w:type="gramStart"/>
            <w:r w:rsidRPr="007A0543">
              <w:rPr>
                <w:rFonts w:ascii="Calibri" w:hAnsi="Calibri" w:cs="Calibri"/>
                <w:sz w:val="24"/>
                <w:szCs w:val="24"/>
              </w:rPr>
              <w:t>Test</w:t>
            </w:r>
            <w:proofErr w:type="gramEnd"/>
            <w:r w:rsidRPr="007A0543">
              <w:rPr>
                <w:rFonts w:ascii="Calibri" w:hAnsi="Calibri" w:cs="Calibri"/>
                <w:sz w:val="24"/>
                <w:szCs w:val="24"/>
              </w:rPr>
              <w:t xml:space="preserve"> refactored parts – 50%</w:t>
            </w:r>
          </w:p>
        </w:tc>
      </w:tr>
      <w:tr w:rsidR="00DE3243" w:rsidRPr="007A0543" w14:paraId="3FBA324F" w14:textId="77777777">
        <w:tc>
          <w:tcPr>
            <w:tcW w:w="2511" w:type="dxa"/>
          </w:tcPr>
          <w:p w14:paraId="2C1D968D"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1.2.4 Setup monitoring tools</w:t>
            </w:r>
          </w:p>
        </w:tc>
        <w:tc>
          <w:tcPr>
            <w:tcW w:w="1384" w:type="dxa"/>
          </w:tcPr>
          <w:p w14:paraId="0625674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63F8EB2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Install and configure defined monitoring tools </w:t>
            </w:r>
          </w:p>
        </w:tc>
        <w:tc>
          <w:tcPr>
            <w:tcW w:w="3828" w:type="dxa"/>
          </w:tcPr>
          <w:p w14:paraId="5F61625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Install monitoring tools – </w:t>
            </w:r>
            <w:proofErr w:type="gramStart"/>
            <w:r w:rsidRPr="007A0543">
              <w:rPr>
                <w:rFonts w:ascii="Calibri" w:hAnsi="Calibri" w:cs="Calibri"/>
                <w:sz w:val="24"/>
                <w:szCs w:val="24"/>
              </w:rPr>
              <w:t>50%</w:t>
            </w:r>
            <w:proofErr w:type="gramEnd"/>
          </w:p>
          <w:p w14:paraId="3606D8D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Configure monitoring tools – 50%</w:t>
            </w:r>
          </w:p>
        </w:tc>
      </w:tr>
      <w:tr w:rsidR="00DE3243" w:rsidRPr="007A0543" w14:paraId="692925D5" w14:textId="77777777">
        <w:tc>
          <w:tcPr>
            <w:tcW w:w="2511" w:type="dxa"/>
          </w:tcPr>
          <w:p w14:paraId="6528D7FD"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1.2.5 Setup test environment</w:t>
            </w:r>
          </w:p>
        </w:tc>
        <w:tc>
          <w:tcPr>
            <w:tcW w:w="1384" w:type="dxa"/>
          </w:tcPr>
          <w:p w14:paraId="6AF2F63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05DBF4F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In this work package, infrastructure and environment configuration should </w:t>
            </w:r>
            <w:proofErr w:type="gramStart"/>
            <w:r w:rsidRPr="007A0543">
              <w:rPr>
                <w:rFonts w:ascii="Calibri" w:hAnsi="Calibri" w:cs="Calibri"/>
                <w:sz w:val="24"/>
                <w:szCs w:val="24"/>
              </w:rPr>
              <w:t>be provided</w:t>
            </w:r>
            <w:proofErr w:type="gramEnd"/>
            <w:r w:rsidRPr="007A0543">
              <w:rPr>
                <w:rFonts w:ascii="Calibri" w:hAnsi="Calibri" w:cs="Calibri"/>
                <w:sz w:val="24"/>
                <w:szCs w:val="24"/>
              </w:rPr>
              <w:t>.</w:t>
            </w:r>
          </w:p>
        </w:tc>
        <w:tc>
          <w:tcPr>
            <w:tcW w:w="3828" w:type="dxa"/>
          </w:tcPr>
          <w:p w14:paraId="6250A97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Provision infrastructure – </w:t>
            </w:r>
            <w:proofErr w:type="gramStart"/>
            <w:r w:rsidRPr="007A0543">
              <w:rPr>
                <w:rFonts w:ascii="Calibri" w:hAnsi="Calibri" w:cs="Calibri"/>
                <w:sz w:val="24"/>
                <w:szCs w:val="24"/>
              </w:rPr>
              <w:t>50%</w:t>
            </w:r>
            <w:proofErr w:type="gramEnd"/>
          </w:p>
          <w:p w14:paraId="4B8284B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Configure environment – 50%</w:t>
            </w:r>
          </w:p>
        </w:tc>
      </w:tr>
      <w:tr w:rsidR="00DE3243" w:rsidRPr="007A0543" w14:paraId="2003C628" w14:textId="77777777">
        <w:tc>
          <w:tcPr>
            <w:tcW w:w="2511" w:type="dxa"/>
          </w:tcPr>
          <w:p w14:paraId="6A9D4AAC"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1.2.6 Report version 0.2</w:t>
            </w:r>
          </w:p>
        </w:tc>
        <w:tc>
          <w:tcPr>
            <w:tcW w:w="1384" w:type="dxa"/>
          </w:tcPr>
          <w:p w14:paraId="2F4690B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412A62F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Update the dissertation document with the work done in the 1.1 deliverable and review the literature. </w:t>
            </w:r>
          </w:p>
        </w:tc>
        <w:tc>
          <w:tcPr>
            <w:tcW w:w="3828" w:type="dxa"/>
          </w:tcPr>
          <w:p w14:paraId="1224920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Updated document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4B0E490F" w14:textId="77777777">
        <w:tc>
          <w:tcPr>
            <w:tcW w:w="2511" w:type="dxa"/>
          </w:tcPr>
          <w:p w14:paraId="4BD5A04E"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1.3 Metric analysis</w:t>
            </w:r>
          </w:p>
        </w:tc>
        <w:tc>
          <w:tcPr>
            <w:tcW w:w="1384" w:type="dxa"/>
          </w:tcPr>
          <w:p w14:paraId="5D73BDE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3C48500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This deliverable should have the data collected from the control project and conclusions about that data.</w:t>
            </w:r>
          </w:p>
        </w:tc>
        <w:tc>
          <w:tcPr>
            <w:tcW w:w="3828" w:type="dxa"/>
          </w:tcPr>
          <w:p w14:paraId="3D322C7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Collect data – </w:t>
            </w:r>
            <w:proofErr w:type="gramStart"/>
            <w:r w:rsidRPr="007A0543">
              <w:rPr>
                <w:rFonts w:ascii="Calibri" w:hAnsi="Calibri" w:cs="Calibri"/>
                <w:sz w:val="24"/>
                <w:szCs w:val="24"/>
              </w:rPr>
              <w:t>50%</w:t>
            </w:r>
            <w:proofErr w:type="gramEnd"/>
          </w:p>
          <w:p w14:paraId="48E01BC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Analysis of the data – 25%</w:t>
            </w:r>
          </w:p>
          <w:p w14:paraId="58979A7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Conclusion about the data – 25%</w:t>
            </w:r>
          </w:p>
        </w:tc>
      </w:tr>
      <w:tr w:rsidR="00DE3243" w:rsidRPr="007A0543" w14:paraId="655BA8F3" w14:textId="77777777">
        <w:tc>
          <w:tcPr>
            <w:tcW w:w="2511" w:type="dxa"/>
          </w:tcPr>
          <w:p w14:paraId="7E159F42"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1.3.1 Collect data</w:t>
            </w:r>
          </w:p>
        </w:tc>
        <w:tc>
          <w:tcPr>
            <w:tcW w:w="1384" w:type="dxa"/>
          </w:tcPr>
          <w:p w14:paraId="1E8BACE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6F73D7A0" w14:textId="77777777" w:rsidR="00DE3243" w:rsidRPr="007A0543" w:rsidRDefault="00DE3243" w:rsidP="005C21CB">
            <w:pPr>
              <w:jc w:val="both"/>
              <w:rPr>
                <w:rFonts w:ascii="Calibri" w:hAnsi="Calibri" w:cs="Calibri"/>
                <w:sz w:val="24"/>
                <w:szCs w:val="24"/>
              </w:rPr>
            </w:pPr>
          </w:p>
        </w:tc>
        <w:tc>
          <w:tcPr>
            <w:tcW w:w="3828" w:type="dxa"/>
          </w:tcPr>
          <w:p w14:paraId="4A24158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Collect data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646B8362" w14:textId="77777777">
        <w:tc>
          <w:tcPr>
            <w:tcW w:w="2511" w:type="dxa"/>
          </w:tcPr>
          <w:p w14:paraId="086D4D3E"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lastRenderedPageBreak/>
              <w:t>1.3.2 Make conclusions about the data collected</w:t>
            </w:r>
          </w:p>
        </w:tc>
        <w:tc>
          <w:tcPr>
            <w:tcW w:w="1384" w:type="dxa"/>
          </w:tcPr>
          <w:p w14:paraId="64390AA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7B59AAC9" w14:textId="77777777" w:rsidR="00DE3243" w:rsidRPr="007A0543" w:rsidRDefault="00DE3243" w:rsidP="005C21CB">
            <w:pPr>
              <w:jc w:val="both"/>
              <w:rPr>
                <w:rFonts w:ascii="Calibri" w:hAnsi="Calibri" w:cs="Calibri"/>
                <w:sz w:val="24"/>
                <w:szCs w:val="24"/>
              </w:rPr>
            </w:pPr>
          </w:p>
        </w:tc>
        <w:tc>
          <w:tcPr>
            <w:tcW w:w="3828" w:type="dxa"/>
          </w:tcPr>
          <w:p w14:paraId="39F9DB3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Analysis of the data-30%</w:t>
            </w:r>
          </w:p>
          <w:p w14:paraId="415C23C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Conclusion about the data-60%</w:t>
            </w:r>
          </w:p>
          <w:p w14:paraId="06D6404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Update document – 10%</w:t>
            </w:r>
          </w:p>
        </w:tc>
      </w:tr>
      <w:tr w:rsidR="00DE3243" w:rsidRPr="007A0543" w14:paraId="6447F934" w14:textId="77777777">
        <w:tc>
          <w:tcPr>
            <w:tcW w:w="2511" w:type="dxa"/>
          </w:tcPr>
          <w:p w14:paraId="0B9C1FEB"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1.4 Project refactor for new architecture</w:t>
            </w:r>
          </w:p>
        </w:tc>
        <w:tc>
          <w:tcPr>
            <w:tcW w:w="1384" w:type="dxa"/>
          </w:tcPr>
          <w:p w14:paraId="7F8141A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1CBF8D5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Refactor the project to use protocol buffers and change tests to accommodate the protocol buffers.</w:t>
            </w:r>
          </w:p>
        </w:tc>
        <w:tc>
          <w:tcPr>
            <w:tcW w:w="3828" w:type="dxa"/>
          </w:tcPr>
          <w:p w14:paraId="7B9EF48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Refactor project to use protocol buffers – </w:t>
            </w:r>
            <w:proofErr w:type="gramStart"/>
            <w:r w:rsidRPr="007A0543">
              <w:rPr>
                <w:rFonts w:ascii="Calibri" w:hAnsi="Calibri" w:cs="Calibri"/>
                <w:sz w:val="24"/>
                <w:szCs w:val="24"/>
              </w:rPr>
              <w:t>60%</w:t>
            </w:r>
            <w:proofErr w:type="gramEnd"/>
          </w:p>
          <w:p w14:paraId="1C181E1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Setup testing – 40% </w:t>
            </w:r>
          </w:p>
        </w:tc>
      </w:tr>
      <w:tr w:rsidR="00DE3243" w:rsidRPr="007A0543" w14:paraId="69EC8D15" w14:textId="77777777">
        <w:tc>
          <w:tcPr>
            <w:tcW w:w="2511" w:type="dxa"/>
          </w:tcPr>
          <w:p w14:paraId="38302259"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1.4.1 Refactor the controller project to use protocol buffers</w:t>
            </w:r>
          </w:p>
        </w:tc>
        <w:tc>
          <w:tcPr>
            <w:tcW w:w="1384" w:type="dxa"/>
          </w:tcPr>
          <w:p w14:paraId="29A27DB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59BE612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Refactor the project to use protocol buffers</w:t>
            </w:r>
          </w:p>
        </w:tc>
        <w:tc>
          <w:tcPr>
            <w:tcW w:w="3828" w:type="dxa"/>
          </w:tcPr>
          <w:p w14:paraId="77A0DB9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Define refactoring goals – </w:t>
            </w:r>
            <w:proofErr w:type="gramStart"/>
            <w:r w:rsidRPr="007A0543">
              <w:rPr>
                <w:rFonts w:ascii="Calibri" w:hAnsi="Calibri" w:cs="Calibri"/>
                <w:sz w:val="24"/>
                <w:szCs w:val="24"/>
              </w:rPr>
              <w:t>10%</w:t>
            </w:r>
            <w:proofErr w:type="gramEnd"/>
          </w:p>
          <w:p w14:paraId="71144CC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Refactor to protocol buffers – </w:t>
            </w:r>
            <w:proofErr w:type="gramStart"/>
            <w:r w:rsidRPr="007A0543">
              <w:rPr>
                <w:rFonts w:ascii="Calibri" w:hAnsi="Calibri" w:cs="Calibri"/>
                <w:sz w:val="24"/>
                <w:szCs w:val="24"/>
              </w:rPr>
              <w:t>85%</w:t>
            </w:r>
            <w:proofErr w:type="gramEnd"/>
          </w:p>
          <w:p w14:paraId="32D32984" w14:textId="77777777" w:rsidR="00DE3243" w:rsidRPr="007A0543" w:rsidRDefault="00DE3243" w:rsidP="005C21CB">
            <w:pPr>
              <w:jc w:val="both"/>
              <w:rPr>
                <w:rFonts w:ascii="Calibri" w:hAnsi="Calibri" w:cs="Calibri"/>
                <w:sz w:val="24"/>
                <w:szCs w:val="24"/>
              </w:rPr>
            </w:pPr>
            <w:proofErr w:type="gramStart"/>
            <w:r w:rsidRPr="007A0543">
              <w:rPr>
                <w:rFonts w:ascii="Calibri" w:hAnsi="Calibri" w:cs="Calibri"/>
                <w:sz w:val="24"/>
                <w:szCs w:val="24"/>
              </w:rPr>
              <w:t>Test</w:t>
            </w:r>
            <w:proofErr w:type="gramEnd"/>
            <w:r w:rsidRPr="007A0543">
              <w:rPr>
                <w:rFonts w:ascii="Calibri" w:hAnsi="Calibri" w:cs="Calibri"/>
                <w:sz w:val="24"/>
                <w:szCs w:val="24"/>
              </w:rPr>
              <w:t xml:space="preserve"> refactored parts – 5%</w:t>
            </w:r>
          </w:p>
        </w:tc>
      </w:tr>
      <w:tr w:rsidR="00DE3243" w:rsidRPr="007A0543" w14:paraId="5FB72F0B" w14:textId="77777777">
        <w:tc>
          <w:tcPr>
            <w:tcW w:w="2511" w:type="dxa"/>
          </w:tcPr>
          <w:p w14:paraId="32ED608E"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1.4.2 Setup test environment</w:t>
            </w:r>
          </w:p>
        </w:tc>
        <w:tc>
          <w:tcPr>
            <w:tcW w:w="1384" w:type="dxa"/>
          </w:tcPr>
          <w:p w14:paraId="579E001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6375C698" w14:textId="63901C8C"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In this work package, infrastructure and environment configuration should </w:t>
            </w:r>
            <w:proofErr w:type="gramStart"/>
            <w:r w:rsidRPr="007A0543">
              <w:rPr>
                <w:rFonts w:ascii="Calibri" w:hAnsi="Calibri" w:cs="Calibri"/>
                <w:sz w:val="24"/>
                <w:szCs w:val="24"/>
              </w:rPr>
              <w:t>be provided</w:t>
            </w:r>
            <w:proofErr w:type="gramEnd"/>
            <w:r w:rsidRPr="007A0543">
              <w:rPr>
                <w:rFonts w:ascii="Calibri" w:hAnsi="Calibri" w:cs="Calibri"/>
                <w:sz w:val="24"/>
                <w:szCs w:val="24"/>
              </w:rPr>
              <w:t xml:space="preserve">, given the </w:t>
            </w:r>
            <w:r w:rsidR="00074F2F" w:rsidRPr="007A0543">
              <w:rPr>
                <w:rFonts w:ascii="Calibri" w:hAnsi="Calibri" w:cs="Calibri"/>
                <w:sz w:val="24"/>
                <w:szCs w:val="24"/>
              </w:rPr>
              <w:t>latest changes</w:t>
            </w:r>
            <w:r w:rsidRPr="007A0543">
              <w:rPr>
                <w:rFonts w:ascii="Calibri" w:hAnsi="Calibri" w:cs="Calibri"/>
                <w:sz w:val="24"/>
                <w:szCs w:val="24"/>
              </w:rPr>
              <w:t xml:space="preserve"> to the project.</w:t>
            </w:r>
          </w:p>
        </w:tc>
        <w:tc>
          <w:tcPr>
            <w:tcW w:w="3828" w:type="dxa"/>
          </w:tcPr>
          <w:p w14:paraId="3850B26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Provision infrastructure – </w:t>
            </w:r>
            <w:proofErr w:type="gramStart"/>
            <w:r w:rsidRPr="007A0543">
              <w:rPr>
                <w:rFonts w:ascii="Calibri" w:hAnsi="Calibri" w:cs="Calibri"/>
                <w:sz w:val="24"/>
                <w:szCs w:val="24"/>
              </w:rPr>
              <w:t>50%</w:t>
            </w:r>
            <w:proofErr w:type="gramEnd"/>
          </w:p>
          <w:p w14:paraId="0AD9C71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Configure environment – 50%</w:t>
            </w:r>
          </w:p>
        </w:tc>
      </w:tr>
      <w:tr w:rsidR="00DE3243" w:rsidRPr="007A0543" w14:paraId="678B1764" w14:textId="77777777">
        <w:tc>
          <w:tcPr>
            <w:tcW w:w="2511" w:type="dxa"/>
          </w:tcPr>
          <w:p w14:paraId="11949E9A"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1.5 Metric analysis of refactored project</w:t>
            </w:r>
          </w:p>
        </w:tc>
        <w:tc>
          <w:tcPr>
            <w:tcW w:w="1384" w:type="dxa"/>
          </w:tcPr>
          <w:p w14:paraId="0D95391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30BCC5B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This deliverable should have the data collected from the refactored project and conclusions about that data.</w:t>
            </w:r>
          </w:p>
        </w:tc>
        <w:tc>
          <w:tcPr>
            <w:tcW w:w="3828" w:type="dxa"/>
          </w:tcPr>
          <w:p w14:paraId="54FA799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Collect data – </w:t>
            </w:r>
            <w:proofErr w:type="gramStart"/>
            <w:r w:rsidRPr="007A0543">
              <w:rPr>
                <w:rFonts w:ascii="Calibri" w:hAnsi="Calibri" w:cs="Calibri"/>
                <w:sz w:val="24"/>
                <w:szCs w:val="24"/>
              </w:rPr>
              <w:t>50%</w:t>
            </w:r>
            <w:proofErr w:type="gramEnd"/>
          </w:p>
          <w:p w14:paraId="28185E5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Analysis of the data – 25%</w:t>
            </w:r>
          </w:p>
          <w:p w14:paraId="49E8156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Conclusion about the data – 25%</w:t>
            </w:r>
          </w:p>
        </w:tc>
      </w:tr>
      <w:tr w:rsidR="00DE3243" w:rsidRPr="007A0543" w14:paraId="185AAD18" w14:textId="77777777">
        <w:tc>
          <w:tcPr>
            <w:tcW w:w="2511" w:type="dxa"/>
          </w:tcPr>
          <w:p w14:paraId="5E0D4FE3"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1.5.1 Collect data on refactored project</w:t>
            </w:r>
          </w:p>
        </w:tc>
        <w:tc>
          <w:tcPr>
            <w:tcW w:w="1384" w:type="dxa"/>
          </w:tcPr>
          <w:p w14:paraId="3FBE9B4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0E577DD0" w14:textId="77777777" w:rsidR="00DE3243" w:rsidRPr="007A0543" w:rsidRDefault="00DE3243" w:rsidP="005C21CB">
            <w:pPr>
              <w:jc w:val="both"/>
              <w:rPr>
                <w:rFonts w:ascii="Calibri" w:hAnsi="Calibri" w:cs="Calibri"/>
                <w:sz w:val="24"/>
                <w:szCs w:val="24"/>
              </w:rPr>
            </w:pPr>
          </w:p>
        </w:tc>
        <w:tc>
          <w:tcPr>
            <w:tcW w:w="3828" w:type="dxa"/>
          </w:tcPr>
          <w:p w14:paraId="4D823C9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Collect data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33CC74EB" w14:textId="77777777">
        <w:tc>
          <w:tcPr>
            <w:tcW w:w="2511" w:type="dxa"/>
          </w:tcPr>
          <w:p w14:paraId="69AF3574"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1.5.2 Make conclusions about the data</w:t>
            </w:r>
          </w:p>
        </w:tc>
        <w:tc>
          <w:tcPr>
            <w:tcW w:w="1384" w:type="dxa"/>
          </w:tcPr>
          <w:p w14:paraId="01A284C7"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52CC6D68" w14:textId="77777777" w:rsidR="00DE3243" w:rsidRPr="007A0543" w:rsidRDefault="00DE3243" w:rsidP="005C21CB">
            <w:pPr>
              <w:jc w:val="both"/>
              <w:rPr>
                <w:rFonts w:ascii="Calibri" w:hAnsi="Calibri" w:cs="Calibri"/>
                <w:sz w:val="24"/>
                <w:szCs w:val="24"/>
              </w:rPr>
            </w:pPr>
          </w:p>
        </w:tc>
        <w:tc>
          <w:tcPr>
            <w:tcW w:w="3828" w:type="dxa"/>
          </w:tcPr>
          <w:p w14:paraId="078E019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Analysis of the data-30%</w:t>
            </w:r>
          </w:p>
          <w:p w14:paraId="6DDF650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Conclusion about the data-60%</w:t>
            </w:r>
          </w:p>
          <w:p w14:paraId="2E349F3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Update document – 10%</w:t>
            </w:r>
          </w:p>
        </w:tc>
      </w:tr>
      <w:tr w:rsidR="00DE3243" w:rsidRPr="007A0543" w14:paraId="302D50A9" w14:textId="77777777">
        <w:tc>
          <w:tcPr>
            <w:tcW w:w="2511" w:type="dxa"/>
          </w:tcPr>
          <w:p w14:paraId="45AE2BD8"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1.5.3 Report Version 0.3</w:t>
            </w:r>
          </w:p>
        </w:tc>
        <w:tc>
          <w:tcPr>
            <w:tcW w:w="1384" w:type="dxa"/>
          </w:tcPr>
          <w:p w14:paraId="45D4DA7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11CD7DF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Update the dissertation document with the work done in the two previous deliverables and a review of the literature.</w:t>
            </w:r>
          </w:p>
        </w:tc>
        <w:tc>
          <w:tcPr>
            <w:tcW w:w="3828" w:type="dxa"/>
          </w:tcPr>
          <w:p w14:paraId="13654C50"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Updated document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5B9CA9F5" w14:textId="77777777">
        <w:tc>
          <w:tcPr>
            <w:tcW w:w="2511" w:type="dxa"/>
          </w:tcPr>
          <w:p w14:paraId="557C34B1"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1.6 Conclusion</w:t>
            </w:r>
          </w:p>
        </w:tc>
        <w:tc>
          <w:tcPr>
            <w:tcW w:w="1384" w:type="dxa"/>
          </w:tcPr>
          <w:p w14:paraId="18FE4737"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6DFEC57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Make conclusions about the data collected in both projects and document those results.</w:t>
            </w:r>
          </w:p>
        </w:tc>
        <w:tc>
          <w:tcPr>
            <w:tcW w:w="3828" w:type="dxa"/>
          </w:tcPr>
          <w:p w14:paraId="61E996A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Make conclusions – </w:t>
            </w:r>
            <w:proofErr w:type="gramStart"/>
            <w:r w:rsidRPr="007A0543">
              <w:rPr>
                <w:rFonts w:ascii="Calibri" w:hAnsi="Calibri" w:cs="Calibri"/>
                <w:sz w:val="24"/>
                <w:szCs w:val="24"/>
              </w:rPr>
              <w:t>50%</w:t>
            </w:r>
            <w:proofErr w:type="gramEnd"/>
          </w:p>
          <w:p w14:paraId="594588C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Document those results and observations – 50% </w:t>
            </w:r>
          </w:p>
        </w:tc>
      </w:tr>
      <w:tr w:rsidR="00DE3243" w:rsidRPr="007A0543" w14:paraId="1BA43A0F" w14:textId="77777777">
        <w:tc>
          <w:tcPr>
            <w:tcW w:w="2511" w:type="dxa"/>
          </w:tcPr>
          <w:p w14:paraId="24310548"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1.6.1 Document results</w:t>
            </w:r>
          </w:p>
        </w:tc>
        <w:tc>
          <w:tcPr>
            <w:tcW w:w="1384" w:type="dxa"/>
          </w:tcPr>
          <w:p w14:paraId="07A4568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469740F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The document should </w:t>
            </w:r>
            <w:proofErr w:type="gramStart"/>
            <w:r w:rsidRPr="007A0543">
              <w:rPr>
                <w:rFonts w:ascii="Calibri" w:hAnsi="Calibri" w:cs="Calibri"/>
                <w:sz w:val="24"/>
                <w:szCs w:val="24"/>
              </w:rPr>
              <w:t>be updated</w:t>
            </w:r>
            <w:proofErr w:type="gramEnd"/>
            <w:r w:rsidRPr="007A0543">
              <w:rPr>
                <w:rFonts w:ascii="Calibri" w:hAnsi="Calibri" w:cs="Calibri"/>
                <w:sz w:val="24"/>
                <w:szCs w:val="24"/>
              </w:rPr>
              <w:t xml:space="preserve"> with the new data collected</w:t>
            </w:r>
          </w:p>
        </w:tc>
        <w:tc>
          <w:tcPr>
            <w:tcW w:w="3828" w:type="dxa"/>
          </w:tcPr>
          <w:p w14:paraId="33A35297"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Make conclusions –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56AAB114" w14:textId="77777777">
        <w:tc>
          <w:tcPr>
            <w:tcW w:w="2511" w:type="dxa"/>
          </w:tcPr>
          <w:p w14:paraId="065404B4" w14:textId="77777777" w:rsidR="00DE3243" w:rsidRPr="007A0543" w:rsidRDefault="00DE3243" w:rsidP="001F7E58">
            <w:pPr>
              <w:rPr>
                <w:rFonts w:ascii="Calibri" w:hAnsi="Calibri" w:cs="Calibri"/>
                <w:sz w:val="24"/>
                <w:szCs w:val="24"/>
              </w:rPr>
            </w:pPr>
            <w:r w:rsidRPr="007A0543">
              <w:rPr>
                <w:rFonts w:ascii="Calibri" w:hAnsi="Calibri" w:cs="Calibri"/>
                <w:sz w:val="24"/>
                <w:szCs w:val="24"/>
              </w:rPr>
              <w:t>2 Documentation and reporting</w:t>
            </w:r>
          </w:p>
        </w:tc>
        <w:tc>
          <w:tcPr>
            <w:tcW w:w="1384" w:type="dxa"/>
          </w:tcPr>
          <w:p w14:paraId="60452A2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Phase</w:t>
            </w:r>
          </w:p>
        </w:tc>
        <w:tc>
          <w:tcPr>
            <w:tcW w:w="2626" w:type="dxa"/>
          </w:tcPr>
          <w:p w14:paraId="586F2648" w14:textId="77B35E0B"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The observations made previously are going to </w:t>
            </w:r>
            <w:proofErr w:type="gramStart"/>
            <w:r w:rsidRPr="007A0543">
              <w:rPr>
                <w:rFonts w:ascii="Calibri" w:hAnsi="Calibri" w:cs="Calibri"/>
                <w:sz w:val="24"/>
                <w:szCs w:val="24"/>
              </w:rPr>
              <w:t xml:space="preserve">be further </w:t>
            </w:r>
            <w:r w:rsidR="00074F2F">
              <w:rPr>
                <w:rFonts w:ascii="Calibri" w:hAnsi="Calibri" w:cs="Calibri"/>
                <w:sz w:val="24"/>
                <w:szCs w:val="24"/>
              </w:rPr>
              <w:t>analysed</w:t>
            </w:r>
            <w:proofErr w:type="gramEnd"/>
            <w:r w:rsidRPr="007A0543">
              <w:rPr>
                <w:rFonts w:ascii="Calibri" w:hAnsi="Calibri" w:cs="Calibri"/>
                <w:sz w:val="24"/>
                <w:szCs w:val="24"/>
              </w:rPr>
              <w:t xml:space="preserve"> and documented, and an improved version of the </w:t>
            </w:r>
            <w:r w:rsidRPr="007A0543">
              <w:rPr>
                <w:rFonts w:ascii="Calibri" w:hAnsi="Calibri" w:cs="Calibri"/>
                <w:sz w:val="24"/>
                <w:szCs w:val="24"/>
              </w:rPr>
              <w:lastRenderedPageBreak/>
              <w:t xml:space="preserve">dissertation is going to </w:t>
            </w:r>
            <w:proofErr w:type="gramStart"/>
            <w:r w:rsidRPr="007A0543">
              <w:rPr>
                <w:rFonts w:ascii="Calibri" w:hAnsi="Calibri" w:cs="Calibri"/>
                <w:sz w:val="24"/>
                <w:szCs w:val="24"/>
              </w:rPr>
              <w:t>be written</w:t>
            </w:r>
            <w:proofErr w:type="gramEnd"/>
            <w:r w:rsidRPr="007A0543">
              <w:rPr>
                <w:rFonts w:ascii="Calibri" w:hAnsi="Calibri" w:cs="Calibri"/>
                <w:sz w:val="24"/>
                <w:szCs w:val="24"/>
              </w:rPr>
              <w:t>.</w:t>
            </w:r>
          </w:p>
        </w:tc>
        <w:tc>
          <w:tcPr>
            <w:tcW w:w="3828" w:type="dxa"/>
          </w:tcPr>
          <w:p w14:paraId="3B1C8B9F" w14:textId="70FAE1DA" w:rsidR="00DE3243" w:rsidRPr="007A0543" w:rsidRDefault="00074F2F" w:rsidP="005C21CB">
            <w:pPr>
              <w:jc w:val="both"/>
              <w:rPr>
                <w:rFonts w:ascii="Calibri" w:hAnsi="Calibri" w:cs="Calibri"/>
                <w:sz w:val="24"/>
                <w:szCs w:val="24"/>
              </w:rPr>
            </w:pPr>
            <w:r>
              <w:rPr>
                <w:rFonts w:ascii="Calibri" w:hAnsi="Calibri" w:cs="Calibri"/>
                <w:sz w:val="24"/>
                <w:szCs w:val="24"/>
              </w:rPr>
              <w:lastRenderedPageBreak/>
              <w:t>Analyse</w:t>
            </w:r>
            <w:r w:rsidR="00DE3243" w:rsidRPr="007A0543">
              <w:rPr>
                <w:rFonts w:ascii="Calibri" w:hAnsi="Calibri" w:cs="Calibri"/>
                <w:sz w:val="24"/>
                <w:szCs w:val="24"/>
              </w:rPr>
              <w:t xml:space="preserve"> the data -30%</w:t>
            </w:r>
          </w:p>
          <w:p w14:paraId="5125291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Document findings – </w:t>
            </w:r>
            <w:proofErr w:type="gramStart"/>
            <w:r w:rsidRPr="007A0543">
              <w:rPr>
                <w:rFonts w:ascii="Calibri" w:hAnsi="Calibri" w:cs="Calibri"/>
                <w:sz w:val="24"/>
                <w:szCs w:val="24"/>
              </w:rPr>
              <w:t>30%</w:t>
            </w:r>
            <w:proofErr w:type="gramEnd"/>
          </w:p>
          <w:p w14:paraId="19A5C7B3"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Discuss trade-offs – </w:t>
            </w:r>
            <w:proofErr w:type="gramStart"/>
            <w:r w:rsidRPr="007A0543">
              <w:rPr>
                <w:rFonts w:ascii="Calibri" w:hAnsi="Calibri" w:cs="Calibri"/>
                <w:sz w:val="24"/>
                <w:szCs w:val="24"/>
              </w:rPr>
              <w:t>20%</w:t>
            </w:r>
            <w:proofErr w:type="gramEnd"/>
          </w:p>
          <w:p w14:paraId="07EAD2E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Improve dissertation – 20%</w:t>
            </w:r>
          </w:p>
        </w:tc>
      </w:tr>
      <w:tr w:rsidR="00DE3243" w:rsidRPr="007A0543" w14:paraId="53DC4414" w14:textId="77777777">
        <w:tc>
          <w:tcPr>
            <w:tcW w:w="2511" w:type="dxa"/>
          </w:tcPr>
          <w:p w14:paraId="6D58241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2.1 Document results</w:t>
            </w:r>
          </w:p>
        </w:tc>
        <w:tc>
          <w:tcPr>
            <w:tcW w:w="1384" w:type="dxa"/>
          </w:tcPr>
          <w:p w14:paraId="696D0EF8"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17E43C1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A further analysis is going to be made, a literature review is also going to </w:t>
            </w:r>
            <w:proofErr w:type="gramStart"/>
            <w:r w:rsidRPr="007A0543">
              <w:rPr>
                <w:rFonts w:ascii="Calibri" w:hAnsi="Calibri" w:cs="Calibri"/>
                <w:sz w:val="24"/>
                <w:szCs w:val="24"/>
              </w:rPr>
              <w:t>be made</w:t>
            </w:r>
            <w:proofErr w:type="gramEnd"/>
            <w:r w:rsidRPr="007A0543">
              <w:rPr>
                <w:rFonts w:ascii="Calibri" w:hAnsi="Calibri" w:cs="Calibri"/>
                <w:sz w:val="24"/>
                <w:szCs w:val="24"/>
              </w:rPr>
              <w:t>.</w:t>
            </w:r>
          </w:p>
        </w:tc>
        <w:tc>
          <w:tcPr>
            <w:tcW w:w="3828" w:type="dxa"/>
          </w:tcPr>
          <w:p w14:paraId="29E27C86" w14:textId="7BF74F2D" w:rsidR="00DE3243" w:rsidRPr="007A0543" w:rsidRDefault="00074F2F" w:rsidP="005C21CB">
            <w:pPr>
              <w:jc w:val="both"/>
              <w:rPr>
                <w:rFonts w:ascii="Calibri" w:hAnsi="Calibri" w:cs="Calibri"/>
                <w:sz w:val="24"/>
                <w:szCs w:val="24"/>
              </w:rPr>
            </w:pPr>
            <w:r>
              <w:rPr>
                <w:rFonts w:ascii="Calibri" w:hAnsi="Calibri" w:cs="Calibri"/>
                <w:sz w:val="24"/>
                <w:szCs w:val="24"/>
              </w:rPr>
              <w:t>Analyse</w:t>
            </w:r>
            <w:r w:rsidR="00DE3243" w:rsidRPr="007A0543">
              <w:rPr>
                <w:rFonts w:ascii="Calibri" w:hAnsi="Calibri" w:cs="Calibri"/>
                <w:sz w:val="24"/>
                <w:szCs w:val="24"/>
              </w:rPr>
              <w:t xml:space="preserve"> the data – </w:t>
            </w:r>
            <w:proofErr w:type="gramStart"/>
            <w:r w:rsidR="00DE3243" w:rsidRPr="007A0543">
              <w:rPr>
                <w:rFonts w:ascii="Calibri" w:hAnsi="Calibri" w:cs="Calibri"/>
                <w:sz w:val="24"/>
                <w:szCs w:val="24"/>
              </w:rPr>
              <w:t>30%</w:t>
            </w:r>
            <w:proofErr w:type="gramEnd"/>
          </w:p>
          <w:p w14:paraId="70CFFAA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Document findings – </w:t>
            </w:r>
            <w:proofErr w:type="gramStart"/>
            <w:r w:rsidRPr="007A0543">
              <w:rPr>
                <w:rFonts w:ascii="Calibri" w:hAnsi="Calibri" w:cs="Calibri"/>
                <w:sz w:val="24"/>
                <w:szCs w:val="24"/>
              </w:rPr>
              <w:t>20%</w:t>
            </w:r>
            <w:proofErr w:type="gramEnd"/>
          </w:p>
          <w:p w14:paraId="75D051B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Literature review – 50%</w:t>
            </w:r>
          </w:p>
        </w:tc>
      </w:tr>
      <w:tr w:rsidR="00DE3243" w:rsidRPr="007A0543" w14:paraId="0ABBC7CC" w14:textId="77777777">
        <w:tc>
          <w:tcPr>
            <w:tcW w:w="2511" w:type="dxa"/>
          </w:tcPr>
          <w:p w14:paraId="442CA8A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2.1.1 Document experiment</w:t>
            </w:r>
          </w:p>
        </w:tc>
        <w:tc>
          <w:tcPr>
            <w:tcW w:w="1384" w:type="dxa"/>
          </w:tcPr>
          <w:p w14:paraId="004FE6E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14597DD7" w14:textId="77777777" w:rsidR="00DE3243" w:rsidRPr="007A0543" w:rsidRDefault="00DE3243" w:rsidP="005C21CB">
            <w:pPr>
              <w:jc w:val="both"/>
              <w:rPr>
                <w:rFonts w:ascii="Calibri" w:hAnsi="Calibri" w:cs="Calibri"/>
                <w:sz w:val="24"/>
                <w:szCs w:val="24"/>
              </w:rPr>
            </w:pPr>
          </w:p>
        </w:tc>
        <w:tc>
          <w:tcPr>
            <w:tcW w:w="3828" w:type="dxa"/>
          </w:tcPr>
          <w:p w14:paraId="483D5FBF"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Improve the documentation of the control project data – </w:t>
            </w:r>
            <w:proofErr w:type="gramStart"/>
            <w:r w:rsidRPr="007A0543">
              <w:rPr>
                <w:rFonts w:ascii="Calibri" w:hAnsi="Calibri" w:cs="Calibri"/>
                <w:sz w:val="24"/>
                <w:szCs w:val="24"/>
              </w:rPr>
              <w:t>50%</w:t>
            </w:r>
            <w:proofErr w:type="gramEnd"/>
          </w:p>
          <w:p w14:paraId="758F04E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Improve the documentation of the refactored project data – 50%</w:t>
            </w:r>
          </w:p>
        </w:tc>
      </w:tr>
      <w:tr w:rsidR="00DE3243" w:rsidRPr="007A0543" w14:paraId="6B4910D9" w14:textId="77777777">
        <w:tc>
          <w:tcPr>
            <w:tcW w:w="2511" w:type="dxa"/>
          </w:tcPr>
          <w:p w14:paraId="60EC814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2.1.2 Document findings on performance and energy efficiency</w:t>
            </w:r>
          </w:p>
        </w:tc>
        <w:tc>
          <w:tcPr>
            <w:tcW w:w="1384" w:type="dxa"/>
          </w:tcPr>
          <w:p w14:paraId="6C29368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041E6EF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Improve documentation made in response to the GQM plan and hypothesis testing.</w:t>
            </w:r>
          </w:p>
        </w:tc>
        <w:tc>
          <w:tcPr>
            <w:tcW w:w="3828" w:type="dxa"/>
          </w:tcPr>
          <w:p w14:paraId="1E93553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Improve analysis of performance against the GQM plan and hypothesis testing – </w:t>
            </w:r>
            <w:proofErr w:type="gramStart"/>
            <w:r w:rsidRPr="007A0543">
              <w:rPr>
                <w:rFonts w:ascii="Calibri" w:hAnsi="Calibri" w:cs="Calibri"/>
                <w:sz w:val="24"/>
                <w:szCs w:val="24"/>
              </w:rPr>
              <w:t>50%</w:t>
            </w:r>
            <w:proofErr w:type="gramEnd"/>
          </w:p>
          <w:p w14:paraId="1539F3C2"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Improve analysis of energy efficiency against the GQM plan and hypothesis </w:t>
            </w:r>
            <w:proofErr w:type="gramStart"/>
            <w:r w:rsidRPr="007A0543">
              <w:rPr>
                <w:rFonts w:ascii="Calibri" w:hAnsi="Calibri" w:cs="Calibri"/>
                <w:sz w:val="24"/>
                <w:szCs w:val="24"/>
              </w:rPr>
              <w:t>testing</w:t>
            </w:r>
            <w:proofErr w:type="gramEnd"/>
            <w:r w:rsidRPr="007A0543">
              <w:rPr>
                <w:rFonts w:ascii="Calibri" w:hAnsi="Calibri" w:cs="Calibri"/>
                <w:sz w:val="24"/>
                <w:szCs w:val="24"/>
              </w:rPr>
              <w:t xml:space="preserve"> -50%</w:t>
            </w:r>
          </w:p>
        </w:tc>
      </w:tr>
      <w:tr w:rsidR="00DE3243" w:rsidRPr="007A0543" w14:paraId="3C04930C" w14:textId="77777777">
        <w:tc>
          <w:tcPr>
            <w:tcW w:w="2511" w:type="dxa"/>
          </w:tcPr>
          <w:p w14:paraId="6D183796"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2.1.3 Discuss trade-offs and limitations observed</w:t>
            </w:r>
          </w:p>
        </w:tc>
        <w:tc>
          <w:tcPr>
            <w:tcW w:w="1384" w:type="dxa"/>
          </w:tcPr>
          <w:p w14:paraId="55195EE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495B26BA"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Document comparison between the two. And ask the advisor for a review</w:t>
            </w:r>
          </w:p>
        </w:tc>
        <w:tc>
          <w:tcPr>
            <w:tcW w:w="3828" w:type="dxa"/>
          </w:tcPr>
          <w:p w14:paraId="48E980BE"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Document comparison – </w:t>
            </w:r>
            <w:proofErr w:type="gramStart"/>
            <w:r w:rsidRPr="007A0543">
              <w:rPr>
                <w:rFonts w:ascii="Calibri" w:hAnsi="Calibri" w:cs="Calibri"/>
                <w:sz w:val="24"/>
                <w:szCs w:val="24"/>
              </w:rPr>
              <w:t>50%</w:t>
            </w:r>
            <w:proofErr w:type="gramEnd"/>
          </w:p>
          <w:p w14:paraId="40FCC45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Ask the advisor for approval – 50%</w:t>
            </w:r>
          </w:p>
        </w:tc>
      </w:tr>
      <w:tr w:rsidR="00DE3243" w:rsidRPr="007A0543" w14:paraId="3A64B4A2" w14:textId="77777777">
        <w:tc>
          <w:tcPr>
            <w:tcW w:w="2511" w:type="dxa"/>
          </w:tcPr>
          <w:p w14:paraId="168A069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2.2 Dissertation writing</w:t>
            </w:r>
          </w:p>
        </w:tc>
        <w:tc>
          <w:tcPr>
            <w:tcW w:w="1384" w:type="dxa"/>
          </w:tcPr>
          <w:p w14:paraId="482C3A9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Deliverable</w:t>
            </w:r>
          </w:p>
        </w:tc>
        <w:tc>
          <w:tcPr>
            <w:tcW w:w="2626" w:type="dxa"/>
          </w:tcPr>
          <w:p w14:paraId="63D02A8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Conclusion of the dissertation, where the document will </w:t>
            </w:r>
            <w:proofErr w:type="gramStart"/>
            <w:r w:rsidRPr="007A0543">
              <w:rPr>
                <w:rFonts w:ascii="Calibri" w:hAnsi="Calibri" w:cs="Calibri"/>
                <w:sz w:val="24"/>
                <w:szCs w:val="24"/>
              </w:rPr>
              <w:t>be improved</w:t>
            </w:r>
            <w:proofErr w:type="gramEnd"/>
            <w:r w:rsidRPr="007A0543">
              <w:rPr>
                <w:rFonts w:ascii="Calibri" w:hAnsi="Calibri" w:cs="Calibri"/>
                <w:sz w:val="24"/>
                <w:szCs w:val="24"/>
              </w:rPr>
              <w:t xml:space="preserve">, and a final review of the literature is going to </w:t>
            </w:r>
            <w:proofErr w:type="gramStart"/>
            <w:r w:rsidRPr="007A0543">
              <w:rPr>
                <w:rFonts w:ascii="Calibri" w:hAnsi="Calibri" w:cs="Calibri"/>
                <w:sz w:val="24"/>
                <w:szCs w:val="24"/>
              </w:rPr>
              <w:t>be made</w:t>
            </w:r>
            <w:proofErr w:type="gramEnd"/>
            <w:r w:rsidRPr="007A0543">
              <w:rPr>
                <w:rFonts w:ascii="Calibri" w:hAnsi="Calibri" w:cs="Calibri"/>
                <w:sz w:val="24"/>
                <w:szCs w:val="24"/>
              </w:rPr>
              <w:t xml:space="preserve"> </w:t>
            </w:r>
          </w:p>
        </w:tc>
        <w:tc>
          <w:tcPr>
            <w:tcW w:w="3828" w:type="dxa"/>
          </w:tcPr>
          <w:p w14:paraId="43FCC3C1"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Improve the dissertation – </w:t>
            </w:r>
            <w:proofErr w:type="gramStart"/>
            <w:r w:rsidRPr="007A0543">
              <w:rPr>
                <w:rFonts w:ascii="Calibri" w:hAnsi="Calibri" w:cs="Calibri"/>
                <w:sz w:val="24"/>
                <w:szCs w:val="24"/>
              </w:rPr>
              <w:t>50%</w:t>
            </w:r>
            <w:proofErr w:type="gramEnd"/>
          </w:p>
          <w:p w14:paraId="52EE91D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Verify if data is correct – </w:t>
            </w:r>
            <w:proofErr w:type="gramStart"/>
            <w:r w:rsidRPr="007A0543">
              <w:rPr>
                <w:rFonts w:ascii="Calibri" w:hAnsi="Calibri" w:cs="Calibri"/>
                <w:sz w:val="24"/>
                <w:szCs w:val="24"/>
              </w:rPr>
              <w:t>20%</w:t>
            </w:r>
            <w:proofErr w:type="gramEnd"/>
          </w:p>
          <w:p w14:paraId="255EA174"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Literature review- 30% </w:t>
            </w:r>
          </w:p>
        </w:tc>
      </w:tr>
      <w:tr w:rsidR="00DE3243" w:rsidRPr="007A0543" w14:paraId="72E8208A" w14:textId="77777777">
        <w:tc>
          <w:tcPr>
            <w:tcW w:w="2511" w:type="dxa"/>
          </w:tcPr>
          <w:p w14:paraId="44728E5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2.2.1 Write the dissertation</w:t>
            </w:r>
          </w:p>
        </w:tc>
        <w:tc>
          <w:tcPr>
            <w:tcW w:w="1384" w:type="dxa"/>
          </w:tcPr>
          <w:p w14:paraId="79CC1B49"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Work package</w:t>
            </w:r>
          </w:p>
        </w:tc>
        <w:tc>
          <w:tcPr>
            <w:tcW w:w="2626" w:type="dxa"/>
          </w:tcPr>
          <w:p w14:paraId="263FC4BE" w14:textId="77777777" w:rsidR="00DE3243" w:rsidRPr="007A0543" w:rsidRDefault="00DE3243" w:rsidP="005C21CB">
            <w:pPr>
              <w:jc w:val="both"/>
              <w:rPr>
                <w:rFonts w:ascii="Calibri" w:hAnsi="Calibri" w:cs="Calibri"/>
                <w:sz w:val="24"/>
                <w:szCs w:val="24"/>
              </w:rPr>
            </w:pPr>
          </w:p>
        </w:tc>
        <w:tc>
          <w:tcPr>
            <w:tcW w:w="3828" w:type="dxa"/>
          </w:tcPr>
          <w:p w14:paraId="776B855C"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Improve the dissertation </w:t>
            </w:r>
            <w:proofErr w:type="gramStart"/>
            <w:r w:rsidRPr="007A0543">
              <w:rPr>
                <w:rFonts w:ascii="Calibri" w:hAnsi="Calibri" w:cs="Calibri"/>
                <w:sz w:val="24"/>
                <w:szCs w:val="24"/>
              </w:rPr>
              <w:t>100</w:t>
            </w:r>
            <w:proofErr w:type="gramEnd"/>
            <w:r w:rsidRPr="007A0543">
              <w:rPr>
                <w:rFonts w:ascii="Calibri" w:hAnsi="Calibri" w:cs="Calibri"/>
                <w:sz w:val="24"/>
                <w:szCs w:val="24"/>
              </w:rPr>
              <w:t>%</w:t>
            </w:r>
          </w:p>
        </w:tc>
      </w:tr>
      <w:tr w:rsidR="00DE3243" w:rsidRPr="007A0543" w14:paraId="3EA11F30" w14:textId="77777777">
        <w:tc>
          <w:tcPr>
            <w:tcW w:w="2511" w:type="dxa"/>
          </w:tcPr>
          <w:p w14:paraId="4E3553B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3 Final review and submission</w:t>
            </w:r>
          </w:p>
        </w:tc>
        <w:tc>
          <w:tcPr>
            <w:tcW w:w="1384" w:type="dxa"/>
          </w:tcPr>
          <w:p w14:paraId="6EDA01AD"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Phase</w:t>
            </w:r>
          </w:p>
        </w:tc>
        <w:tc>
          <w:tcPr>
            <w:tcW w:w="2626" w:type="dxa"/>
          </w:tcPr>
          <w:p w14:paraId="3C7F3465"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Review the details and deliver the dissertation</w:t>
            </w:r>
          </w:p>
        </w:tc>
        <w:tc>
          <w:tcPr>
            <w:tcW w:w="3828" w:type="dxa"/>
          </w:tcPr>
          <w:p w14:paraId="7709EBE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 xml:space="preserve">Review and correct the details – </w:t>
            </w:r>
            <w:proofErr w:type="gramStart"/>
            <w:r w:rsidRPr="007A0543">
              <w:rPr>
                <w:rFonts w:ascii="Calibri" w:hAnsi="Calibri" w:cs="Calibri"/>
                <w:sz w:val="24"/>
                <w:szCs w:val="24"/>
              </w:rPr>
              <w:t>50%</w:t>
            </w:r>
            <w:proofErr w:type="gramEnd"/>
          </w:p>
          <w:p w14:paraId="52AC7F6B" w14:textId="77777777" w:rsidR="00DE3243" w:rsidRPr="007A0543" w:rsidRDefault="00DE3243" w:rsidP="005C21CB">
            <w:pPr>
              <w:jc w:val="both"/>
              <w:rPr>
                <w:rFonts w:ascii="Calibri" w:hAnsi="Calibri" w:cs="Calibri"/>
                <w:sz w:val="24"/>
                <w:szCs w:val="24"/>
              </w:rPr>
            </w:pPr>
            <w:r w:rsidRPr="007A0543">
              <w:rPr>
                <w:rFonts w:ascii="Calibri" w:hAnsi="Calibri" w:cs="Calibri"/>
                <w:sz w:val="24"/>
                <w:szCs w:val="24"/>
              </w:rPr>
              <w:t>Deliver the document – 50%</w:t>
            </w:r>
          </w:p>
        </w:tc>
      </w:tr>
    </w:tbl>
    <w:p w14:paraId="4B9A5AC3" w14:textId="77777777" w:rsidR="00726172" w:rsidRPr="007A0543" w:rsidRDefault="00726172" w:rsidP="00412820">
      <w:pPr>
        <w:jc w:val="both"/>
      </w:pPr>
    </w:p>
    <w:p w14:paraId="0AE39235" w14:textId="3B496456" w:rsidR="00303997" w:rsidRPr="007A0543" w:rsidRDefault="00303997" w:rsidP="00303997">
      <w:pPr>
        <w:pStyle w:val="Heading2"/>
      </w:pPr>
      <w:bookmarkStart w:id="87" w:name="_Toc833981692"/>
      <w:bookmarkStart w:id="88" w:name="_Toc198969823"/>
      <w:r w:rsidRPr="007A0543">
        <w:t>Time</w:t>
      </w:r>
      <w:r w:rsidR="00B32704" w:rsidRPr="007A0543">
        <w:t>l</w:t>
      </w:r>
      <w:r w:rsidRPr="007A0543">
        <w:t>ine</w:t>
      </w:r>
      <w:bookmarkEnd w:id="87"/>
      <w:bookmarkEnd w:id="88"/>
    </w:p>
    <w:p w14:paraId="025CA261" w14:textId="092CDA00" w:rsidR="00FC2226" w:rsidRPr="007A0543" w:rsidRDefault="00FC2226" w:rsidP="00FC2226">
      <w:pPr>
        <w:jc w:val="both"/>
      </w:pPr>
      <w:r w:rsidRPr="007A0543">
        <w:t xml:space="preserve">The full timeline is in Appendix A </w:t>
      </w:r>
      <w:r w:rsidR="00074F2F">
        <w:fldChar w:fldCharType="begin"/>
      </w:r>
      <w:r w:rsidR="00074F2F">
        <w:instrText xml:space="preserve"> REF _Ref198972750 \h </w:instrText>
      </w:r>
      <w:r w:rsidR="00074F2F">
        <w:fldChar w:fldCharType="separate"/>
      </w:r>
      <w:r w:rsidR="00074F2F" w:rsidRPr="007A0543">
        <w:t>Figure 16</w:t>
      </w:r>
      <w:r w:rsidR="00074F2F">
        <w:fldChar w:fldCharType="end"/>
      </w:r>
      <w:r w:rsidR="006766F7" w:rsidRPr="007A0543">
        <w:t xml:space="preserve">. Below, </w:t>
      </w:r>
      <w:r w:rsidR="000667CA" w:rsidRPr="007A0543">
        <w:t xml:space="preserve">in </w:t>
      </w:r>
      <w:r w:rsidR="00074F2F">
        <w:fldChar w:fldCharType="begin"/>
      </w:r>
      <w:r w:rsidR="00074F2F">
        <w:instrText xml:space="preserve"> REF _Ref198973196 \h </w:instrText>
      </w:r>
      <w:r w:rsidR="00074F2F">
        <w:fldChar w:fldCharType="separate"/>
      </w:r>
      <w:r w:rsidR="00074F2F" w:rsidRPr="007A0543">
        <w:t>Figure 3</w:t>
      </w:r>
      <w:r w:rsidR="00074F2F">
        <w:fldChar w:fldCharType="end"/>
      </w:r>
      <w:r w:rsidR="006766F7" w:rsidRPr="007A0543">
        <w:t xml:space="preserve">, we can see the </w:t>
      </w:r>
      <w:r w:rsidR="00534D21" w:rsidRPr="007A0543">
        <w:t>planned timeline, for a better resolution</w:t>
      </w:r>
      <w:r w:rsidR="00074F2F">
        <w:t>,</w:t>
      </w:r>
      <w:r w:rsidR="00534D21" w:rsidRPr="007A0543">
        <w:t xml:space="preserve"> seek </w:t>
      </w:r>
      <w:r w:rsidR="00074F2F">
        <w:fldChar w:fldCharType="begin"/>
      </w:r>
      <w:r w:rsidR="00074F2F">
        <w:instrText xml:space="preserve"> REF _Ref198973228 \h </w:instrText>
      </w:r>
      <w:r w:rsidR="00074F2F">
        <w:fldChar w:fldCharType="separate"/>
      </w:r>
      <w:r w:rsidR="00074F2F" w:rsidRPr="007A0543">
        <w:t>Figure 17</w:t>
      </w:r>
      <w:r w:rsidR="00074F2F">
        <w:fldChar w:fldCharType="end"/>
      </w:r>
      <w:r w:rsidR="00534D21" w:rsidRPr="007A0543">
        <w:t xml:space="preserve"> in </w:t>
      </w:r>
      <w:r w:rsidR="000667CA" w:rsidRPr="007A0543">
        <w:t>A</w:t>
      </w:r>
      <w:r w:rsidR="00534D21" w:rsidRPr="007A0543">
        <w:t>ppendix</w:t>
      </w:r>
      <w:r w:rsidR="004232B3" w:rsidRPr="007A0543">
        <w:t xml:space="preserve"> A</w:t>
      </w:r>
      <w:r w:rsidR="00534D21" w:rsidRPr="007A0543">
        <w:t xml:space="preserve">, the same applies to the second image </w:t>
      </w:r>
      <w:r w:rsidR="004232B3" w:rsidRPr="007A0543">
        <w:t>below</w:t>
      </w:r>
      <w:r w:rsidR="00534D21" w:rsidRPr="007A0543">
        <w:t xml:space="preserve">, </w:t>
      </w:r>
      <w:r w:rsidR="00712387" w:rsidRPr="007A0543">
        <w:t xml:space="preserve">seek </w:t>
      </w:r>
      <w:r w:rsidR="00074F2F">
        <w:fldChar w:fldCharType="begin"/>
      </w:r>
      <w:r w:rsidR="00074F2F">
        <w:instrText xml:space="preserve"> REF _Ref198973247 \h </w:instrText>
      </w:r>
      <w:r w:rsidR="00074F2F">
        <w:fldChar w:fldCharType="separate"/>
      </w:r>
      <w:r w:rsidR="00074F2F" w:rsidRPr="007A0543">
        <w:t>Figure 18</w:t>
      </w:r>
      <w:r w:rsidR="00074F2F">
        <w:fldChar w:fldCharType="end"/>
      </w:r>
      <w:r w:rsidR="00074F2F">
        <w:t xml:space="preserve"> </w:t>
      </w:r>
      <w:r w:rsidR="00712387" w:rsidRPr="007A0543">
        <w:t>to see a better image resolution.</w:t>
      </w:r>
    </w:p>
    <w:p w14:paraId="0BB6F9E7" w14:textId="77777777" w:rsidR="00515638" w:rsidRPr="007A0543" w:rsidRDefault="00AA264E" w:rsidP="005F17B2">
      <w:pPr>
        <w:keepNext/>
        <w:jc w:val="center"/>
      </w:pPr>
      <w:r w:rsidRPr="007A0543">
        <w:lastRenderedPageBreak/>
        <w:drawing>
          <wp:inline distT="0" distB="0" distL="0" distR="0" wp14:anchorId="1628AB36" wp14:editId="5C983381">
            <wp:extent cx="6440556" cy="1357585"/>
            <wp:effectExtent l="0" t="0" r="0" b="0"/>
            <wp:docPr id="111877192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40556" cy="1357585"/>
                    </a:xfrm>
                    <a:prstGeom prst="rect">
                      <a:avLst/>
                    </a:prstGeom>
                  </pic:spPr>
                </pic:pic>
              </a:graphicData>
            </a:graphic>
          </wp:inline>
        </w:drawing>
      </w:r>
    </w:p>
    <w:p w14:paraId="67D9708A" w14:textId="3B60C054" w:rsidR="00AA264E" w:rsidRPr="007A0543" w:rsidRDefault="00515638" w:rsidP="00515638">
      <w:pPr>
        <w:pStyle w:val="Caption"/>
      </w:pPr>
      <w:bookmarkStart w:id="89" w:name="_Toc198904671"/>
      <w:bookmarkStart w:id="90" w:name="_Ref198973196"/>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3</w:t>
      </w:r>
      <w:proofErr w:type="gramEnd"/>
      <w:r w:rsidRPr="007A0543">
        <w:fldChar w:fldCharType="end"/>
      </w:r>
      <w:bookmarkEnd w:id="90"/>
      <w:r w:rsidR="0044785E" w:rsidRPr="007A0543">
        <w:t xml:space="preserve"> </w:t>
      </w:r>
      <w:r w:rsidR="00CE581C" w:rsidRPr="007A0543">
        <w:t>-</w:t>
      </w:r>
      <w:r w:rsidR="0044785E" w:rsidRPr="007A0543">
        <w:t xml:space="preserve"> Timeline part </w:t>
      </w:r>
      <w:proofErr w:type="gramStart"/>
      <w:r w:rsidR="0044785E" w:rsidRPr="007A0543">
        <w:t>1/2</w:t>
      </w:r>
      <w:bookmarkEnd w:id="89"/>
      <w:proofErr w:type="gramEnd"/>
    </w:p>
    <w:p w14:paraId="3C3E5C7A" w14:textId="77777777" w:rsidR="00515638" w:rsidRPr="007A0543" w:rsidRDefault="007950B9" w:rsidP="00515638">
      <w:pPr>
        <w:keepNext/>
        <w:jc w:val="center"/>
      </w:pPr>
      <w:r w:rsidRPr="007A0543">
        <w:drawing>
          <wp:inline distT="0" distB="0" distL="0" distR="0" wp14:anchorId="535B341B" wp14:editId="783A9284">
            <wp:extent cx="5727756" cy="1419225"/>
            <wp:effectExtent l="0" t="0" r="6350" b="0"/>
            <wp:docPr id="149805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59058" name="Picture 1" descr="A screenshot of a computer&#10;&#10;Description automatically generated"/>
                    <pic:cNvPicPr/>
                  </pic:nvPicPr>
                  <pic:blipFill>
                    <a:blip r:embed="rId28"/>
                    <a:stretch>
                      <a:fillRect/>
                    </a:stretch>
                  </pic:blipFill>
                  <pic:spPr>
                    <a:xfrm>
                      <a:off x="0" y="0"/>
                      <a:ext cx="5730470" cy="1419897"/>
                    </a:xfrm>
                    <a:prstGeom prst="rect">
                      <a:avLst/>
                    </a:prstGeom>
                  </pic:spPr>
                </pic:pic>
              </a:graphicData>
            </a:graphic>
          </wp:inline>
        </w:drawing>
      </w:r>
    </w:p>
    <w:p w14:paraId="3A8C9785" w14:textId="5D32F16B" w:rsidR="00712387" w:rsidRPr="007A0543" w:rsidRDefault="00515638" w:rsidP="00515638">
      <w:pPr>
        <w:pStyle w:val="Caption"/>
      </w:pPr>
      <w:bookmarkStart w:id="91" w:name="_Toc198904672"/>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4</w:t>
      </w:r>
      <w:proofErr w:type="gramEnd"/>
      <w:r w:rsidRPr="007A0543">
        <w:fldChar w:fldCharType="end"/>
      </w:r>
      <w:r w:rsidR="0044785E" w:rsidRPr="007A0543">
        <w:t xml:space="preserve"> </w:t>
      </w:r>
      <w:r w:rsidR="00CE581C" w:rsidRPr="007A0543">
        <w:t>-</w:t>
      </w:r>
      <w:r w:rsidR="0044785E" w:rsidRPr="007A0543">
        <w:t xml:space="preserve"> Timeline part </w:t>
      </w:r>
      <w:proofErr w:type="gramStart"/>
      <w:r w:rsidR="0044785E" w:rsidRPr="007A0543">
        <w:t>2/2</w:t>
      </w:r>
      <w:bookmarkEnd w:id="91"/>
      <w:proofErr w:type="gramEnd"/>
    </w:p>
    <w:p w14:paraId="4AEF580B" w14:textId="276741E6" w:rsidR="007950B9" w:rsidRPr="007A0543" w:rsidRDefault="007950B9" w:rsidP="006D3034">
      <w:pPr>
        <w:jc w:val="both"/>
      </w:pPr>
    </w:p>
    <w:p w14:paraId="5542BE7E" w14:textId="6D72DC23" w:rsidR="00CE4774" w:rsidRPr="007A0543" w:rsidRDefault="00D57BA7" w:rsidP="00CE4774">
      <w:pPr>
        <w:pStyle w:val="Heading2"/>
      </w:pPr>
      <w:bookmarkStart w:id="92" w:name="_Toc1230683880"/>
      <w:bookmarkStart w:id="93" w:name="_Toc198969824"/>
      <w:r w:rsidRPr="007A0543">
        <w:t>Skills</w:t>
      </w:r>
      <w:bookmarkEnd w:id="92"/>
      <w:bookmarkEnd w:id="93"/>
    </w:p>
    <w:p w14:paraId="7170E4C8" w14:textId="45C48DC5" w:rsidR="00D57BA7" w:rsidRPr="007A0543" w:rsidRDefault="00AC6EEF" w:rsidP="00F24890">
      <w:pPr>
        <w:jc w:val="both"/>
      </w:pPr>
      <w:r w:rsidRPr="007A0543">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7A0543">
        <w:t>.</w:t>
      </w:r>
    </w:p>
    <w:p w14:paraId="74E041C9" w14:textId="2FEE711F" w:rsidR="00D57BA7" w:rsidRPr="007A0543" w:rsidRDefault="00AC6EEF" w:rsidP="00D57BA7">
      <w:pPr>
        <w:pStyle w:val="Heading3"/>
      </w:pPr>
      <w:bookmarkStart w:id="94" w:name="_Toc1822828308"/>
      <w:bookmarkStart w:id="95" w:name="_Toc198969825"/>
      <w:r w:rsidRPr="007A0543">
        <w:t>Required Skills</w:t>
      </w:r>
      <w:bookmarkEnd w:id="94"/>
      <w:bookmarkEnd w:id="95"/>
    </w:p>
    <w:p w14:paraId="51E6439D" w14:textId="20F21DFE" w:rsidR="00D57BA7" w:rsidRPr="007A0543" w:rsidRDefault="00AC6EEF" w:rsidP="00D57BA7">
      <w:pPr>
        <w:jc w:val="both"/>
      </w:pPr>
      <w:r w:rsidRPr="007A0543">
        <w:t>To perform this research successfully, the project demands a diverse set of skills like analytical thinking and problem-solving, lifelong learning, time management, and critical thinking, while additional skills may also play a role, the ones explicated are important to ensure the project's success</w:t>
      </w:r>
      <w:r w:rsidR="00D57BA7" w:rsidRPr="007A0543">
        <w:t>.</w:t>
      </w:r>
    </w:p>
    <w:p w14:paraId="048B5789" w14:textId="1D113BE0" w:rsidR="00D57BA7" w:rsidRPr="007A0543" w:rsidRDefault="004F1CC6" w:rsidP="004F1CC6">
      <w:pPr>
        <w:pStyle w:val="Heading3"/>
      </w:pPr>
      <w:bookmarkStart w:id="96" w:name="_Toc1981824141"/>
      <w:bookmarkStart w:id="97" w:name="_Toc198969826"/>
      <w:r w:rsidRPr="007A0543">
        <w:t>Strengths</w:t>
      </w:r>
      <w:bookmarkEnd w:id="96"/>
      <w:bookmarkEnd w:id="97"/>
    </w:p>
    <w:p w14:paraId="68715892" w14:textId="635DAC99" w:rsidR="00AC6EEF" w:rsidRPr="007A0543" w:rsidRDefault="00AC6EEF" w:rsidP="00AC6EEF">
      <w:pPr>
        <w:jc w:val="both"/>
      </w:pPr>
      <w:r w:rsidRPr="007A0543">
        <w:t xml:space="preserve">By doing </w:t>
      </w:r>
      <w:proofErr w:type="gramStart"/>
      <w:r w:rsidRPr="007A0543">
        <w:t>some</w:t>
      </w:r>
      <w:proofErr w:type="gramEnd"/>
      <w:r w:rsidRPr="007A0543">
        <w:t xml:space="preserve"> self-reflection, I have identified </w:t>
      </w:r>
      <w:proofErr w:type="gramStart"/>
      <w:r w:rsidRPr="007A0543">
        <w:t>some</w:t>
      </w:r>
      <w:proofErr w:type="gramEnd"/>
      <w:r w:rsidRPr="007A0543">
        <w:t xml:space="preserve"> aspects </w:t>
      </w:r>
      <w:r w:rsidR="00CB1B3F">
        <w:t>in</w:t>
      </w:r>
      <w:r w:rsidR="00CB1B3F" w:rsidRPr="007A0543">
        <w:t xml:space="preserve"> which I am good</w:t>
      </w:r>
      <w:r w:rsidRPr="007A0543">
        <w:t>. These strengths will favour the project and my personal development:</w:t>
      </w:r>
    </w:p>
    <w:p w14:paraId="5F5FB4AD" w14:textId="77777777" w:rsidR="00AC6EEF" w:rsidRPr="007A0543" w:rsidRDefault="00AC6EEF">
      <w:pPr>
        <w:pStyle w:val="ListParagraph"/>
        <w:numPr>
          <w:ilvl w:val="0"/>
          <w:numId w:val="18"/>
        </w:numPr>
        <w:jc w:val="both"/>
      </w:pPr>
      <w:r w:rsidRPr="007A0543">
        <w:rPr>
          <w:b/>
          <w:bCs w:val="0"/>
        </w:rPr>
        <w:lastRenderedPageBreak/>
        <w:t>Lifelong Learning</w:t>
      </w:r>
      <w:r w:rsidRPr="007A0543">
        <w:t>: I have a mindset that views life as a continuous journey of discovery and growth, enabling me to overcome challenges and remain curious and open to acquiring knowledge.</w:t>
      </w:r>
    </w:p>
    <w:p w14:paraId="75A3304E" w14:textId="77777777" w:rsidR="00AC6EEF" w:rsidRPr="007A0543" w:rsidRDefault="00AC6EEF">
      <w:pPr>
        <w:pStyle w:val="ListParagraph"/>
        <w:numPr>
          <w:ilvl w:val="0"/>
          <w:numId w:val="18"/>
        </w:numPr>
        <w:jc w:val="both"/>
      </w:pPr>
      <w:r w:rsidRPr="007A0543">
        <w:rPr>
          <w:b/>
          <w:bCs w:val="0"/>
        </w:rPr>
        <w:t>Adaptability and Flexibility</w:t>
      </w:r>
      <w:r w:rsidRPr="007A0543">
        <w:t xml:space="preserve">: I am quick to adjust to new circumstances without </w:t>
      </w:r>
      <w:proofErr w:type="gramStart"/>
      <w:r w:rsidRPr="007A0543">
        <w:t>much</w:t>
      </w:r>
      <w:proofErr w:type="gramEnd"/>
      <w:r w:rsidRPr="007A0543">
        <w:t xml:space="preserve"> trouble.</w:t>
      </w:r>
    </w:p>
    <w:p w14:paraId="1E87E11F" w14:textId="108109EA" w:rsidR="004F1CC6" w:rsidRPr="007A0543" w:rsidRDefault="00AC6EEF">
      <w:pPr>
        <w:pStyle w:val="ListParagraph"/>
        <w:numPr>
          <w:ilvl w:val="0"/>
          <w:numId w:val="18"/>
        </w:numPr>
        <w:jc w:val="both"/>
      </w:pPr>
      <w:r w:rsidRPr="007A0543">
        <w:rPr>
          <w:b/>
        </w:rPr>
        <w:t>Stress Management</w:t>
      </w:r>
      <w:r w:rsidRPr="007A0543">
        <w:t>: I perform well under pressure, channelling stress into productivity and maintaining focus during challenging periods</w:t>
      </w:r>
      <w:r w:rsidR="004F1CC6" w:rsidRPr="007A0543">
        <w:t>.</w:t>
      </w:r>
    </w:p>
    <w:p w14:paraId="55DE7C8D" w14:textId="0F7BBBDE" w:rsidR="004F1CC6" w:rsidRPr="007A0543" w:rsidRDefault="008D0B4E" w:rsidP="004F1CC6">
      <w:pPr>
        <w:pStyle w:val="Heading3"/>
      </w:pPr>
      <w:bookmarkStart w:id="98" w:name="_Toc1197382095"/>
      <w:bookmarkStart w:id="99" w:name="_Toc198969827"/>
      <w:r w:rsidRPr="007A0543">
        <w:t>Weaknesses</w:t>
      </w:r>
      <w:bookmarkEnd w:id="98"/>
      <w:bookmarkEnd w:id="99"/>
    </w:p>
    <w:p w14:paraId="5D40D270" w14:textId="1E5B36FE" w:rsidR="008D0B4E" w:rsidRPr="007A0543" w:rsidRDefault="008D0B4E" w:rsidP="008D0B4E">
      <w:pPr>
        <w:jc w:val="both"/>
      </w:pPr>
      <w:r w:rsidRPr="007A0543">
        <w:t xml:space="preserve">Conversely, I have identified </w:t>
      </w:r>
      <w:proofErr w:type="gramStart"/>
      <w:r w:rsidRPr="007A0543">
        <w:t>several</w:t>
      </w:r>
      <w:proofErr w:type="gramEnd"/>
      <w:r w:rsidRPr="007A0543">
        <w:t xml:space="preserve"> skills where improvement</w:t>
      </w:r>
      <w:r w:rsidR="001D45D8" w:rsidRPr="007A0543">
        <w:t xml:space="preserve"> </w:t>
      </w:r>
      <w:proofErr w:type="gramStart"/>
      <w:r w:rsidR="001D45D8" w:rsidRPr="007A0543">
        <w:t>is needed</w:t>
      </w:r>
      <w:proofErr w:type="gramEnd"/>
      <w:r w:rsidRPr="007A0543">
        <w:t>. These weaker areas have posed challenges in the past and could hinder my effectiveness if not addressed:</w:t>
      </w:r>
    </w:p>
    <w:p w14:paraId="1AD6063B" w14:textId="77777777" w:rsidR="008D0B4E" w:rsidRPr="007A0543" w:rsidRDefault="008D0B4E">
      <w:pPr>
        <w:pStyle w:val="ListParagraph"/>
        <w:numPr>
          <w:ilvl w:val="0"/>
          <w:numId w:val="19"/>
        </w:numPr>
        <w:jc w:val="both"/>
      </w:pPr>
      <w:r w:rsidRPr="007A0543">
        <w:rPr>
          <w:b/>
          <w:bCs w:val="0"/>
        </w:rPr>
        <w:t>Leadership</w:t>
      </w:r>
      <w:r w:rsidRPr="007A0543">
        <w:t xml:space="preserve">: I am uncomfortable assuming leadership roles. My hesitation stems not from stress but from the demands of multitasking and acting as </w:t>
      </w:r>
      <w:proofErr w:type="gramStart"/>
      <w:r w:rsidRPr="007A0543">
        <w:t>a central point</w:t>
      </w:r>
      <w:proofErr w:type="gramEnd"/>
      <w:r w:rsidRPr="007A0543">
        <w:t xml:space="preserve"> of communication and coordination.</w:t>
      </w:r>
    </w:p>
    <w:p w14:paraId="1FB9BC5C" w14:textId="7F41F273" w:rsidR="008D0B4E" w:rsidRPr="007A0543" w:rsidRDefault="008D0B4E">
      <w:pPr>
        <w:pStyle w:val="ListParagraph"/>
        <w:numPr>
          <w:ilvl w:val="0"/>
          <w:numId w:val="19"/>
        </w:numPr>
        <w:jc w:val="both"/>
      </w:pPr>
      <w:r w:rsidRPr="007A0543">
        <w:rPr>
          <w:b/>
          <w:bCs w:val="0"/>
        </w:rPr>
        <w:t>Decision making</w:t>
      </w:r>
      <w:r w:rsidRPr="007A0543">
        <w:t>: Closely tied to my difficulties with leadership, decision-making feels daunting due to my fear of potential risks and the consequences of incorrect choices</w:t>
      </w:r>
      <w:r w:rsidR="00896D06" w:rsidRPr="007A0543">
        <w:t>.</w:t>
      </w:r>
    </w:p>
    <w:p w14:paraId="5F9E7CB6" w14:textId="57E7BC96" w:rsidR="00CB6B63" w:rsidRPr="007A0543" w:rsidRDefault="008D0B4E">
      <w:pPr>
        <w:pStyle w:val="ListParagraph"/>
        <w:numPr>
          <w:ilvl w:val="0"/>
          <w:numId w:val="19"/>
        </w:numPr>
        <w:jc w:val="both"/>
      </w:pPr>
      <w:r w:rsidRPr="007A0543">
        <w:rPr>
          <w:b/>
          <w:bCs w:val="0"/>
        </w:rPr>
        <w:t>Writing Communication</w:t>
      </w:r>
      <w:r w:rsidRPr="007A0543">
        <w:t>: I struggle with crafting well-structured and coherent written texts. My tendency to focus solely on the message, without considering clarity or readability, often makes my writing difficult to understand.</w:t>
      </w:r>
    </w:p>
    <w:p w14:paraId="1713ECCD" w14:textId="3E4ECDA4" w:rsidR="00CB6B63" w:rsidRPr="007A0543" w:rsidRDefault="00CB6B63" w:rsidP="00CB6B63">
      <w:pPr>
        <w:pStyle w:val="Heading3"/>
      </w:pPr>
      <w:bookmarkStart w:id="100" w:name="_Toc1875084611"/>
      <w:bookmarkStart w:id="101" w:name="_Toc198969828"/>
      <w:r w:rsidRPr="007A0543">
        <w:t>Technical Skills</w:t>
      </w:r>
      <w:bookmarkEnd w:id="100"/>
      <w:bookmarkEnd w:id="101"/>
    </w:p>
    <w:p w14:paraId="10D0D76B" w14:textId="37331AB6" w:rsidR="00CB6B63" w:rsidRPr="007A0543" w:rsidRDefault="00885239" w:rsidP="002C437D">
      <w:pPr>
        <w:jc w:val="both"/>
      </w:pPr>
      <w:r w:rsidRPr="007A0543">
        <w:t xml:space="preserve">As the work to </w:t>
      </w:r>
      <w:proofErr w:type="gramStart"/>
      <w:r w:rsidRPr="007A0543">
        <w:t>be done</w:t>
      </w:r>
      <w:proofErr w:type="gramEnd"/>
      <w:r w:rsidRPr="007A0543">
        <w:t xml:space="preserve"> requires </w:t>
      </w:r>
      <w:proofErr w:type="gramStart"/>
      <w:r w:rsidRPr="007A0543">
        <w:t>some</w:t>
      </w:r>
      <w:proofErr w:type="gramEnd"/>
      <w:r w:rsidRPr="007A0543">
        <w:t xml:space="preserve"> technologies that I have never used</w:t>
      </w:r>
      <w:r w:rsidR="009035C3" w:rsidRPr="007A0543">
        <w:t xml:space="preserve">. </w:t>
      </w:r>
      <w:r w:rsidR="00F23BE4" w:rsidRPr="007A0543">
        <w:t xml:space="preserve">Tools such as </w:t>
      </w:r>
      <w:r w:rsidR="004F3766" w:rsidRPr="007A0543">
        <w:t xml:space="preserve">JMeter </w:t>
      </w:r>
      <w:r w:rsidR="00D568D7" w:rsidRPr="007A0543">
        <w:t>and Keppler</w:t>
      </w:r>
      <w:r w:rsidR="004F3766" w:rsidRPr="007A0543">
        <w:t xml:space="preserve"> </w:t>
      </w:r>
      <w:proofErr w:type="gramStart"/>
      <w:r w:rsidR="00D568D7" w:rsidRPr="007A0543">
        <w:t>were previously talked</w:t>
      </w:r>
      <w:proofErr w:type="gramEnd"/>
      <w:r w:rsidR="00D568D7" w:rsidRPr="007A0543">
        <w:t xml:space="preserve"> about in </w:t>
      </w:r>
      <w:r w:rsidR="00B3537F" w:rsidRPr="007A0543">
        <w:t>the background section</w:t>
      </w:r>
      <w:r w:rsidR="00935790" w:rsidRPr="007A0543">
        <w:t xml:space="preserve">, but </w:t>
      </w:r>
      <w:r w:rsidR="008C5201" w:rsidRPr="007A0543">
        <w:t>Protocol Buffers</w:t>
      </w:r>
      <w:r w:rsidR="00076882" w:rsidRPr="007A0543">
        <w:t xml:space="preserve"> </w:t>
      </w:r>
      <w:r w:rsidR="00173874" w:rsidRPr="007A0543">
        <w:t>is</w:t>
      </w:r>
      <w:r w:rsidR="00076882" w:rsidRPr="007A0543">
        <w:t xml:space="preserve"> also something that I need to have a better understanding</w:t>
      </w:r>
      <w:r w:rsidR="00D747C9">
        <w:t xml:space="preserve"> of</w:t>
      </w:r>
      <w:r w:rsidR="002C437D" w:rsidRPr="007A0543">
        <w:t>.</w:t>
      </w:r>
      <w:r w:rsidR="00CE4827" w:rsidRPr="007A0543">
        <w:t xml:space="preserve"> The following table displays the technical skills needed</w:t>
      </w:r>
      <w:r w:rsidR="002843CC" w:rsidRPr="007A0543">
        <w:t xml:space="preserve"> to complete </w:t>
      </w:r>
      <w:r w:rsidR="00CB1B3F">
        <w:t>the dissertation successfully</w:t>
      </w:r>
      <w:r w:rsidR="004711E6" w:rsidRPr="007A0543">
        <w:t>.</w:t>
      </w:r>
    </w:p>
    <w:p w14:paraId="6E518DDD" w14:textId="6F873942" w:rsidR="00250B12" w:rsidRPr="007A0543" w:rsidRDefault="00250B12">
      <w:r w:rsidRPr="007A0543">
        <w:br w:type="page"/>
      </w:r>
    </w:p>
    <w:p w14:paraId="31AC8CBE" w14:textId="77777777" w:rsidR="00817D95" w:rsidRPr="007A0543" w:rsidRDefault="00817D95" w:rsidP="002C437D">
      <w:pPr>
        <w:jc w:val="both"/>
      </w:pPr>
    </w:p>
    <w:p w14:paraId="29C37BEC" w14:textId="6A5E4B7A" w:rsidR="00A839E6" w:rsidRPr="007A0543" w:rsidRDefault="00A839E6" w:rsidP="00A839E6">
      <w:pPr>
        <w:pStyle w:val="Caption"/>
        <w:keepNext/>
      </w:pPr>
      <w:bookmarkStart w:id="102" w:name="_Toc198970285"/>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4</w:t>
      </w:r>
      <w:proofErr w:type="gramEnd"/>
      <w:r w:rsidR="00E9752E" w:rsidRPr="007A0543">
        <w:fldChar w:fldCharType="end"/>
      </w:r>
      <w:r w:rsidRPr="007A0543">
        <w:t xml:space="preserve"> </w:t>
      </w:r>
      <w:r w:rsidR="002C5DCD" w:rsidRPr="007A0543">
        <w:t>-</w:t>
      </w:r>
      <w:r w:rsidRPr="007A0543">
        <w:t xml:space="preserve"> Technical Skills</w:t>
      </w:r>
      <w:r w:rsidR="00C76830" w:rsidRPr="007A0543">
        <w:t xml:space="preserve"> needed to complete the dissertation</w:t>
      </w:r>
      <w:bookmarkEnd w:id="102"/>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7A0543" w14:paraId="670C1E19" w14:textId="77777777" w:rsidTr="004711E6">
        <w:tc>
          <w:tcPr>
            <w:tcW w:w="1416" w:type="dxa"/>
          </w:tcPr>
          <w:p w14:paraId="41B54A4B" w14:textId="77777777" w:rsidR="004711E6" w:rsidRPr="007A0543" w:rsidRDefault="004711E6" w:rsidP="004711E6">
            <w:pPr>
              <w:rPr>
                <w:rFonts w:ascii="Calibri" w:hAnsi="Calibri" w:cs="Calibri"/>
                <w:b/>
                <w:bCs/>
              </w:rPr>
            </w:pPr>
            <w:r w:rsidRPr="007A0543">
              <w:rPr>
                <w:rFonts w:ascii="Calibri" w:hAnsi="Calibri" w:cs="Calibri"/>
                <w:b/>
                <w:bCs/>
              </w:rPr>
              <w:t>Skill</w:t>
            </w:r>
          </w:p>
        </w:tc>
        <w:tc>
          <w:tcPr>
            <w:tcW w:w="2393" w:type="dxa"/>
          </w:tcPr>
          <w:p w14:paraId="62EFFAF5" w14:textId="77777777" w:rsidR="004711E6" w:rsidRPr="007A0543" w:rsidRDefault="004711E6" w:rsidP="004711E6">
            <w:pPr>
              <w:rPr>
                <w:rFonts w:ascii="Calibri" w:hAnsi="Calibri" w:cs="Calibri"/>
                <w:b/>
                <w:bCs/>
              </w:rPr>
            </w:pPr>
            <w:r w:rsidRPr="007A0543">
              <w:rPr>
                <w:rFonts w:ascii="Calibri" w:hAnsi="Calibri" w:cs="Calibri"/>
                <w:b/>
                <w:bCs/>
              </w:rPr>
              <w:t>Required Proficiency</w:t>
            </w:r>
          </w:p>
        </w:tc>
        <w:tc>
          <w:tcPr>
            <w:tcW w:w="1974" w:type="dxa"/>
          </w:tcPr>
          <w:p w14:paraId="2B7B6F6F" w14:textId="77777777" w:rsidR="004711E6" w:rsidRPr="007A0543" w:rsidRDefault="004711E6" w:rsidP="004711E6">
            <w:pPr>
              <w:rPr>
                <w:rFonts w:ascii="Calibri" w:hAnsi="Calibri" w:cs="Calibri"/>
                <w:b/>
                <w:bCs/>
              </w:rPr>
            </w:pPr>
            <w:r w:rsidRPr="007A0543">
              <w:rPr>
                <w:rFonts w:ascii="Calibri" w:hAnsi="Calibri" w:cs="Calibri"/>
                <w:b/>
                <w:bCs/>
              </w:rPr>
              <w:t>Current Proficiency</w:t>
            </w:r>
          </w:p>
        </w:tc>
        <w:tc>
          <w:tcPr>
            <w:tcW w:w="3510" w:type="dxa"/>
          </w:tcPr>
          <w:p w14:paraId="396EB46A" w14:textId="77777777" w:rsidR="004711E6" w:rsidRPr="007A0543" w:rsidRDefault="004711E6" w:rsidP="004711E6">
            <w:pPr>
              <w:rPr>
                <w:rFonts w:ascii="Calibri" w:hAnsi="Calibri" w:cs="Calibri"/>
                <w:b/>
                <w:bCs/>
              </w:rPr>
            </w:pPr>
            <w:r w:rsidRPr="007A0543">
              <w:rPr>
                <w:rFonts w:ascii="Calibri" w:hAnsi="Calibri" w:cs="Calibri"/>
                <w:b/>
                <w:bCs/>
              </w:rPr>
              <w:t>Comments</w:t>
            </w:r>
          </w:p>
        </w:tc>
      </w:tr>
      <w:tr w:rsidR="004711E6" w:rsidRPr="007A0543" w14:paraId="44D96C35" w14:textId="77777777" w:rsidTr="004711E6">
        <w:tc>
          <w:tcPr>
            <w:tcW w:w="1416" w:type="dxa"/>
          </w:tcPr>
          <w:p w14:paraId="56EB8BE2" w14:textId="77777777" w:rsidR="004711E6" w:rsidRPr="007A0543" w:rsidRDefault="004711E6" w:rsidP="004711E6">
            <w:pPr>
              <w:rPr>
                <w:rFonts w:ascii="Calibri" w:hAnsi="Calibri" w:cs="Calibri"/>
              </w:rPr>
            </w:pPr>
            <w:r w:rsidRPr="007A0543">
              <w:rPr>
                <w:rFonts w:ascii="Calibri" w:hAnsi="Calibri" w:cs="Calibri"/>
              </w:rPr>
              <w:t>Springboot</w:t>
            </w:r>
          </w:p>
        </w:tc>
        <w:tc>
          <w:tcPr>
            <w:tcW w:w="2393" w:type="dxa"/>
          </w:tcPr>
          <w:p w14:paraId="25623F09" w14:textId="77777777" w:rsidR="004711E6" w:rsidRPr="007A0543" w:rsidRDefault="004711E6" w:rsidP="004711E6">
            <w:pPr>
              <w:jc w:val="center"/>
              <w:rPr>
                <w:rFonts w:ascii="Calibri" w:hAnsi="Calibri" w:cs="Calibri"/>
              </w:rPr>
            </w:pPr>
            <w:r w:rsidRPr="007A0543">
              <w:rPr>
                <w:rFonts w:ascii="Calibri" w:hAnsi="Calibri" w:cs="Calibri"/>
              </w:rPr>
              <w:t>8</w:t>
            </w:r>
          </w:p>
        </w:tc>
        <w:tc>
          <w:tcPr>
            <w:tcW w:w="1974" w:type="dxa"/>
          </w:tcPr>
          <w:p w14:paraId="4518FF41" w14:textId="77777777" w:rsidR="004711E6" w:rsidRPr="007A0543" w:rsidRDefault="004711E6" w:rsidP="004711E6">
            <w:pPr>
              <w:jc w:val="center"/>
              <w:rPr>
                <w:rFonts w:ascii="Calibri" w:hAnsi="Calibri" w:cs="Calibri"/>
              </w:rPr>
            </w:pPr>
            <w:r w:rsidRPr="007A0543">
              <w:rPr>
                <w:rFonts w:ascii="Calibri" w:hAnsi="Calibri" w:cs="Calibri"/>
              </w:rPr>
              <w:t>7</w:t>
            </w:r>
          </w:p>
        </w:tc>
        <w:tc>
          <w:tcPr>
            <w:tcW w:w="3510" w:type="dxa"/>
          </w:tcPr>
          <w:p w14:paraId="6B054949" w14:textId="0EAD39B3" w:rsidR="004711E6" w:rsidRPr="007A0543" w:rsidRDefault="004711E6" w:rsidP="004711E6">
            <w:pPr>
              <w:jc w:val="both"/>
              <w:rPr>
                <w:rFonts w:ascii="Calibri" w:hAnsi="Calibri" w:cs="Calibri"/>
              </w:rPr>
            </w:pPr>
            <w:r w:rsidRPr="007A0543">
              <w:rPr>
                <w:rFonts w:ascii="Calibri" w:hAnsi="Calibri" w:cs="Calibri"/>
              </w:rPr>
              <w:t xml:space="preserve">Springboot might have </w:t>
            </w:r>
            <w:proofErr w:type="gramStart"/>
            <w:r w:rsidRPr="007A0543">
              <w:rPr>
                <w:rFonts w:ascii="Calibri" w:hAnsi="Calibri" w:cs="Calibri"/>
              </w:rPr>
              <w:t>some</w:t>
            </w:r>
            <w:proofErr w:type="gramEnd"/>
            <w:r w:rsidRPr="007A0543">
              <w:rPr>
                <w:rFonts w:ascii="Calibri" w:hAnsi="Calibri" w:cs="Calibri"/>
              </w:rPr>
              <w:t xml:space="preserve"> features that are destined for </w:t>
            </w:r>
            <w:r w:rsidR="008C5201" w:rsidRPr="007A0543">
              <w:rPr>
                <w:rFonts w:ascii="Calibri" w:hAnsi="Calibri" w:cs="Calibri"/>
              </w:rPr>
              <w:t>Protocol Buffers</w:t>
            </w:r>
            <w:r w:rsidRPr="007A0543">
              <w:rPr>
                <w:rFonts w:ascii="Calibri" w:hAnsi="Calibri" w:cs="Calibri"/>
              </w:rPr>
              <w:t xml:space="preserve"> and might require </w:t>
            </w:r>
            <w:proofErr w:type="gramStart"/>
            <w:r w:rsidRPr="007A0543">
              <w:rPr>
                <w:rFonts w:ascii="Calibri" w:hAnsi="Calibri" w:cs="Calibri"/>
              </w:rPr>
              <w:t>some</w:t>
            </w:r>
            <w:proofErr w:type="gramEnd"/>
            <w:r w:rsidRPr="007A0543">
              <w:rPr>
                <w:rFonts w:ascii="Calibri" w:hAnsi="Calibri" w:cs="Calibri"/>
              </w:rPr>
              <w:t xml:space="preserve"> review.</w:t>
            </w:r>
          </w:p>
        </w:tc>
      </w:tr>
      <w:tr w:rsidR="00486066" w:rsidRPr="007A0543" w14:paraId="667067FB" w14:textId="77777777" w:rsidTr="004711E6">
        <w:tc>
          <w:tcPr>
            <w:tcW w:w="1416" w:type="dxa"/>
          </w:tcPr>
          <w:p w14:paraId="67DEBECB" w14:textId="193D5139" w:rsidR="00486066" w:rsidRPr="007A0543" w:rsidRDefault="00486066" w:rsidP="004711E6">
            <w:pPr>
              <w:rPr>
                <w:rFonts w:ascii="Calibri" w:hAnsi="Calibri" w:cs="Calibri"/>
              </w:rPr>
            </w:pPr>
            <w:r w:rsidRPr="007A0543">
              <w:rPr>
                <w:rFonts w:ascii="Calibri" w:hAnsi="Calibri" w:cs="Calibri"/>
              </w:rPr>
              <w:t>Prometheus</w:t>
            </w:r>
          </w:p>
        </w:tc>
        <w:tc>
          <w:tcPr>
            <w:tcW w:w="2393" w:type="dxa"/>
          </w:tcPr>
          <w:p w14:paraId="674A5267" w14:textId="163BA658" w:rsidR="00486066" w:rsidRPr="007A0543" w:rsidRDefault="00486066" w:rsidP="004711E6">
            <w:pPr>
              <w:jc w:val="center"/>
              <w:rPr>
                <w:rFonts w:ascii="Calibri" w:hAnsi="Calibri" w:cs="Calibri"/>
              </w:rPr>
            </w:pPr>
            <w:r w:rsidRPr="007A0543">
              <w:rPr>
                <w:rFonts w:ascii="Calibri" w:hAnsi="Calibri" w:cs="Calibri"/>
              </w:rPr>
              <w:t>7</w:t>
            </w:r>
          </w:p>
        </w:tc>
        <w:tc>
          <w:tcPr>
            <w:tcW w:w="1974" w:type="dxa"/>
          </w:tcPr>
          <w:p w14:paraId="29481F66" w14:textId="09694CB9" w:rsidR="00486066" w:rsidRPr="007A0543" w:rsidRDefault="00486066" w:rsidP="004711E6">
            <w:pPr>
              <w:jc w:val="center"/>
              <w:rPr>
                <w:rFonts w:ascii="Calibri" w:hAnsi="Calibri" w:cs="Calibri"/>
              </w:rPr>
            </w:pPr>
            <w:r w:rsidRPr="007A0543">
              <w:rPr>
                <w:rFonts w:ascii="Calibri" w:hAnsi="Calibri" w:cs="Calibri"/>
              </w:rPr>
              <w:t>3</w:t>
            </w:r>
          </w:p>
        </w:tc>
        <w:tc>
          <w:tcPr>
            <w:tcW w:w="3510" w:type="dxa"/>
          </w:tcPr>
          <w:p w14:paraId="4EE947B2" w14:textId="283B27A3" w:rsidR="00486066" w:rsidRPr="007A0543" w:rsidRDefault="002A1418" w:rsidP="004711E6">
            <w:pPr>
              <w:jc w:val="both"/>
              <w:rPr>
                <w:rFonts w:ascii="Calibri" w:hAnsi="Calibri" w:cs="Calibri"/>
              </w:rPr>
            </w:pPr>
            <w:r w:rsidRPr="007A0543">
              <w:rPr>
                <w:rFonts w:ascii="Calibri" w:hAnsi="Calibri" w:cs="Calibri"/>
              </w:rPr>
              <w:t>With mild</w:t>
            </w:r>
            <w:r w:rsidR="000C1775" w:rsidRPr="007A0543">
              <w:rPr>
                <w:rFonts w:ascii="Calibri" w:hAnsi="Calibri" w:cs="Calibri"/>
              </w:rPr>
              <w:t xml:space="preserve"> knowledge of the tool, it </w:t>
            </w:r>
            <w:proofErr w:type="gramStart"/>
            <w:r w:rsidR="000C1775" w:rsidRPr="007A0543">
              <w:rPr>
                <w:rFonts w:ascii="Calibri" w:hAnsi="Calibri" w:cs="Calibri"/>
              </w:rPr>
              <w:t>was only used</w:t>
            </w:r>
            <w:proofErr w:type="gramEnd"/>
            <w:r w:rsidR="000C1775" w:rsidRPr="007A0543">
              <w:rPr>
                <w:rFonts w:ascii="Calibri" w:hAnsi="Calibri" w:cs="Calibri"/>
              </w:rPr>
              <w:t xml:space="preserve"> for Kubernetes </w:t>
            </w:r>
            <w:r w:rsidR="00D27CE2" w:rsidRPr="007A0543">
              <w:rPr>
                <w:rFonts w:ascii="Calibri" w:hAnsi="Calibri" w:cs="Calibri"/>
              </w:rPr>
              <w:t>to</w:t>
            </w:r>
            <w:r w:rsidR="000C1775" w:rsidRPr="007A0543">
              <w:rPr>
                <w:rFonts w:ascii="Calibri" w:hAnsi="Calibri" w:cs="Calibri"/>
              </w:rPr>
              <w:t xml:space="preserve"> gather simple </w:t>
            </w:r>
            <w:r w:rsidR="00D27CE2" w:rsidRPr="007A0543">
              <w:rPr>
                <w:rFonts w:ascii="Calibri" w:hAnsi="Calibri" w:cs="Calibri"/>
              </w:rPr>
              <w:t xml:space="preserve">usage data. For this project, its use is going to be central to </w:t>
            </w:r>
            <w:r w:rsidR="004A1D79">
              <w:rPr>
                <w:rFonts w:ascii="Calibri" w:hAnsi="Calibri" w:cs="Calibri"/>
              </w:rPr>
              <w:t>extracting</w:t>
            </w:r>
            <w:r w:rsidR="00D27CE2" w:rsidRPr="007A0543">
              <w:rPr>
                <w:rFonts w:ascii="Calibri" w:hAnsi="Calibri" w:cs="Calibri"/>
              </w:rPr>
              <w:t xml:space="preserve"> data, and it needs further review.</w:t>
            </w:r>
          </w:p>
        </w:tc>
      </w:tr>
      <w:tr w:rsidR="00486066" w:rsidRPr="007A0543" w14:paraId="28BC5A50" w14:textId="77777777" w:rsidTr="004711E6">
        <w:tc>
          <w:tcPr>
            <w:tcW w:w="1416" w:type="dxa"/>
          </w:tcPr>
          <w:p w14:paraId="0815C576" w14:textId="16FE9F5B" w:rsidR="00486066" w:rsidRPr="007A0543" w:rsidRDefault="00486066" w:rsidP="004711E6">
            <w:pPr>
              <w:rPr>
                <w:rFonts w:ascii="Calibri" w:hAnsi="Calibri" w:cs="Calibri"/>
              </w:rPr>
            </w:pPr>
            <w:r w:rsidRPr="007A0543">
              <w:rPr>
                <w:rFonts w:ascii="Calibri" w:hAnsi="Calibri" w:cs="Calibri"/>
              </w:rPr>
              <w:t>Grafana</w:t>
            </w:r>
          </w:p>
        </w:tc>
        <w:tc>
          <w:tcPr>
            <w:tcW w:w="2393" w:type="dxa"/>
          </w:tcPr>
          <w:p w14:paraId="4644F883" w14:textId="70AB51CC" w:rsidR="00486066" w:rsidRPr="007A0543" w:rsidRDefault="00D27CE2" w:rsidP="004711E6">
            <w:pPr>
              <w:jc w:val="center"/>
              <w:rPr>
                <w:rFonts w:ascii="Calibri" w:hAnsi="Calibri" w:cs="Calibri"/>
              </w:rPr>
            </w:pPr>
            <w:r w:rsidRPr="007A0543">
              <w:rPr>
                <w:rFonts w:ascii="Calibri" w:hAnsi="Calibri" w:cs="Calibri"/>
              </w:rPr>
              <w:t>7</w:t>
            </w:r>
          </w:p>
        </w:tc>
        <w:tc>
          <w:tcPr>
            <w:tcW w:w="1974" w:type="dxa"/>
          </w:tcPr>
          <w:p w14:paraId="5EFE9FB7" w14:textId="776E0587" w:rsidR="00486066" w:rsidRPr="007A0543" w:rsidRDefault="00D27CE2" w:rsidP="004711E6">
            <w:pPr>
              <w:jc w:val="center"/>
              <w:rPr>
                <w:rFonts w:ascii="Calibri" w:hAnsi="Calibri" w:cs="Calibri"/>
              </w:rPr>
            </w:pPr>
            <w:r w:rsidRPr="007A0543">
              <w:rPr>
                <w:rFonts w:ascii="Calibri" w:hAnsi="Calibri" w:cs="Calibri"/>
              </w:rPr>
              <w:t>1</w:t>
            </w:r>
          </w:p>
        </w:tc>
        <w:tc>
          <w:tcPr>
            <w:tcW w:w="3510" w:type="dxa"/>
          </w:tcPr>
          <w:p w14:paraId="69421F6C" w14:textId="006C56EF" w:rsidR="00486066" w:rsidRPr="007A0543" w:rsidRDefault="002A1418" w:rsidP="004711E6">
            <w:pPr>
              <w:jc w:val="both"/>
              <w:rPr>
                <w:rFonts w:ascii="Calibri" w:hAnsi="Calibri" w:cs="Calibri"/>
              </w:rPr>
            </w:pPr>
            <w:r w:rsidRPr="007A0543">
              <w:rPr>
                <w:rFonts w:ascii="Calibri" w:hAnsi="Calibri" w:cs="Calibri"/>
              </w:rPr>
              <w:t xml:space="preserve">No prior knowledge of Grafana, </w:t>
            </w:r>
            <w:r w:rsidR="00665E56" w:rsidRPr="007A0543">
              <w:rPr>
                <w:rFonts w:ascii="Calibri" w:hAnsi="Calibri" w:cs="Calibri"/>
              </w:rPr>
              <w:t>and as such</w:t>
            </w:r>
            <w:r w:rsidR="004A1D79">
              <w:rPr>
                <w:rFonts w:ascii="Calibri" w:hAnsi="Calibri" w:cs="Calibri"/>
              </w:rPr>
              <w:t>,</w:t>
            </w:r>
            <w:r w:rsidR="00665E56" w:rsidRPr="007A0543">
              <w:rPr>
                <w:rFonts w:ascii="Calibri" w:hAnsi="Calibri" w:cs="Calibri"/>
              </w:rPr>
              <w:t xml:space="preserve"> requires </w:t>
            </w:r>
            <w:proofErr w:type="gramStart"/>
            <w:r w:rsidR="00665E56" w:rsidRPr="007A0543">
              <w:rPr>
                <w:rFonts w:ascii="Calibri" w:hAnsi="Calibri" w:cs="Calibri"/>
              </w:rPr>
              <w:t>a lot of</w:t>
            </w:r>
            <w:proofErr w:type="gramEnd"/>
            <w:r w:rsidR="00665E56" w:rsidRPr="007A0543">
              <w:rPr>
                <w:rFonts w:ascii="Calibri" w:hAnsi="Calibri" w:cs="Calibri"/>
              </w:rPr>
              <w:t xml:space="preserve"> learning</w:t>
            </w:r>
            <w:r w:rsidR="005B3B81" w:rsidRPr="007A0543">
              <w:rPr>
                <w:rFonts w:ascii="Calibri" w:hAnsi="Calibri" w:cs="Calibri"/>
              </w:rPr>
              <w:t>.</w:t>
            </w:r>
          </w:p>
        </w:tc>
      </w:tr>
      <w:tr w:rsidR="004711E6" w:rsidRPr="007A0543" w14:paraId="5F249C28" w14:textId="77777777" w:rsidTr="004711E6">
        <w:tc>
          <w:tcPr>
            <w:tcW w:w="1416" w:type="dxa"/>
          </w:tcPr>
          <w:p w14:paraId="6418FC4D" w14:textId="77777777" w:rsidR="004711E6" w:rsidRPr="007A0543" w:rsidRDefault="004711E6" w:rsidP="004711E6">
            <w:pPr>
              <w:rPr>
                <w:rFonts w:ascii="Calibri" w:hAnsi="Calibri" w:cs="Calibri"/>
              </w:rPr>
            </w:pPr>
            <w:r w:rsidRPr="007A0543">
              <w:rPr>
                <w:rFonts w:ascii="Calibri" w:hAnsi="Calibri" w:cs="Calibri"/>
              </w:rPr>
              <w:t>Java</w:t>
            </w:r>
          </w:p>
        </w:tc>
        <w:tc>
          <w:tcPr>
            <w:tcW w:w="2393" w:type="dxa"/>
          </w:tcPr>
          <w:p w14:paraId="2D940804" w14:textId="77777777" w:rsidR="004711E6" w:rsidRPr="007A0543" w:rsidRDefault="004711E6" w:rsidP="004711E6">
            <w:pPr>
              <w:jc w:val="center"/>
              <w:rPr>
                <w:rFonts w:ascii="Calibri" w:hAnsi="Calibri" w:cs="Calibri"/>
              </w:rPr>
            </w:pPr>
            <w:r w:rsidRPr="007A0543">
              <w:rPr>
                <w:rFonts w:ascii="Calibri" w:hAnsi="Calibri" w:cs="Calibri"/>
              </w:rPr>
              <w:t>9</w:t>
            </w:r>
          </w:p>
        </w:tc>
        <w:tc>
          <w:tcPr>
            <w:tcW w:w="1974" w:type="dxa"/>
          </w:tcPr>
          <w:p w14:paraId="23044677" w14:textId="77777777" w:rsidR="004711E6" w:rsidRPr="007A0543" w:rsidRDefault="004711E6" w:rsidP="004711E6">
            <w:pPr>
              <w:jc w:val="center"/>
              <w:rPr>
                <w:rFonts w:ascii="Calibri" w:hAnsi="Calibri" w:cs="Calibri"/>
              </w:rPr>
            </w:pPr>
            <w:r w:rsidRPr="007A0543">
              <w:rPr>
                <w:rFonts w:ascii="Calibri" w:hAnsi="Calibri" w:cs="Calibri"/>
              </w:rPr>
              <w:t>8</w:t>
            </w:r>
          </w:p>
        </w:tc>
        <w:tc>
          <w:tcPr>
            <w:tcW w:w="3510" w:type="dxa"/>
          </w:tcPr>
          <w:p w14:paraId="761001DE" w14:textId="49D4EEBD" w:rsidR="004711E6" w:rsidRPr="007A0543" w:rsidRDefault="004711E6" w:rsidP="004711E6">
            <w:pPr>
              <w:jc w:val="both"/>
              <w:rPr>
                <w:rFonts w:ascii="Calibri" w:hAnsi="Calibri" w:cs="Calibri"/>
              </w:rPr>
            </w:pPr>
            <w:r w:rsidRPr="007A0543">
              <w:rPr>
                <w:rFonts w:ascii="Calibri" w:hAnsi="Calibri" w:cs="Calibri"/>
              </w:rPr>
              <w:t xml:space="preserve">There might be </w:t>
            </w:r>
            <w:proofErr w:type="gramStart"/>
            <w:r w:rsidRPr="007A0543">
              <w:rPr>
                <w:rFonts w:ascii="Calibri" w:hAnsi="Calibri" w:cs="Calibri"/>
              </w:rPr>
              <w:t>some</w:t>
            </w:r>
            <w:proofErr w:type="gramEnd"/>
            <w:r w:rsidRPr="007A0543">
              <w:rPr>
                <w:rFonts w:ascii="Calibri" w:hAnsi="Calibri" w:cs="Calibri"/>
              </w:rPr>
              <w:t xml:space="preserve"> useful functionalities in it that might prove useful for </w:t>
            </w:r>
            <w:r w:rsidR="008C5201" w:rsidRPr="007A0543">
              <w:rPr>
                <w:rFonts w:ascii="Calibri" w:hAnsi="Calibri" w:cs="Calibri"/>
              </w:rPr>
              <w:t>Protocol Buffers</w:t>
            </w:r>
            <w:r w:rsidRPr="007A0543">
              <w:rPr>
                <w:rFonts w:ascii="Calibri" w:hAnsi="Calibri" w:cs="Calibri"/>
              </w:rPr>
              <w:t xml:space="preserve">, and these may require </w:t>
            </w:r>
            <w:proofErr w:type="gramStart"/>
            <w:r w:rsidRPr="007A0543">
              <w:rPr>
                <w:rFonts w:ascii="Calibri" w:hAnsi="Calibri" w:cs="Calibri"/>
              </w:rPr>
              <w:t>some</w:t>
            </w:r>
            <w:proofErr w:type="gramEnd"/>
            <w:r w:rsidRPr="007A0543">
              <w:rPr>
                <w:rFonts w:ascii="Calibri" w:hAnsi="Calibri" w:cs="Calibri"/>
              </w:rPr>
              <w:t xml:space="preserve"> attention and search.</w:t>
            </w:r>
          </w:p>
        </w:tc>
      </w:tr>
      <w:tr w:rsidR="004711E6" w:rsidRPr="007A0543" w14:paraId="3D92DE4E" w14:textId="77777777" w:rsidTr="004711E6">
        <w:tc>
          <w:tcPr>
            <w:tcW w:w="1416" w:type="dxa"/>
          </w:tcPr>
          <w:p w14:paraId="1A8783C6" w14:textId="77777777" w:rsidR="004711E6" w:rsidRPr="007A0543" w:rsidRDefault="004711E6" w:rsidP="004711E6">
            <w:pPr>
              <w:rPr>
                <w:rFonts w:ascii="Calibri" w:hAnsi="Calibri" w:cs="Calibri"/>
              </w:rPr>
            </w:pPr>
            <w:r w:rsidRPr="007A0543">
              <w:rPr>
                <w:rFonts w:ascii="Calibri" w:hAnsi="Calibri" w:cs="Calibri"/>
              </w:rPr>
              <w:t>Gradle</w:t>
            </w:r>
          </w:p>
        </w:tc>
        <w:tc>
          <w:tcPr>
            <w:tcW w:w="2393" w:type="dxa"/>
          </w:tcPr>
          <w:p w14:paraId="5BD70337" w14:textId="77777777" w:rsidR="004711E6" w:rsidRPr="007A0543" w:rsidRDefault="004711E6" w:rsidP="004711E6">
            <w:pPr>
              <w:jc w:val="center"/>
              <w:rPr>
                <w:rFonts w:ascii="Calibri" w:hAnsi="Calibri" w:cs="Calibri"/>
              </w:rPr>
            </w:pPr>
            <w:r w:rsidRPr="007A0543">
              <w:rPr>
                <w:rFonts w:ascii="Calibri" w:hAnsi="Calibri" w:cs="Calibri"/>
              </w:rPr>
              <w:t>4</w:t>
            </w:r>
          </w:p>
        </w:tc>
        <w:tc>
          <w:tcPr>
            <w:tcW w:w="1974" w:type="dxa"/>
          </w:tcPr>
          <w:p w14:paraId="62A34F56" w14:textId="77777777" w:rsidR="004711E6" w:rsidRPr="007A0543" w:rsidRDefault="004711E6" w:rsidP="004711E6">
            <w:pPr>
              <w:jc w:val="center"/>
              <w:rPr>
                <w:rFonts w:ascii="Calibri" w:hAnsi="Calibri" w:cs="Calibri"/>
              </w:rPr>
            </w:pPr>
            <w:r w:rsidRPr="007A0543">
              <w:rPr>
                <w:rFonts w:ascii="Calibri" w:hAnsi="Calibri" w:cs="Calibri"/>
              </w:rPr>
              <w:t>2</w:t>
            </w:r>
          </w:p>
        </w:tc>
        <w:tc>
          <w:tcPr>
            <w:tcW w:w="3510" w:type="dxa"/>
          </w:tcPr>
          <w:p w14:paraId="2E2787D6" w14:textId="77777777" w:rsidR="004711E6" w:rsidRPr="007A0543" w:rsidRDefault="004711E6" w:rsidP="004711E6">
            <w:pPr>
              <w:jc w:val="both"/>
              <w:rPr>
                <w:rFonts w:ascii="Calibri" w:hAnsi="Calibri" w:cs="Calibri"/>
              </w:rPr>
            </w:pPr>
            <w:proofErr w:type="gramStart"/>
            <w:r w:rsidRPr="007A0543">
              <w:rPr>
                <w:rFonts w:ascii="Calibri" w:hAnsi="Calibri" w:cs="Calibri"/>
              </w:rPr>
              <w:t>Some</w:t>
            </w:r>
            <w:proofErr w:type="gramEnd"/>
            <w:r w:rsidRPr="007A0543">
              <w:rPr>
                <w:rFonts w:ascii="Calibri" w:hAnsi="Calibri" w:cs="Calibri"/>
              </w:rPr>
              <w:t xml:space="preserve"> knowledge comes from the Jenkins pipeline and as such is basic and might require </w:t>
            </w:r>
            <w:proofErr w:type="gramStart"/>
            <w:r w:rsidRPr="007A0543">
              <w:rPr>
                <w:rFonts w:ascii="Calibri" w:hAnsi="Calibri" w:cs="Calibri"/>
              </w:rPr>
              <w:t>some</w:t>
            </w:r>
            <w:proofErr w:type="gramEnd"/>
            <w:r w:rsidRPr="007A0543">
              <w:rPr>
                <w:rFonts w:ascii="Calibri" w:hAnsi="Calibri" w:cs="Calibri"/>
              </w:rPr>
              <w:t xml:space="preserve"> further reading of the documentation.</w:t>
            </w:r>
          </w:p>
        </w:tc>
      </w:tr>
      <w:tr w:rsidR="004711E6" w:rsidRPr="007A0543" w14:paraId="1858FB43" w14:textId="77777777" w:rsidTr="004711E6">
        <w:tc>
          <w:tcPr>
            <w:tcW w:w="1416" w:type="dxa"/>
          </w:tcPr>
          <w:p w14:paraId="46672DB4" w14:textId="522329F3" w:rsidR="004711E6" w:rsidRPr="007A0543" w:rsidRDefault="008C5201" w:rsidP="004711E6">
            <w:pPr>
              <w:rPr>
                <w:rFonts w:ascii="Calibri" w:hAnsi="Calibri" w:cs="Calibri"/>
              </w:rPr>
            </w:pPr>
            <w:r w:rsidRPr="007A0543">
              <w:rPr>
                <w:rFonts w:ascii="Calibri" w:hAnsi="Calibri" w:cs="Calibri"/>
              </w:rPr>
              <w:t>Protocol Buffers</w:t>
            </w:r>
          </w:p>
        </w:tc>
        <w:tc>
          <w:tcPr>
            <w:tcW w:w="2393" w:type="dxa"/>
          </w:tcPr>
          <w:p w14:paraId="7F512449" w14:textId="77777777" w:rsidR="004711E6" w:rsidRPr="007A0543" w:rsidRDefault="004711E6" w:rsidP="004711E6">
            <w:pPr>
              <w:jc w:val="center"/>
              <w:rPr>
                <w:rFonts w:ascii="Calibri" w:hAnsi="Calibri" w:cs="Calibri"/>
              </w:rPr>
            </w:pPr>
            <w:r w:rsidRPr="007A0543">
              <w:rPr>
                <w:rFonts w:ascii="Calibri" w:hAnsi="Calibri" w:cs="Calibri"/>
              </w:rPr>
              <w:t>10</w:t>
            </w:r>
          </w:p>
        </w:tc>
        <w:tc>
          <w:tcPr>
            <w:tcW w:w="1974" w:type="dxa"/>
          </w:tcPr>
          <w:p w14:paraId="66E9F2D0" w14:textId="77777777" w:rsidR="004711E6" w:rsidRPr="007A0543" w:rsidRDefault="004711E6" w:rsidP="004711E6">
            <w:pPr>
              <w:jc w:val="center"/>
              <w:rPr>
                <w:rFonts w:ascii="Calibri" w:hAnsi="Calibri" w:cs="Calibri"/>
              </w:rPr>
            </w:pPr>
            <w:r w:rsidRPr="007A0543">
              <w:rPr>
                <w:rFonts w:ascii="Calibri" w:hAnsi="Calibri" w:cs="Calibri"/>
              </w:rPr>
              <w:t>4</w:t>
            </w:r>
          </w:p>
        </w:tc>
        <w:tc>
          <w:tcPr>
            <w:tcW w:w="3510" w:type="dxa"/>
          </w:tcPr>
          <w:p w14:paraId="3814FDCA" w14:textId="77777777" w:rsidR="004711E6" w:rsidRPr="007A0543" w:rsidRDefault="004711E6" w:rsidP="004711E6">
            <w:pPr>
              <w:jc w:val="both"/>
              <w:rPr>
                <w:rFonts w:ascii="Calibri" w:hAnsi="Calibri" w:cs="Calibri"/>
              </w:rPr>
            </w:pPr>
            <w:r w:rsidRPr="007A0543">
              <w:rPr>
                <w:rFonts w:ascii="Calibri" w:hAnsi="Calibri" w:cs="Calibri"/>
              </w:rPr>
              <w:t>Somewhat of a new concept for me that will require further reading of documentation and articles to bring the most out of the tool.</w:t>
            </w:r>
          </w:p>
        </w:tc>
      </w:tr>
      <w:tr w:rsidR="004711E6" w:rsidRPr="007A0543" w14:paraId="6C7536F5" w14:textId="77777777" w:rsidTr="004711E6">
        <w:tc>
          <w:tcPr>
            <w:tcW w:w="1416" w:type="dxa"/>
          </w:tcPr>
          <w:p w14:paraId="28ABFAC1" w14:textId="77777777" w:rsidR="004711E6" w:rsidRPr="007A0543" w:rsidRDefault="004711E6" w:rsidP="004711E6">
            <w:pPr>
              <w:rPr>
                <w:rFonts w:ascii="Calibri" w:hAnsi="Calibri" w:cs="Calibri"/>
              </w:rPr>
            </w:pPr>
            <w:r w:rsidRPr="007A0543">
              <w:rPr>
                <w:rFonts w:ascii="Calibri" w:hAnsi="Calibri" w:cs="Calibri"/>
              </w:rPr>
              <w:t>JSON</w:t>
            </w:r>
          </w:p>
        </w:tc>
        <w:tc>
          <w:tcPr>
            <w:tcW w:w="2393" w:type="dxa"/>
          </w:tcPr>
          <w:p w14:paraId="68BF878A" w14:textId="77777777" w:rsidR="004711E6" w:rsidRPr="007A0543" w:rsidRDefault="004711E6" w:rsidP="004711E6">
            <w:pPr>
              <w:jc w:val="center"/>
              <w:rPr>
                <w:rFonts w:ascii="Calibri" w:hAnsi="Calibri" w:cs="Calibri"/>
              </w:rPr>
            </w:pPr>
            <w:r w:rsidRPr="007A0543">
              <w:rPr>
                <w:rFonts w:ascii="Calibri" w:hAnsi="Calibri" w:cs="Calibri"/>
              </w:rPr>
              <w:t>10</w:t>
            </w:r>
          </w:p>
        </w:tc>
        <w:tc>
          <w:tcPr>
            <w:tcW w:w="1974" w:type="dxa"/>
          </w:tcPr>
          <w:p w14:paraId="16BFB9A3" w14:textId="77777777" w:rsidR="004711E6" w:rsidRPr="007A0543" w:rsidRDefault="004711E6" w:rsidP="004711E6">
            <w:pPr>
              <w:jc w:val="center"/>
              <w:rPr>
                <w:rFonts w:ascii="Calibri" w:hAnsi="Calibri" w:cs="Calibri"/>
              </w:rPr>
            </w:pPr>
            <w:r w:rsidRPr="007A0543">
              <w:rPr>
                <w:rFonts w:ascii="Calibri" w:hAnsi="Calibri" w:cs="Calibri"/>
              </w:rPr>
              <w:t>10</w:t>
            </w:r>
          </w:p>
        </w:tc>
        <w:tc>
          <w:tcPr>
            <w:tcW w:w="3510" w:type="dxa"/>
          </w:tcPr>
          <w:p w14:paraId="54416965" w14:textId="77777777" w:rsidR="004711E6" w:rsidRPr="007A0543" w:rsidRDefault="004711E6" w:rsidP="004711E6">
            <w:pPr>
              <w:jc w:val="both"/>
              <w:rPr>
                <w:rFonts w:ascii="Calibri" w:hAnsi="Calibri" w:cs="Calibri"/>
              </w:rPr>
            </w:pPr>
          </w:p>
        </w:tc>
      </w:tr>
      <w:tr w:rsidR="004711E6" w:rsidRPr="007A0543" w14:paraId="7F1A9F26" w14:textId="77777777" w:rsidTr="004711E6">
        <w:tc>
          <w:tcPr>
            <w:tcW w:w="1416" w:type="dxa"/>
          </w:tcPr>
          <w:p w14:paraId="67CA4B17" w14:textId="77777777" w:rsidR="004711E6" w:rsidRPr="007A0543" w:rsidRDefault="004711E6" w:rsidP="004711E6">
            <w:pPr>
              <w:rPr>
                <w:rFonts w:ascii="Calibri" w:hAnsi="Calibri" w:cs="Calibri"/>
              </w:rPr>
            </w:pPr>
            <w:r w:rsidRPr="007A0543">
              <w:rPr>
                <w:rFonts w:ascii="Calibri" w:hAnsi="Calibri" w:cs="Calibri"/>
              </w:rPr>
              <w:t>Docker</w:t>
            </w:r>
          </w:p>
        </w:tc>
        <w:tc>
          <w:tcPr>
            <w:tcW w:w="2393" w:type="dxa"/>
          </w:tcPr>
          <w:p w14:paraId="56AF9562" w14:textId="77777777" w:rsidR="004711E6" w:rsidRPr="007A0543" w:rsidRDefault="004711E6" w:rsidP="004711E6">
            <w:pPr>
              <w:jc w:val="center"/>
              <w:rPr>
                <w:rFonts w:ascii="Calibri" w:hAnsi="Calibri" w:cs="Calibri"/>
              </w:rPr>
            </w:pPr>
            <w:r w:rsidRPr="007A0543">
              <w:rPr>
                <w:rFonts w:ascii="Calibri" w:hAnsi="Calibri" w:cs="Calibri"/>
              </w:rPr>
              <w:t>5</w:t>
            </w:r>
          </w:p>
        </w:tc>
        <w:tc>
          <w:tcPr>
            <w:tcW w:w="1974" w:type="dxa"/>
          </w:tcPr>
          <w:p w14:paraId="2902BD40" w14:textId="77777777" w:rsidR="004711E6" w:rsidRPr="007A0543" w:rsidRDefault="004711E6" w:rsidP="004711E6">
            <w:pPr>
              <w:jc w:val="center"/>
              <w:rPr>
                <w:rFonts w:ascii="Calibri" w:hAnsi="Calibri" w:cs="Calibri"/>
              </w:rPr>
            </w:pPr>
            <w:r w:rsidRPr="007A0543">
              <w:rPr>
                <w:rFonts w:ascii="Calibri" w:hAnsi="Calibri" w:cs="Calibri"/>
              </w:rPr>
              <w:t>5</w:t>
            </w:r>
          </w:p>
        </w:tc>
        <w:tc>
          <w:tcPr>
            <w:tcW w:w="3510" w:type="dxa"/>
          </w:tcPr>
          <w:p w14:paraId="69230242" w14:textId="77777777" w:rsidR="004711E6" w:rsidRPr="007A0543" w:rsidRDefault="004711E6" w:rsidP="004711E6">
            <w:pPr>
              <w:jc w:val="both"/>
              <w:rPr>
                <w:rFonts w:ascii="Calibri" w:hAnsi="Calibri" w:cs="Calibri"/>
              </w:rPr>
            </w:pPr>
          </w:p>
        </w:tc>
      </w:tr>
      <w:tr w:rsidR="00486066" w:rsidRPr="007A0543" w14:paraId="21AC6453" w14:textId="77777777" w:rsidTr="004711E6">
        <w:tc>
          <w:tcPr>
            <w:tcW w:w="1416" w:type="dxa"/>
          </w:tcPr>
          <w:p w14:paraId="33C94FD0" w14:textId="65720230" w:rsidR="00486066" w:rsidRPr="007A0543" w:rsidRDefault="00486066" w:rsidP="004711E6">
            <w:pPr>
              <w:rPr>
                <w:rFonts w:ascii="Calibri" w:hAnsi="Calibri" w:cs="Calibri"/>
              </w:rPr>
            </w:pPr>
            <w:r w:rsidRPr="007A0543">
              <w:rPr>
                <w:rFonts w:ascii="Calibri" w:hAnsi="Calibri" w:cs="Calibri"/>
              </w:rPr>
              <w:t>Kubernetes</w:t>
            </w:r>
          </w:p>
        </w:tc>
        <w:tc>
          <w:tcPr>
            <w:tcW w:w="2393" w:type="dxa"/>
          </w:tcPr>
          <w:p w14:paraId="4D07C0CB" w14:textId="6BDAE4CF" w:rsidR="00486066" w:rsidRPr="007A0543" w:rsidRDefault="00E74448" w:rsidP="004711E6">
            <w:pPr>
              <w:jc w:val="center"/>
              <w:rPr>
                <w:rFonts w:ascii="Calibri" w:hAnsi="Calibri" w:cs="Calibri"/>
              </w:rPr>
            </w:pPr>
            <w:r w:rsidRPr="007A0543">
              <w:rPr>
                <w:rFonts w:ascii="Calibri" w:hAnsi="Calibri" w:cs="Calibri"/>
              </w:rPr>
              <w:t>7</w:t>
            </w:r>
          </w:p>
        </w:tc>
        <w:tc>
          <w:tcPr>
            <w:tcW w:w="1974" w:type="dxa"/>
          </w:tcPr>
          <w:p w14:paraId="3D7C0A9B" w14:textId="4788D0B6" w:rsidR="00486066" w:rsidRPr="007A0543" w:rsidRDefault="00E74448" w:rsidP="004711E6">
            <w:pPr>
              <w:jc w:val="center"/>
              <w:rPr>
                <w:rFonts w:ascii="Calibri" w:hAnsi="Calibri" w:cs="Calibri"/>
              </w:rPr>
            </w:pPr>
            <w:r w:rsidRPr="007A0543">
              <w:rPr>
                <w:rFonts w:ascii="Calibri" w:hAnsi="Calibri" w:cs="Calibri"/>
              </w:rPr>
              <w:t>5</w:t>
            </w:r>
          </w:p>
        </w:tc>
        <w:tc>
          <w:tcPr>
            <w:tcW w:w="3510" w:type="dxa"/>
          </w:tcPr>
          <w:p w14:paraId="5AAFB47F" w14:textId="666C5478" w:rsidR="00486066" w:rsidRPr="007A0543" w:rsidRDefault="00E74448" w:rsidP="004711E6">
            <w:pPr>
              <w:jc w:val="both"/>
              <w:rPr>
                <w:rFonts w:ascii="Calibri" w:hAnsi="Calibri" w:cs="Calibri"/>
              </w:rPr>
            </w:pPr>
            <w:r w:rsidRPr="007A0543">
              <w:rPr>
                <w:rFonts w:ascii="Calibri" w:hAnsi="Calibri" w:cs="Calibri"/>
              </w:rPr>
              <w:t xml:space="preserve">Decent knowledge </w:t>
            </w:r>
            <w:r w:rsidR="00D33910" w:rsidRPr="007A0543">
              <w:rPr>
                <w:rFonts w:ascii="Calibri" w:hAnsi="Calibri" w:cs="Calibri"/>
              </w:rPr>
              <w:t>of</w:t>
            </w:r>
            <w:r w:rsidRPr="007A0543">
              <w:rPr>
                <w:rFonts w:ascii="Calibri" w:hAnsi="Calibri" w:cs="Calibri"/>
              </w:rPr>
              <w:t xml:space="preserve"> Kubernetes, but never </w:t>
            </w:r>
            <w:r w:rsidR="00D33910" w:rsidRPr="007A0543">
              <w:rPr>
                <w:rFonts w:ascii="Calibri" w:hAnsi="Calibri" w:cs="Calibri"/>
              </w:rPr>
              <w:t>used it to gather energy consumption, so it requires further learning.</w:t>
            </w:r>
          </w:p>
        </w:tc>
      </w:tr>
      <w:tr w:rsidR="00486066" w:rsidRPr="007A0543" w14:paraId="66945DE1" w14:textId="77777777" w:rsidTr="004711E6">
        <w:tc>
          <w:tcPr>
            <w:tcW w:w="1416" w:type="dxa"/>
          </w:tcPr>
          <w:p w14:paraId="109588D7" w14:textId="16DFEDA7" w:rsidR="00486066" w:rsidRPr="007A0543" w:rsidRDefault="002F15F1" w:rsidP="004711E6">
            <w:pPr>
              <w:rPr>
                <w:rFonts w:ascii="Calibri" w:hAnsi="Calibri" w:cs="Calibri"/>
              </w:rPr>
            </w:pPr>
            <w:r w:rsidRPr="007A0543">
              <w:rPr>
                <w:rFonts w:ascii="Calibri" w:hAnsi="Calibri" w:cs="Calibri"/>
              </w:rPr>
              <w:t>Grafana k6</w:t>
            </w:r>
          </w:p>
        </w:tc>
        <w:tc>
          <w:tcPr>
            <w:tcW w:w="2393" w:type="dxa"/>
          </w:tcPr>
          <w:p w14:paraId="53AF6869" w14:textId="1C905413" w:rsidR="00486066" w:rsidRPr="007A0543" w:rsidRDefault="00BC51D5" w:rsidP="004711E6">
            <w:pPr>
              <w:jc w:val="center"/>
              <w:rPr>
                <w:rFonts w:ascii="Calibri" w:hAnsi="Calibri" w:cs="Calibri"/>
              </w:rPr>
            </w:pPr>
            <w:r w:rsidRPr="007A0543">
              <w:rPr>
                <w:rFonts w:ascii="Calibri" w:hAnsi="Calibri" w:cs="Calibri"/>
              </w:rPr>
              <w:t>9</w:t>
            </w:r>
          </w:p>
        </w:tc>
        <w:tc>
          <w:tcPr>
            <w:tcW w:w="1974" w:type="dxa"/>
          </w:tcPr>
          <w:p w14:paraId="0B4568DA" w14:textId="7C1774BD" w:rsidR="00486066" w:rsidRPr="007A0543" w:rsidRDefault="002F15F1" w:rsidP="004711E6">
            <w:pPr>
              <w:jc w:val="center"/>
              <w:rPr>
                <w:rFonts w:ascii="Calibri" w:hAnsi="Calibri" w:cs="Calibri"/>
              </w:rPr>
            </w:pPr>
            <w:r w:rsidRPr="007A0543">
              <w:rPr>
                <w:rFonts w:ascii="Calibri" w:hAnsi="Calibri" w:cs="Calibri"/>
              </w:rPr>
              <w:t>1</w:t>
            </w:r>
          </w:p>
        </w:tc>
        <w:tc>
          <w:tcPr>
            <w:tcW w:w="3510" w:type="dxa"/>
          </w:tcPr>
          <w:p w14:paraId="00D42B78" w14:textId="55FA9751" w:rsidR="00486066" w:rsidRPr="007A0543" w:rsidRDefault="00BC51D5" w:rsidP="004711E6">
            <w:pPr>
              <w:jc w:val="both"/>
              <w:rPr>
                <w:rFonts w:ascii="Calibri" w:hAnsi="Calibri" w:cs="Calibri"/>
              </w:rPr>
            </w:pPr>
            <w:r w:rsidRPr="007A0543">
              <w:rPr>
                <w:rFonts w:ascii="Calibri" w:hAnsi="Calibri" w:cs="Calibri"/>
              </w:rPr>
              <w:t xml:space="preserve">The needed knowledge for </w:t>
            </w:r>
            <w:r w:rsidR="00C03DA3" w:rsidRPr="007A0543">
              <w:rPr>
                <w:rFonts w:ascii="Calibri" w:hAnsi="Calibri" w:cs="Calibri"/>
              </w:rPr>
              <w:t xml:space="preserve">JMeter has already </w:t>
            </w:r>
            <w:proofErr w:type="gramStart"/>
            <w:r w:rsidR="00C03DA3" w:rsidRPr="007A0543">
              <w:rPr>
                <w:rFonts w:ascii="Calibri" w:hAnsi="Calibri" w:cs="Calibri"/>
              </w:rPr>
              <w:t>been worked</w:t>
            </w:r>
            <w:proofErr w:type="gramEnd"/>
            <w:r w:rsidR="00C03DA3" w:rsidRPr="007A0543">
              <w:rPr>
                <w:rFonts w:ascii="Calibri" w:hAnsi="Calibri" w:cs="Calibri"/>
              </w:rPr>
              <w:t xml:space="preserve"> on before and </w:t>
            </w:r>
            <w:proofErr w:type="gramStart"/>
            <w:r w:rsidR="00C03DA3" w:rsidRPr="007A0543">
              <w:rPr>
                <w:rFonts w:ascii="Calibri" w:hAnsi="Calibri" w:cs="Calibri"/>
              </w:rPr>
              <w:t>most of</w:t>
            </w:r>
            <w:proofErr w:type="gramEnd"/>
            <w:r w:rsidR="00C03DA3" w:rsidRPr="007A0543">
              <w:rPr>
                <w:rFonts w:ascii="Calibri" w:hAnsi="Calibri" w:cs="Calibri"/>
              </w:rPr>
              <w:t xml:space="preserve"> the features are already known</w:t>
            </w:r>
            <w:r w:rsidR="00A15851" w:rsidRPr="007A0543">
              <w:rPr>
                <w:rFonts w:ascii="Calibri" w:hAnsi="Calibri" w:cs="Calibri"/>
              </w:rPr>
              <w:t>.</w:t>
            </w:r>
          </w:p>
        </w:tc>
      </w:tr>
      <w:tr w:rsidR="004711E6" w:rsidRPr="007A0543" w14:paraId="294890C9" w14:textId="77777777" w:rsidTr="004711E6">
        <w:tc>
          <w:tcPr>
            <w:tcW w:w="1416" w:type="dxa"/>
          </w:tcPr>
          <w:p w14:paraId="5286741D" w14:textId="77777777" w:rsidR="004711E6" w:rsidRPr="007A0543" w:rsidRDefault="004711E6" w:rsidP="004711E6">
            <w:pPr>
              <w:rPr>
                <w:rFonts w:ascii="Calibri" w:hAnsi="Calibri" w:cs="Calibri"/>
              </w:rPr>
            </w:pPr>
            <w:r w:rsidRPr="007A0543">
              <w:rPr>
                <w:rFonts w:ascii="Calibri" w:hAnsi="Calibri" w:cs="Calibri"/>
              </w:rPr>
              <w:t>Kepler</w:t>
            </w:r>
          </w:p>
        </w:tc>
        <w:tc>
          <w:tcPr>
            <w:tcW w:w="2393" w:type="dxa"/>
          </w:tcPr>
          <w:p w14:paraId="0B21642A" w14:textId="77777777" w:rsidR="004711E6" w:rsidRPr="007A0543" w:rsidRDefault="004711E6" w:rsidP="004711E6">
            <w:pPr>
              <w:jc w:val="center"/>
              <w:rPr>
                <w:rFonts w:ascii="Calibri" w:hAnsi="Calibri" w:cs="Calibri"/>
              </w:rPr>
            </w:pPr>
            <w:r w:rsidRPr="007A0543">
              <w:rPr>
                <w:rFonts w:ascii="Calibri" w:hAnsi="Calibri" w:cs="Calibri"/>
              </w:rPr>
              <w:t>9</w:t>
            </w:r>
          </w:p>
        </w:tc>
        <w:tc>
          <w:tcPr>
            <w:tcW w:w="1974" w:type="dxa"/>
          </w:tcPr>
          <w:p w14:paraId="1B0C5AC1" w14:textId="77777777" w:rsidR="004711E6" w:rsidRPr="007A0543" w:rsidRDefault="004711E6" w:rsidP="004711E6">
            <w:pPr>
              <w:jc w:val="center"/>
              <w:rPr>
                <w:rFonts w:ascii="Calibri" w:hAnsi="Calibri" w:cs="Calibri"/>
              </w:rPr>
            </w:pPr>
            <w:r w:rsidRPr="007A0543">
              <w:rPr>
                <w:rFonts w:ascii="Calibri" w:hAnsi="Calibri" w:cs="Calibri"/>
              </w:rPr>
              <w:t>1</w:t>
            </w:r>
          </w:p>
        </w:tc>
        <w:tc>
          <w:tcPr>
            <w:tcW w:w="3510" w:type="dxa"/>
          </w:tcPr>
          <w:p w14:paraId="44025A22" w14:textId="110707F0" w:rsidR="004711E6" w:rsidRPr="007A0543" w:rsidRDefault="004711E6" w:rsidP="004711E6">
            <w:pPr>
              <w:jc w:val="both"/>
              <w:rPr>
                <w:rFonts w:cstheme="minorHAnsi"/>
              </w:rPr>
            </w:pPr>
            <w:r w:rsidRPr="007A0543">
              <w:rPr>
                <w:rFonts w:cstheme="minorHAnsi"/>
              </w:rPr>
              <w:t xml:space="preserve">Basic understanding of the tool. Also, another one </w:t>
            </w:r>
            <w:r w:rsidR="004A1D79" w:rsidRPr="007A0543">
              <w:rPr>
                <w:rFonts w:cstheme="minorHAnsi"/>
              </w:rPr>
              <w:t>on which I have never worked</w:t>
            </w:r>
            <w:r w:rsidRPr="007A0543">
              <w:rPr>
                <w:rFonts w:cstheme="minorHAnsi"/>
              </w:rPr>
              <w:t>.</w:t>
            </w:r>
          </w:p>
        </w:tc>
      </w:tr>
    </w:tbl>
    <w:p w14:paraId="7C34CC32" w14:textId="0082811C" w:rsidR="004711E6" w:rsidRPr="007A0543" w:rsidRDefault="00C76830" w:rsidP="00775DA5">
      <w:pPr>
        <w:jc w:val="both"/>
      </w:pPr>
      <w:r w:rsidRPr="007A0543">
        <w:t xml:space="preserve">Table </w:t>
      </w:r>
      <w:r w:rsidR="00D04912" w:rsidRPr="007A0543">
        <w:t>4</w:t>
      </w:r>
      <w:r w:rsidRPr="007A0543">
        <w:t xml:space="preserve"> </w:t>
      </w:r>
      <w:r w:rsidR="00B40171" w:rsidRPr="007A0543">
        <w:t xml:space="preserve">shows the needed skills to be able to </w:t>
      </w:r>
      <w:r w:rsidR="004A1D79" w:rsidRPr="007A0543">
        <w:t>successfully complete</w:t>
      </w:r>
      <w:r w:rsidR="00B40171" w:rsidRPr="007A0543">
        <w:t xml:space="preserve"> the dissertation, it </w:t>
      </w:r>
      <w:proofErr w:type="gramStart"/>
      <w:r w:rsidR="00B40171" w:rsidRPr="007A0543">
        <w:t>is given</w:t>
      </w:r>
      <w:proofErr w:type="gramEnd"/>
      <w:r w:rsidR="00B40171" w:rsidRPr="007A0543">
        <w:t xml:space="preserve"> to each technical skill </w:t>
      </w:r>
      <w:r w:rsidR="00C50E2F" w:rsidRPr="007A0543">
        <w:t xml:space="preserve">a required/current proficiency that goes from 0 to 10 </w:t>
      </w:r>
      <w:r w:rsidR="00A15851" w:rsidRPr="007A0543">
        <w:t>to</w:t>
      </w:r>
      <w:r w:rsidR="00C50E2F" w:rsidRPr="007A0543">
        <w:t xml:space="preserve"> assess </w:t>
      </w:r>
      <w:r w:rsidR="00D967B9" w:rsidRPr="007A0543">
        <w:t xml:space="preserve">my capabilities and work to </w:t>
      </w:r>
      <w:proofErr w:type="gramStart"/>
      <w:r w:rsidR="00D967B9" w:rsidRPr="007A0543">
        <w:t>be done</w:t>
      </w:r>
      <w:proofErr w:type="gramEnd"/>
      <w:r w:rsidR="00D967B9" w:rsidRPr="007A0543">
        <w:t xml:space="preserve"> for that specific skill.</w:t>
      </w:r>
    </w:p>
    <w:p w14:paraId="4CEA088F" w14:textId="472DFCCB" w:rsidR="00C01864" w:rsidRPr="007A0543" w:rsidRDefault="00C01864" w:rsidP="00C01864">
      <w:pPr>
        <w:pStyle w:val="Heading3"/>
      </w:pPr>
      <w:bookmarkStart w:id="103" w:name="_Toc812784302"/>
      <w:bookmarkStart w:id="104" w:name="_Toc198969829"/>
      <w:r w:rsidRPr="007A0543">
        <w:lastRenderedPageBreak/>
        <w:t>Plans for Improvement</w:t>
      </w:r>
      <w:bookmarkEnd w:id="103"/>
      <w:bookmarkEnd w:id="104"/>
    </w:p>
    <w:p w14:paraId="7BA67B52" w14:textId="348E3D17" w:rsidR="003E4D63" w:rsidRPr="007A0543" w:rsidRDefault="0087393E" w:rsidP="00C01864">
      <w:pPr>
        <w:jc w:val="both"/>
      </w:pPr>
      <w:r w:rsidRPr="007A0543">
        <w:t>To</w:t>
      </w:r>
      <w:r w:rsidR="005A63C6" w:rsidRPr="007A0543">
        <w:t xml:space="preserve"> address these weaknesses, a detailed improvement plan has </w:t>
      </w:r>
      <w:proofErr w:type="gramStart"/>
      <w:r w:rsidR="005A63C6" w:rsidRPr="007A0543">
        <w:t>been devised</w:t>
      </w:r>
      <w:proofErr w:type="gramEnd"/>
      <w:r w:rsidR="005A63C6" w:rsidRPr="007A0543">
        <w:t>, tailored to each area</w:t>
      </w:r>
      <w:r w:rsidR="00C01864" w:rsidRPr="007A0543">
        <w:t>:</w:t>
      </w:r>
    </w:p>
    <w:p w14:paraId="3FF85C66" w14:textId="3CFF88AE" w:rsidR="00C01864" w:rsidRPr="007A0543" w:rsidRDefault="00C01864">
      <w:pPr>
        <w:pStyle w:val="ListParagraph"/>
        <w:numPr>
          <w:ilvl w:val="0"/>
          <w:numId w:val="20"/>
        </w:numPr>
        <w:jc w:val="both"/>
      </w:pPr>
      <w:r w:rsidRPr="007A0543">
        <w:rPr>
          <w:b/>
          <w:bCs w:val="0"/>
        </w:rPr>
        <w:t>Leadership and Decision-Making</w:t>
      </w:r>
      <w:r w:rsidRPr="007A0543">
        <w:t xml:space="preserve">: </w:t>
      </w:r>
      <w:r w:rsidR="001A71C3" w:rsidRPr="007A0543">
        <w:t xml:space="preserve">To develop my leadership skills, I have enrolled in two LinkedIn courses on leadership principles </w:t>
      </w:r>
      <w:sdt>
        <w:sdtPr>
          <w:tag w:val="MENDELEY_CITATION_v3_eyJjaXRhdGlvbklEIjoiTUVOREVMRVlfQ0lUQVRJT05fOGNhMzczOGQtYzRjMy00Mzk2LWFkNTMtOGQ3YmYwZTc3MDRjIiwicHJvcGVydGllcyI6eyJub3RlSW5kZXgiOjB9LCJpc0VkaXRlZCI6ZmFsc2UsIm1hbnVhbE92ZXJyaWRlIjp7ImlzTWFudWFsbHlPdmVycmlkZGVuIjpmYWxzZSwiY2l0ZXByb2NUZXh0IjoiWzM0XSwgWzM1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
          <w:id w:val="-1735932331"/>
          <w:placeholder>
            <w:docPart w:val="96C58156C4A048C58EB74BC79D2ADB4F"/>
          </w:placeholder>
        </w:sdtPr>
        <w:sdtContent>
          <w:r w:rsidR="00B6396A" w:rsidRPr="007A0543">
            <w:t>[34], [35]</w:t>
          </w:r>
        </w:sdtContent>
      </w:sdt>
      <w:r w:rsidR="001A71C3" w:rsidRPr="007A0543">
        <w:t xml:space="preserve">. Additionally, to enhance my decision-making abilities I have enrolled in a risk-specific course </w:t>
      </w:r>
      <w:sdt>
        <w:sdtPr>
          <w:tag w:val="MENDELEY_CITATION_v3_eyJjaXRhdGlvbklEIjoiTUVOREVMRVlfQ0lUQVRJT05fYzZlMDVkN2UtZTBjYi00OWM3LTgyMzktZTQ2MTI3NGNhMjI2IiwicHJvcGVydGllcyI6eyJub3RlSW5kZXgiOjB9LCJpc0VkaXRlZCI6ZmFsc2UsIm1hbnVhbE92ZXJyaWRlIjp7ImlzTWFudWFsbHlPdmVycmlkZGVuIjpmYWxzZSwiY2l0ZXByb2NUZXh0IjoiWzM2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
          <w:id w:val="-930897092"/>
          <w:placeholder>
            <w:docPart w:val="96C58156C4A048C58EB74BC79D2ADB4F"/>
          </w:placeholder>
        </w:sdtPr>
        <w:sdtContent>
          <w:r w:rsidR="00B6396A" w:rsidRPr="007A0543">
            <w:t>[36]</w:t>
          </w:r>
        </w:sdtContent>
      </w:sdt>
      <w:r w:rsidR="001A71C3" w:rsidRPr="007A0543">
        <w:t>. These courses provide insights into project management, risk assessment, and effective decision-making processes. By understanding how to evaluate risks and implement strategies to mitigate them, I aim to reduce my fear of making decisions and build up my confidence</w:t>
      </w:r>
      <w:r w:rsidRPr="007A0543">
        <w:t>.</w:t>
      </w:r>
    </w:p>
    <w:p w14:paraId="09024C21" w14:textId="60E2B684" w:rsidR="00173874" w:rsidRPr="007A0543" w:rsidRDefault="00C01864" w:rsidP="2D7856DA">
      <w:pPr>
        <w:pStyle w:val="ListParagraph"/>
        <w:numPr>
          <w:ilvl w:val="0"/>
          <w:numId w:val="20"/>
        </w:numPr>
        <w:jc w:val="both"/>
        <w:rPr>
          <w:b/>
        </w:rPr>
      </w:pPr>
      <w:r w:rsidRPr="007A0543">
        <w:rPr>
          <w:b/>
        </w:rPr>
        <w:t>Written Communication:</w:t>
      </w:r>
      <w:r w:rsidRPr="007A0543">
        <w:t xml:space="preserve"> To improve my writing, tools such as Grammarly</w:t>
      </w:r>
      <w:r w:rsidR="006D0F13" w:rsidRPr="007A0543">
        <w:t xml:space="preserve"> </w:t>
      </w:r>
      <w:proofErr w:type="gramStart"/>
      <w:r w:rsidR="006D0F13" w:rsidRPr="007A0543">
        <w:t>are used</w:t>
      </w:r>
      <w:proofErr w:type="gramEnd"/>
      <w:r w:rsidR="006D0F13" w:rsidRPr="007A0543">
        <w:t xml:space="preserve"> </w:t>
      </w:r>
      <w:r w:rsidRPr="007A0543">
        <w:t>to refine my grammar and expand my vocabulary. Furthermore, I plan</w:t>
      </w:r>
      <w:r w:rsidR="0078018A" w:rsidRPr="007A0543">
        <w:t xml:space="preserve"> to</w:t>
      </w:r>
      <w:r w:rsidRPr="007A0543">
        <w:t xml:space="preserve"> </w:t>
      </w:r>
      <w:r w:rsidR="0078018A" w:rsidRPr="007A0543">
        <w:t xml:space="preserve">review </w:t>
      </w:r>
      <w:r w:rsidR="000E3042" w:rsidRPr="007A0543">
        <w:t xml:space="preserve">scientific articles in areas </w:t>
      </w:r>
      <w:r w:rsidRPr="007A0543">
        <w:t xml:space="preserve">that </w:t>
      </w:r>
      <w:r w:rsidR="000E3042" w:rsidRPr="007A0543">
        <w:t>I</w:t>
      </w:r>
      <w:r w:rsidRPr="007A0543">
        <w:t xml:space="preserve"> am </w:t>
      </w:r>
      <w:r w:rsidR="0087393E" w:rsidRPr="007A0543">
        <w:t>enthusiastic</w:t>
      </w:r>
      <w:r w:rsidRPr="007A0543">
        <w:t xml:space="preserve"> about</w:t>
      </w:r>
      <w:r w:rsidR="7351DE02" w:rsidRPr="007A0543">
        <w:t xml:space="preserve">, this allows me to improve my </w:t>
      </w:r>
      <w:r w:rsidRPr="007A0543">
        <w:t xml:space="preserve">writing skills </w:t>
      </w:r>
      <w:r w:rsidR="1136AAB0" w:rsidRPr="007A0543">
        <w:t>and</w:t>
      </w:r>
      <w:r w:rsidRPr="007A0543">
        <w:t xml:space="preserve"> strengthen my critical thinking.</w:t>
      </w:r>
    </w:p>
    <w:p w14:paraId="6DB0EFBF" w14:textId="4C539E2B" w:rsidR="004F1CC6" w:rsidRPr="007A0543" w:rsidRDefault="00662ECE">
      <w:pPr>
        <w:pStyle w:val="ListParagraph"/>
        <w:numPr>
          <w:ilvl w:val="0"/>
          <w:numId w:val="20"/>
        </w:numPr>
        <w:jc w:val="both"/>
      </w:pPr>
      <w:r w:rsidRPr="007A0543">
        <w:rPr>
          <w:b/>
          <w:bCs w:val="0"/>
        </w:rPr>
        <w:t xml:space="preserve">Technical Skills: </w:t>
      </w:r>
      <w:r w:rsidR="001867EB" w:rsidRPr="007A0543">
        <w:t xml:space="preserve">Improving technical skills in our field typically involves two key approaches: studying documentation and </w:t>
      </w:r>
      <w:r w:rsidR="0087393E" w:rsidRPr="007A0543">
        <w:t>firsthand</w:t>
      </w:r>
      <w:r w:rsidR="001867EB" w:rsidRPr="007A0543">
        <w:t xml:space="preserve"> application of the technology. However, given that direct application is not currently feasible, the primary focus will be on thoroughly studying relevant documentation. This approach will serve to build proficiency with tools I am less familiar with while also allowing me to close the knowledge gap for tools I already have </w:t>
      </w:r>
      <w:proofErr w:type="gramStart"/>
      <w:r w:rsidR="001867EB" w:rsidRPr="007A0543">
        <w:t>some</w:t>
      </w:r>
      <w:proofErr w:type="gramEnd"/>
      <w:r w:rsidR="001867EB" w:rsidRPr="007A0543">
        <w:t xml:space="preserve"> experience with but need to master further.</w:t>
      </w:r>
    </w:p>
    <w:p w14:paraId="56155666" w14:textId="0BA05FC6" w:rsidR="00F42AD9" w:rsidRPr="007A0543" w:rsidRDefault="00F42AD9">
      <w:r w:rsidRPr="007A0543">
        <w:br w:type="page"/>
      </w:r>
    </w:p>
    <w:p w14:paraId="69225D41" w14:textId="77777777" w:rsidR="005C2F53" w:rsidRPr="007A0543" w:rsidRDefault="005C2F53">
      <w:pPr>
        <w:sectPr w:rsidR="005C2F53" w:rsidRPr="007A0543" w:rsidSect="000B4B63">
          <w:pgSz w:w="11906" w:h="16838"/>
          <w:pgMar w:top="1985" w:right="1474" w:bottom="1418" w:left="1985" w:header="709" w:footer="709" w:gutter="0"/>
          <w:cols w:space="708"/>
          <w:titlePg/>
          <w:docGrid w:linePitch="360"/>
        </w:sectPr>
      </w:pPr>
    </w:p>
    <w:p w14:paraId="2286E4CE" w14:textId="16651068" w:rsidR="00F42AD9" w:rsidRPr="007A0543" w:rsidRDefault="00F42AD9" w:rsidP="00F42AD9">
      <w:pPr>
        <w:pStyle w:val="Heading1"/>
      </w:pPr>
      <w:bookmarkStart w:id="105" w:name="_Toc692967783"/>
      <w:bookmarkStart w:id="106" w:name="_Toc198969830"/>
      <w:r w:rsidRPr="007A0543">
        <w:lastRenderedPageBreak/>
        <w:t>Literature Review</w:t>
      </w:r>
      <w:bookmarkEnd w:id="105"/>
      <w:bookmarkEnd w:id="106"/>
    </w:p>
    <w:p w14:paraId="13E61584" w14:textId="24B13E80" w:rsidR="00F42AD9" w:rsidRPr="007A0543" w:rsidRDefault="005C2F53" w:rsidP="00DB31E0">
      <w:pPr>
        <w:jc w:val="both"/>
      </w:pPr>
      <w:r w:rsidRPr="007A0543">
        <w:t>T</w:t>
      </w:r>
      <w:r w:rsidR="00F42AD9" w:rsidRPr="007A0543">
        <w:t>his section</w:t>
      </w:r>
      <w:r w:rsidR="007A5B0A" w:rsidRPr="007A0543">
        <w:t xml:space="preserve"> is </w:t>
      </w:r>
      <w:r w:rsidR="00F42AD9" w:rsidRPr="007A0543">
        <w:t xml:space="preserve">about </w:t>
      </w:r>
      <w:r w:rsidR="0087393E" w:rsidRPr="007A0543">
        <w:t>analysing</w:t>
      </w:r>
      <w:r w:rsidR="00F42AD9" w:rsidRPr="007A0543">
        <w:t xml:space="preserve"> </w:t>
      </w:r>
      <w:r w:rsidR="003C45A7" w:rsidRPr="007A0543">
        <w:t>research</w:t>
      </w:r>
      <w:r w:rsidR="00F42AD9" w:rsidRPr="007A0543">
        <w:t xml:space="preserve"> that </w:t>
      </w:r>
      <w:r w:rsidR="0087393E" w:rsidRPr="007A0543">
        <w:t>analyses</w:t>
      </w:r>
      <w:r w:rsidR="00F42AD9" w:rsidRPr="007A0543">
        <w:t xml:space="preserve"> the performance of JSON and </w:t>
      </w:r>
      <w:r w:rsidR="008C5201" w:rsidRPr="007A0543">
        <w:t>Protocol Buffers</w:t>
      </w:r>
      <w:r w:rsidR="00F42AD9" w:rsidRPr="007A0543">
        <w:t>, and the</w:t>
      </w:r>
      <w:r w:rsidRPr="007A0543">
        <w:t xml:space="preserve"> </w:t>
      </w:r>
      <w:r w:rsidR="00F42AD9" w:rsidRPr="007A0543">
        <w:t xml:space="preserve">possible impacts of using </w:t>
      </w:r>
      <w:r w:rsidR="008C5201" w:rsidRPr="007A0543">
        <w:t>Protocol Buffers</w:t>
      </w:r>
      <w:r w:rsidR="00F42AD9" w:rsidRPr="007A0543">
        <w:t xml:space="preserve"> in REST applications.</w:t>
      </w:r>
      <w:r w:rsidRPr="007A0543">
        <w:t xml:space="preserve"> </w:t>
      </w:r>
      <w:r w:rsidR="00F42AD9" w:rsidRPr="007A0543">
        <w:t>This chapter will outline the data sources, keywords, and inclusion and exclusion criteria used for the research</w:t>
      </w:r>
      <w:r w:rsidRPr="007A0543">
        <w:t xml:space="preserve"> </w:t>
      </w:r>
      <w:r w:rsidR="00F42AD9" w:rsidRPr="007A0543">
        <w:t>process, with the main objective of the chapter being to respond to the research questions and objectives of the study</w:t>
      </w:r>
      <w:r w:rsidR="00DB31E0" w:rsidRPr="007A0543">
        <w:t>.</w:t>
      </w:r>
    </w:p>
    <w:p w14:paraId="20E9CB50" w14:textId="743C5D45" w:rsidR="00405C07" w:rsidRPr="007A0543" w:rsidRDefault="00405C07" w:rsidP="00405C07">
      <w:pPr>
        <w:pStyle w:val="Heading2"/>
      </w:pPr>
      <w:bookmarkStart w:id="107" w:name="_Toc1895632566"/>
      <w:bookmarkStart w:id="108" w:name="_Toc198969831"/>
      <w:r w:rsidRPr="007A0543">
        <w:t>Research Questions</w:t>
      </w:r>
      <w:bookmarkEnd w:id="107"/>
      <w:bookmarkEnd w:id="108"/>
    </w:p>
    <w:p w14:paraId="460C7EBB" w14:textId="337369B6" w:rsidR="00405C07" w:rsidRPr="007A0543" w:rsidRDefault="00405C07" w:rsidP="00F61739">
      <w:pPr>
        <w:jc w:val="both"/>
      </w:pPr>
      <w:r w:rsidRPr="007A0543">
        <w:t xml:space="preserve">As stated in </w:t>
      </w:r>
      <w:r w:rsidR="005F17B2" w:rsidRPr="007A0543">
        <w:t xml:space="preserve">Section </w:t>
      </w:r>
      <w:r w:rsidR="005F17B2" w:rsidRPr="007A0543">
        <w:fldChar w:fldCharType="begin"/>
      </w:r>
      <w:r w:rsidR="005F17B2" w:rsidRPr="007A0543">
        <w:instrText xml:space="preserve"> REF _Ref198910712 \r \h </w:instrText>
      </w:r>
      <w:r w:rsidR="005F17B2" w:rsidRPr="007A0543">
        <w:fldChar w:fldCharType="separate"/>
      </w:r>
      <w:r w:rsidR="005F17B2" w:rsidRPr="007A0543">
        <w:t>1.3</w:t>
      </w:r>
      <w:r w:rsidR="005F17B2" w:rsidRPr="007A0543">
        <w:fldChar w:fldCharType="end"/>
      </w:r>
      <w:r w:rsidR="005F17B2" w:rsidRPr="007A0543">
        <w:t xml:space="preserve"> </w:t>
      </w:r>
      <w:r w:rsidRPr="007A0543">
        <w:t>the research questions are:</w:t>
      </w:r>
    </w:p>
    <w:p w14:paraId="68669942" w14:textId="1B11C395" w:rsidR="00405C07" w:rsidRPr="007A0543" w:rsidRDefault="00405C07" w:rsidP="00F61739">
      <w:pPr>
        <w:jc w:val="both"/>
      </w:pPr>
      <w:r w:rsidRPr="007A0543">
        <w:t xml:space="preserve">RQ1. </w:t>
      </w:r>
      <w:r w:rsidR="009A5E0A" w:rsidRPr="007A0543">
        <w:t xml:space="preserve">How does using </w:t>
      </w:r>
      <w:r w:rsidR="008C5201" w:rsidRPr="007A0543">
        <w:t>Protocol Buffers</w:t>
      </w:r>
      <w:r w:rsidR="009A5E0A" w:rsidRPr="007A0543">
        <w:t xml:space="preserve"> impact the performance of HTTP-based REST </w:t>
      </w:r>
      <w:r w:rsidR="00CC680C" w:rsidRPr="007A0543">
        <w:t>architectures</w:t>
      </w:r>
      <w:r w:rsidR="009A5E0A" w:rsidRPr="007A0543">
        <w:t xml:space="preserve"> compared to JSON</w:t>
      </w:r>
      <w:r w:rsidR="00810200" w:rsidRPr="007A0543">
        <w:t>?</w:t>
      </w:r>
    </w:p>
    <w:p w14:paraId="21C31AA5" w14:textId="0440F873" w:rsidR="00405C07" w:rsidRPr="007A0543" w:rsidRDefault="00405C07" w:rsidP="00F61739">
      <w:pPr>
        <w:jc w:val="both"/>
      </w:pPr>
      <w:commentRangeStart w:id="109"/>
      <w:r w:rsidRPr="007A0543">
        <w:t>RQ2. To wha</w:t>
      </w:r>
      <w:r w:rsidR="00CC680C" w:rsidRPr="007A0543">
        <w:t xml:space="preserve">t extent can </w:t>
      </w:r>
      <w:r w:rsidR="008C5201" w:rsidRPr="007A0543">
        <w:t>Protocol Buffers</w:t>
      </w:r>
      <w:r w:rsidR="00CC680C" w:rsidRPr="007A0543">
        <w:t xml:space="preserve"> </w:t>
      </w:r>
      <w:commentRangeEnd w:id="109"/>
      <w:r w:rsidR="007853B1" w:rsidRPr="007A0543">
        <w:rPr>
          <w:rStyle w:val="CommentReference"/>
          <w:sz w:val="22"/>
          <w:szCs w:val="22"/>
        </w:rPr>
        <w:commentReference w:id="109"/>
      </w:r>
      <w:r w:rsidR="00CC680C" w:rsidRPr="007A0543">
        <w:t xml:space="preserve">improve energy efficiency in HTTP-based REST </w:t>
      </w:r>
      <w:r w:rsidR="0002265F" w:rsidRPr="007A0543">
        <w:t>architecture</w:t>
      </w:r>
      <w:r w:rsidR="00CC680C" w:rsidRPr="007A0543">
        <w:t xml:space="preserve"> communications compared to JSON</w:t>
      </w:r>
      <w:r w:rsidR="00810200" w:rsidRPr="007A0543">
        <w:t>?</w:t>
      </w:r>
    </w:p>
    <w:p w14:paraId="637CD739" w14:textId="131E0F6A" w:rsidR="00E05239" w:rsidRPr="007A0543" w:rsidRDefault="00E05239" w:rsidP="00E05239">
      <w:pPr>
        <w:pStyle w:val="Heading2"/>
      </w:pPr>
      <w:bookmarkStart w:id="110" w:name="_Toc417167410"/>
      <w:bookmarkStart w:id="111" w:name="_Toc198969832"/>
      <w:r w:rsidRPr="007A0543">
        <w:t>Data Sources</w:t>
      </w:r>
      <w:bookmarkEnd w:id="110"/>
      <w:bookmarkEnd w:id="111"/>
    </w:p>
    <w:p w14:paraId="147AB696" w14:textId="5327A930" w:rsidR="009C0ED8" w:rsidRPr="007A0543" w:rsidRDefault="009C0ED8" w:rsidP="00F62C73">
      <w:pPr>
        <w:jc w:val="both"/>
      </w:pPr>
      <w:r w:rsidRPr="007A0543">
        <w:t xml:space="preserve">Data sources are crucial in the research process, as they provide indexed literature that can </w:t>
      </w:r>
      <w:proofErr w:type="gramStart"/>
      <w:r w:rsidRPr="007A0543">
        <w:t>be used</w:t>
      </w:r>
      <w:proofErr w:type="gramEnd"/>
      <w:r w:rsidRPr="007A0543">
        <w:t xml:space="preserve"> to answer </w:t>
      </w:r>
      <w:r w:rsidR="005C1F7A" w:rsidRPr="007A0543">
        <w:t>research</w:t>
      </w:r>
      <w:r w:rsidRPr="007A0543">
        <w:t xml:space="preserve"> questions and objectives.</w:t>
      </w:r>
    </w:p>
    <w:p w14:paraId="7A2303DA" w14:textId="34562E39" w:rsidR="003C45A7" w:rsidRPr="007A0543" w:rsidRDefault="003C45A7" w:rsidP="003C45A7">
      <w:pPr>
        <w:pStyle w:val="Caption"/>
        <w:keepNext/>
      </w:pPr>
      <w:bookmarkStart w:id="112" w:name="_Toc198970286"/>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5</w:t>
      </w:r>
      <w:proofErr w:type="gramEnd"/>
      <w:r w:rsidR="00E9752E" w:rsidRPr="007A0543">
        <w:fldChar w:fldCharType="end"/>
      </w:r>
      <w:r w:rsidRPr="007A0543">
        <w:t xml:space="preserve"> </w:t>
      </w:r>
      <w:r w:rsidR="002C5DCD" w:rsidRPr="007A0543">
        <w:t>-</w:t>
      </w:r>
      <w:r w:rsidRPr="007A0543">
        <w:t xml:space="preserve"> Data sources</w:t>
      </w:r>
      <w:bookmarkEnd w:id="112"/>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9C0ED8" w:rsidRPr="007A0543" w14:paraId="1B5D69D9" w14:textId="0567ACB7" w:rsidTr="009C0ED8">
        <w:trPr>
          <w:trHeight w:hRule="exact" w:val="397"/>
          <w:tblHeader/>
          <w:jc w:val="center"/>
        </w:trPr>
        <w:tc>
          <w:tcPr>
            <w:tcW w:w="2099" w:type="dxa"/>
            <w:tcBorders>
              <w:bottom w:val="single" w:sz="12" w:space="0" w:color="000000"/>
            </w:tcBorders>
            <w:shd w:val="clear" w:color="auto" w:fill="auto"/>
          </w:tcPr>
          <w:p w14:paraId="2C85F98B" w14:textId="0558EC85" w:rsidR="009C0ED8" w:rsidRPr="007A0543" w:rsidRDefault="009C0ED8">
            <w:pPr>
              <w:rPr>
                <w:b/>
                <w:lang w:eastAsia="pt-PT"/>
              </w:rPr>
            </w:pPr>
            <w:r w:rsidRPr="007A0543">
              <w:rPr>
                <w:b/>
                <w:lang w:eastAsia="pt-PT"/>
              </w:rPr>
              <w:t>Identifier</w:t>
            </w:r>
          </w:p>
        </w:tc>
        <w:tc>
          <w:tcPr>
            <w:tcW w:w="2100" w:type="dxa"/>
            <w:tcBorders>
              <w:bottom w:val="single" w:sz="12" w:space="0" w:color="000000"/>
            </w:tcBorders>
            <w:shd w:val="clear" w:color="auto" w:fill="auto"/>
          </w:tcPr>
          <w:p w14:paraId="2AC32489" w14:textId="7CE6E32B" w:rsidR="009C0ED8" w:rsidRPr="007A0543" w:rsidRDefault="009C0ED8">
            <w:pPr>
              <w:rPr>
                <w:b/>
                <w:lang w:eastAsia="pt-PT"/>
              </w:rPr>
            </w:pPr>
            <w:r w:rsidRPr="007A0543">
              <w:rPr>
                <w:b/>
                <w:lang w:eastAsia="pt-PT"/>
              </w:rPr>
              <w:t>Database</w:t>
            </w:r>
          </w:p>
        </w:tc>
        <w:tc>
          <w:tcPr>
            <w:tcW w:w="4218" w:type="dxa"/>
            <w:tcBorders>
              <w:bottom w:val="single" w:sz="12" w:space="0" w:color="000000"/>
            </w:tcBorders>
          </w:tcPr>
          <w:p w14:paraId="7559A7A4" w14:textId="43D19CDA" w:rsidR="009C0ED8" w:rsidRPr="007A0543" w:rsidRDefault="009C0ED8">
            <w:pPr>
              <w:rPr>
                <w:b/>
                <w:lang w:eastAsia="pt-PT"/>
              </w:rPr>
            </w:pPr>
            <w:r w:rsidRPr="007A0543">
              <w:rPr>
                <w:b/>
                <w:lang w:eastAsia="pt-PT"/>
              </w:rPr>
              <w:t>URL</w:t>
            </w:r>
          </w:p>
        </w:tc>
      </w:tr>
      <w:tr w:rsidR="009C0ED8" w:rsidRPr="007A0543" w14:paraId="1CA937D1" w14:textId="0B814381" w:rsidTr="009C0ED8">
        <w:trPr>
          <w:trHeight w:hRule="exact" w:val="397"/>
          <w:tblHeader/>
          <w:jc w:val="center"/>
        </w:trPr>
        <w:tc>
          <w:tcPr>
            <w:tcW w:w="2099" w:type="dxa"/>
            <w:shd w:val="clear" w:color="auto" w:fill="auto"/>
          </w:tcPr>
          <w:p w14:paraId="69B267A5" w14:textId="34510959" w:rsidR="009C0ED8" w:rsidRPr="007A0543" w:rsidRDefault="009C0ED8">
            <w:pPr>
              <w:rPr>
                <w:lang w:eastAsia="pt-PT"/>
              </w:rPr>
            </w:pPr>
            <w:r w:rsidRPr="007A0543">
              <w:rPr>
                <w:lang w:eastAsia="pt-PT"/>
              </w:rPr>
              <w:t>DS1</w:t>
            </w:r>
          </w:p>
        </w:tc>
        <w:tc>
          <w:tcPr>
            <w:tcW w:w="2100" w:type="dxa"/>
            <w:shd w:val="clear" w:color="auto" w:fill="auto"/>
          </w:tcPr>
          <w:p w14:paraId="7C3F1F85" w14:textId="375A674B" w:rsidR="009C0ED8" w:rsidRPr="007A0543" w:rsidRDefault="009C0ED8">
            <w:pPr>
              <w:rPr>
                <w:lang w:eastAsia="pt-PT"/>
              </w:rPr>
            </w:pPr>
            <w:r w:rsidRPr="007A0543">
              <w:rPr>
                <w:lang w:eastAsia="pt-PT"/>
              </w:rPr>
              <w:t>Google</w:t>
            </w:r>
          </w:p>
        </w:tc>
        <w:tc>
          <w:tcPr>
            <w:tcW w:w="4218" w:type="dxa"/>
          </w:tcPr>
          <w:p w14:paraId="79076854" w14:textId="0F322F3D" w:rsidR="009C0ED8" w:rsidRPr="007A0543" w:rsidRDefault="009C0ED8">
            <w:pPr>
              <w:rPr>
                <w:lang w:eastAsia="pt-PT"/>
              </w:rPr>
            </w:pPr>
            <w:hyperlink r:id="rId29" w:history="1">
              <w:r w:rsidRPr="007A0543">
                <w:rPr>
                  <w:rStyle w:val="Hyperlink"/>
                  <w:lang w:eastAsia="pt-PT"/>
                </w:rPr>
                <w:t>https://scholar.google.com/</w:t>
              </w:r>
            </w:hyperlink>
          </w:p>
        </w:tc>
      </w:tr>
      <w:tr w:rsidR="009C0ED8" w:rsidRPr="007A0543" w14:paraId="241AD61F" w14:textId="2C3A4EC2" w:rsidTr="009C0ED8">
        <w:trPr>
          <w:trHeight w:hRule="exact" w:val="397"/>
          <w:tblHeader/>
          <w:jc w:val="center"/>
        </w:trPr>
        <w:tc>
          <w:tcPr>
            <w:tcW w:w="2099" w:type="dxa"/>
            <w:shd w:val="clear" w:color="auto" w:fill="auto"/>
          </w:tcPr>
          <w:p w14:paraId="22CF0234" w14:textId="6B0B7854" w:rsidR="009C0ED8" w:rsidRPr="007A0543" w:rsidRDefault="009C0ED8">
            <w:pPr>
              <w:rPr>
                <w:lang w:eastAsia="pt-PT"/>
              </w:rPr>
            </w:pPr>
            <w:r w:rsidRPr="007A0543">
              <w:rPr>
                <w:lang w:eastAsia="pt-PT"/>
              </w:rPr>
              <w:t>D</w:t>
            </w:r>
            <w:r w:rsidR="003C45A7" w:rsidRPr="007A0543">
              <w:rPr>
                <w:lang w:eastAsia="pt-PT"/>
              </w:rPr>
              <w:t>S</w:t>
            </w:r>
            <w:r w:rsidRPr="007A0543">
              <w:rPr>
                <w:lang w:eastAsia="pt-PT"/>
              </w:rPr>
              <w:t>2</w:t>
            </w:r>
          </w:p>
        </w:tc>
        <w:tc>
          <w:tcPr>
            <w:tcW w:w="2100" w:type="dxa"/>
            <w:shd w:val="clear" w:color="auto" w:fill="auto"/>
          </w:tcPr>
          <w:p w14:paraId="7A943DFC" w14:textId="247ACDF1" w:rsidR="009C0ED8" w:rsidRPr="007A0543" w:rsidRDefault="009C0ED8">
            <w:pPr>
              <w:rPr>
                <w:lang w:eastAsia="pt-PT"/>
              </w:rPr>
            </w:pPr>
            <w:r w:rsidRPr="007A0543">
              <w:rPr>
                <w:lang w:eastAsia="pt-PT"/>
              </w:rPr>
              <w:t>ACM Digital Library</w:t>
            </w:r>
          </w:p>
        </w:tc>
        <w:tc>
          <w:tcPr>
            <w:tcW w:w="4218" w:type="dxa"/>
          </w:tcPr>
          <w:p w14:paraId="53EC4636" w14:textId="2CED9C9A" w:rsidR="009C0ED8" w:rsidRPr="007A0543" w:rsidRDefault="009C0ED8">
            <w:pPr>
              <w:rPr>
                <w:lang w:eastAsia="pt-PT"/>
              </w:rPr>
            </w:pPr>
            <w:hyperlink r:id="rId30" w:history="1">
              <w:r w:rsidRPr="007A0543">
                <w:rPr>
                  <w:rStyle w:val="Hyperlink"/>
                  <w:lang w:eastAsia="pt-PT"/>
                </w:rPr>
                <w:t>https://dl.acm.org/</w:t>
              </w:r>
            </w:hyperlink>
          </w:p>
        </w:tc>
      </w:tr>
      <w:tr w:rsidR="009C0ED8" w:rsidRPr="007A0543" w14:paraId="4029A801" w14:textId="2A4E6860" w:rsidTr="009C0ED8">
        <w:trPr>
          <w:trHeight w:hRule="exact" w:val="397"/>
          <w:tblHeader/>
          <w:jc w:val="center"/>
        </w:trPr>
        <w:tc>
          <w:tcPr>
            <w:tcW w:w="2099" w:type="dxa"/>
            <w:shd w:val="clear" w:color="auto" w:fill="auto"/>
          </w:tcPr>
          <w:p w14:paraId="34953A8E" w14:textId="3214220E" w:rsidR="009C0ED8" w:rsidRPr="007A0543" w:rsidRDefault="009C0ED8">
            <w:pPr>
              <w:rPr>
                <w:lang w:eastAsia="pt-PT"/>
              </w:rPr>
            </w:pPr>
            <w:r w:rsidRPr="007A0543">
              <w:rPr>
                <w:lang w:eastAsia="pt-PT"/>
              </w:rPr>
              <w:t>D</w:t>
            </w:r>
            <w:r w:rsidR="003C45A7" w:rsidRPr="007A0543">
              <w:rPr>
                <w:lang w:eastAsia="pt-PT"/>
              </w:rPr>
              <w:t>S</w:t>
            </w:r>
            <w:r w:rsidRPr="007A0543">
              <w:rPr>
                <w:lang w:eastAsia="pt-PT"/>
              </w:rPr>
              <w:t>3</w:t>
            </w:r>
          </w:p>
        </w:tc>
        <w:tc>
          <w:tcPr>
            <w:tcW w:w="2100" w:type="dxa"/>
            <w:shd w:val="clear" w:color="auto" w:fill="auto"/>
          </w:tcPr>
          <w:p w14:paraId="5BF42483" w14:textId="6F226F6D" w:rsidR="009C0ED8" w:rsidRPr="007A0543" w:rsidRDefault="009C0ED8">
            <w:pPr>
              <w:rPr>
                <w:lang w:eastAsia="pt-PT"/>
              </w:rPr>
            </w:pPr>
            <w:r w:rsidRPr="007A0543">
              <w:rPr>
                <w:lang w:eastAsia="pt-PT"/>
              </w:rPr>
              <w:t>B-ON</w:t>
            </w:r>
          </w:p>
        </w:tc>
        <w:tc>
          <w:tcPr>
            <w:tcW w:w="4218" w:type="dxa"/>
          </w:tcPr>
          <w:p w14:paraId="1D06EDCA" w14:textId="5033ED66" w:rsidR="009C0ED8" w:rsidRPr="007A0543" w:rsidRDefault="009C0ED8">
            <w:pPr>
              <w:rPr>
                <w:lang w:eastAsia="pt-PT"/>
              </w:rPr>
            </w:pPr>
            <w:hyperlink r:id="rId31" w:history="1">
              <w:r w:rsidRPr="007A0543">
                <w:rPr>
                  <w:rStyle w:val="Hyperlink"/>
                  <w:lang w:eastAsia="pt-PT"/>
                </w:rPr>
                <w:t>https://www.b-on.pt/</w:t>
              </w:r>
            </w:hyperlink>
          </w:p>
        </w:tc>
      </w:tr>
      <w:tr w:rsidR="009C0ED8" w:rsidRPr="007A0543" w14:paraId="37179223" w14:textId="77777777" w:rsidTr="009C0ED8">
        <w:trPr>
          <w:trHeight w:hRule="exact" w:val="397"/>
          <w:tblHeader/>
          <w:jc w:val="center"/>
        </w:trPr>
        <w:tc>
          <w:tcPr>
            <w:tcW w:w="2099" w:type="dxa"/>
            <w:shd w:val="clear" w:color="auto" w:fill="auto"/>
          </w:tcPr>
          <w:p w14:paraId="27143C29" w14:textId="6D22B0A4" w:rsidR="009C0ED8" w:rsidRPr="007A0543" w:rsidRDefault="009C0ED8">
            <w:pPr>
              <w:rPr>
                <w:lang w:eastAsia="pt-PT"/>
              </w:rPr>
            </w:pPr>
            <w:r w:rsidRPr="007A0543">
              <w:rPr>
                <w:lang w:eastAsia="pt-PT"/>
              </w:rPr>
              <w:t>DS4</w:t>
            </w:r>
          </w:p>
        </w:tc>
        <w:tc>
          <w:tcPr>
            <w:tcW w:w="2100" w:type="dxa"/>
            <w:shd w:val="clear" w:color="auto" w:fill="auto"/>
          </w:tcPr>
          <w:p w14:paraId="4E54C57D" w14:textId="2CE1D6C5" w:rsidR="009C0ED8" w:rsidRPr="007A0543" w:rsidRDefault="009C0ED8">
            <w:pPr>
              <w:rPr>
                <w:lang w:eastAsia="pt-PT"/>
              </w:rPr>
            </w:pPr>
            <w:r w:rsidRPr="007A0543">
              <w:rPr>
                <w:lang w:eastAsia="pt-PT"/>
              </w:rPr>
              <w:t>IEEE Xplore</w:t>
            </w:r>
          </w:p>
        </w:tc>
        <w:tc>
          <w:tcPr>
            <w:tcW w:w="4218" w:type="dxa"/>
          </w:tcPr>
          <w:p w14:paraId="25292906" w14:textId="538E341D" w:rsidR="009C0ED8" w:rsidRPr="007A0543" w:rsidRDefault="009C0ED8">
            <w:pPr>
              <w:rPr>
                <w:lang w:eastAsia="pt-PT"/>
              </w:rPr>
            </w:pPr>
            <w:hyperlink r:id="rId32" w:history="1">
              <w:r w:rsidRPr="007A0543">
                <w:rPr>
                  <w:rStyle w:val="Hyperlink"/>
                  <w:lang w:eastAsia="pt-PT"/>
                </w:rPr>
                <w:t>https://ieeexplore.ieee.org/Xplore/home.jsp</w:t>
              </w:r>
            </w:hyperlink>
          </w:p>
        </w:tc>
      </w:tr>
    </w:tbl>
    <w:p w14:paraId="1EE21060" w14:textId="27008A2F" w:rsidR="009C0ED8" w:rsidRPr="007A0543" w:rsidRDefault="009C0ED8" w:rsidP="00F62C73">
      <w:pPr>
        <w:jc w:val="both"/>
      </w:pPr>
      <w:r w:rsidRPr="007A0543">
        <w:t xml:space="preserve">These digital libraries have </w:t>
      </w:r>
      <w:proofErr w:type="gramStart"/>
      <w:r w:rsidRPr="007A0543">
        <w:t>many</w:t>
      </w:r>
      <w:proofErr w:type="gramEnd"/>
      <w:r w:rsidRPr="007A0543">
        <w:t xml:space="preserve"> indexed sources of data, like articles, papers, and books, </w:t>
      </w:r>
      <w:r w:rsidR="00E56324" w:rsidRPr="007A0543">
        <w:t>which</w:t>
      </w:r>
      <w:r w:rsidRPr="007A0543">
        <w:t xml:space="preserve"> </w:t>
      </w:r>
      <w:proofErr w:type="gramStart"/>
      <w:r w:rsidRPr="007A0543">
        <w:t>are reviewed</w:t>
      </w:r>
      <w:proofErr w:type="gramEnd"/>
      <w:r w:rsidRPr="007A0543">
        <w:t xml:space="preserve"> by experts in the field.</w:t>
      </w:r>
    </w:p>
    <w:p w14:paraId="0FE4BB3B" w14:textId="00B7DC62" w:rsidR="009C0ED8" w:rsidRPr="007A0543" w:rsidRDefault="009C0ED8" w:rsidP="009C0ED8">
      <w:pPr>
        <w:pStyle w:val="Heading2"/>
      </w:pPr>
      <w:bookmarkStart w:id="113" w:name="_Toc209520346"/>
      <w:bookmarkStart w:id="114" w:name="_Toc198969833"/>
      <w:r w:rsidRPr="007A0543">
        <w:t>Search Terms</w:t>
      </w:r>
      <w:bookmarkEnd w:id="113"/>
      <w:bookmarkEnd w:id="114"/>
    </w:p>
    <w:p w14:paraId="3DF70124" w14:textId="77EE0B46" w:rsidR="009C0ED8" w:rsidRPr="007A0543" w:rsidRDefault="009C0ED8" w:rsidP="00F62C73">
      <w:pPr>
        <w:jc w:val="both"/>
      </w:pPr>
      <w:r w:rsidRPr="007A0543">
        <w:t>The keywords identified for the problem described are as follows:</w:t>
      </w:r>
    </w:p>
    <w:p w14:paraId="67D670D9" w14:textId="3E9C027D" w:rsidR="009C0ED8" w:rsidRPr="007A0543" w:rsidRDefault="008C5201">
      <w:pPr>
        <w:pStyle w:val="ListParagraph"/>
        <w:numPr>
          <w:ilvl w:val="0"/>
          <w:numId w:val="13"/>
        </w:numPr>
        <w:jc w:val="both"/>
      </w:pPr>
      <w:r w:rsidRPr="007A0543">
        <w:t>Protocol Buffers</w:t>
      </w:r>
    </w:p>
    <w:p w14:paraId="144A32B8" w14:textId="3B2F9464" w:rsidR="009C0ED8" w:rsidRPr="007A0543" w:rsidRDefault="008C5201">
      <w:pPr>
        <w:pStyle w:val="ListParagraph"/>
        <w:numPr>
          <w:ilvl w:val="0"/>
          <w:numId w:val="13"/>
        </w:numPr>
        <w:jc w:val="both"/>
      </w:pPr>
      <w:r w:rsidRPr="007A0543">
        <w:t>Protobufs</w:t>
      </w:r>
    </w:p>
    <w:p w14:paraId="2F329DD9" w14:textId="77777777" w:rsidR="009C0ED8" w:rsidRPr="007A0543" w:rsidRDefault="009C0ED8">
      <w:pPr>
        <w:pStyle w:val="ListParagraph"/>
        <w:numPr>
          <w:ilvl w:val="0"/>
          <w:numId w:val="13"/>
        </w:numPr>
        <w:jc w:val="both"/>
      </w:pPr>
      <w:r w:rsidRPr="007A0543">
        <w:t>JSON</w:t>
      </w:r>
    </w:p>
    <w:p w14:paraId="1B01D08F" w14:textId="77777777" w:rsidR="009C0ED8" w:rsidRPr="007A0543" w:rsidRDefault="009C0ED8">
      <w:pPr>
        <w:pStyle w:val="ListParagraph"/>
        <w:numPr>
          <w:ilvl w:val="0"/>
          <w:numId w:val="13"/>
        </w:numPr>
        <w:jc w:val="both"/>
      </w:pPr>
      <w:r w:rsidRPr="007A0543">
        <w:t>REST</w:t>
      </w:r>
    </w:p>
    <w:p w14:paraId="09A6A768" w14:textId="77777777" w:rsidR="009C0ED8" w:rsidRPr="007A0543" w:rsidRDefault="009C0ED8">
      <w:pPr>
        <w:pStyle w:val="ListParagraph"/>
        <w:numPr>
          <w:ilvl w:val="0"/>
          <w:numId w:val="13"/>
        </w:numPr>
        <w:jc w:val="both"/>
      </w:pPr>
      <w:r w:rsidRPr="007A0543">
        <w:t>Performance</w:t>
      </w:r>
    </w:p>
    <w:p w14:paraId="2F952A61" w14:textId="77777777" w:rsidR="009C0ED8" w:rsidRPr="007A0543" w:rsidRDefault="009C0ED8">
      <w:pPr>
        <w:pStyle w:val="ListParagraph"/>
        <w:numPr>
          <w:ilvl w:val="0"/>
          <w:numId w:val="13"/>
        </w:numPr>
        <w:jc w:val="both"/>
      </w:pPr>
      <w:r w:rsidRPr="007A0543">
        <w:t>Serialization</w:t>
      </w:r>
    </w:p>
    <w:p w14:paraId="4CCEC887" w14:textId="0FB7F592" w:rsidR="009C0ED8" w:rsidRPr="007A0543" w:rsidRDefault="009C0ED8">
      <w:pPr>
        <w:pStyle w:val="ListParagraph"/>
        <w:numPr>
          <w:ilvl w:val="0"/>
          <w:numId w:val="13"/>
        </w:numPr>
        <w:jc w:val="both"/>
      </w:pPr>
      <w:r w:rsidRPr="007A0543">
        <w:t>Efficiency</w:t>
      </w:r>
    </w:p>
    <w:p w14:paraId="33ED6AEF" w14:textId="77777777" w:rsidR="009C0ED8" w:rsidRPr="007A0543" w:rsidRDefault="009C0ED8">
      <w:pPr>
        <w:pStyle w:val="ListParagraph"/>
        <w:numPr>
          <w:ilvl w:val="0"/>
          <w:numId w:val="13"/>
        </w:numPr>
        <w:jc w:val="both"/>
      </w:pPr>
      <w:r w:rsidRPr="007A0543">
        <w:t>Resource consumption</w:t>
      </w:r>
    </w:p>
    <w:p w14:paraId="789E16FF" w14:textId="4BB886B3" w:rsidR="009C0ED8" w:rsidRPr="007A0543" w:rsidRDefault="009C0ED8">
      <w:pPr>
        <w:pStyle w:val="ListParagraph"/>
        <w:numPr>
          <w:ilvl w:val="0"/>
          <w:numId w:val="13"/>
        </w:numPr>
        <w:jc w:val="both"/>
      </w:pPr>
      <w:r w:rsidRPr="007A0543">
        <w:t>Energy consumption</w:t>
      </w:r>
    </w:p>
    <w:p w14:paraId="160883F0" w14:textId="33A81CE7" w:rsidR="009C0ED8" w:rsidRPr="007A0543" w:rsidRDefault="009C0ED8" w:rsidP="00F62C73">
      <w:pPr>
        <w:jc w:val="both"/>
      </w:pPr>
      <w:r w:rsidRPr="007A0543">
        <w:t xml:space="preserve">With these keywords, a search query </w:t>
      </w:r>
      <w:proofErr w:type="gramStart"/>
      <w:r w:rsidRPr="007A0543">
        <w:t>was created</w:t>
      </w:r>
      <w:proofErr w:type="gramEnd"/>
      <w:r w:rsidRPr="007A0543">
        <w:t>:</w:t>
      </w:r>
    </w:p>
    <w:p w14:paraId="4A121B24" w14:textId="77777777" w:rsidR="009C0ED8" w:rsidRPr="007A0543" w:rsidRDefault="009C0ED8" w:rsidP="009C0ED8"/>
    <w:p w14:paraId="5FBA44A9" w14:textId="00BF0B37" w:rsidR="009C0ED8" w:rsidRPr="007A0543" w:rsidRDefault="009C0ED8" w:rsidP="009C0ED8">
      <w:pPr>
        <w:pStyle w:val="Cdigo"/>
      </w:pPr>
      <w:r w:rsidRPr="007A0543">
        <w:t xml:space="preserve">("Protocol Buffers" </w:t>
      </w:r>
      <w:r w:rsidRPr="007A0543">
        <w:rPr>
          <w:b/>
          <w:bCs w:val="0"/>
        </w:rPr>
        <w:t>OR</w:t>
      </w:r>
      <w:r w:rsidRPr="007A0543">
        <w:t xml:space="preserve"> “</w:t>
      </w:r>
      <w:r w:rsidR="008C5201" w:rsidRPr="007A0543">
        <w:t>Protobufs</w:t>
      </w:r>
      <w:r w:rsidRPr="007A0543">
        <w:t xml:space="preserve">”) </w:t>
      </w:r>
      <w:r w:rsidRPr="007A0543">
        <w:rPr>
          <w:b/>
          <w:bCs w:val="0"/>
        </w:rPr>
        <w:t>AND</w:t>
      </w:r>
      <w:r w:rsidRPr="007A0543">
        <w:t xml:space="preserve"> "REST"</w:t>
      </w:r>
    </w:p>
    <w:p w14:paraId="07E8E343" w14:textId="77777777" w:rsidR="009C0ED8" w:rsidRPr="007A0543" w:rsidRDefault="009C0ED8" w:rsidP="009C0ED8">
      <w:pPr>
        <w:pStyle w:val="Cdigo"/>
      </w:pPr>
      <w:r w:rsidRPr="007A0543">
        <w:rPr>
          <w:b/>
          <w:bCs w:val="0"/>
        </w:rPr>
        <w:t>AND</w:t>
      </w:r>
      <w:r w:rsidRPr="007A0543">
        <w:t xml:space="preserve"> ("serialization" OR "deserialization")</w:t>
      </w:r>
    </w:p>
    <w:p w14:paraId="0C6328FB" w14:textId="77777777" w:rsidR="009C0ED8" w:rsidRPr="007A0543" w:rsidRDefault="009C0ED8" w:rsidP="009C0ED8">
      <w:pPr>
        <w:pStyle w:val="Cdigo"/>
      </w:pPr>
      <w:r w:rsidRPr="007A0543">
        <w:rPr>
          <w:b/>
          <w:bCs w:val="0"/>
        </w:rPr>
        <w:t>AND</w:t>
      </w:r>
      <w:r w:rsidRPr="007A0543">
        <w:t xml:space="preserve"> </w:t>
      </w:r>
      <w:commentRangeStart w:id="115"/>
      <w:r w:rsidRPr="007A0543">
        <w:t xml:space="preserve">("JSON" </w:t>
      </w:r>
      <w:r w:rsidRPr="007A0543">
        <w:rPr>
          <w:b/>
          <w:bCs w:val="0"/>
        </w:rPr>
        <w:t>OR</w:t>
      </w:r>
      <w:r w:rsidRPr="007A0543">
        <w:t xml:space="preserve"> "XML</w:t>
      </w:r>
      <w:commentRangeEnd w:id="115"/>
      <w:r w:rsidR="00603033" w:rsidRPr="007A0543">
        <w:rPr>
          <w:rStyle w:val="CommentReference"/>
          <w:rFonts w:asciiTheme="minorHAnsi" w:hAnsiTheme="minorHAnsi" w:cstheme="minorBidi"/>
          <w:bCs w:val="0"/>
          <w:color w:val="auto"/>
        </w:rPr>
        <w:commentReference w:id="115"/>
      </w:r>
      <w:r w:rsidRPr="007A0543">
        <w:t>")</w:t>
      </w:r>
    </w:p>
    <w:p w14:paraId="5327DC08" w14:textId="1868E23F" w:rsidR="009C0ED8" w:rsidRPr="007A0543" w:rsidRDefault="009C0ED8" w:rsidP="009C0ED8">
      <w:pPr>
        <w:pStyle w:val="Cdigo"/>
      </w:pPr>
      <w:r w:rsidRPr="007A0543">
        <w:rPr>
          <w:b/>
          <w:bCs w:val="0"/>
        </w:rPr>
        <w:t>AND</w:t>
      </w:r>
      <w:r w:rsidRPr="007A0543">
        <w:t xml:space="preserve"> ("performance" </w:t>
      </w:r>
      <w:r w:rsidRPr="007A0543">
        <w:rPr>
          <w:b/>
          <w:bCs w:val="0"/>
        </w:rPr>
        <w:t>OR</w:t>
      </w:r>
      <w:r w:rsidRPr="007A0543">
        <w:t xml:space="preserve"> "latency" </w:t>
      </w:r>
      <w:r w:rsidRPr="007A0543">
        <w:rPr>
          <w:b/>
          <w:bCs w:val="0"/>
        </w:rPr>
        <w:t>OR</w:t>
      </w:r>
      <w:r w:rsidRPr="007A0543">
        <w:t xml:space="preserve"> "resource consumption" </w:t>
      </w:r>
      <w:r w:rsidRPr="007A0543">
        <w:rPr>
          <w:b/>
          <w:bCs w:val="0"/>
        </w:rPr>
        <w:t>OR</w:t>
      </w:r>
      <w:r w:rsidRPr="007A0543">
        <w:t xml:space="preserve"> "efficiency" </w:t>
      </w:r>
      <w:r w:rsidRPr="007A0543">
        <w:rPr>
          <w:b/>
          <w:bCs w:val="0"/>
        </w:rPr>
        <w:t>OR</w:t>
      </w:r>
      <w:r w:rsidRPr="007A0543">
        <w:t xml:space="preserve"> “energy consumption”)</w:t>
      </w:r>
    </w:p>
    <w:p w14:paraId="3B30F73F" w14:textId="77777777" w:rsidR="009C0ED8" w:rsidRPr="007A0543" w:rsidRDefault="009C0ED8" w:rsidP="009C0ED8">
      <w:pPr>
        <w:pStyle w:val="Cdigo"/>
      </w:pPr>
      <w:r w:rsidRPr="007A0543">
        <w:rPr>
          <w:b/>
          <w:bCs w:val="0"/>
        </w:rPr>
        <w:t>AND</w:t>
      </w:r>
      <w:r w:rsidRPr="007A0543">
        <w:t xml:space="preserve"> ("web applications" OR "mobile" </w:t>
      </w:r>
      <w:r w:rsidRPr="007A0543">
        <w:rPr>
          <w:b/>
          <w:bCs w:val="0"/>
        </w:rPr>
        <w:t>OR</w:t>
      </w:r>
      <w:r w:rsidRPr="007A0543">
        <w:t xml:space="preserve"> "IoT" </w:t>
      </w:r>
      <w:r w:rsidRPr="007A0543">
        <w:rPr>
          <w:b/>
          <w:bCs w:val="0"/>
        </w:rPr>
        <w:t>OR</w:t>
      </w:r>
      <w:r w:rsidRPr="007A0543">
        <w:t xml:space="preserve"> "microservices")</w:t>
      </w:r>
    </w:p>
    <w:p w14:paraId="74DE968F" w14:textId="3FAA756B" w:rsidR="009C0ED8" w:rsidRPr="007A0543" w:rsidRDefault="009C0ED8" w:rsidP="00323ABC">
      <w:pPr>
        <w:pStyle w:val="Cdigo"/>
        <w:keepNext/>
      </w:pPr>
      <w:r w:rsidRPr="007A0543">
        <w:rPr>
          <w:b/>
          <w:bCs w:val="0"/>
        </w:rPr>
        <w:t>AND</w:t>
      </w:r>
      <w:r w:rsidRPr="007A0543">
        <w:t xml:space="preserve"> ("experimental study" </w:t>
      </w:r>
      <w:r w:rsidRPr="007A0543">
        <w:rPr>
          <w:b/>
          <w:bCs w:val="0"/>
        </w:rPr>
        <w:t>OR</w:t>
      </w:r>
      <w:r w:rsidRPr="007A0543">
        <w:t xml:space="preserve"> "benchmark" </w:t>
      </w:r>
      <w:r w:rsidRPr="007A0543">
        <w:rPr>
          <w:b/>
          <w:bCs w:val="0"/>
        </w:rPr>
        <w:t>OR</w:t>
      </w:r>
      <w:r w:rsidRPr="007A0543">
        <w:t xml:space="preserve"> "simulation")</w:t>
      </w:r>
    </w:p>
    <w:p w14:paraId="20705E41" w14:textId="6249C6B8" w:rsidR="008239A2" w:rsidRPr="007A0543" w:rsidRDefault="00323ABC" w:rsidP="00323ABC">
      <w:pPr>
        <w:pStyle w:val="Caption"/>
        <w:jc w:val="left"/>
      </w:pPr>
      <w:bookmarkStart w:id="116" w:name="_Toc198904718"/>
      <w:bookmarkStart w:id="117" w:name="_Ref198973603"/>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4</w:t>
      </w:r>
      <w:proofErr w:type="gramEnd"/>
      <w:r w:rsidRPr="007A0543">
        <w:fldChar w:fldCharType="end"/>
      </w:r>
      <w:bookmarkEnd w:id="117"/>
      <w:r w:rsidRPr="007A0543">
        <w:t xml:space="preserve"> </w:t>
      </w:r>
      <w:r w:rsidR="002C5DCD" w:rsidRPr="007A0543">
        <w:t>-</w:t>
      </w:r>
      <w:r w:rsidRPr="007A0543">
        <w:t xml:space="preserve"> </w:t>
      </w:r>
      <w:r w:rsidR="00C82876" w:rsidRPr="007A0543">
        <w:t>S</w:t>
      </w:r>
      <w:r w:rsidRPr="007A0543">
        <w:t>earch query developed with the search terms and research questions</w:t>
      </w:r>
      <w:bookmarkEnd w:id="116"/>
    </w:p>
    <w:p w14:paraId="68054579" w14:textId="2B73CC94" w:rsidR="00323ABC" w:rsidRPr="007A0543" w:rsidRDefault="00E56324" w:rsidP="00D34B5C">
      <w:pPr>
        <w:jc w:val="both"/>
        <w:rPr>
          <w:b/>
        </w:rPr>
      </w:pPr>
      <w:r>
        <w:fldChar w:fldCharType="begin"/>
      </w:r>
      <w:r>
        <w:instrText xml:space="preserve"> REF _Ref198973603 \h </w:instrText>
      </w:r>
      <w:r>
        <w:fldChar w:fldCharType="separate"/>
      </w:r>
      <w:r w:rsidRPr="007A0543">
        <w:t>Code Snippet 4</w:t>
      </w:r>
      <w:r>
        <w:fldChar w:fldCharType="end"/>
      </w:r>
      <w:r>
        <w:t xml:space="preserve"> </w:t>
      </w:r>
      <w:proofErr w:type="gramStart"/>
      <w:r w:rsidR="00C82876" w:rsidRPr="007A0543">
        <w:t>was developed</w:t>
      </w:r>
      <w:proofErr w:type="gramEnd"/>
      <w:r w:rsidR="00C82876" w:rsidRPr="007A0543">
        <w:t xml:space="preserve"> to systematically explore literature related to the use of Protocol Buffers and REST in the context of </w:t>
      </w:r>
      <w:r w:rsidR="00533716">
        <w:t>serialisation</w:t>
      </w:r>
      <w:r w:rsidR="00C82876" w:rsidRPr="007A0543">
        <w:t xml:space="preserve"> and deserialization processes. The query incorporates key terms such as "JSON" and "XML" to compare </w:t>
      </w:r>
      <w:r w:rsidR="00533716">
        <w:t>serialisation</w:t>
      </w:r>
      <w:r w:rsidR="00C82876" w:rsidRPr="007A0543">
        <w:t xml:space="preserve"> frameworks commonly used in web applications, mobile platforms, IoT, and microservices. Furthermore, performance metrics like latency, scalability, efficiency, resource consumption, and energy consumption </w:t>
      </w:r>
      <w:proofErr w:type="gramStart"/>
      <w:r w:rsidR="00C82876" w:rsidRPr="007A0543">
        <w:t>were included</w:t>
      </w:r>
      <w:proofErr w:type="gramEnd"/>
      <w:r w:rsidR="00C82876" w:rsidRPr="007A0543">
        <w:t xml:space="preserve"> to focus on studies evaluating system </w:t>
      </w:r>
      <w:r w:rsidR="00533716">
        <w:t>optimisation</w:t>
      </w:r>
      <w:r w:rsidR="00C82876" w:rsidRPr="007A0543">
        <w:t xml:space="preserve">. To ensure the </w:t>
      </w:r>
      <w:r w:rsidR="00C82876" w:rsidRPr="007A0543">
        <w:lastRenderedPageBreak/>
        <w:t xml:space="preserve">inclusion of relevant empirical evidence, terms such as "experimental study," "benchmark," and "simulation" </w:t>
      </w:r>
      <w:proofErr w:type="gramStart"/>
      <w:r w:rsidR="00C82876" w:rsidRPr="007A0543">
        <w:t>were added</w:t>
      </w:r>
      <w:proofErr w:type="gramEnd"/>
      <w:r w:rsidR="00C82876" w:rsidRPr="007A0543">
        <w:t>.</w:t>
      </w:r>
    </w:p>
    <w:p w14:paraId="57077A3E" w14:textId="71344F53" w:rsidR="008239A2" w:rsidRPr="007A0543" w:rsidRDefault="008239A2" w:rsidP="008239A2">
      <w:pPr>
        <w:pStyle w:val="Heading2"/>
      </w:pPr>
      <w:bookmarkStart w:id="118" w:name="_Toc2028551326"/>
      <w:bookmarkStart w:id="119" w:name="_Toc198969834"/>
      <w:r w:rsidRPr="007A0543">
        <w:t>Eligibility Criteria</w:t>
      </w:r>
      <w:bookmarkEnd w:id="118"/>
      <w:bookmarkEnd w:id="119"/>
    </w:p>
    <w:p w14:paraId="1E8D4964" w14:textId="77777777" w:rsidR="008239A2" w:rsidRPr="007A0543" w:rsidRDefault="008239A2" w:rsidP="00D34B5C">
      <w:pPr>
        <w:jc w:val="both"/>
      </w:pPr>
      <w:r w:rsidRPr="007A0543">
        <w:t>The inclusion criteria for the literature review are as follows:</w:t>
      </w:r>
    </w:p>
    <w:p w14:paraId="385FBFF2" w14:textId="750515CD" w:rsidR="008239A2" w:rsidRPr="007A0543" w:rsidRDefault="008239A2">
      <w:pPr>
        <w:pStyle w:val="ListParagraph"/>
        <w:numPr>
          <w:ilvl w:val="0"/>
          <w:numId w:val="14"/>
        </w:numPr>
        <w:jc w:val="both"/>
      </w:pPr>
      <w:r w:rsidRPr="007A0543">
        <w:t xml:space="preserve">IC1: Studies examining Protocol Buffers, JSON, as data </w:t>
      </w:r>
      <w:r w:rsidR="00533716">
        <w:t>serialisation</w:t>
      </w:r>
      <w:r w:rsidR="00D34B5C" w:rsidRPr="007A0543">
        <w:t>.</w:t>
      </w:r>
    </w:p>
    <w:p w14:paraId="61E90003" w14:textId="642AED0F" w:rsidR="008239A2" w:rsidRPr="007A0543" w:rsidRDefault="008239A2">
      <w:pPr>
        <w:pStyle w:val="ListParagraph"/>
        <w:numPr>
          <w:ilvl w:val="0"/>
          <w:numId w:val="14"/>
        </w:numPr>
        <w:jc w:val="both"/>
      </w:pPr>
      <w:r w:rsidRPr="007A0543">
        <w:t xml:space="preserve">IC2: Research measuring energy consumption, </w:t>
      </w:r>
      <w:r w:rsidR="00BA0611" w:rsidRPr="007A0543">
        <w:t xml:space="preserve">central processing unit (CPU) </w:t>
      </w:r>
      <w:r w:rsidRPr="007A0543">
        <w:t>power usage, battery consumption, or memory usage associated with REST API communication</w:t>
      </w:r>
      <w:r w:rsidR="00D34B5C" w:rsidRPr="007A0543">
        <w:t>.</w:t>
      </w:r>
    </w:p>
    <w:p w14:paraId="72F94E25" w14:textId="67CC0944" w:rsidR="008239A2" w:rsidRPr="007A0543" w:rsidRDefault="008239A2">
      <w:pPr>
        <w:pStyle w:val="ListParagraph"/>
        <w:numPr>
          <w:ilvl w:val="0"/>
          <w:numId w:val="14"/>
        </w:numPr>
        <w:jc w:val="both"/>
      </w:pPr>
      <w:r w:rsidRPr="007A0543">
        <w:t xml:space="preserve">IC3: Studies providing </w:t>
      </w:r>
      <w:r w:rsidR="00533716">
        <w:t>serialisation</w:t>
      </w:r>
      <w:r w:rsidRPr="007A0543">
        <w:t xml:space="preserve">, deserialization, transmission efficiency, or resource usage metrics </w:t>
      </w:r>
      <w:r w:rsidR="00533716" w:rsidRPr="007A0543">
        <w:t>related</w:t>
      </w:r>
      <w:r w:rsidRPr="007A0543">
        <w:t xml:space="preserve"> to energy consumption.</w:t>
      </w:r>
    </w:p>
    <w:p w14:paraId="030997CB" w14:textId="639C004A" w:rsidR="008239A2" w:rsidRPr="007A0543" w:rsidRDefault="008239A2">
      <w:pPr>
        <w:pStyle w:val="ListParagraph"/>
        <w:numPr>
          <w:ilvl w:val="0"/>
          <w:numId w:val="14"/>
        </w:numPr>
        <w:jc w:val="both"/>
      </w:pPr>
      <w:r w:rsidRPr="007A0543">
        <w:t>IC4: Studies covering programming languages and platforms relevant to REST APIs</w:t>
      </w:r>
    </w:p>
    <w:p w14:paraId="2E27EC66" w14:textId="3AEBCC4E" w:rsidR="008239A2" w:rsidRPr="007A0543" w:rsidRDefault="008239A2" w:rsidP="00D34B5C">
      <w:pPr>
        <w:jc w:val="both"/>
      </w:pPr>
      <w:r w:rsidRPr="007A0543">
        <w:t>The exclusion criteria are as follows:</w:t>
      </w:r>
    </w:p>
    <w:p w14:paraId="4EAF2CBD" w14:textId="77777777" w:rsidR="008239A2" w:rsidRPr="007A0543" w:rsidRDefault="008239A2">
      <w:pPr>
        <w:pStyle w:val="ListParagraph"/>
        <w:numPr>
          <w:ilvl w:val="0"/>
          <w:numId w:val="15"/>
        </w:numPr>
        <w:jc w:val="both"/>
      </w:pPr>
      <w:r w:rsidRPr="007A0543">
        <w:t>EC1: Studies focusing on unrelated aspects such as security, data integrity, or accuracy without addressing energy consumption or efficiency.</w:t>
      </w:r>
    </w:p>
    <w:p w14:paraId="79E6986A" w14:textId="3C8B7757" w:rsidR="008239A2" w:rsidRPr="007A0543" w:rsidRDefault="008239A2">
      <w:pPr>
        <w:pStyle w:val="ListParagraph"/>
        <w:numPr>
          <w:ilvl w:val="0"/>
          <w:numId w:val="15"/>
        </w:numPr>
        <w:jc w:val="both"/>
      </w:pPr>
      <w:r w:rsidRPr="007A0543">
        <w:t xml:space="preserve">EC2: Studies in non-REST API </w:t>
      </w:r>
      <w:r w:rsidR="00533716" w:rsidRPr="007A0543">
        <w:t>environments or</w:t>
      </w:r>
      <w:r w:rsidRPr="007A0543">
        <w:t xml:space="preserve"> using protocols such as gRPC or </w:t>
      </w:r>
      <w:r w:rsidR="007F72DA" w:rsidRPr="007A0543">
        <w:t>simple Object Access Protocol (SOAP)</w:t>
      </w:r>
      <w:r w:rsidRPr="007A0543">
        <w:t>, unless specifically measuring Protocol Buffers.</w:t>
      </w:r>
    </w:p>
    <w:p w14:paraId="2B8569FF" w14:textId="4D6E2A5C" w:rsidR="008239A2" w:rsidRPr="007A0543" w:rsidRDefault="008239A2">
      <w:pPr>
        <w:pStyle w:val="ListParagraph"/>
        <w:numPr>
          <w:ilvl w:val="0"/>
          <w:numId w:val="15"/>
        </w:numPr>
        <w:jc w:val="both"/>
      </w:pPr>
      <w:r w:rsidRPr="007A0543">
        <w:t xml:space="preserve">EC3: Studies using outdated versions of Protocol Buffers </w:t>
      </w:r>
      <w:r w:rsidR="00D5528C" w:rsidRPr="007A0543">
        <w:t xml:space="preserve">or </w:t>
      </w:r>
      <w:r w:rsidRPr="007A0543">
        <w:t>JSON</w:t>
      </w:r>
      <w:r w:rsidR="00D5528C" w:rsidRPr="007A0543">
        <w:t xml:space="preserve"> </w:t>
      </w:r>
      <w:r w:rsidRPr="007A0543">
        <w:t>libraries that are no longer relevant to current REST API technology.</w:t>
      </w:r>
    </w:p>
    <w:p w14:paraId="59840DE7" w14:textId="1CA3C96B" w:rsidR="00D84662" w:rsidRPr="007A0543" w:rsidRDefault="00D84662" w:rsidP="00D84662">
      <w:pPr>
        <w:pStyle w:val="Heading2"/>
      </w:pPr>
      <w:bookmarkStart w:id="120" w:name="_Toc447489665"/>
      <w:bookmarkStart w:id="121" w:name="_Toc198969835"/>
      <w:r w:rsidRPr="007A0543">
        <w:t>Data Collection Process</w:t>
      </w:r>
      <w:bookmarkEnd w:id="120"/>
      <w:bookmarkEnd w:id="121"/>
    </w:p>
    <w:p w14:paraId="6E396A0B" w14:textId="3FE33324" w:rsidR="00D84662" w:rsidRPr="007A0543" w:rsidRDefault="00D84662" w:rsidP="009215B9">
      <w:pPr>
        <w:jc w:val="both"/>
      </w:pPr>
      <w:r w:rsidRPr="007A0543">
        <w:t>The P</w:t>
      </w:r>
      <w:r w:rsidR="00DB52CA" w:rsidRPr="007A0543">
        <w:t>risma</w:t>
      </w:r>
      <w:r w:rsidRPr="007A0543">
        <w:t xml:space="preserve">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M3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DefaultPlaceholder_-1854013440"/>
          </w:placeholder>
        </w:sdtPr>
        <w:sdtContent>
          <w:r w:rsidR="00B6396A" w:rsidRPr="007A0543">
            <w:rPr>
              <w:color w:val="000000"/>
            </w:rPr>
            <w:t>[37]</w:t>
          </w:r>
        </w:sdtContent>
      </w:sdt>
      <w:r w:rsidRPr="007A0543">
        <w:t xml:space="preserve">is </w:t>
      </w:r>
      <w:proofErr w:type="gramStart"/>
      <w:r w:rsidRPr="007A0543">
        <w:t>being used</w:t>
      </w:r>
      <w:proofErr w:type="gramEnd"/>
      <w:r w:rsidRPr="007A0543">
        <w:t xml:space="preserve"> to guide the literature review process. This methodology involves three steps:</w:t>
      </w:r>
    </w:p>
    <w:p w14:paraId="38B98C5F" w14:textId="77777777" w:rsidR="00D84662" w:rsidRPr="007A0543" w:rsidRDefault="00D84662">
      <w:pPr>
        <w:pStyle w:val="ListParagraph"/>
        <w:numPr>
          <w:ilvl w:val="0"/>
          <w:numId w:val="16"/>
        </w:numPr>
        <w:jc w:val="both"/>
      </w:pPr>
      <w:r w:rsidRPr="007A0543">
        <w:t>Identification: Searching for relevant studies in digital libraries using the search query.</w:t>
      </w:r>
    </w:p>
    <w:p w14:paraId="7E021EDF" w14:textId="038FEA8E" w:rsidR="00D84662" w:rsidRPr="007A0543" w:rsidRDefault="00D84662">
      <w:pPr>
        <w:pStyle w:val="ListParagraph"/>
        <w:numPr>
          <w:ilvl w:val="0"/>
          <w:numId w:val="16"/>
        </w:numPr>
        <w:jc w:val="both"/>
      </w:pPr>
      <w:r w:rsidRPr="007A0543">
        <w:t xml:space="preserve">Screening: All retrieved articles are going to </w:t>
      </w:r>
      <w:proofErr w:type="gramStart"/>
      <w:r w:rsidRPr="007A0543">
        <w:t>be evaluated</w:t>
      </w:r>
      <w:proofErr w:type="gramEnd"/>
      <w:r w:rsidRPr="007A0543">
        <w:t xml:space="preserve"> then after an analysis and if they are relevant </w:t>
      </w:r>
      <w:r w:rsidR="00CD62B1" w:rsidRPr="007A0543">
        <w:t>to</w:t>
      </w:r>
      <w:r w:rsidRPr="007A0543">
        <w:t xml:space="preserve"> the research topic and research questions they will </w:t>
      </w:r>
      <w:proofErr w:type="gramStart"/>
      <w:r w:rsidRPr="007A0543">
        <w:t>be included</w:t>
      </w:r>
      <w:proofErr w:type="gramEnd"/>
      <w:r w:rsidRPr="007A0543">
        <w:t xml:space="preserve"> in the review.</w:t>
      </w:r>
    </w:p>
    <w:p w14:paraId="2E074F81" w14:textId="0AC68C54" w:rsidR="00D84662" w:rsidRPr="007A0543" w:rsidRDefault="00D84662">
      <w:pPr>
        <w:pStyle w:val="ListParagraph"/>
        <w:numPr>
          <w:ilvl w:val="0"/>
          <w:numId w:val="16"/>
        </w:numPr>
        <w:jc w:val="both"/>
      </w:pPr>
      <w:r w:rsidRPr="007A0543">
        <w:t xml:space="preserve">Inclusion: All the studies that are relevant to the research questions and objectives will </w:t>
      </w:r>
      <w:proofErr w:type="gramStart"/>
      <w:r w:rsidRPr="007A0543">
        <w:t>be included</w:t>
      </w:r>
      <w:proofErr w:type="gramEnd"/>
      <w:r w:rsidRPr="007A0543">
        <w:t xml:space="preserve"> in the review.</w:t>
      </w:r>
    </w:p>
    <w:p w14:paraId="190707ED" w14:textId="5C8E62FF" w:rsidR="00C213BF" w:rsidRPr="007A0543" w:rsidRDefault="00C213BF" w:rsidP="009215B9">
      <w:pPr>
        <w:jc w:val="both"/>
      </w:pPr>
      <w:r w:rsidRPr="007A0543">
        <w:t xml:space="preserve">This is </w:t>
      </w:r>
      <w:r w:rsidR="00533716" w:rsidRPr="007A0543">
        <w:t>a key step</w:t>
      </w:r>
      <w:r w:rsidRPr="007A0543">
        <w:t xml:space="preserve"> of the research as it can provide valuable insight </w:t>
      </w:r>
      <w:r w:rsidR="00C82876" w:rsidRPr="007A0543">
        <w:t>into</w:t>
      </w:r>
      <w:r w:rsidRPr="007A0543">
        <w:t xml:space="preserve"> the quality of the research and the relevance of the data to the research questions</w:t>
      </w:r>
      <w:r w:rsidR="009215B9" w:rsidRPr="007A0543">
        <w:t xml:space="preserve">. </w:t>
      </w:r>
      <w:r w:rsidR="00411D74" w:rsidRPr="007A0543">
        <w:t>Figure 5</w:t>
      </w:r>
      <w:r w:rsidRPr="007A0543">
        <w:t xml:space="preserve"> shows the P</w:t>
      </w:r>
      <w:r w:rsidR="00DB52CA" w:rsidRPr="007A0543">
        <w:t>risma</w:t>
      </w:r>
      <w:r w:rsidRPr="007A0543">
        <w:t xml:space="preserve"> flowchart.</w:t>
      </w:r>
    </w:p>
    <w:p w14:paraId="0B470BE9" w14:textId="77777777" w:rsidR="00C213BF" w:rsidRPr="007A0543" w:rsidRDefault="00C213BF" w:rsidP="00C213BF">
      <w:pPr>
        <w:keepNext/>
        <w:jc w:val="center"/>
      </w:pPr>
      <w:r w:rsidRPr="007A0543">
        <w:lastRenderedPageBreak/>
        <w:drawing>
          <wp:inline distT="0" distB="0" distL="0" distR="0" wp14:anchorId="5BDB0B8B" wp14:editId="1CF4F5D6">
            <wp:extent cx="3977310" cy="4572000"/>
            <wp:effectExtent l="0" t="0" r="4445" b="0"/>
            <wp:docPr id="1235895978" name="Picture 1" descr="A flowchart of rec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5978" name="Picture 1" descr="A flowchart of records&#10;&#10;Description automatically generated"/>
                    <pic:cNvPicPr/>
                  </pic:nvPicPr>
                  <pic:blipFill>
                    <a:blip r:embed="rId33"/>
                    <a:stretch>
                      <a:fillRect/>
                    </a:stretch>
                  </pic:blipFill>
                  <pic:spPr>
                    <a:xfrm>
                      <a:off x="0" y="0"/>
                      <a:ext cx="3982843" cy="4578361"/>
                    </a:xfrm>
                    <a:prstGeom prst="rect">
                      <a:avLst/>
                    </a:prstGeom>
                  </pic:spPr>
                </pic:pic>
              </a:graphicData>
            </a:graphic>
          </wp:inline>
        </w:drawing>
      </w:r>
    </w:p>
    <w:p w14:paraId="0A3CFB7D" w14:textId="358C276E" w:rsidR="00D67D2C" w:rsidRPr="007A0543" w:rsidRDefault="00C213BF" w:rsidP="00CD1830">
      <w:pPr>
        <w:pStyle w:val="Caption"/>
      </w:pPr>
      <w:bookmarkStart w:id="122" w:name="_Toc198904673"/>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5</w:t>
      </w:r>
      <w:proofErr w:type="gramEnd"/>
      <w:r w:rsidRPr="007A0543">
        <w:fldChar w:fldCharType="end"/>
      </w:r>
      <w:r w:rsidRPr="007A0543">
        <w:t xml:space="preserve"> </w:t>
      </w:r>
      <w:r w:rsidR="0046675B" w:rsidRPr="007A0543">
        <w:t xml:space="preserve">- </w:t>
      </w:r>
      <w:r w:rsidRPr="007A0543">
        <w:t>P</w:t>
      </w:r>
      <w:r w:rsidR="00DB52CA" w:rsidRPr="007A0543">
        <w:t>risma</w:t>
      </w:r>
      <w:r w:rsidRPr="007A0543">
        <w:t xml:space="preserve"> </w:t>
      </w:r>
      <w:r w:rsidR="00564DEE" w:rsidRPr="007A0543">
        <w:t>s</w:t>
      </w:r>
      <w:r w:rsidRPr="007A0543">
        <w:t xml:space="preserve">ystematic </w:t>
      </w:r>
      <w:r w:rsidR="00564DEE" w:rsidRPr="007A0543">
        <w:t>m</w:t>
      </w:r>
      <w:r w:rsidRPr="007A0543">
        <w:t>ethodology</w:t>
      </w:r>
      <w:bookmarkEnd w:id="122"/>
    </w:p>
    <w:p w14:paraId="28826275" w14:textId="7113E9BD" w:rsidR="00C213BF" w:rsidRPr="007A0543" w:rsidRDefault="00564DEE" w:rsidP="00CD1830">
      <w:pPr>
        <w:pStyle w:val="Caption"/>
      </w:pPr>
      <w:r w:rsidRPr="007A0543">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M4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DefaultPlaceholder_-1854013440"/>
          </w:placeholder>
        </w:sdtPr>
        <w:sdtContent>
          <w:r w:rsidR="00B6396A" w:rsidRPr="007A0543">
            <w:t>[38]</w:t>
          </w:r>
        </w:sdtContent>
      </w:sdt>
    </w:p>
    <w:p w14:paraId="22FEB4F5" w14:textId="03E09CF5" w:rsidR="00C213BF" w:rsidRPr="007A0543" w:rsidRDefault="00C213BF" w:rsidP="00C213BF">
      <w:pPr>
        <w:pStyle w:val="Heading2"/>
      </w:pPr>
      <w:bookmarkStart w:id="123" w:name="_Toc1350114671"/>
      <w:bookmarkStart w:id="124" w:name="_Toc198969836"/>
      <w:r w:rsidRPr="007A0543">
        <w:t>Discussion</w:t>
      </w:r>
      <w:bookmarkEnd w:id="123"/>
      <w:bookmarkEnd w:id="124"/>
    </w:p>
    <w:p w14:paraId="13F0A2E3" w14:textId="45EC9AE2" w:rsidR="00C213BF" w:rsidRPr="007A0543" w:rsidRDefault="00C213BF" w:rsidP="009215B9">
      <w:pPr>
        <w:jc w:val="both"/>
      </w:pPr>
      <w:r w:rsidRPr="007A0543">
        <w:t xml:space="preserve">Although Protocol Buffers are a well-established </w:t>
      </w:r>
      <w:r w:rsidR="00533716">
        <w:t>serialisation</w:t>
      </w:r>
      <w:r w:rsidRPr="007A0543">
        <w:t xml:space="preserve"> technology, their application in RESTful </w:t>
      </w:r>
      <w:r w:rsidR="00EF0E2C" w:rsidRPr="007A0543">
        <w:t>architecture</w:t>
      </w:r>
      <w:r w:rsidRPr="007A0543">
        <w:t xml:space="preserve"> remains </w:t>
      </w:r>
      <w:r w:rsidR="00533716" w:rsidRPr="007A0543">
        <w:t>uncommon</w:t>
      </w:r>
      <w:r w:rsidRPr="007A0543">
        <w:t xml:space="preserve">. Most studies examining </w:t>
      </w:r>
      <w:r w:rsidR="008C5201" w:rsidRPr="007A0543">
        <w:t>Protocol Buffers</w:t>
      </w:r>
      <w:r w:rsidRPr="007A0543">
        <w:t xml:space="preserve"> focus on </w:t>
      </w:r>
      <w:r w:rsidR="00533716" w:rsidRPr="007A0543">
        <w:t>overall performance</w:t>
      </w:r>
      <w:r w:rsidRPr="007A0543">
        <w:t xml:space="preserve"> and efficiency benefits rather than their specific use in REST-based systems.</w:t>
      </w:r>
      <w:r w:rsidR="00EF0E2C" w:rsidRPr="007A0543">
        <w:t xml:space="preserve"> Similarly</w:t>
      </w:r>
      <w:r w:rsidR="00533716">
        <w:t>,</w:t>
      </w:r>
      <w:r w:rsidR="00EF0E2C" w:rsidRPr="007A0543">
        <w:t xml:space="preserve"> with the growing necessity for high-performance and resource-efficient systems, </w:t>
      </w:r>
      <w:r w:rsidR="008C5201" w:rsidRPr="007A0543">
        <w:t>Protocol Buffers</w:t>
      </w:r>
      <w:r w:rsidR="00EF0E2C" w:rsidRPr="007A0543">
        <w:t xml:space="preserve"> could gain broader adoption due to </w:t>
      </w:r>
      <w:r w:rsidR="00533716">
        <w:t>their</w:t>
      </w:r>
      <w:r w:rsidR="00EF0E2C" w:rsidRPr="007A0543">
        <w:t xml:space="preserve"> high performance</w:t>
      </w:r>
      <w:r w:rsidRPr="007A0543">
        <w:t>.</w:t>
      </w:r>
      <w:r w:rsidR="00EF0E2C" w:rsidRPr="007A0543">
        <w:t xml:space="preserve"> As a result, </w:t>
      </w:r>
      <w:r w:rsidRPr="007A0543">
        <w:t xml:space="preserve">we may witness a shift in </w:t>
      </w:r>
      <w:r w:rsidR="00533716">
        <w:t>serialisation</w:t>
      </w:r>
      <w:r w:rsidRPr="007A0543">
        <w:t xml:space="preserve"> standards </w:t>
      </w:r>
      <w:r w:rsidR="00EF0E2C" w:rsidRPr="007A0543">
        <w:t xml:space="preserve">with binary </w:t>
      </w:r>
      <w:r w:rsidR="00533716">
        <w:t>serialisation</w:t>
      </w:r>
      <w:r w:rsidR="00EF0E2C" w:rsidRPr="007A0543">
        <w:t xml:space="preserve"> </w:t>
      </w:r>
      <w:proofErr w:type="gramStart"/>
      <w:r w:rsidR="00EF0E2C" w:rsidRPr="007A0543">
        <w:t>being embraced</w:t>
      </w:r>
      <w:proofErr w:type="gramEnd"/>
      <w:r w:rsidRPr="007A0543">
        <w:t>.</w:t>
      </w:r>
    </w:p>
    <w:p w14:paraId="036CA7B8" w14:textId="427E51B4" w:rsidR="00C213BF" w:rsidRPr="007A0543" w:rsidRDefault="00C213BF" w:rsidP="00C213BF">
      <w:pPr>
        <w:pStyle w:val="Heading3"/>
      </w:pPr>
      <w:bookmarkStart w:id="125" w:name="_Toc1401048717"/>
      <w:bookmarkStart w:id="126" w:name="_Toc198969837"/>
      <w:r w:rsidRPr="007A0543">
        <w:t xml:space="preserve">RQ1: How does using </w:t>
      </w:r>
      <w:r w:rsidR="008C5201" w:rsidRPr="007A0543">
        <w:t>Protocol Buffers</w:t>
      </w:r>
      <w:r w:rsidRPr="007A0543">
        <w:t xml:space="preserve"> impact the performance of </w:t>
      </w:r>
      <w:r w:rsidR="005E6602" w:rsidRPr="007A0543">
        <w:t>HTTP-based REST architectures?</w:t>
      </w:r>
      <w:bookmarkEnd w:id="125"/>
      <w:bookmarkEnd w:id="126"/>
    </w:p>
    <w:p w14:paraId="22B2F06F" w14:textId="22828A03" w:rsidR="00C213BF" w:rsidRPr="007A0543" w:rsidRDefault="008C5201" w:rsidP="00A07FC4">
      <w:pPr>
        <w:jc w:val="both"/>
      </w:pPr>
      <w:r w:rsidRPr="007A0543">
        <w:t>Protocol Buffers</w:t>
      </w:r>
      <w:r w:rsidR="00C213BF" w:rsidRPr="007A0543">
        <w:t xml:space="preserve"> </w:t>
      </w:r>
      <w:proofErr w:type="gramStart"/>
      <w:r w:rsidR="00C213BF" w:rsidRPr="007A0543">
        <w:t xml:space="preserve">are widely </w:t>
      </w:r>
      <w:r w:rsidR="00533716">
        <w:t>recognised</w:t>
      </w:r>
      <w:proofErr w:type="gramEnd"/>
      <w:r w:rsidR="00C213BF" w:rsidRPr="007A0543">
        <w:t xml:space="preserve"> for their performance and efficiency, offering advantages that make them particularly well-suited for high-performance applications. Unlike </w:t>
      </w:r>
      <w:r w:rsidR="00C213BF" w:rsidRPr="007A0543">
        <w:lastRenderedPageBreak/>
        <w:t xml:space="preserve">JSON, a text-based format, </w:t>
      </w:r>
      <w:r w:rsidRPr="007A0543">
        <w:t>Protocol Buffers</w:t>
      </w:r>
      <w:r w:rsidR="00C213BF" w:rsidRPr="007A0543">
        <w:t xml:space="preserve"> employs a binary </w:t>
      </w:r>
      <w:r w:rsidR="00533716">
        <w:t>serialisation</w:t>
      </w:r>
      <w:r w:rsidR="00C213BF" w:rsidRPr="007A0543">
        <w:t xml:space="preserve"> approach that produces smaller payloads, faster parsing speeds, and better data compression. These features enable it to excel in applications with stringent latency, memory, or bandwidth requirements</w:t>
      </w:r>
      <w:r w:rsidR="00BA21D4" w:rsidRPr="007A0543">
        <w:t xml:space="preserve">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DefaultPlaceholder_-1854013440"/>
          </w:placeholder>
        </w:sdtPr>
        <w:sdtContent>
          <w:r w:rsidR="00B6396A" w:rsidRPr="007A0543">
            <w:rPr>
              <w:color w:val="000000"/>
            </w:rPr>
            <w:t>[3], [4], [5]</w:t>
          </w:r>
        </w:sdtContent>
      </w:sdt>
      <w:r w:rsidR="00C213BF" w:rsidRPr="007A0543">
        <w:t>.</w:t>
      </w:r>
    </w:p>
    <w:p w14:paraId="45BE9AA1" w14:textId="77777777" w:rsidR="00C213BF" w:rsidRPr="007A0543" w:rsidRDefault="00C213BF" w:rsidP="00A07FC4">
      <w:pPr>
        <w:jc w:val="both"/>
      </w:pPr>
    </w:p>
    <w:p w14:paraId="776B738A" w14:textId="05CCAFCD" w:rsidR="00E22AE0" w:rsidRPr="007A0543" w:rsidRDefault="00C213BF" w:rsidP="00A07FC4">
      <w:pPr>
        <w:jc w:val="both"/>
      </w:pPr>
      <w:r w:rsidRPr="007A0543">
        <w:t>A comprehensive evaluation by Juan Cruz Viotti and Mital Kinderkhedia</w:t>
      </w:r>
      <w:r w:rsidR="00BA21D4" w:rsidRPr="007A0543">
        <w:t xml:space="preserve">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DefaultPlaceholder_-1854013440"/>
          </w:placeholder>
        </w:sdtPr>
        <w:sdtContent>
          <w:r w:rsidR="00B6396A" w:rsidRPr="007A0543">
            <w:rPr>
              <w:color w:val="000000"/>
            </w:rPr>
            <w:t>[2]</w:t>
          </w:r>
        </w:sdtContent>
      </w:sdt>
      <w:r w:rsidRPr="007A0543">
        <w:t xml:space="preserve"> demonstrated that schema-driven </w:t>
      </w:r>
      <w:r w:rsidR="00533716">
        <w:t>serialisation</w:t>
      </w:r>
      <w:r w:rsidRPr="007A0543">
        <w:t xml:space="preserve"> formats, such as </w:t>
      </w:r>
      <w:r w:rsidR="008C5201" w:rsidRPr="007A0543">
        <w:t>Protocol Buffers</w:t>
      </w:r>
      <w:r w:rsidRPr="007A0543">
        <w:t xml:space="preserve">, consistently outperform schema-less formats like JSON in terms of space efficiency. Even when JSON </w:t>
      </w:r>
      <w:proofErr w:type="gramStart"/>
      <w:r w:rsidRPr="007A0543">
        <w:t>was compressed</w:t>
      </w:r>
      <w:proofErr w:type="gramEnd"/>
      <w:r w:rsidRPr="007A0543">
        <w:t xml:space="preserve">, </w:t>
      </w:r>
      <w:r w:rsidR="008C5201" w:rsidRPr="007A0543">
        <w:t>Protocol Buffers</w:t>
      </w:r>
      <w:r w:rsidRPr="007A0543">
        <w:t>, also compressed, maintained its superiority in reducing data size, highlighting its adaptability to constrained environments</w:t>
      </w:r>
      <w:r w:rsidR="00533716">
        <w:t>.</w:t>
      </w:r>
      <w:r w:rsidR="00435ED4" w:rsidRPr="007A0543">
        <w:t xml:space="preserve"> </w:t>
      </w:r>
      <w:r w:rsidR="00533716">
        <w:t>This</w:t>
      </w:r>
      <w:r w:rsidR="00435ED4" w:rsidRPr="007A0543">
        <w:t xml:space="preserve"> phenomenon </w:t>
      </w:r>
      <w:r w:rsidR="00540B36" w:rsidRPr="007A0543">
        <w:t xml:space="preserve">can </w:t>
      </w:r>
      <w:proofErr w:type="gramStart"/>
      <w:r w:rsidR="00540B36" w:rsidRPr="007A0543">
        <w:t>be observed</w:t>
      </w:r>
      <w:proofErr w:type="gramEnd"/>
      <w:r w:rsidR="00540B36" w:rsidRPr="007A0543">
        <w:t xml:space="preserve"> in </w:t>
      </w:r>
      <w:r w:rsidR="000E47F9" w:rsidRPr="007A0543">
        <w:fldChar w:fldCharType="begin"/>
      </w:r>
      <w:r w:rsidR="000E47F9" w:rsidRPr="007A0543">
        <w:instrText xml:space="preserve"> REF _Ref184220394 \h </w:instrText>
      </w:r>
      <w:r w:rsidR="000E47F9" w:rsidRPr="007A0543">
        <w:fldChar w:fldCharType="separate"/>
      </w:r>
      <w:r w:rsidR="000E47F9" w:rsidRPr="007A0543">
        <w:t>Table 26</w:t>
      </w:r>
      <w:r w:rsidR="000E47F9" w:rsidRPr="007A0543">
        <w:fldChar w:fldCharType="end"/>
      </w:r>
      <w:r w:rsidR="00540B36" w:rsidRPr="007A0543">
        <w:t xml:space="preserve"> </w:t>
      </w:r>
      <w:r w:rsidR="00435ED4" w:rsidRPr="007A0543">
        <w:t>which</w:t>
      </w:r>
      <w:r w:rsidR="00B84204" w:rsidRPr="007A0543">
        <w:t xml:space="preserve"> can </w:t>
      </w:r>
      <w:proofErr w:type="gramStart"/>
      <w:r w:rsidR="00B84204" w:rsidRPr="007A0543">
        <w:t>be found</w:t>
      </w:r>
      <w:proofErr w:type="gramEnd"/>
      <w:r w:rsidR="00B84204" w:rsidRPr="007A0543">
        <w:t xml:space="preserve"> in </w:t>
      </w:r>
      <w:r w:rsidR="00CF38A3" w:rsidRPr="007A0543">
        <w:t>A</w:t>
      </w:r>
      <w:r w:rsidR="00B84204" w:rsidRPr="007A0543">
        <w:t>ppendix</w:t>
      </w:r>
      <w:r w:rsidR="00F673C4" w:rsidRPr="007A0543">
        <w:t xml:space="preserve"> B</w:t>
      </w:r>
      <w:r w:rsidR="00435ED4" w:rsidRPr="007A0543">
        <w:t>, which shows the different studies comparing different serialization formats and what these studies concluded</w:t>
      </w:r>
      <w:r w:rsidR="00540B36" w:rsidRPr="007A0543">
        <w:t>.</w:t>
      </w:r>
    </w:p>
    <w:p w14:paraId="766307C7" w14:textId="2634D3CC" w:rsidR="00C213BF" w:rsidRPr="007A0543" w:rsidRDefault="00C213BF" w:rsidP="00F36257">
      <w:pPr>
        <w:jc w:val="both"/>
      </w:pPr>
      <w:r w:rsidRPr="007A0543">
        <w:t>Audie Sumaray and S. Kami Makki</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DefaultPlaceholder_-1854013440"/>
          </w:placeholder>
        </w:sdtPr>
        <w:sdtContent>
          <w:r w:rsidR="00B6396A" w:rsidRPr="007A0543">
            <w:rPr>
              <w:color w:val="000000"/>
            </w:rPr>
            <w:t>[1]</w:t>
          </w:r>
        </w:sdtContent>
      </w:sdt>
      <w:r w:rsidRPr="007A0543">
        <w:t xml:space="preserve">corroborated these findings by showing that binary formats, including </w:t>
      </w:r>
      <w:r w:rsidR="008C5201" w:rsidRPr="007A0543">
        <w:t>Protocol Buffers</w:t>
      </w:r>
      <w:r w:rsidRPr="007A0543">
        <w:t xml:space="preserve"> and Apache Thrift, outperformed JSON in </w:t>
      </w:r>
      <w:r w:rsidR="00533716">
        <w:t>serialisation</w:t>
      </w:r>
      <w:r w:rsidRPr="007A0543">
        <w:t xml:space="preserve"> speed, deserialization speed, and payload size. This is particularly critical for mobile platforms where resources </w:t>
      </w:r>
      <w:proofErr w:type="gramStart"/>
      <w:r w:rsidRPr="007A0543">
        <w:t>are limited</w:t>
      </w:r>
      <w:proofErr w:type="gramEnd"/>
      <w:r w:rsidRPr="007A0543">
        <w:t>, as smaller payloads and faster processing reduce the overall overhead.</w:t>
      </w:r>
    </w:p>
    <w:p w14:paraId="07FAC689" w14:textId="037C514F" w:rsidR="007F27B9" w:rsidRPr="007A0543" w:rsidRDefault="007F27B9" w:rsidP="007F27B9">
      <w:pPr>
        <w:pStyle w:val="Caption"/>
        <w:keepNext/>
      </w:pPr>
      <w:bookmarkStart w:id="127" w:name="_Ref184241936"/>
      <w:bookmarkStart w:id="128" w:name="_Toc198970287"/>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6</w:t>
      </w:r>
      <w:proofErr w:type="gramEnd"/>
      <w:r w:rsidR="00E9752E" w:rsidRPr="007A0543">
        <w:fldChar w:fldCharType="end"/>
      </w:r>
      <w:bookmarkEnd w:id="127"/>
      <w:r w:rsidRPr="007A0543">
        <w:t xml:space="preserve"> - Average </w:t>
      </w:r>
      <w:r w:rsidR="00564DEE" w:rsidRPr="007A0543">
        <w:t>s</w:t>
      </w:r>
      <w:r w:rsidRPr="007A0543">
        <w:t xml:space="preserve">erialization </w:t>
      </w:r>
      <w:r w:rsidR="00564DEE" w:rsidRPr="007A0543">
        <w:t>t</w:t>
      </w:r>
      <w:r w:rsidRPr="007A0543">
        <w:t xml:space="preserve">ime in </w:t>
      </w:r>
      <w:proofErr w:type="spellStart"/>
      <w:r w:rsidRPr="007A0543">
        <w:t>ms</w:t>
      </w:r>
      <w:proofErr w:type="spellEnd"/>
      <w:r w:rsidR="00564DEE" w:rsidRPr="007A0543">
        <w:t>.</w:t>
      </w:r>
      <w:r w:rsidRPr="007A0543">
        <w:t xml:space="preserve"> </w:t>
      </w:r>
      <w:r w:rsidR="00564DEE" w:rsidRPr="007A0543">
        <w:t>Reprinted from</w:t>
      </w:r>
      <w:r w:rsidRPr="007A0543">
        <w:t xml:space="preserve">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DefaultPlaceholder_-1854013440"/>
          </w:placeholder>
        </w:sdtPr>
        <w:sdtContent>
          <w:r w:rsidR="00B6396A" w:rsidRPr="007A0543">
            <w:t>[1]</w:t>
          </w:r>
        </w:sdtContent>
      </w:sdt>
      <w:bookmarkEnd w:id="12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7A0543" w14:paraId="3A139DE3" w14:textId="40BFA4DC" w:rsidTr="007F35BD">
        <w:trPr>
          <w:trHeight w:hRule="exact" w:val="397"/>
          <w:tblHeader/>
          <w:jc w:val="center"/>
        </w:trPr>
        <w:tc>
          <w:tcPr>
            <w:tcW w:w="1479" w:type="dxa"/>
            <w:tcBorders>
              <w:bottom w:val="single" w:sz="12" w:space="0" w:color="000000"/>
            </w:tcBorders>
            <w:shd w:val="clear" w:color="auto" w:fill="auto"/>
          </w:tcPr>
          <w:p w14:paraId="37DF3633" w14:textId="0BEBFBFC" w:rsidR="007F35BD" w:rsidRPr="007A0543" w:rsidRDefault="007F35BD">
            <w:pPr>
              <w:rPr>
                <w:b/>
                <w:lang w:eastAsia="pt-PT"/>
              </w:rPr>
            </w:pPr>
          </w:p>
        </w:tc>
        <w:tc>
          <w:tcPr>
            <w:tcW w:w="1596" w:type="dxa"/>
            <w:tcBorders>
              <w:bottom w:val="single" w:sz="12" w:space="0" w:color="000000"/>
            </w:tcBorders>
            <w:shd w:val="clear" w:color="auto" w:fill="auto"/>
          </w:tcPr>
          <w:p w14:paraId="092F2523" w14:textId="550C50B4" w:rsidR="007F35BD" w:rsidRPr="007A0543" w:rsidRDefault="007F35BD">
            <w:pPr>
              <w:rPr>
                <w:b/>
                <w:lang w:eastAsia="pt-PT"/>
              </w:rPr>
            </w:pPr>
            <w:r w:rsidRPr="007A0543">
              <w:rPr>
                <w:b/>
                <w:lang w:eastAsia="pt-PT"/>
              </w:rPr>
              <w:t>XML</w:t>
            </w:r>
          </w:p>
        </w:tc>
        <w:tc>
          <w:tcPr>
            <w:tcW w:w="1906" w:type="dxa"/>
            <w:tcBorders>
              <w:bottom w:val="single" w:sz="12" w:space="0" w:color="000000"/>
            </w:tcBorders>
          </w:tcPr>
          <w:p w14:paraId="70B064B0" w14:textId="5E8BC8CE" w:rsidR="007F35BD" w:rsidRPr="007A0543" w:rsidRDefault="007F35BD">
            <w:pPr>
              <w:rPr>
                <w:b/>
                <w:lang w:eastAsia="pt-PT"/>
              </w:rPr>
            </w:pPr>
            <w:r w:rsidRPr="007A0543">
              <w:rPr>
                <w:b/>
                <w:lang w:eastAsia="pt-PT"/>
              </w:rPr>
              <w:t>JSON</w:t>
            </w:r>
          </w:p>
        </w:tc>
        <w:tc>
          <w:tcPr>
            <w:tcW w:w="1718" w:type="dxa"/>
            <w:tcBorders>
              <w:bottom w:val="single" w:sz="12" w:space="0" w:color="000000"/>
            </w:tcBorders>
          </w:tcPr>
          <w:p w14:paraId="005BF744" w14:textId="2C5391F2" w:rsidR="007F35BD" w:rsidRPr="007A0543" w:rsidRDefault="005C2B7B" w:rsidP="007F35BD">
            <w:pPr>
              <w:jc w:val="center"/>
              <w:rPr>
                <w:b/>
                <w:lang w:eastAsia="pt-PT"/>
              </w:rPr>
            </w:pPr>
            <w:r w:rsidRPr="007A0543">
              <w:rPr>
                <w:b/>
                <w:lang w:eastAsia="pt-PT"/>
              </w:rPr>
              <w:t>Protocol Buffers</w:t>
            </w:r>
          </w:p>
        </w:tc>
        <w:tc>
          <w:tcPr>
            <w:tcW w:w="1718" w:type="dxa"/>
            <w:tcBorders>
              <w:bottom w:val="single" w:sz="12" w:space="0" w:color="000000"/>
            </w:tcBorders>
          </w:tcPr>
          <w:p w14:paraId="13246BE8" w14:textId="0ABBF677" w:rsidR="007F35BD" w:rsidRPr="007A0543" w:rsidRDefault="007F35BD">
            <w:pPr>
              <w:rPr>
                <w:b/>
                <w:lang w:eastAsia="pt-PT"/>
              </w:rPr>
            </w:pPr>
            <w:r w:rsidRPr="007A0543">
              <w:rPr>
                <w:b/>
                <w:lang w:eastAsia="pt-PT"/>
              </w:rPr>
              <w:t>Thrift</w:t>
            </w:r>
          </w:p>
        </w:tc>
      </w:tr>
      <w:tr w:rsidR="007F35BD" w:rsidRPr="007A0543" w14:paraId="44639FE7" w14:textId="774C70E7" w:rsidTr="007F35BD">
        <w:trPr>
          <w:trHeight w:hRule="exact" w:val="397"/>
          <w:tblHeader/>
          <w:jc w:val="center"/>
        </w:trPr>
        <w:tc>
          <w:tcPr>
            <w:tcW w:w="1479" w:type="dxa"/>
            <w:shd w:val="clear" w:color="auto" w:fill="auto"/>
          </w:tcPr>
          <w:p w14:paraId="1D9CE150" w14:textId="339A720C" w:rsidR="007F35BD" w:rsidRPr="007A0543" w:rsidRDefault="007F35BD" w:rsidP="007F35BD">
            <w:pPr>
              <w:tabs>
                <w:tab w:val="left" w:pos="889"/>
              </w:tabs>
              <w:rPr>
                <w:lang w:eastAsia="pt-PT"/>
              </w:rPr>
            </w:pPr>
            <w:r w:rsidRPr="007A0543">
              <w:rPr>
                <w:lang w:eastAsia="pt-PT"/>
              </w:rPr>
              <w:t>Book</w:t>
            </w:r>
          </w:p>
        </w:tc>
        <w:tc>
          <w:tcPr>
            <w:tcW w:w="1596" w:type="dxa"/>
            <w:shd w:val="clear" w:color="auto" w:fill="auto"/>
          </w:tcPr>
          <w:p w14:paraId="267C775B" w14:textId="3F7A8773" w:rsidR="007F35BD" w:rsidRPr="007A0543" w:rsidRDefault="007F35BD">
            <w:pPr>
              <w:rPr>
                <w:lang w:eastAsia="pt-PT"/>
              </w:rPr>
            </w:pPr>
            <w:r w:rsidRPr="007A0543">
              <w:rPr>
                <w:lang w:eastAsia="pt-PT"/>
              </w:rPr>
              <w:t>22.842</w:t>
            </w:r>
          </w:p>
        </w:tc>
        <w:tc>
          <w:tcPr>
            <w:tcW w:w="1906" w:type="dxa"/>
          </w:tcPr>
          <w:p w14:paraId="0FFBA7DE" w14:textId="0BE2F0EA" w:rsidR="007F35BD" w:rsidRPr="007A0543" w:rsidRDefault="007F35BD">
            <w:pPr>
              <w:rPr>
                <w:lang w:eastAsia="pt-PT"/>
              </w:rPr>
            </w:pPr>
            <w:r w:rsidRPr="007A0543">
              <w:rPr>
                <w:lang w:eastAsia="pt-PT"/>
              </w:rPr>
              <w:t>4.177</w:t>
            </w:r>
          </w:p>
        </w:tc>
        <w:tc>
          <w:tcPr>
            <w:tcW w:w="1718" w:type="dxa"/>
          </w:tcPr>
          <w:p w14:paraId="4FC96E01" w14:textId="0AC997FF" w:rsidR="007F35BD" w:rsidRPr="007A0543" w:rsidRDefault="007F35BD">
            <w:pPr>
              <w:rPr>
                <w:lang w:eastAsia="pt-PT"/>
              </w:rPr>
            </w:pPr>
            <w:r w:rsidRPr="007A0543">
              <w:rPr>
                <w:lang w:eastAsia="pt-PT"/>
              </w:rPr>
              <w:t>2.339</w:t>
            </w:r>
          </w:p>
        </w:tc>
        <w:tc>
          <w:tcPr>
            <w:tcW w:w="1718" w:type="dxa"/>
          </w:tcPr>
          <w:p w14:paraId="4A945503" w14:textId="56898DB7" w:rsidR="007F35BD" w:rsidRPr="007A0543" w:rsidRDefault="007F35BD">
            <w:pPr>
              <w:rPr>
                <w:lang w:eastAsia="pt-PT"/>
              </w:rPr>
            </w:pPr>
            <w:r w:rsidRPr="007A0543">
              <w:rPr>
                <w:lang w:eastAsia="pt-PT"/>
              </w:rPr>
              <w:t>2.315</w:t>
            </w:r>
          </w:p>
        </w:tc>
      </w:tr>
      <w:tr w:rsidR="007F35BD" w:rsidRPr="007A0543" w14:paraId="634A2EF4" w14:textId="378E411D" w:rsidTr="007F35BD">
        <w:trPr>
          <w:trHeight w:hRule="exact" w:val="397"/>
          <w:tblHeader/>
          <w:jc w:val="center"/>
        </w:trPr>
        <w:tc>
          <w:tcPr>
            <w:tcW w:w="1479" w:type="dxa"/>
            <w:shd w:val="clear" w:color="auto" w:fill="auto"/>
          </w:tcPr>
          <w:p w14:paraId="3CFA39DC" w14:textId="53F86286" w:rsidR="007F35BD" w:rsidRPr="007A0543" w:rsidRDefault="007F35BD">
            <w:pPr>
              <w:rPr>
                <w:lang w:eastAsia="pt-PT"/>
              </w:rPr>
            </w:pPr>
            <w:r w:rsidRPr="007A0543">
              <w:rPr>
                <w:lang w:eastAsia="pt-PT"/>
              </w:rPr>
              <w:t>Video</w:t>
            </w:r>
          </w:p>
        </w:tc>
        <w:tc>
          <w:tcPr>
            <w:tcW w:w="1596" w:type="dxa"/>
            <w:shd w:val="clear" w:color="auto" w:fill="auto"/>
          </w:tcPr>
          <w:p w14:paraId="668A77B3" w14:textId="7127DA61" w:rsidR="007F35BD" w:rsidRPr="007A0543" w:rsidRDefault="007F35BD">
            <w:pPr>
              <w:rPr>
                <w:lang w:eastAsia="pt-PT"/>
              </w:rPr>
            </w:pPr>
            <w:r w:rsidRPr="007A0543">
              <w:rPr>
                <w:lang w:eastAsia="pt-PT"/>
              </w:rPr>
              <w:t>17.884</w:t>
            </w:r>
          </w:p>
        </w:tc>
        <w:tc>
          <w:tcPr>
            <w:tcW w:w="1906" w:type="dxa"/>
          </w:tcPr>
          <w:p w14:paraId="691EF281" w14:textId="3CA90F8E" w:rsidR="007F35BD" w:rsidRPr="007A0543" w:rsidRDefault="007F35BD">
            <w:pPr>
              <w:rPr>
                <w:lang w:eastAsia="pt-PT"/>
              </w:rPr>
            </w:pPr>
            <w:r w:rsidRPr="007A0543">
              <w:rPr>
                <w:lang w:eastAsia="pt-PT"/>
              </w:rPr>
              <w:t>4.097</w:t>
            </w:r>
          </w:p>
        </w:tc>
        <w:tc>
          <w:tcPr>
            <w:tcW w:w="1718" w:type="dxa"/>
          </w:tcPr>
          <w:p w14:paraId="49A6C083" w14:textId="06741683" w:rsidR="007F35BD" w:rsidRPr="007A0543" w:rsidRDefault="007F35BD">
            <w:pPr>
              <w:rPr>
                <w:lang w:eastAsia="pt-PT"/>
              </w:rPr>
            </w:pPr>
            <w:r w:rsidRPr="007A0543">
              <w:rPr>
                <w:lang w:eastAsia="pt-PT"/>
              </w:rPr>
              <w:t>1.800</w:t>
            </w:r>
          </w:p>
        </w:tc>
        <w:tc>
          <w:tcPr>
            <w:tcW w:w="1718" w:type="dxa"/>
          </w:tcPr>
          <w:p w14:paraId="6764B406" w14:textId="5E59CA34" w:rsidR="007F35BD" w:rsidRPr="007A0543" w:rsidRDefault="007F35BD">
            <w:pPr>
              <w:rPr>
                <w:lang w:eastAsia="pt-PT"/>
              </w:rPr>
            </w:pPr>
            <w:r w:rsidRPr="007A0543">
              <w:rPr>
                <w:lang w:eastAsia="pt-PT"/>
              </w:rPr>
              <w:t>1.747</w:t>
            </w:r>
          </w:p>
        </w:tc>
      </w:tr>
    </w:tbl>
    <w:p w14:paraId="502E5434" w14:textId="77777777" w:rsidR="00C213BF" w:rsidRPr="007A0543" w:rsidRDefault="00C213BF" w:rsidP="00C213BF"/>
    <w:p w14:paraId="53F5D22C" w14:textId="070691EF" w:rsidR="007F27B9" w:rsidRPr="007A0543" w:rsidRDefault="007F27B9" w:rsidP="007F27B9">
      <w:pPr>
        <w:pStyle w:val="Caption"/>
        <w:keepNext/>
      </w:pPr>
      <w:bookmarkStart w:id="129" w:name="_Ref184241961"/>
      <w:bookmarkStart w:id="130" w:name="_Toc198970288"/>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7</w:t>
      </w:r>
      <w:proofErr w:type="gramEnd"/>
      <w:r w:rsidR="00E9752E" w:rsidRPr="007A0543">
        <w:fldChar w:fldCharType="end"/>
      </w:r>
      <w:bookmarkEnd w:id="129"/>
      <w:r w:rsidR="00034A66" w:rsidRPr="007A0543">
        <w:t xml:space="preserve"> </w:t>
      </w:r>
      <w:r w:rsidRPr="007A0543">
        <w:t xml:space="preserve">- Average </w:t>
      </w:r>
      <w:r w:rsidR="00564DEE" w:rsidRPr="007A0543">
        <w:t>d</w:t>
      </w:r>
      <w:r w:rsidR="00EC4188" w:rsidRPr="007A0543">
        <w:t>es</w:t>
      </w:r>
      <w:r w:rsidRPr="007A0543">
        <w:t xml:space="preserve">erialization </w:t>
      </w:r>
      <w:r w:rsidR="00564DEE" w:rsidRPr="007A0543">
        <w:t>t</w:t>
      </w:r>
      <w:r w:rsidRPr="007A0543">
        <w:t xml:space="preserve">ime in </w:t>
      </w:r>
      <w:proofErr w:type="spellStart"/>
      <w:r w:rsidRPr="007A0543">
        <w:t>ms</w:t>
      </w:r>
      <w:proofErr w:type="spellEnd"/>
      <w:r w:rsidR="00564DEE" w:rsidRPr="007A0543">
        <w:t>. Reprinted from</w:t>
      </w:r>
      <w:r w:rsidRPr="007A0543">
        <w:t xml:space="preserve">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DefaultPlaceholder_-1854013440"/>
          </w:placeholder>
        </w:sdtPr>
        <w:sdtContent>
          <w:r w:rsidR="00B6396A" w:rsidRPr="007A0543">
            <w:t>[1]</w:t>
          </w:r>
        </w:sdtContent>
      </w:sdt>
      <w:r w:rsidR="00564DEE" w:rsidRPr="007A0543">
        <w:t>.</w:t>
      </w:r>
      <w:bookmarkEnd w:id="13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7F35BD" w:rsidRPr="007A0543" w14:paraId="76831F03" w14:textId="77777777">
        <w:trPr>
          <w:trHeight w:hRule="exact" w:val="397"/>
          <w:tblHeader/>
          <w:jc w:val="center"/>
        </w:trPr>
        <w:tc>
          <w:tcPr>
            <w:tcW w:w="1479" w:type="dxa"/>
            <w:tcBorders>
              <w:bottom w:val="single" w:sz="12" w:space="0" w:color="000000"/>
            </w:tcBorders>
            <w:shd w:val="clear" w:color="auto" w:fill="auto"/>
          </w:tcPr>
          <w:p w14:paraId="7A8F7672" w14:textId="77777777" w:rsidR="007F35BD" w:rsidRPr="007A0543" w:rsidRDefault="007F35BD">
            <w:pPr>
              <w:rPr>
                <w:b/>
                <w:lang w:eastAsia="pt-PT"/>
              </w:rPr>
            </w:pPr>
          </w:p>
        </w:tc>
        <w:tc>
          <w:tcPr>
            <w:tcW w:w="1596" w:type="dxa"/>
            <w:tcBorders>
              <w:bottom w:val="single" w:sz="12" w:space="0" w:color="000000"/>
            </w:tcBorders>
            <w:shd w:val="clear" w:color="auto" w:fill="auto"/>
          </w:tcPr>
          <w:p w14:paraId="6CBFDBDD" w14:textId="5B6BE3BA" w:rsidR="007F35BD" w:rsidRPr="007A0543" w:rsidRDefault="007F35BD">
            <w:pPr>
              <w:rPr>
                <w:b/>
                <w:lang w:eastAsia="pt-PT"/>
              </w:rPr>
            </w:pPr>
            <w:r w:rsidRPr="007A0543">
              <w:rPr>
                <w:b/>
                <w:lang w:eastAsia="pt-PT"/>
              </w:rPr>
              <w:t>XML</w:t>
            </w:r>
          </w:p>
        </w:tc>
        <w:tc>
          <w:tcPr>
            <w:tcW w:w="1906" w:type="dxa"/>
            <w:tcBorders>
              <w:bottom w:val="single" w:sz="12" w:space="0" w:color="000000"/>
            </w:tcBorders>
          </w:tcPr>
          <w:p w14:paraId="17628F38" w14:textId="77777777" w:rsidR="007F35BD" w:rsidRPr="007A0543" w:rsidRDefault="007F35BD">
            <w:pPr>
              <w:rPr>
                <w:b/>
                <w:lang w:eastAsia="pt-PT"/>
              </w:rPr>
            </w:pPr>
            <w:r w:rsidRPr="007A0543">
              <w:rPr>
                <w:b/>
                <w:lang w:eastAsia="pt-PT"/>
              </w:rPr>
              <w:t>JSON</w:t>
            </w:r>
          </w:p>
        </w:tc>
        <w:tc>
          <w:tcPr>
            <w:tcW w:w="1718" w:type="dxa"/>
            <w:tcBorders>
              <w:bottom w:val="single" w:sz="12" w:space="0" w:color="000000"/>
            </w:tcBorders>
          </w:tcPr>
          <w:p w14:paraId="3B1D1A68" w14:textId="7263FD87" w:rsidR="007F35BD" w:rsidRPr="007A0543" w:rsidRDefault="005C2B7B">
            <w:pPr>
              <w:jc w:val="center"/>
              <w:rPr>
                <w:b/>
                <w:lang w:eastAsia="pt-PT"/>
              </w:rPr>
            </w:pPr>
            <w:r w:rsidRPr="007A0543">
              <w:rPr>
                <w:b/>
                <w:lang w:eastAsia="pt-PT"/>
              </w:rPr>
              <w:t>Protocol Buffers</w:t>
            </w:r>
          </w:p>
        </w:tc>
        <w:tc>
          <w:tcPr>
            <w:tcW w:w="1718" w:type="dxa"/>
            <w:tcBorders>
              <w:bottom w:val="single" w:sz="12" w:space="0" w:color="000000"/>
            </w:tcBorders>
          </w:tcPr>
          <w:p w14:paraId="668AD10F" w14:textId="77777777" w:rsidR="007F35BD" w:rsidRPr="007A0543" w:rsidRDefault="007F35BD">
            <w:pPr>
              <w:rPr>
                <w:b/>
                <w:lang w:eastAsia="pt-PT"/>
              </w:rPr>
            </w:pPr>
            <w:r w:rsidRPr="007A0543">
              <w:rPr>
                <w:b/>
                <w:lang w:eastAsia="pt-PT"/>
              </w:rPr>
              <w:t>Thrift</w:t>
            </w:r>
          </w:p>
        </w:tc>
      </w:tr>
      <w:tr w:rsidR="007F35BD" w:rsidRPr="007A0543" w14:paraId="18EF5852" w14:textId="77777777">
        <w:trPr>
          <w:trHeight w:hRule="exact" w:val="397"/>
          <w:tblHeader/>
          <w:jc w:val="center"/>
        </w:trPr>
        <w:tc>
          <w:tcPr>
            <w:tcW w:w="1479" w:type="dxa"/>
            <w:shd w:val="clear" w:color="auto" w:fill="auto"/>
          </w:tcPr>
          <w:p w14:paraId="1F49ABE1" w14:textId="77777777" w:rsidR="007F35BD" w:rsidRPr="007A0543" w:rsidRDefault="007F35BD">
            <w:pPr>
              <w:tabs>
                <w:tab w:val="left" w:pos="889"/>
              </w:tabs>
              <w:rPr>
                <w:lang w:eastAsia="pt-PT"/>
              </w:rPr>
            </w:pPr>
            <w:r w:rsidRPr="007A0543">
              <w:rPr>
                <w:lang w:eastAsia="pt-PT"/>
              </w:rPr>
              <w:t>Book</w:t>
            </w:r>
          </w:p>
        </w:tc>
        <w:tc>
          <w:tcPr>
            <w:tcW w:w="1596" w:type="dxa"/>
            <w:shd w:val="clear" w:color="auto" w:fill="auto"/>
          </w:tcPr>
          <w:p w14:paraId="68539EE4" w14:textId="678D6FB2" w:rsidR="007F35BD" w:rsidRPr="007A0543" w:rsidRDefault="007F35BD">
            <w:pPr>
              <w:rPr>
                <w:lang w:eastAsia="pt-PT"/>
              </w:rPr>
            </w:pPr>
            <w:r w:rsidRPr="007A0543">
              <w:rPr>
                <w:lang w:eastAsia="pt-PT"/>
              </w:rPr>
              <w:t>7.908</w:t>
            </w:r>
          </w:p>
        </w:tc>
        <w:tc>
          <w:tcPr>
            <w:tcW w:w="1906" w:type="dxa"/>
          </w:tcPr>
          <w:p w14:paraId="6B038DF5" w14:textId="485F0A59" w:rsidR="007F35BD" w:rsidRPr="007A0543" w:rsidRDefault="007F35BD">
            <w:pPr>
              <w:rPr>
                <w:lang w:eastAsia="pt-PT"/>
              </w:rPr>
            </w:pPr>
            <w:r w:rsidRPr="007A0543">
              <w:rPr>
                <w:lang w:eastAsia="pt-PT"/>
              </w:rPr>
              <w:t>1.199</w:t>
            </w:r>
          </w:p>
        </w:tc>
        <w:tc>
          <w:tcPr>
            <w:tcW w:w="1718" w:type="dxa"/>
          </w:tcPr>
          <w:p w14:paraId="0269D6E2" w14:textId="3E79F4E4" w:rsidR="007F35BD" w:rsidRPr="007A0543" w:rsidRDefault="007F35BD">
            <w:pPr>
              <w:rPr>
                <w:lang w:eastAsia="pt-PT"/>
              </w:rPr>
            </w:pPr>
            <w:r w:rsidRPr="007A0543">
              <w:rPr>
                <w:lang w:eastAsia="pt-PT"/>
              </w:rPr>
              <w:t>0.298</w:t>
            </w:r>
          </w:p>
        </w:tc>
        <w:tc>
          <w:tcPr>
            <w:tcW w:w="1718" w:type="dxa"/>
          </w:tcPr>
          <w:p w14:paraId="31655EB7" w14:textId="1B9BEFEA" w:rsidR="007F35BD" w:rsidRPr="007A0543" w:rsidRDefault="007F35BD">
            <w:pPr>
              <w:rPr>
                <w:lang w:eastAsia="pt-PT"/>
              </w:rPr>
            </w:pPr>
            <w:r w:rsidRPr="007A0543">
              <w:rPr>
                <w:lang w:eastAsia="pt-PT"/>
              </w:rPr>
              <w:t>0.732</w:t>
            </w:r>
          </w:p>
        </w:tc>
      </w:tr>
      <w:tr w:rsidR="007F35BD" w:rsidRPr="007A0543" w14:paraId="35CF0F4B" w14:textId="77777777">
        <w:trPr>
          <w:trHeight w:hRule="exact" w:val="397"/>
          <w:tblHeader/>
          <w:jc w:val="center"/>
        </w:trPr>
        <w:tc>
          <w:tcPr>
            <w:tcW w:w="1479" w:type="dxa"/>
            <w:shd w:val="clear" w:color="auto" w:fill="auto"/>
          </w:tcPr>
          <w:p w14:paraId="311BF0FF" w14:textId="77777777" w:rsidR="007F35BD" w:rsidRPr="007A0543" w:rsidRDefault="007F35BD">
            <w:pPr>
              <w:rPr>
                <w:lang w:eastAsia="pt-PT"/>
              </w:rPr>
            </w:pPr>
            <w:r w:rsidRPr="007A0543">
              <w:rPr>
                <w:lang w:eastAsia="pt-PT"/>
              </w:rPr>
              <w:t>Video</w:t>
            </w:r>
          </w:p>
        </w:tc>
        <w:tc>
          <w:tcPr>
            <w:tcW w:w="1596" w:type="dxa"/>
            <w:shd w:val="clear" w:color="auto" w:fill="auto"/>
          </w:tcPr>
          <w:p w14:paraId="17F92AC0" w14:textId="524E3FE3" w:rsidR="007F35BD" w:rsidRPr="007A0543" w:rsidRDefault="007F35BD">
            <w:pPr>
              <w:rPr>
                <w:lang w:eastAsia="pt-PT"/>
              </w:rPr>
            </w:pPr>
            <w:r w:rsidRPr="007A0543">
              <w:rPr>
                <w:lang w:eastAsia="pt-PT"/>
              </w:rPr>
              <w:t>6.7.4.2</w:t>
            </w:r>
          </w:p>
        </w:tc>
        <w:tc>
          <w:tcPr>
            <w:tcW w:w="1906" w:type="dxa"/>
          </w:tcPr>
          <w:p w14:paraId="4CE9BF7F" w14:textId="4E85D482" w:rsidR="007F35BD" w:rsidRPr="007A0543" w:rsidRDefault="007F35BD">
            <w:pPr>
              <w:rPr>
                <w:lang w:eastAsia="pt-PT"/>
              </w:rPr>
            </w:pPr>
            <w:r w:rsidRPr="007A0543">
              <w:rPr>
                <w:lang w:eastAsia="pt-PT"/>
              </w:rPr>
              <w:t>0.755</w:t>
            </w:r>
          </w:p>
        </w:tc>
        <w:tc>
          <w:tcPr>
            <w:tcW w:w="1718" w:type="dxa"/>
          </w:tcPr>
          <w:p w14:paraId="3E644A5F" w14:textId="7F511EF8" w:rsidR="007F35BD" w:rsidRPr="007A0543" w:rsidRDefault="007F35BD">
            <w:pPr>
              <w:rPr>
                <w:lang w:eastAsia="pt-PT"/>
              </w:rPr>
            </w:pPr>
            <w:r w:rsidRPr="007A0543">
              <w:rPr>
                <w:lang w:eastAsia="pt-PT"/>
              </w:rPr>
              <w:t>0.197</w:t>
            </w:r>
          </w:p>
        </w:tc>
        <w:tc>
          <w:tcPr>
            <w:tcW w:w="1718" w:type="dxa"/>
          </w:tcPr>
          <w:p w14:paraId="2885F32F" w14:textId="60B5D025" w:rsidR="007F35BD" w:rsidRPr="007A0543" w:rsidRDefault="007F35BD">
            <w:pPr>
              <w:rPr>
                <w:lang w:eastAsia="pt-PT"/>
              </w:rPr>
            </w:pPr>
            <w:r w:rsidRPr="007A0543">
              <w:rPr>
                <w:lang w:eastAsia="pt-PT"/>
              </w:rPr>
              <w:t>0.310</w:t>
            </w:r>
          </w:p>
        </w:tc>
      </w:tr>
    </w:tbl>
    <w:p w14:paraId="57EB4E04" w14:textId="77777777" w:rsidR="00C213BF" w:rsidRPr="007A0543" w:rsidRDefault="00C213BF" w:rsidP="00C213BF"/>
    <w:p w14:paraId="73E739CD" w14:textId="77777777" w:rsidR="007F27B9" w:rsidRPr="007A0543" w:rsidRDefault="007F27B9" w:rsidP="007F27B9">
      <w:pPr>
        <w:keepNext/>
        <w:jc w:val="center"/>
      </w:pPr>
      <w:r w:rsidRPr="007A0543">
        <w:lastRenderedPageBreak/>
        <w:drawing>
          <wp:inline distT="0" distB="0" distL="0" distR="0" wp14:anchorId="650DD2C4" wp14:editId="56C54F0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4"/>
                    <a:stretch>
                      <a:fillRect/>
                    </a:stretch>
                  </pic:blipFill>
                  <pic:spPr>
                    <a:xfrm>
                      <a:off x="0" y="0"/>
                      <a:ext cx="2771988" cy="2296481"/>
                    </a:xfrm>
                    <a:prstGeom prst="rect">
                      <a:avLst/>
                    </a:prstGeom>
                  </pic:spPr>
                </pic:pic>
              </a:graphicData>
            </a:graphic>
          </wp:inline>
        </w:drawing>
      </w:r>
    </w:p>
    <w:p w14:paraId="1BF9930D" w14:textId="008517C3" w:rsidR="00573C98" w:rsidRPr="007A0543" w:rsidRDefault="007F27B9" w:rsidP="007F27B9">
      <w:pPr>
        <w:pStyle w:val="Caption"/>
      </w:pPr>
      <w:bookmarkStart w:id="131" w:name="_Toc198904674"/>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6</w:t>
      </w:r>
      <w:proofErr w:type="gramEnd"/>
      <w:r w:rsidRPr="007A0543">
        <w:fldChar w:fldCharType="end"/>
      </w:r>
      <w:r w:rsidRPr="007A0543">
        <w:t xml:space="preserve"> - Average serialization </w:t>
      </w:r>
      <w:proofErr w:type="gramStart"/>
      <w:r w:rsidRPr="007A0543">
        <w:t>time</w:t>
      </w:r>
      <w:bookmarkEnd w:id="131"/>
      <w:proofErr w:type="gramEnd"/>
    </w:p>
    <w:p w14:paraId="6B25E6C3" w14:textId="6CC19ABD" w:rsidR="007F27B9" w:rsidRPr="007A0543" w:rsidRDefault="00564DEE" w:rsidP="007F27B9">
      <w:pPr>
        <w:pStyle w:val="Caption"/>
      </w:pPr>
      <w:r w:rsidRPr="007A0543">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DefaultPlaceholder_-1854013440"/>
          </w:placeholder>
        </w:sdtPr>
        <w:sdtContent>
          <w:r w:rsidR="00B6396A" w:rsidRPr="007A0543">
            <w:t>[1]</w:t>
          </w:r>
        </w:sdtContent>
      </w:sdt>
    </w:p>
    <w:p w14:paraId="5BE14BAC" w14:textId="77777777" w:rsidR="009703D1" w:rsidRPr="007A0543" w:rsidRDefault="007F27B9" w:rsidP="009703D1">
      <w:pPr>
        <w:keepNext/>
        <w:jc w:val="center"/>
      </w:pPr>
      <w:r w:rsidRPr="007A0543">
        <w:drawing>
          <wp:inline distT="0" distB="0" distL="0" distR="0" wp14:anchorId="1964BD3B" wp14:editId="2E3FC177">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5"/>
                    <a:stretch>
                      <a:fillRect/>
                    </a:stretch>
                  </pic:blipFill>
                  <pic:spPr>
                    <a:xfrm>
                      <a:off x="0" y="0"/>
                      <a:ext cx="2939652" cy="2448758"/>
                    </a:xfrm>
                    <a:prstGeom prst="rect">
                      <a:avLst/>
                    </a:prstGeom>
                  </pic:spPr>
                </pic:pic>
              </a:graphicData>
            </a:graphic>
          </wp:inline>
        </w:drawing>
      </w:r>
    </w:p>
    <w:p w14:paraId="67ACA02F" w14:textId="45AB58EC" w:rsidR="00573C98" w:rsidRPr="007A0543" w:rsidRDefault="009703D1" w:rsidP="009703D1">
      <w:pPr>
        <w:pStyle w:val="Caption"/>
      </w:pPr>
      <w:bookmarkStart w:id="132" w:name="_Toc198904675"/>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7</w:t>
      </w:r>
      <w:proofErr w:type="gramEnd"/>
      <w:r w:rsidRPr="007A0543">
        <w:fldChar w:fldCharType="end"/>
      </w:r>
      <w:r w:rsidRPr="007A0543">
        <w:t xml:space="preserve"> - Average </w:t>
      </w:r>
      <w:r w:rsidR="00EC7005" w:rsidRPr="007A0543">
        <w:t>d</w:t>
      </w:r>
      <w:r w:rsidRPr="007A0543">
        <w:t xml:space="preserve">eserialization </w:t>
      </w:r>
      <w:proofErr w:type="gramStart"/>
      <w:r w:rsidRPr="007A0543">
        <w:t>time</w:t>
      </w:r>
      <w:bookmarkEnd w:id="132"/>
      <w:proofErr w:type="gramEnd"/>
    </w:p>
    <w:p w14:paraId="72D3BA17" w14:textId="05D091CB" w:rsidR="007F27B9" w:rsidRPr="007A0543" w:rsidRDefault="00EC7005" w:rsidP="009703D1">
      <w:pPr>
        <w:pStyle w:val="Caption"/>
      </w:pPr>
      <w:r w:rsidRPr="007A0543">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DefaultPlaceholder_-1854013440"/>
          </w:placeholder>
        </w:sdtPr>
        <w:sdtContent>
          <w:r w:rsidR="00B6396A" w:rsidRPr="007A0543">
            <w:t>[1]</w:t>
          </w:r>
        </w:sdtContent>
      </w:sdt>
    </w:p>
    <w:p w14:paraId="68D4BE7A" w14:textId="55C2FF79" w:rsidR="002604C0" w:rsidRPr="007A0543" w:rsidRDefault="002604C0" w:rsidP="00F36257">
      <w:pPr>
        <w:jc w:val="both"/>
      </w:pPr>
      <w:r w:rsidRPr="007A0543">
        <w:t xml:space="preserve">From Table </w:t>
      </w:r>
      <w:r w:rsidR="003A0844" w:rsidRPr="007A0543">
        <w:t>6</w:t>
      </w:r>
      <w:r w:rsidRPr="007A0543">
        <w:t xml:space="preserve"> and Table </w:t>
      </w:r>
      <w:r w:rsidR="003A0844" w:rsidRPr="007A0543">
        <w:t>7</w:t>
      </w:r>
      <w:r w:rsidRPr="007A0543">
        <w:t xml:space="preserve">, a significant discrepancy in serialization and deserialization speeds across the different formats can </w:t>
      </w:r>
      <w:proofErr w:type="gramStart"/>
      <w:r w:rsidRPr="007A0543">
        <w:t>be observed</w:t>
      </w:r>
      <w:proofErr w:type="gramEnd"/>
      <w:r w:rsidRPr="007A0543">
        <w:t xml:space="preserve">. XML consistently demonstrates the highest average times for both serialization and deserialization, indicating its relative </w:t>
      </w:r>
      <w:r w:rsidR="00F43C6F" w:rsidRPr="007A0543">
        <w:t>inefficiency, with</w:t>
      </w:r>
      <w:r w:rsidR="008D3D54" w:rsidRPr="007A0543">
        <w:t xml:space="preserve"> that, we can see that </w:t>
      </w:r>
      <w:r w:rsidRPr="007A0543">
        <w:t xml:space="preserve">binary formats such as </w:t>
      </w:r>
      <w:r w:rsidR="008C5201" w:rsidRPr="007A0543">
        <w:t>Protocol Buffers</w:t>
      </w:r>
      <w:r w:rsidRPr="007A0543">
        <w:t xml:space="preserve"> and Thrift significantly outperform XML and JSON.</w:t>
      </w:r>
    </w:p>
    <w:p w14:paraId="449C41A3" w14:textId="1C032A2C" w:rsidR="002604C0" w:rsidRPr="007A0543" w:rsidRDefault="008C5201" w:rsidP="00F36257">
      <w:pPr>
        <w:jc w:val="both"/>
      </w:pPr>
      <w:r w:rsidRPr="007A0543">
        <w:t>Protocol Buffers</w:t>
      </w:r>
      <w:r w:rsidR="008D3D54" w:rsidRPr="007A0543">
        <w:t xml:space="preserve"> has the best performance for deserialization operations, slightly surpassing Thrift. This result aligns with its design goals of efficiency and compactness</w:t>
      </w:r>
      <w:r w:rsidR="002604C0" w:rsidRPr="007A0543">
        <w:t xml:space="preserve">. JSON, while faster than XML, is notably slower than the binary formats, which </w:t>
      </w:r>
      <w:proofErr w:type="gramStart"/>
      <w:r w:rsidR="002604C0" w:rsidRPr="007A0543">
        <w:t>is expected</w:t>
      </w:r>
      <w:proofErr w:type="gramEnd"/>
      <w:r w:rsidR="002604C0" w:rsidRPr="007A0543">
        <w:t xml:space="preserve"> given its text-based structure.</w:t>
      </w:r>
    </w:p>
    <w:p w14:paraId="398ED299" w14:textId="1BA4FF26" w:rsidR="002604C0" w:rsidRPr="007A0543" w:rsidRDefault="002604C0" w:rsidP="00F36257">
      <w:pPr>
        <w:jc w:val="both"/>
      </w:pPr>
      <w:r w:rsidRPr="007A0543">
        <w:t xml:space="preserve">Figures </w:t>
      </w:r>
      <w:r w:rsidR="0053004C" w:rsidRPr="007A0543">
        <w:t>6</w:t>
      </w:r>
      <w:r w:rsidRPr="007A0543">
        <w:t xml:space="preserve"> and </w:t>
      </w:r>
      <w:r w:rsidR="0053004C" w:rsidRPr="007A0543">
        <w:t>7</w:t>
      </w:r>
      <w:r w:rsidRPr="007A0543">
        <w:t xml:space="preserve"> further corroborate these findings</w:t>
      </w:r>
      <w:r w:rsidR="00D91FB5" w:rsidRPr="007A0543">
        <w:t>,</w:t>
      </w:r>
      <w:r w:rsidRPr="007A0543">
        <w:t xml:space="preserve"> </w:t>
      </w:r>
      <w:r w:rsidR="00D91FB5" w:rsidRPr="007A0543">
        <w:t>in Figure 6, the serialization time highlights the astonishing advantage of binary formats compared to text-based formats</w:t>
      </w:r>
      <w:r w:rsidRPr="007A0543">
        <w:t xml:space="preserve">. </w:t>
      </w:r>
      <w:r w:rsidR="008C5201" w:rsidRPr="007A0543">
        <w:t>Protocol Buffers</w:t>
      </w:r>
      <w:r w:rsidR="00D91FB5" w:rsidRPr="007A0543">
        <w:t xml:space="preserve"> </w:t>
      </w:r>
      <w:r w:rsidR="00D91FB5" w:rsidRPr="007A0543">
        <w:lastRenderedPageBreak/>
        <w:t xml:space="preserve">and Thrift have near-identical performance, while XML struggles compared to all the other serialization formats. Moreover, JSON </w:t>
      </w:r>
      <w:r w:rsidR="00E26397" w:rsidRPr="007A0543">
        <w:t>is a</w:t>
      </w:r>
      <w:r w:rsidR="00D91FB5" w:rsidRPr="007A0543">
        <w:t xml:space="preserve"> middle ground</w:t>
      </w:r>
      <w:r w:rsidR="00E26397" w:rsidRPr="007A0543">
        <w:t xml:space="preserve"> between the other serialization formats</w:t>
      </w:r>
      <w:r w:rsidR="00D91FB5" w:rsidRPr="007A0543">
        <w:t xml:space="preserve">, providing moderate performance improvements over XML but failing to match the efficiency of </w:t>
      </w:r>
      <w:r w:rsidR="008C5201" w:rsidRPr="007A0543">
        <w:t>Protocol Buffers</w:t>
      </w:r>
      <w:r w:rsidR="00D91FB5" w:rsidRPr="007A0543">
        <w:t xml:space="preserve"> and Thrift</w:t>
      </w:r>
      <w:r w:rsidRPr="007A0543">
        <w:t>.</w:t>
      </w:r>
    </w:p>
    <w:p w14:paraId="655C368C" w14:textId="5167B7D8" w:rsidR="00C213BF" w:rsidRPr="007A0543" w:rsidRDefault="00C213BF" w:rsidP="00F36257">
      <w:pPr>
        <w:jc w:val="both"/>
      </w:pPr>
      <w:r w:rsidRPr="007A0543">
        <w:t>The study</w:t>
      </w:r>
      <w:r w:rsidR="003B10D7" w:rsidRPr="007A0543">
        <w:t xml:space="preserve"> made</w:t>
      </w:r>
      <w:r w:rsidRPr="007A0543">
        <w:t xml:space="preserve"> by Eduard Maltsev and Oleksandr </w:t>
      </w:r>
      <w:proofErr w:type="spellStart"/>
      <w:r w:rsidRPr="007A0543">
        <w:t>Muliarevych</w:t>
      </w:r>
      <w:proofErr w:type="spellEnd"/>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M5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DefaultPlaceholder_-1854013440"/>
          </w:placeholder>
        </w:sdtPr>
        <w:sdtContent>
          <w:r w:rsidR="00B6396A" w:rsidRPr="007A0543">
            <w:rPr>
              <w:color w:val="000000"/>
            </w:rPr>
            <w:t>[39]</w:t>
          </w:r>
        </w:sdtContent>
      </w:sdt>
      <w:r w:rsidR="007F27B9" w:rsidRPr="007A0543">
        <w:t xml:space="preserve"> </w:t>
      </w:r>
      <w:r w:rsidRPr="007A0543">
        <w:t xml:space="preserve">quantified </w:t>
      </w:r>
      <w:r w:rsidR="008C5201" w:rsidRPr="007A0543">
        <w:t>Protocol Buffers</w:t>
      </w:r>
      <w:r w:rsidRPr="007A0543">
        <w:t xml:space="preserve"> efficiency, demonstrating an average payload size reduction of 33.06% compared to JSON. Such reductions have direct implications for network efficiency, enabling faster transmission and reducing storage requirements in systems with high data interchange volumes.</w:t>
      </w:r>
    </w:p>
    <w:p w14:paraId="1DA58967" w14:textId="77777777" w:rsidR="00C213BF" w:rsidRPr="007A0543" w:rsidRDefault="00C213BF" w:rsidP="00C213BF"/>
    <w:p w14:paraId="00E03E8A" w14:textId="3DC0AF50" w:rsidR="00C213BF" w:rsidRPr="007A0543" w:rsidRDefault="00C213BF" w:rsidP="00F36257">
      <w:pPr>
        <w:jc w:val="both"/>
      </w:pPr>
      <w:r w:rsidRPr="007A0543">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DefaultPlaceholder_-1854013440"/>
          </w:placeholder>
        </w:sdtPr>
        <w:sdtContent>
          <w:r w:rsidR="00B6396A" w:rsidRPr="007A0543">
            <w:rPr>
              <w:color w:val="000000"/>
            </w:rPr>
            <w:t>[26]</w:t>
          </w:r>
        </w:sdtContent>
      </w:sdt>
      <w:r w:rsidR="00C2570B" w:rsidRPr="007A0543">
        <w:t>. This</w:t>
      </w:r>
      <w:r w:rsidRPr="007A0543">
        <w:t xml:space="preserve"> research evaluates Protocol Buffers within the context of RESTful microservices, specifically targeting </w:t>
      </w:r>
      <w:proofErr w:type="spellStart"/>
      <w:r w:rsidRPr="007A0543">
        <w:t>Quarkus</w:t>
      </w:r>
      <w:proofErr w:type="spellEnd"/>
      <w:r w:rsidRPr="007A0543">
        <w:t xml:space="preserve">-based, cloud-native architectures. </w:t>
      </w:r>
      <w:r w:rsidR="00E26397" w:rsidRPr="007A0543">
        <w:t xml:space="preserve">Not only that but also highlights </w:t>
      </w:r>
      <w:r w:rsidR="008C5201" w:rsidRPr="007A0543">
        <w:t>Protocol Buffers</w:t>
      </w:r>
      <w:r w:rsidR="00E26397" w:rsidRPr="007A0543">
        <w:t xml:space="preserve"> advantages in serialization efficiency and reliability, especially when computer resources are scarce. Additionally, it demonstrated a significant performance improvement in serialization processes, reducing response times by up to 25.1% in the best-case scenario compared to text-based formats like JSON, this reduction translates into faster request processing and an improved overall latency profile. Finally, it </w:t>
      </w:r>
      <w:proofErr w:type="gramStart"/>
      <w:r w:rsidR="00E26397" w:rsidRPr="007A0543">
        <w:t>is revealed</w:t>
      </w:r>
      <w:proofErr w:type="gramEnd"/>
      <w:r w:rsidR="00E26397" w:rsidRPr="007A0543">
        <w:t xml:space="preserve"> that a substantial decrease in payload size of 72.28% smaller in the best-case scenario, this revelation further emphasizes </w:t>
      </w:r>
      <w:r w:rsidR="008C5201" w:rsidRPr="007A0543">
        <w:t>Protocol Buffers</w:t>
      </w:r>
      <w:r w:rsidR="00E26397" w:rsidRPr="007A0543">
        <w:t>' capacity to optimize data interchange.</w:t>
      </w:r>
    </w:p>
    <w:p w14:paraId="6975C95F" w14:textId="5281B181" w:rsidR="00C213BF" w:rsidRPr="007A0543" w:rsidRDefault="000F442C" w:rsidP="00F36257">
      <w:pPr>
        <w:jc w:val="both"/>
      </w:pPr>
      <w:r w:rsidRPr="007A0543">
        <w:t xml:space="preserve">An observation from this research is </w:t>
      </w:r>
      <w:r w:rsidR="008C5201" w:rsidRPr="007A0543">
        <w:t>Protocol Buffers</w:t>
      </w:r>
      <w:r w:rsidRPr="007A0543">
        <w:t xml:space="preserve">' resilience in handling large or complex payloads, which JSON struggled with under memory-constrained conditions. The authors noted that JSON serialization often failed to complete within allocated memory limits for highly nested or large data structures, whereas </w:t>
      </w:r>
      <w:r w:rsidR="008C5201" w:rsidRPr="007A0543">
        <w:t>Protocol Buffers</w:t>
      </w:r>
      <w:r w:rsidRPr="007A0543">
        <w:t xml:space="preserve"> successfully serialized data, leveraging its efficient binary encoding</w:t>
      </w:r>
      <w:r w:rsidR="00C213BF" w:rsidRPr="007A0543">
        <w:t>.</w:t>
      </w:r>
    </w:p>
    <w:p w14:paraId="4E33B9DC" w14:textId="77777777" w:rsidR="00A57E06" w:rsidRPr="007A0543" w:rsidRDefault="00806FAF" w:rsidP="00A57E06">
      <w:pPr>
        <w:keepNext/>
        <w:jc w:val="center"/>
      </w:pPr>
      <w:r w:rsidRPr="007A0543">
        <w:drawing>
          <wp:inline distT="0" distB="0" distL="0" distR="0" wp14:anchorId="3F4FDB84" wp14:editId="3215AFBB">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6"/>
                    <a:stretch>
                      <a:fillRect/>
                    </a:stretch>
                  </pic:blipFill>
                  <pic:spPr>
                    <a:xfrm>
                      <a:off x="0" y="0"/>
                      <a:ext cx="3738031" cy="2053328"/>
                    </a:xfrm>
                    <a:prstGeom prst="rect">
                      <a:avLst/>
                    </a:prstGeom>
                  </pic:spPr>
                </pic:pic>
              </a:graphicData>
            </a:graphic>
          </wp:inline>
        </w:drawing>
      </w:r>
    </w:p>
    <w:p w14:paraId="60F56D00" w14:textId="77273FDE" w:rsidR="00573C98" w:rsidRPr="007A0543" w:rsidRDefault="00A57E06" w:rsidP="00A57E06">
      <w:pPr>
        <w:pStyle w:val="Caption"/>
      </w:pPr>
      <w:bookmarkStart w:id="133" w:name="_Toc198904676"/>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8</w:t>
      </w:r>
      <w:proofErr w:type="gramEnd"/>
      <w:r w:rsidRPr="007A0543">
        <w:fldChar w:fldCharType="end"/>
      </w:r>
      <w:r w:rsidRPr="007A0543">
        <w:t xml:space="preserve"> </w:t>
      </w:r>
      <w:r w:rsidR="00DF0E37" w:rsidRPr="007A0543">
        <w:t>-</w:t>
      </w:r>
      <w:r w:rsidRPr="007A0543">
        <w:t xml:space="preserve"> Response time benchmark of a GET request </w:t>
      </w:r>
      <w:proofErr w:type="gramStart"/>
      <w:r w:rsidRPr="007A0543">
        <w:t>uncompressed</w:t>
      </w:r>
      <w:bookmarkEnd w:id="133"/>
      <w:proofErr w:type="gramEnd"/>
    </w:p>
    <w:p w14:paraId="66BB25FD" w14:textId="5620EAF5" w:rsidR="00C213BF" w:rsidRPr="007A0543" w:rsidRDefault="00EC7005" w:rsidP="00A57E06">
      <w:pPr>
        <w:pStyle w:val="Caption"/>
      </w:pPr>
      <w:r w:rsidRPr="007A0543">
        <w:t>Reprinted from</w:t>
      </w:r>
      <w:r w:rsidR="00A57E06" w:rsidRPr="007A0543">
        <w:t xml:space="preserve">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DefaultPlaceholder_-1854013440"/>
          </w:placeholder>
        </w:sdtPr>
        <w:sdtContent>
          <w:r w:rsidR="00B6396A" w:rsidRPr="007A0543">
            <w:t>[26]</w:t>
          </w:r>
        </w:sdtContent>
      </w:sdt>
    </w:p>
    <w:p w14:paraId="060BB501" w14:textId="5DA71E2E" w:rsidR="00244F23" w:rsidRPr="007A0543" w:rsidRDefault="00244F23" w:rsidP="00F36257">
      <w:pPr>
        <w:jc w:val="both"/>
      </w:pPr>
      <w:r w:rsidRPr="007A0543">
        <w:lastRenderedPageBreak/>
        <w:t xml:space="preserve">From Figure </w:t>
      </w:r>
      <w:r w:rsidR="00417C59" w:rsidRPr="007A0543">
        <w:t>8</w:t>
      </w:r>
      <w:r w:rsidRPr="007A0543">
        <w:t xml:space="preserve">, it is evident that Protocol Buffers offer slightly better performance compared to JSON in the absence of caching. However, when caching </w:t>
      </w:r>
      <w:proofErr w:type="gramStart"/>
      <w:r w:rsidRPr="007A0543">
        <w:t>is introduced</w:t>
      </w:r>
      <w:proofErr w:type="gramEnd"/>
      <w:r w:rsidRPr="007A0543">
        <w:t>, the difference in response time becomes negligible, demonstrating that caching mechanisms effectively mitigate any performance disparities between the two serialization formats. This observation suggests that while Protocol Buffers are inherently more efficient, caching can serve as an equalizer under certain conditions, reducing the impact of serialization inefficiencies on overall response time.</w:t>
      </w:r>
    </w:p>
    <w:p w14:paraId="37C8B01F" w14:textId="77777777" w:rsidR="00A57E06" w:rsidRPr="007A0543" w:rsidRDefault="001B1DC5" w:rsidP="00A57E06">
      <w:pPr>
        <w:keepNext/>
        <w:jc w:val="center"/>
      </w:pPr>
      <w:r w:rsidRPr="007A0543">
        <w:drawing>
          <wp:inline distT="0" distB="0" distL="0" distR="0" wp14:anchorId="7631E2C1" wp14:editId="7C9BCD38">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7"/>
                    <a:stretch>
                      <a:fillRect/>
                    </a:stretch>
                  </pic:blipFill>
                  <pic:spPr>
                    <a:xfrm>
                      <a:off x="0" y="0"/>
                      <a:ext cx="3732540" cy="2242087"/>
                    </a:xfrm>
                    <a:prstGeom prst="rect">
                      <a:avLst/>
                    </a:prstGeom>
                  </pic:spPr>
                </pic:pic>
              </a:graphicData>
            </a:graphic>
          </wp:inline>
        </w:drawing>
      </w:r>
    </w:p>
    <w:p w14:paraId="73050E74" w14:textId="01B54809" w:rsidR="00EC7005" w:rsidRPr="007A0543" w:rsidRDefault="00A57E06" w:rsidP="0072105E">
      <w:pPr>
        <w:pStyle w:val="Caption"/>
      </w:pPr>
      <w:bookmarkStart w:id="134" w:name="_Toc198904677"/>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9</w:t>
      </w:r>
      <w:proofErr w:type="gramEnd"/>
      <w:r w:rsidRPr="007A0543">
        <w:fldChar w:fldCharType="end"/>
      </w:r>
      <w:r w:rsidR="1E6FCD05" w:rsidRPr="007A0543">
        <w:t xml:space="preserve"> </w:t>
      </w:r>
      <w:r w:rsidR="00A263DC" w:rsidRPr="007A0543">
        <w:t>-</w:t>
      </w:r>
      <w:r w:rsidR="00070515" w:rsidRPr="007A0543">
        <w:t xml:space="preserve"> </w:t>
      </w:r>
      <w:r w:rsidR="008F2292" w:rsidRPr="007A0543">
        <w:t xml:space="preserve">Benchmark of payload size based on flat </w:t>
      </w:r>
      <w:proofErr w:type="gramStart"/>
      <w:r w:rsidR="008F2292" w:rsidRPr="007A0543">
        <w:t>data</w:t>
      </w:r>
      <w:bookmarkEnd w:id="134"/>
      <w:proofErr w:type="gramEnd"/>
    </w:p>
    <w:p w14:paraId="68E9D0A5" w14:textId="1ACAD1EF" w:rsidR="00244F23" w:rsidRPr="007A0543" w:rsidRDefault="00EC7005" w:rsidP="0072105E">
      <w:pPr>
        <w:pStyle w:val="Caption"/>
      </w:pPr>
      <w:r w:rsidRPr="007A0543">
        <w:t>Reprinted from</w:t>
      </w:r>
      <w:r w:rsidR="009434D2" w:rsidRPr="007A0543">
        <w:t xml:space="preserve">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DefaultPlaceholder_-1854013440"/>
          </w:placeholder>
        </w:sdtPr>
        <w:sdtContent>
          <w:r w:rsidR="00B6396A" w:rsidRPr="007A0543">
            <w:t>[26]</w:t>
          </w:r>
        </w:sdtContent>
      </w:sdt>
    </w:p>
    <w:p w14:paraId="31701024" w14:textId="7F38ED2C" w:rsidR="00244F23" w:rsidRPr="007A0543" w:rsidRDefault="003E62D8" w:rsidP="00F36257">
      <w:pPr>
        <w:jc w:val="both"/>
      </w:pPr>
      <w:r w:rsidRPr="007A0543">
        <w:t xml:space="preserve">Figure 9 highlights the limitation of JSON, </w:t>
      </w:r>
      <w:r w:rsidR="61DBDB51" w:rsidRPr="007A0543">
        <w:t>showing that</w:t>
      </w:r>
      <w:r w:rsidR="00244F23" w:rsidRPr="007A0543">
        <w:t xml:space="preserve"> </w:t>
      </w:r>
      <w:r w:rsidRPr="007A0543">
        <w:t xml:space="preserve">when subjected to </w:t>
      </w:r>
      <w:r w:rsidR="4A23945F" w:rsidRPr="007A0543">
        <w:t>limited</w:t>
      </w:r>
      <w:r w:rsidRPr="007A0543">
        <w:t xml:space="preserve"> computer </w:t>
      </w:r>
      <w:r w:rsidR="44085B90" w:rsidRPr="007A0543">
        <w:t xml:space="preserve">resources it results </w:t>
      </w:r>
      <w:r w:rsidRPr="007A0543">
        <w:t>in the termination of its</w:t>
      </w:r>
      <w:r w:rsidR="1F42A84F" w:rsidRPr="007A0543">
        <w:t xml:space="preserve"> </w:t>
      </w:r>
      <w:r w:rsidRPr="007A0543">
        <w:t>process</w:t>
      </w:r>
      <w:r w:rsidR="00244F23" w:rsidRPr="007A0543">
        <w:t>. This failure</w:t>
      </w:r>
      <w:r w:rsidR="7D74E853" w:rsidRPr="007A0543">
        <w:t xml:space="preserve"> shows </w:t>
      </w:r>
      <w:r w:rsidR="00244F23" w:rsidRPr="007A0543">
        <w:t>the limitations of JSON, especially in memory-constrained environments. Conversely, Protocol Buffers maintain their functionality under the same conditions, further solidifying their suitability for scenarios demanding high reliability and efficiency.</w:t>
      </w:r>
    </w:p>
    <w:p w14:paraId="3AD5BE41" w14:textId="3CE3E771" w:rsidR="009434D2" w:rsidRPr="007A0543" w:rsidRDefault="00CB0351" w:rsidP="00244F23">
      <w:pPr>
        <w:pStyle w:val="Caption"/>
        <w:jc w:val="left"/>
      </w:pPr>
      <w:r w:rsidRPr="007A0543">
        <w:drawing>
          <wp:inline distT="0" distB="0" distL="0" distR="0" wp14:anchorId="4C99A2AE" wp14:editId="48C7189E">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8"/>
                    <a:stretch>
                      <a:fillRect/>
                    </a:stretch>
                  </pic:blipFill>
                  <pic:spPr>
                    <a:xfrm>
                      <a:off x="0" y="0"/>
                      <a:ext cx="5363845" cy="2106930"/>
                    </a:xfrm>
                    <a:prstGeom prst="rect">
                      <a:avLst/>
                    </a:prstGeom>
                  </pic:spPr>
                </pic:pic>
              </a:graphicData>
            </a:graphic>
          </wp:inline>
        </w:drawing>
      </w:r>
    </w:p>
    <w:p w14:paraId="2DD79341" w14:textId="696D50BB" w:rsidR="00EC7005" w:rsidRPr="007A0543" w:rsidRDefault="009434D2" w:rsidP="009434D2">
      <w:pPr>
        <w:pStyle w:val="Caption"/>
      </w:pPr>
      <w:bookmarkStart w:id="135" w:name="_Toc198904678"/>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10</w:t>
      </w:r>
      <w:proofErr w:type="gramEnd"/>
      <w:r w:rsidRPr="007A0543">
        <w:fldChar w:fldCharType="end"/>
      </w:r>
      <w:r w:rsidRPr="007A0543">
        <w:t xml:space="preserve"> </w:t>
      </w:r>
      <w:r w:rsidR="00DF0E37" w:rsidRPr="007A0543">
        <w:t>-</w:t>
      </w:r>
      <w:r w:rsidRPr="007A0543">
        <w:t xml:space="preserve"> Memory analysis of JSON </w:t>
      </w:r>
      <w:proofErr w:type="gramStart"/>
      <w:r w:rsidRPr="007A0543">
        <w:t>serialization</w:t>
      </w:r>
      <w:bookmarkEnd w:id="135"/>
      <w:proofErr w:type="gramEnd"/>
      <w:r w:rsidRPr="007A0543">
        <w:t xml:space="preserve"> </w:t>
      </w:r>
    </w:p>
    <w:p w14:paraId="014BE7DB" w14:textId="17920C78" w:rsidR="001B1DC5" w:rsidRPr="007A0543" w:rsidRDefault="00EC7005" w:rsidP="009434D2">
      <w:pPr>
        <w:pStyle w:val="Caption"/>
      </w:pPr>
      <w:r w:rsidRPr="007A0543">
        <w:t>Reprinted from</w:t>
      </w:r>
      <w:r w:rsidR="009434D2" w:rsidRPr="007A0543">
        <w:t xml:space="preserve">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DefaultPlaceholder_-1854013440"/>
          </w:placeholder>
        </w:sdtPr>
        <w:sdtContent>
          <w:r w:rsidR="00B6396A" w:rsidRPr="007A0543">
            <w:t>[26]</w:t>
          </w:r>
        </w:sdtContent>
      </w:sdt>
    </w:p>
    <w:p w14:paraId="5672ED4F" w14:textId="74457EA6" w:rsidR="009434D2" w:rsidRPr="007A0543" w:rsidRDefault="00E9705B" w:rsidP="009434D2">
      <w:pPr>
        <w:keepNext/>
        <w:jc w:val="center"/>
      </w:pPr>
      <w:r w:rsidRPr="007A0543">
        <w:lastRenderedPageBreak/>
        <w:drawing>
          <wp:inline distT="0" distB="0" distL="0" distR="0" wp14:anchorId="199C41F5" wp14:editId="6F776C60">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9"/>
                    <a:stretch>
                      <a:fillRect/>
                    </a:stretch>
                  </pic:blipFill>
                  <pic:spPr>
                    <a:xfrm>
                      <a:off x="0" y="0"/>
                      <a:ext cx="5363845" cy="2345690"/>
                    </a:xfrm>
                    <a:prstGeom prst="rect">
                      <a:avLst/>
                    </a:prstGeom>
                  </pic:spPr>
                </pic:pic>
              </a:graphicData>
            </a:graphic>
          </wp:inline>
        </w:drawing>
      </w:r>
    </w:p>
    <w:p w14:paraId="20D47BE3" w14:textId="288C22A7" w:rsidR="00573C98" w:rsidRPr="007A0543" w:rsidRDefault="009434D2" w:rsidP="009434D2">
      <w:pPr>
        <w:pStyle w:val="Caption"/>
      </w:pPr>
      <w:bookmarkStart w:id="136" w:name="_Toc198904679"/>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11</w:t>
      </w:r>
      <w:proofErr w:type="gramEnd"/>
      <w:r w:rsidRPr="007A0543">
        <w:fldChar w:fldCharType="end"/>
      </w:r>
      <w:r w:rsidRPr="007A0543">
        <w:t xml:space="preserve"> </w:t>
      </w:r>
      <w:r w:rsidR="00DF0E37" w:rsidRPr="007A0543">
        <w:t>-</w:t>
      </w:r>
      <w:r w:rsidRPr="007A0543">
        <w:t xml:space="preserve"> Memory analysis of Protocol Buffers </w:t>
      </w:r>
      <w:proofErr w:type="gramStart"/>
      <w:r w:rsidRPr="007A0543">
        <w:t>serialization</w:t>
      </w:r>
      <w:bookmarkEnd w:id="136"/>
      <w:proofErr w:type="gramEnd"/>
    </w:p>
    <w:p w14:paraId="23EBD5C6" w14:textId="5CE2ED51" w:rsidR="001B1DC5" w:rsidRPr="007A0543" w:rsidRDefault="00573C98" w:rsidP="009434D2">
      <w:pPr>
        <w:pStyle w:val="Caption"/>
      </w:pPr>
      <w:r w:rsidRPr="007A0543">
        <w:t>Reprinted from</w:t>
      </w:r>
      <w:r w:rsidR="009434D2" w:rsidRPr="007A0543">
        <w:t xml:space="preserve">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DefaultPlaceholder_-1854013440"/>
          </w:placeholder>
        </w:sdtPr>
        <w:sdtContent>
          <w:r w:rsidR="00B6396A" w:rsidRPr="007A0543">
            <w:t>[26]</w:t>
          </w:r>
        </w:sdtContent>
      </w:sdt>
    </w:p>
    <w:p w14:paraId="26A6A16A" w14:textId="21E82A86" w:rsidR="00244F23" w:rsidRPr="007A0543" w:rsidRDefault="00244F23" w:rsidP="00F36257">
      <w:pPr>
        <w:jc w:val="both"/>
      </w:pPr>
      <w:r w:rsidRPr="007A0543">
        <w:t xml:space="preserve">Figures </w:t>
      </w:r>
      <w:r w:rsidR="00A62D8E" w:rsidRPr="007A0543">
        <w:t>10</w:t>
      </w:r>
      <w:r w:rsidRPr="007A0543">
        <w:t xml:space="preserve"> and </w:t>
      </w:r>
      <w:r w:rsidR="00A62D8E" w:rsidRPr="007A0543">
        <w:t>11</w:t>
      </w:r>
      <w:r w:rsidRPr="007A0543">
        <w:t xml:space="preserve"> provide deeper insights into the memory profiles of the two formats during serialization. Figure </w:t>
      </w:r>
      <w:r w:rsidR="00A62D8E" w:rsidRPr="007A0543">
        <w:t>1</w:t>
      </w:r>
      <w:r w:rsidR="00E9705B" w:rsidRPr="007A0543">
        <w:t>1</w:t>
      </w:r>
      <w:r w:rsidRPr="007A0543">
        <w:t xml:space="preserve"> reveals that Protocol Buffers consistently complete the serialization process with significantly lower memory usage, </w:t>
      </w:r>
      <w:proofErr w:type="gramStart"/>
      <w:r w:rsidRPr="007A0543">
        <w:t>showcasing</w:t>
      </w:r>
      <w:proofErr w:type="gramEnd"/>
      <w:r w:rsidRPr="007A0543">
        <w:t xml:space="preserve"> their streamlined binary encoding mechanism</w:t>
      </w:r>
      <w:r w:rsidR="00D17FEE" w:rsidRPr="007A0543">
        <w:t xml:space="preserve"> when dealing with increased </w:t>
      </w:r>
      <w:r w:rsidR="00B5030A" w:rsidRPr="007A0543">
        <w:t>data count</w:t>
      </w:r>
      <w:r w:rsidRPr="007A0543">
        <w:t xml:space="preserve">. In contrast, Figure </w:t>
      </w:r>
      <w:r w:rsidR="00662467" w:rsidRPr="007A0543">
        <w:t>10</w:t>
      </w:r>
      <w:r w:rsidRPr="007A0543">
        <w:t xml:space="preserve"> demonstrates that JSON serialization not only requires </w:t>
      </w:r>
      <w:proofErr w:type="gramStart"/>
      <w:r w:rsidRPr="007A0543">
        <w:t>substantially more</w:t>
      </w:r>
      <w:proofErr w:type="gramEnd"/>
      <w:r w:rsidRPr="007A0543">
        <w:t xml:space="preserve"> memory but also fails to complete the process in extreme cases. This inability to </w:t>
      </w:r>
      <w:proofErr w:type="gramStart"/>
      <w:r w:rsidRPr="007A0543">
        <w:t>handle</w:t>
      </w:r>
      <w:proofErr w:type="gramEnd"/>
      <w:r w:rsidRPr="007A0543">
        <w:t xml:space="preserve"> larger or more complex payloads in limited systems highlights JSON's lack of scalability compared to Protocol Buffers.</w:t>
      </w:r>
    </w:p>
    <w:p w14:paraId="5F143AE8" w14:textId="660624E1" w:rsidR="00C2570B" w:rsidRPr="007A0543" w:rsidRDefault="00C2570B" w:rsidP="00C2570B">
      <w:pPr>
        <w:pStyle w:val="Heading3"/>
      </w:pPr>
      <w:bookmarkStart w:id="137" w:name="_Toc775513608"/>
      <w:bookmarkStart w:id="138" w:name="_Toc198969838"/>
      <w:r w:rsidRPr="007A0543">
        <w:t xml:space="preserve">RQ2: To what extent can </w:t>
      </w:r>
      <w:r w:rsidR="008C5201" w:rsidRPr="007A0543">
        <w:t>Protocol Buffers</w:t>
      </w:r>
      <w:r w:rsidRPr="007A0543">
        <w:t xml:space="preserve"> improve</w:t>
      </w:r>
      <w:r w:rsidR="00F36257" w:rsidRPr="007A0543">
        <w:t xml:space="preserve"> energy efficiency </w:t>
      </w:r>
      <w:r w:rsidRPr="007A0543">
        <w:t xml:space="preserve">in </w:t>
      </w:r>
      <w:r w:rsidR="00027662" w:rsidRPr="007A0543">
        <w:t>HTTP-based REST architecture communications compared to JSON?</w:t>
      </w:r>
      <w:bookmarkEnd w:id="137"/>
      <w:bookmarkEnd w:id="138"/>
    </w:p>
    <w:p w14:paraId="53F8CAAE" w14:textId="6BF0051F" w:rsidR="002E1952" w:rsidRPr="007A0543" w:rsidRDefault="003E62D8" w:rsidP="00046AD1">
      <w:pPr>
        <w:jc w:val="both"/>
      </w:pPr>
      <w:r w:rsidRPr="007A0543">
        <w:t xml:space="preserve">The study by Bruno Gil and Paulo </w:t>
      </w:r>
      <w:proofErr w:type="spellStart"/>
      <w:r w:rsidRPr="007A0543">
        <w:t>Trezentos</w:t>
      </w:r>
      <w:proofErr w:type="spellEnd"/>
      <w:r w:rsidRPr="007A0543">
        <w:t>,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234436943"/>
          <w:placeholder>
            <w:docPart w:val="42565525921D45D59D24897E2FE79D5F"/>
          </w:placeholder>
        </w:sdtPr>
        <w:sdtContent>
          <w:r w:rsidR="00B6396A" w:rsidRPr="007A0543">
            <w:rPr>
              <w:color w:val="000000"/>
            </w:rPr>
            <w:t>[3]</w:t>
          </w:r>
        </w:sdtContent>
      </w:sdt>
      <w:r w:rsidRPr="007A0543">
        <w:t xml:space="preserve"> provides an insightful analysis of the energy and performance implications of using three different data interchange formats such as Protocol Buffers, JSON, and XML on mobile devices. The research primarily focuses on mobile applications that frequently synchronize data with web servers, such as backup systems and monitoring tools, where energy consumption is a critical factor due to battery constraints, and as such some metrics, like energy consumption, synchronization speed, and the impact of compression, using two network interfaces (Wi-Fi and 3G) were </w:t>
      </w:r>
      <w:proofErr w:type="spellStart"/>
      <w:r w:rsidRPr="007A0543">
        <w:t>analyzed</w:t>
      </w:r>
      <w:proofErr w:type="spellEnd"/>
      <w:r w:rsidRPr="007A0543">
        <w:t xml:space="preserve">. Their findings revealed that </w:t>
      </w:r>
      <w:r w:rsidR="008C5201" w:rsidRPr="007A0543">
        <w:t>Protocol Buffers</w:t>
      </w:r>
      <w:r w:rsidRPr="007A0543">
        <w:t xml:space="preserve"> </w:t>
      </w:r>
      <w:proofErr w:type="gramStart"/>
      <w:r w:rsidRPr="007A0543">
        <w:t xml:space="preserve">generally </w:t>
      </w:r>
      <w:r w:rsidR="008C5201" w:rsidRPr="007A0543">
        <w:t>surpass</w:t>
      </w:r>
      <w:proofErr w:type="gramEnd"/>
      <w:r w:rsidRPr="007A0543">
        <w:t xml:space="preserve"> in terms of synchronization time and energy efficiency, especially in large data volumes. However, when compression </w:t>
      </w:r>
      <w:proofErr w:type="gramStart"/>
      <w:r w:rsidRPr="007A0543">
        <w:t>is applied</w:t>
      </w:r>
      <w:proofErr w:type="gramEnd"/>
      <w:r w:rsidRPr="007A0543">
        <w:t xml:space="preserve"> to text-based formats like JSON and XML, it significantly narrows the performance gap. Compression reduced the size of text-based payloads by approximately 66%, enhancing their performance on slower network interfaces like 3G, where the overhead of data transmission becomes more apparent.</w:t>
      </w:r>
    </w:p>
    <w:p w14:paraId="5CBD6173" w14:textId="42B86943" w:rsidR="002E1952" w:rsidRPr="007A0543" w:rsidRDefault="008C5201" w:rsidP="00046AD1">
      <w:pPr>
        <w:jc w:val="both"/>
      </w:pPr>
      <w:r w:rsidRPr="007A0543">
        <w:t>Protocol Buffers</w:t>
      </w:r>
      <w:r w:rsidR="003E62D8" w:rsidRPr="007A0543">
        <w:t xml:space="preserve"> showed distinct advantages in scenarios involving uncompressed data or raw binary payloads, such as multimedia transfers, where their ability to encode binary data directly </w:t>
      </w:r>
      <w:r w:rsidR="003E62D8" w:rsidRPr="007A0543">
        <w:lastRenderedPageBreak/>
        <w:t xml:space="preserve">is unmatched by text-based formats. The binary nature of </w:t>
      </w:r>
      <w:r w:rsidRPr="007A0543">
        <w:t>Protocol Buffers</w:t>
      </w:r>
      <w:r w:rsidR="003E62D8" w:rsidRPr="007A0543">
        <w:t xml:space="preserve"> allows for smaller data sizes and faster processing times during serialization and deserialization, which may allow for reduced CPU workload on mobile devices. Hence, when applications might require speed and raw efficiency, </w:t>
      </w:r>
      <w:r w:rsidRPr="007A0543">
        <w:t>Protocol Buffers</w:t>
      </w:r>
      <w:r w:rsidR="003E62D8" w:rsidRPr="007A0543">
        <w:t xml:space="preserve"> appears to be the superior choice. However, this efficiency comes with trade-offs, it </w:t>
      </w:r>
      <w:proofErr w:type="gramStart"/>
      <w:r w:rsidR="003E62D8" w:rsidRPr="007A0543">
        <w:t>was found</w:t>
      </w:r>
      <w:proofErr w:type="gramEnd"/>
      <w:r w:rsidR="003E62D8" w:rsidRPr="007A0543">
        <w:t xml:space="preserve"> that </w:t>
      </w:r>
      <w:r w:rsidRPr="007A0543">
        <w:t>Protocol Buffers</w:t>
      </w:r>
      <w:r w:rsidR="003E62D8" w:rsidRPr="007A0543">
        <w:t>, while faster in synchronization and processing, required more CPU energy for their operations compared to compressed JSON. This raises a critical consideration for mobile developers: whether to prioritize faster data processing or minimize energy consumption, particularly in scenarios where battery life is paramount</w:t>
      </w:r>
      <w:r w:rsidR="002E1952" w:rsidRPr="007A0543">
        <w:t>.</w:t>
      </w:r>
    </w:p>
    <w:p w14:paraId="0AAD5981" w14:textId="77777777" w:rsidR="009434D2" w:rsidRPr="007A0543" w:rsidRDefault="0076109A" w:rsidP="009434D2">
      <w:pPr>
        <w:keepNext/>
        <w:jc w:val="center"/>
      </w:pPr>
      <w:r w:rsidRPr="007A0543">
        <w:drawing>
          <wp:inline distT="0" distB="0" distL="0" distR="0" wp14:anchorId="28D39BCC" wp14:editId="6CB26D3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40"/>
                    <a:stretch>
                      <a:fillRect/>
                    </a:stretch>
                  </pic:blipFill>
                  <pic:spPr>
                    <a:xfrm>
                      <a:off x="0" y="0"/>
                      <a:ext cx="3180400" cy="1986872"/>
                    </a:xfrm>
                    <a:prstGeom prst="rect">
                      <a:avLst/>
                    </a:prstGeom>
                  </pic:spPr>
                </pic:pic>
              </a:graphicData>
            </a:graphic>
          </wp:inline>
        </w:drawing>
      </w:r>
    </w:p>
    <w:p w14:paraId="2199E2AA" w14:textId="05646B47" w:rsidR="00573C98" w:rsidRPr="007A0543" w:rsidRDefault="009434D2" w:rsidP="009434D2">
      <w:pPr>
        <w:pStyle w:val="Caption"/>
      </w:pPr>
      <w:bookmarkStart w:id="139" w:name="_Toc198904680"/>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12</w:t>
      </w:r>
      <w:proofErr w:type="gramEnd"/>
      <w:r w:rsidRPr="007A0543">
        <w:fldChar w:fldCharType="end"/>
      </w:r>
      <w:r w:rsidRPr="007A0543">
        <w:t xml:space="preserve"> </w:t>
      </w:r>
      <w:r w:rsidR="00DF0E37" w:rsidRPr="007A0543">
        <w:t>-</w:t>
      </w:r>
      <w:r w:rsidRPr="007A0543">
        <w:t xml:space="preserve"> Energy expended on CPU with data synchronization (volume1)</w:t>
      </w:r>
      <w:bookmarkEnd w:id="139"/>
    </w:p>
    <w:p w14:paraId="1C44CD53" w14:textId="74036E45" w:rsidR="0076109A" w:rsidRPr="007A0543" w:rsidRDefault="00573C98" w:rsidP="009434D2">
      <w:pPr>
        <w:pStyle w:val="Caption"/>
      </w:pPr>
      <w:r w:rsidRPr="007A0543">
        <w:t>Reprinted from</w:t>
      </w:r>
      <w:r w:rsidR="009434D2" w:rsidRPr="007A0543">
        <w:t xml:space="preserve">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704173516"/>
          <w:placeholder>
            <w:docPart w:val="DefaultPlaceholder_-1854013440"/>
          </w:placeholder>
        </w:sdtPr>
        <w:sdtContent>
          <w:r w:rsidR="00B6396A" w:rsidRPr="007A0543">
            <w:t>[3]</w:t>
          </w:r>
        </w:sdtContent>
      </w:sdt>
    </w:p>
    <w:p w14:paraId="13D44EF4" w14:textId="77777777" w:rsidR="009434D2" w:rsidRPr="007A0543" w:rsidRDefault="0076109A" w:rsidP="009434D2">
      <w:pPr>
        <w:keepNext/>
        <w:jc w:val="center"/>
      </w:pPr>
      <w:r w:rsidRPr="007A0543">
        <w:drawing>
          <wp:inline distT="0" distB="0" distL="0" distR="0" wp14:anchorId="061968AA" wp14:editId="21B38EB3">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41"/>
                    <a:stretch>
                      <a:fillRect/>
                    </a:stretch>
                  </pic:blipFill>
                  <pic:spPr>
                    <a:xfrm>
                      <a:off x="0" y="0"/>
                      <a:ext cx="3184568" cy="2015014"/>
                    </a:xfrm>
                    <a:prstGeom prst="rect">
                      <a:avLst/>
                    </a:prstGeom>
                  </pic:spPr>
                </pic:pic>
              </a:graphicData>
            </a:graphic>
          </wp:inline>
        </w:drawing>
      </w:r>
    </w:p>
    <w:p w14:paraId="7D336F46" w14:textId="5CB2A1A8" w:rsidR="00573C98" w:rsidRPr="007A0543" w:rsidRDefault="009434D2" w:rsidP="00573C98">
      <w:pPr>
        <w:pStyle w:val="Caption"/>
      </w:pPr>
      <w:bookmarkStart w:id="140" w:name="_Toc198904681"/>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13</w:t>
      </w:r>
      <w:proofErr w:type="gramEnd"/>
      <w:r w:rsidRPr="007A0543">
        <w:fldChar w:fldCharType="end"/>
      </w:r>
      <w:r w:rsidRPr="007A0543">
        <w:t xml:space="preserve"> </w:t>
      </w:r>
      <w:r w:rsidR="00DF0E37" w:rsidRPr="007A0543">
        <w:t>-</w:t>
      </w:r>
      <w:r w:rsidRPr="007A0543">
        <w:t xml:space="preserve"> Energy expended on CPU with data synchronization (volume2)</w:t>
      </w:r>
      <w:bookmarkEnd w:id="140"/>
    </w:p>
    <w:p w14:paraId="77DCEA60" w14:textId="22F80130" w:rsidR="00573C98" w:rsidRPr="007A0543" w:rsidRDefault="00573C98" w:rsidP="00573C98">
      <w:pPr>
        <w:pStyle w:val="Caption"/>
      </w:pPr>
      <w:r w:rsidRPr="007A0543">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391565810"/>
          <w:placeholder>
            <w:docPart w:val="DefaultPlaceholder_-1854013440"/>
          </w:placeholder>
        </w:sdtPr>
        <w:sdtContent>
          <w:r w:rsidR="00B6396A" w:rsidRPr="007A0543">
            <w:t>[3]</w:t>
          </w:r>
        </w:sdtContent>
      </w:sdt>
    </w:p>
    <w:p w14:paraId="5026DF39" w14:textId="3679C580" w:rsidR="00573C98" w:rsidRPr="007A0543" w:rsidRDefault="007821A0" w:rsidP="00046AD1">
      <w:pPr>
        <w:jc w:val="both"/>
      </w:pPr>
      <w:r w:rsidRPr="007A0543">
        <w:t xml:space="preserve">Both </w:t>
      </w:r>
      <w:r w:rsidR="00A0251B" w:rsidRPr="007A0543">
        <w:t>Figures</w:t>
      </w:r>
      <w:r w:rsidRPr="007A0543">
        <w:t xml:space="preserve"> </w:t>
      </w:r>
      <w:r w:rsidR="00CA5EBB" w:rsidRPr="007A0543">
        <w:t>12</w:t>
      </w:r>
      <w:r w:rsidRPr="007A0543">
        <w:t xml:space="preserve"> and </w:t>
      </w:r>
      <w:r w:rsidR="009434D2" w:rsidRPr="007A0543">
        <w:t>1</w:t>
      </w:r>
      <w:r w:rsidR="00CA5EBB" w:rsidRPr="007A0543">
        <w:t>3</w:t>
      </w:r>
      <w:r w:rsidRPr="007A0543">
        <w:t xml:space="preserve"> show that Protocol buffers do indeed expend more </w:t>
      </w:r>
      <w:r w:rsidR="00A0251B" w:rsidRPr="007A0543">
        <w:t>energy on the CPU.</w:t>
      </w:r>
    </w:p>
    <w:p w14:paraId="4BE1F4D1" w14:textId="5D69B6BE" w:rsidR="00573C98" w:rsidRPr="007A0543" w:rsidRDefault="00573C98" w:rsidP="00573C98">
      <w:r w:rsidRPr="007A0543">
        <w:br w:type="page"/>
      </w:r>
    </w:p>
    <w:p w14:paraId="27F5EF3E" w14:textId="2CDCE80A" w:rsidR="002E1952" w:rsidRPr="007A0543" w:rsidRDefault="002E1952" w:rsidP="002E1952">
      <w:pPr>
        <w:pStyle w:val="Heading2"/>
      </w:pPr>
      <w:bookmarkStart w:id="141" w:name="_Toc2097635776"/>
      <w:bookmarkStart w:id="142" w:name="_Toc198969839"/>
      <w:r w:rsidRPr="007A0543">
        <w:lastRenderedPageBreak/>
        <w:t>Conclusion</w:t>
      </w:r>
      <w:bookmarkEnd w:id="141"/>
      <w:bookmarkEnd w:id="142"/>
    </w:p>
    <w:p w14:paraId="1C9B23EB" w14:textId="753D239E" w:rsidR="002E1952" w:rsidRPr="007A0543" w:rsidRDefault="002E1952" w:rsidP="00046AD1">
      <w:pPr>
        <w:jc w:val="both"/>
      </w:pPr>
      <w:r w:rsidRPr="007A0543">
        <w:t>Protocol Buffers offer significant advantages over JSON in terms of performance and efficiency, particularly for applications requiring small payloads, low latency, and high throughput</w:t>
      </w:r>
      <w:r w:rsidR="00EA7992" w:rsidRPr="007A0543">
        <w:t xml:space="preserve"> showing that</w:t>
      </w:r>
      <w:r w:rsidRPr="007A0543">
        <w:t xml:space="preserve"> binary serialization reduces data size and improves processing speed</w:t>
      </w:r>
      <w:r w:rsidR="000E1CD0" w:rsidRPr="007A0543">
        <w:t>, these benefits can be easily observed in environments where large data structures need to be transmitted reliably and efficiently</w:t>
      </w:r>
      <w:r w:rsidR="007E7D0D" w:rsidRPr="007A0543">
        <w:t>.</w:t>
      </w:r>
      <w:r w:rsidRPr="007A0543">
        <w:t xml:space="preserve"> </w:t>
      </w:r>
      <w:r w:rsidR="007E7D0D" w:rsidRPr="007A0543">
        <w:t>H</w:t>
      </w:r>
      <w:r w:rsidRPr="007A0543">
        <w:t xml:space="preserve">owever, </w:t>
      </w:r>
      <w:r w:rsidR="008C5201" w:rsidRPr="007A0543">
        <w:t>Protocol Buffers</w:t>
      </w:r>
      <w:r w:rsidRPr="007A0543">
        <w:t xml:space="preserve"> also </w:t>
      </w:r>
      <w:r w:rsidR="000E1CD0" w:rsidRPr="007A0543">
        <w:t>have</w:t>
      </w:r>
      <w:r w:rsidRPr="007A0543">
        <w:t xml:space="preserve"> </w:t>
      </w:r>
      <w:r w:rsidR="000E1CD0" w:rsidRPr="007A0543">
        <w:t xml:space="preserve">problems </w:t>
      </w:r>
      <w:r w:rsidRPr="007A0543">
        <w:t>that limit its applicability</w:t>
      </w:r>
      <w:r w:rsidR="007E7D0D" w:rsidRPr="007A0543">
        <w:t>, in this case,</w:t>
      </w:r>
      <w:r w:rsidRPr="007A0543">
        <w:t xml:space="preserve"> </w:t>
      </w:r>
      <w:r w:rsidR="007E7D0D" w:rsidRPr="007A0543">
        <w:t>its</w:t>
      </w:r>
      <w:r w:rsidRPr="007A0543">
        <w:t xml:space="preserve"> schema-driven</w:t>
      </w:r>
      <w:r w:rsidR="007E7D0D" w:rsidRPr="007A0543">
        <w:t xml:space="preserve"> </w:t>
      </w:r>
      <w:r w:rsidRPr="007A0543">
        <w:t>approach</w:t>
      </w:r>
      <w:r w:rsidR="007E7D0D" w:rsidRPr="007A0543">
        <w:t xml:space="preserve">, </w:t>
      </w:r>
      <w:r w:rsidRPr="007A0543">
        <w:t>adds complexity to development and maintenance</w:t>
      </w:r>
      <w:r w:rsidR="007E7D0D" w:rsidRPr="007A0543">
        <w:t>, this problem is even more intense when data structures are constantly changing</w:t>
      </w:r>
      <w:r w:rsidRPr="007A0543">
        <w:t xml:space="preserve">. </w:t>
      </w:r>
      <w:r w:rsidR="007E7D0D" w:rsidRPr="007A0543">
        <w:t xml:space="preserve">Additionally, its </w:t>
      </w:r>
      <w:r w:rsidRPr="007A0543">
        <w:t xml:space="preserve">binary format </w:t>
      </w:r>
      <w:proofErr w:type="gramStart"/>
      <w:r w:rsidR="007E7D0D" w:rsidRPr="007A0543">
        <w:t>isn’t</w:t>
      </w:r>
      <w:proofErr w:type="gramEnd"/>
      <w:r w:rsidR="007E7D0D" w:rsidRPr="007A0543">
        <w:t xml:space="preserve"> human-readable</w:t>
      </w:r>
      <w:r w:rsidRPr="007A0543">
        <w:t xml:space="preserve">, </w:t>
      </w:r>
      <w:r w:rsidR="007E7D0D" w:rsidRPr="007A0543">
        <w:t>making it harder to debug and troubleshoot in comparison to JSON</w:t>
      </w:r>
      <w:r w:rsidRPr="007A0543">
        <w:t xml:space="preserve">. </w:t>
      </w:r>
      <w:r w:rsidR="007E7D0D" w:rsidRPr="007A0543">
        <w:t>Furthermore, when resources are scarce</w:t>
      </w:r>
      <w:r w:rsidRPr="007A0543">
        <w:t xml:space="preserve"> </w:t>
      </w:r>
      <w:r w:rsidR="007E7D0D" w:rsidRPr="007A0543">
        <w:t>like in</w:t>
      </w:r>
      <w:r w:rsidRPr="007A0543">
        <w:t xml:space="preserve"> mobile applications</w:t>
      </w:r>
      <w:r w:rsidR="002807AB" w:rsidRPr="007A0543">
        <w:t xml:space="preserve">, </w:t>
      </w:r>
      <w:r w:rsidR="008C5201" w:rsidRPr="007A0543">
        <w:t>Protocol Buffers</w:t>
      </w:r>
      <w:r w:rsidR="002807AB" w:rsidRPr="007A0543">
        <w:t xml:space="preserve"> </w:t>
      </w:r>
      <w:proofErr w:type="gramStart"/>
      <w:r w:rsidR="002807AB" w:rsidRPr="007A0543">
        <w:t>is shown</w:t>
      </w:r>
      <w:proofErr w:type="gramEnd"/>
      <w:r w:rsidR="002807AB" w:rsidRPr="007A0543">
        <w:t xml:space="preserve"> to have increased energy consumption, which could outweigh its performance advantage over JSON</w:t>
      </w:r>
      <w:r w:rsidRPr="007A0543">
        <w:t>.</w:t>
      </w:r>
      <w:r w:rsidR="00636BF0" w:rsidRPr="007A0543">
        <w:t xml:space="preserve"> </w:t>
      </w:r>
      <w:r w:rsidR="5C4F3E4E" w:rsidRPr="007A0543">
        <w:t>Because of that</w:t>
      </w:r>
      <w:r w:rsidR="00636BF0" w:rsidRPr="007A0543">
        <w:t xml:space="preserve">, </w:t>
      </w:r>
      <w:r w:rsidR="008C5201" w:rsidRPr="007A0543">
        <w:t>Protocol Buffers</w:t>
      </w:r>
      <w:r w:rsidRPr="007A0543">
        <w:t xml:space="preserve"> </w:t>
      </w:r>
      <w:r w:rsidR="2B250697" w:rsidRPr="007A0543">
        <w:t>can be better for</w:t>
      </w:r>
      <w:r w:rsidRPr="007A0543">
        <w:t xml:space="preserve"> applications </w:t>
      </w:r>
      <w:r w:rsidR="00636BF0" w:rsidRPr="007A0543">
        <w:t xml:space="preserve">that prioritize </w:t>
      </w:r>
      <w:r w:rsidRPr="007A0543">
        <w:t>performance and scalability</w:t>
      </w:r>
      <w:r w:rsidR="1AD0D78C" w:rsidRPr="007A0543">
        <w:t>, nonetheless, JSON is sti</w:t>
      </w:r>
      <w:r w:rsidR="2E7369C8" w:rsidRPr="007A0543">
        <w:t xml:space="preserve">ll the preferred choice when simplicity, flexibility </w:t>
      </w:r>
      <w:proofErr w:type="gramStart"/>
      <w:r w:rsidR="2E7369C8" w:rsidRPr="007A0543">
        <w:t>is required</w:t>
      </w:r>
      <w:proofErr w:type="gramEnd"/>
      <w:r w:rsidR="2E7369C8" w:rsidRPr="007A0543">
        <w:t>.</w:t>
      </w:r>
    </w:p>
    <w:p w14:paraId="4867886D" w14:textId="1006F63C" w:rsidR="00340F4A" w:rsidRPr="007A0543" w:rsidRDefault="002E1952" w:rsidP="00046AD1">
      <w:pPr>
        <w:jc w:val="both"/>
      </w:pPr>
      <w:r w:rsidRPr="007A0543">
        <w:t xml:space="preserve">In conclusion, while </w:t>
      </w:r>
      <w:r w:rsidR="008C5201" w:rsidRPr="007A0543">
        <w:t>Protocol Buffers</w:t>
      </w:r>
      <w:r w:rsidRPr="007A0543">
        <w:t xml:space="preserve"> offers clear performance benefits, its adoption</w:t>
      </w:r>
      <w:r w:rsidR="00636BF0" w:rsidRPr="007A0543">
        <w:t xml:space="preserve"> still needs careful consideration, weighing</w:t>
      </w:r>
      <w:r w:rsidRPr="007A0543">
        <w:t xml:space="preserve"> </w:t>
      </w:r>
      <w:r w:rsidR="00636BF0" w:rsidRPr="007A0543">
        <w:t>its</w:t>
      </w:r>
      <w:r w:rsidRPr="007A0543">
        <w:t xml:space="preserve"> efficiency gains against the added complexity and resource trade-offs. </w:t>
      </w:r>
      <w:r w:rsidR="00636BF0" w:rsidRPr="007A0543">
        <w:t xml:space="preserve">As a result, </w:t>
      </w:r>
      <w:r w:rsidR="008C5201" w:rsidRPr="007A0543">
        <w:t>Protocol Buffers</w:t>
      </w:r>
      <w:r w:rsidRPr="007A0543">
        <w:t xml:space="preserve"> </w:t>
      </w:r>
      <w:r w:rsidR="00636BF0" w:rsidRPr="007A0543">
        <w:t>can represent</w:t>
      </w:r>
      <w:r w:rsidRPr="007A0543">
        <w:t xml:space="preserve"> a promising alternative to JSON</w:t>
      </w:r>
      <w:r w:rsidR="00636BF0" w:rsidRPr="007A0543">
        <w:t xml:space="preserve"> in HTTP-REST Based </w:t>
      </w:r>
      <w:r w:rsidR="00DC5E6D" w:rsidRPr="007A0543">
        <w:t>architectures</w:t>
      </w:r>
      <w:r w:rsidRPr="007A0543">
        <w:t>.</w:t>
      </w:r>
    </w:p>
    <w:p w14:paraId="32BAEEC7" w14:textId="3013B158" w:rsidR="00340F4A" w:rsidRPr="007A0543" w:rsidRDefault="00340F4A">
      <w:r w:rsidRPr="007A0543">
        <w:br w:type="page"/>
      </w:r>
    </w:p>
    <w:p w14:paraId="7A305623" w14:textId="77777777" w:rsidR="00340F4A" w:rsidRPr="007A0543" w:rsidRDefault="00340F4A" w:rsidP="00E86D88">
      <w:pPr>
        <w:sectPr w:rsidR="00340F4A" w:rsidRPr="007A0543" w:rsidSect="000B4B63">
          <w:pgSz w:w="11906" w:h="16838"/>
          <w:pgMar w:top="1985" w:right="1474" w:bottom="1418" w:left="1985" w:header="709" w:footer="709" w:gutter="0"/>
          <w:cols w:space="708"/>
          <w:titlePg/>
          <w:docGrid w:linePitch="360"/>
        </w:sectPr>
      </w:pPr>
    </w:p>
    <w:p w14:paraId="7A78B7CE" w14:textId="6666F607" w:rsidR="00D0364D" w:rsidRPr="007A0543" w:rsidRDefault="009F19C6" w:rsidP="00D0364D">
      <w:pPr>
        <w:pStyle w:val="Heading1"/>
      </w:pPr>
      <w:bookmarkStart w:id="143" w:name="_Toc198969840"/>
      <w:r w:rsidRPr="007A0543">
        <w:lastRenderedPageBreak/>
        <w:t>Experiment</w:t>
      </w:r>
      <w:bookmarkEnd w:id="143"/>
    </w:p>
    <w:p w14:paraId="395BD0DD" w14:textId="60CCDE1E" w:rsidR="00D06AA9" w:rsidRPr="007A0543" w:rsidRDefault="00D0364D" w:rsidP="00D06AA9">
      <w:pPr>
        <w:jc w:val="both"/>
      </w:pPr>
      <w:r w:rsidRPr="007A0543">
        <w:t xml:space="preserve">This chapter focuses on </w:t>
      </w:r>
      <w:r w:rsidR="00FC15D8" w:rsidRPr="007A0543">
        <w:t>a</w:t>
      </w:r>
      <w:r w:rsidRPr="007A0543">
        <w:t xml:space="preserve"> brief analysis of the selected project migrated to </w:t>
      </w:r>
      <w:r w:rsidR="008C5201" w:rsidRPr="007A0543">
        <w:t>Protocol Buffers</w:t>
      </w:r>
      <w:r w:rsidRPr="007A0543">
        <w:t xml:space="preserve">, it outlines why the project </w:t>
      </w:r>
      <w:proofErr w:type="gramStart"/>
      <w:r w:rsidRPr="007A0543">
        <w:t>was chosen</w:t>
      </w:r>
      <w:proofErr w:type="gramEnd"/>
      <w:r w:rsidRPr="007A0543">
        <w:t xml:space="preserve">, what changes </w:t>
      </w:r>
      <w:proofErr w:type="gramStart"/>
      <w:r w:rsidRPr="007A0543">
        <w:t>were made</w:t>
      </w:r>
      <w:proofErr w:type="gramEnd"/>
      <w:r w:rsidRPr="007A0543">
        <w:t xml:space="preserve"> to the base project, what was migrated to </w:t>
      </w:r>
      <w:r w:rsidR="008C5201" w:rsidRPr="007A0543">
        <w:t>Protocol Buffers</w:t>
      </w:r>
      <w:r w:rsidRPr="007A0543">
        <w:t>, and why these specific parts of the system</w:t>
      </w:r>
      <w:r w:rsidR="003048E8" w:rsidRPr="007A0543">
        <w:t xml:space="preserve"> were</w:t>
      </w:r>
      <w:r w:rsidRPr="007A0543">
        <w:t xml:space="preserve"> migrated.</w:t>
      </w:r>
    </w:p>
    <w:p w14:paraId="0626174E" w14:textId="5BF80214" w:rsidR="00D0364D" w:rsidRPr="007A0543" w:rsidRDefault="00EE14FF" w:rsidP="00EE14FF">
      <w:pPr>
        <w:pStyle w:val="Heading2"/>
      </w:pPr>
      <w:bookmarkStart w:id="144" w:name="_Toc1542309472"/>
      <w:bookmarkStart w:id="145" w:name="_Toc198969841"/>
      <w:r w:rsidRPr="007A0543">
        <w:t>Project</w:t>
      </w:r>
      <w:bookmarkEnd w:id="144"/>
      <w:r w:rsidR="00F318AC" w:rsidRPr="007A0543">
        <w:t xml:space="preserve"> selection and analysis</w:t>
      </w:r>
      <w:bookmarkEnd w:id="145"/>
    </w:p>
    <w:p w14:paraId="089662B4" w14:textId="1CDCAB0B" w:rsidR="00EE14FF" w:rsidRPr="007A0543" w:rsidRDefault="00EE14FF" w:rsidP="00D06AA9">
      <w:pPr>
        <w:jc w:val="both"/>
      </w:pPr>
      <w:r w:rsidRPr="007A0543">
        <w:t>The chosen project is a convenience store HTTP REST API developed in Java with the framework Spring Boot</w:t>
      </w:r>
      <w:r w:rsidR="00D06AA9" w:rsidRPr="007A0543">
        <w:t xml:space="preserve">, </w:t>
      </w:r>
      <w:r w:rsidR="003048E8" w:rsidRPr="007A0543">
        <w:t>which</w:t>
      </w:r>
      <w:r w:rsidR="00D06AA9" w:rsidRPr="007A0543">
        <w:t xml:space="preserve"> can </w:t>
      </w:r>
      <w:proofErr w:type="gramStart"/>
      <w:r w:rsidR="00D06AA9" w:rsidRPr="007A0543">
        <w:t>be found</w:t>
      </w:r>
      <w:proofErr w:type="gramEnd"/>
      <w:r w:rsidR="00D06AA9" w:rsidRPr="007A0543">
        <w:t xml:space="preserve"> on GitHub</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Qw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B6396A" w:rsidRPr="007A0543">
            <w:rPr>
              <w:color w:val="000000"/>
            </w:rPr>
            <w:t>[40]</w:t>
          </w:r>
        </w:sdtContent>
      </w:sdt>
      <w:r w:rsidR="00D06AA9" w:rsidRPr="007A0543">
        <w:rPr>
          <w:color w:val="000000"/>
        </w:rPr>
        <w:t xml:space="preserve">, </w:t>
      </w:r>
      <w:r w:rsidR="00D06AA9" w:rsidRPr="007A0543">
        <w:t>the</w:t>
      </w:r>
      <w:r w:rsidRPr="007A0543">
        <w:t xml:space="preserve"> following criteria </w:t>
      </w:r>
      <w:proofErr w:type="gramStart"/>
      <w:r w:rsidR="00D06AA9" w:rsidRPr="007A0543">
        <w:t xml:space="preserve">were </w:t>
      </w:r>
      <w:r w:rsidRPr="007A0543">
        <w:t>followed</w:t>
      </w:r>
      <w:proofErr w:type="gramEnd"/>
      <w:r w:rsidRPr="007A0543">
        <w:t xml:space="preserve"> to </w:t>
      </w:r>
      <w:r w:rsidR="00D06AA9" w:rsidRPr="007A0543">
        <w:t>choose</w:t>
      </w:r>
      <w:r w:rsidRPr="007A0543">
        <w:t xml:space="preserve"> a decent project that would make sense for the research </w:t>
      </w:r>
      <w:proofErr w:type="gramStart"/>
      <w:r w:rsidRPr="007A0543">
        <w:t>being developed</w:t>
      </w:r>
      <w:proofErr w:type="gramEnd"/>
      <w:r w:rsidRPr="007A0543">
        <w:t>:</w:t>
      </w:r>
    </w:p>
    <w:p w14:paraId="4F7A0949" w14:textId="11F0796D" w:rsidR="00EE14FF" w:rsidRPr="007A0543" w:rsidRDefault="00EE14FF">
      <w:pPr>
        <w:pStyle w:val="ListParagraph"/>
        <w:numPr>
          <w:ilvl w:val="0"/>
          <w:numId w:val="33"/>
        </w:numPr>
        <w:jc w:val="both"/>
      </w:pPr>
      <w:r w:rsidRPr="007A0543">
        <w:t xml:space="preserve">The project needs to have </w:t>
      </w:r>
      <w:proofErr w:type="gramStart"/>
      <w:r w:rsidRPr="007A0543">
        <w:t>commits</w:t>
      </w:r>
      <w:proofErr w:type="gramEnd"/>
      <w:r w:rsidRPr="007A0543">
        <w:t xml:space="preserve"> within the last year, so any project with commits during or after February 2025 can be </w:t>
      </w:r>
      <w:proofErr w:type="gramStart"/>
      <w:r w:rsidRPr="007A0543">
        <w:t>accepted</w:t>
      </w:r>
      <w:proofErr w:type="gramEnd"/>
    </w:p>
    <w:p w14:paraId="2B5AC1F6" w14:textId="74E6AE78" w:rsidR="00EE14FF" w:rsidRPr="007A0543" w:rsidRDefault="00EE14FF">
      <w:pPr>
        <w:pStyle w:val="ListParagraph"/>
        <w:numPr>
          <w:ilvl w:val="0"/>
          <w:numId w:val="33"/>
        </w:numPr>
        <w:jc w:val="both"/>
      </w:pPr>
      <w:r w:rsidRPr="007A0543">
        <w:t>The project must have a MIT license</w:t>
      </w:r>
      <w:r w:rsidR="009818A6" w:rsidRPr="007A0543">
        <w:t xml:space="preserve">, as </w:t>
      </w:r>
      <w:r w:rsidR="00C52E4D" w:rsidRPr="007A0543">
        <w:t>it allows</w:t>
      </w:r>
      <w:r w:rsidR="009818A6" w:rsidRPr="007A0543">
        <w:t xml:space="preserve"> unrestricted utilisation of the project and authorises individuals to exercise full autonomy in their engagement with it.</w:t>
      </w:r>
    </w:p>
    <w:p w14:paraId="66A49987" w14:textId="1A64A6BD" w:rsidR="009818A6" w:rsidRPr="007A0543" w:rsidRDefault="009818A6">
      <w:pPr>
        <w:pStyle w:val="ListParagraph"/>
        <w:numPr>
          <w:ilvl w:val="0"/>
          <w:numId w:val="33"/>
        </w:numPr>
        <w:jc w:val="both"/>
      </w:pPr>
      <w:r w:rsidRPr="007A0543">
        <w:t xml:space="preserve">The project should, preferably, use an in-memory database, this implies that external factors, like network or overhead in I/O, </w:t>
      </w:r>
      <w:proofErr w:type="gramStart"/>
      <w:r w:rsidRPr="007A0543">
        <w:t>don’t</w:t>
      </w:r>
      <w:proofErr w:type="gramEnd"/>
      <w:r w:rsidRPr="007A0543">
        <w:t xml:space="preserve"> introduce variability, which </w:t>
      </w:r>
      <w:proofErr w:type="gramStart"/>
      <w:r w:rsidRPr="007A0543">
        <w:t>is expected</w:t>
      </w:r>
      <w:proofErr w:type="gramEnd"/>
      <w:r w:rsidRPr="007A0543">
        <w:t xml:space="preserve"> when performing experiments in controlled environments</w:t>
      </w:r>
      <w:r w:rsidR="003048E8" w:rsidRPr="007A0543">
        <w:t>.</w:t>
      </w:r>
    </w:p>
    <w:p w14:paraId="3E7D6F59" w14:textId="2AC91887" w:rsidR="00D0364D" w:rsidRPr="007A0543" w:rsidRDefault="009818A6" w:rsidP="00C30035">
      <w:pPr>
        <w:pStyle w:val="ListParagraph"/>
        <w:numPr>
          <w:ilvl w:val="0"/>
          <w:numId w:val="33"/>
        </w:numPr>
        <w:jc w:val="both"/>
      </w:pPr>
      <w:r w:rsidRPr="007A0543">
        <w:t xml:space="preserve">The project </w:t>
      </w:r>
      <w:proofErr w:type="gramStart"/>
      <w:r w:rsidRPr="007A0543">
        <w:t>can’t</w:t>
      </w:r>
      <w:proofErr w:type="gramEnd"/>
      <w:r w:rsidRPr="007A0543">
        <w:t xml:space="preserve"> be too simple nor too complex, the main objective is to focus on performance and energy efficiency, and, as such, </w:t>
      </w:r>
      <w:r w:rsidR="00D06AA9" w:rsidRPr="007A0543">
        <w:t xml:space="preserve">there should be at least </w:t>
      </w:r>
      <w:proofErr w:type="gramStart"/>
      <w:r w:rsidR="00D06AA9" w:rsidRPr="007A0543">
        <w:t>some</w:t>
      </w:r>
      <w:proofErr w:type="gramEnd"/>
      <w:r w:rsidR="00D06AA9" w:rsidRPr="007A0543">
        <w:t xml:space="preserve"> endpoints that allow for a decent comparison.</w:t>
      </w:r>
    </w:p>
    <w:p w14:paraId="53EF60FB" w14:textId="77777777" w:rsidR="00F318AC" w:rsidRPr="007A0543" w:rsidRDefault="00F318AC" w:rsidP="00F318AC">
      <w:pPr>
        <w:jc w:val="both"/>
      </w:pPr>
    </w:p>
    <w:p w14:paraId="7E622B07" w14:textId="1E0490DE" w:rsidR="00C52E4D" w:rsidRPr="007A0543" w:rsidRDefault="00D06AA9" w:rsidP="009748BE">
      <w:pPr>
        <w:jc w:val="both"/>
      </w:pPr>
      <w:r w:rsidRPr="007A0543">
        <w:t xml:space="preserve">The Springboot project under consideration enables the management of a convenience store, incorporating a range of products, users, and transactions involving products purchased by users. </w:t>
      </w:r>
      <w:r w:rsidR="009C66BA" w:rsidRPr="007A0543">
        <w:t xml:space="preserve">The project </w:t>
      </w:r>
      <w:proofErr w:type="gramStart"/>
      <w:r w:rsidR="009C66BA" w:rsidRPr="007A0543">
        <w:t>was selected</w:t>
      </w:r>
      <w:proofErr w:type="gramEnd"/>
      <w:r w:rsidR="009C66BA" w:rsidRPr="007A0543">
        <w:t xml:space="preserve"> because it is neither complex nor simplistic, and so it possesses sufficient entities to </w:t>
      </w:r>
      <w:r w:rsidR="003048E8" w:rsidRPr="007A0543">
        <w:t>enable</w:t>
      </w:r>
      <w:r w:rsidR="009C66BA" w:rsidRPr="007A0543">
        <w:t xml:space="preserve"> a satisfactory benchmark. In addition, the project is well-structured, </w:t>
      </w:r>
      <w:r w:rsidR="006351A7" w:rsidRPr="007A0543">
        <w:t>enabling</w:t>
      </w:r>
      <w:r w:rsidR="009C66BA" w:rsidRPr="007A0543">
        <w:t xml:space="preserve"> a faster comprehension of its architecture and implementation. It is also noteworthy that the project incorporates an in-memory database, which is a significant advantage, and its </w:t>
      </w:r>
      <w:r w:rsidR="009C66BA" w:rsidRPr="007A0543">
        <w:lastRenderedPageBreak/>
        <w:t xml:space="preserve">most recent commit occurred less than a year ago. </w:t>
      </w:r>
      <w:proofErr w:type="gramStart"/>
      <w:r w:rsidR="009C66BA" w:rsidRPr="007A0543">
        <w:t>In essence, the</w:t>
      </w:r>
      <w:proofErr w:type="gramEnd"/>
      <w:r w:rsidR="009C66BA" w:rsidRPr="007A0543">
        <w:t xml:space="preserve"> project fulfils all the </w:t>
      </w:r>
      <w:r w:rsidR="00917100" w:rsidRPr="007A0543">
        <w:t>outlined criteria</w:t>
      </w:r>
      <w:r w:rsidR="009C66BA" w:rsidRPr="007A0543">
        <w:t>.</w:t>
      </w:r>
    </w:p>
    <w:p w14:paraId="519EC081" w14:textId="77777777" w:rsidR="001A3FAE" w:rsidRPr="007A0543" w:rsidRDefault="001A3FAE" w:rsidP="009748BE">
      <w:pPr>
        <w:jc w:val="both"/>
      </w:pPr>
    </w:p>
    <w:p w14:paraId="0C7B73AD" w14:textId="394C5472" w:rsidR="00C52E4D" w:rsidRPr="007A0543" w:rsidRDefault="00C52E4D" w:rsidP="00ED3F9B">
      <w:pPr>
        <w:jc w:val="both"/>
      </w:pPr>
      <w:r w:rsidRPr="007A0543">
        <w:t xml:space="preserve">To be impartial about the project, the changes made needed to be as minimal as possible, as such, only two key changes </w:t>
      </w:r>
      <w:proofErr w:type="gramStart"/>
      <w:r w:rsidRPr="007A0543">
        <w:t>were made</w:t>
      </w:r>
      <w:proofErr w:type="gramEnd"/>
      <w:r w:rsidRPr="007A0543">
        <w:t>:</w:t>
      </w:r>
    </w:p>
    <w:p w14:paraId="0B2BA9EB" w14:textId="52200CBA" w:rsidR="00C52E4D" w:rsidRPr="007A0543" w:rsidRDefault="00214C96">
      <w:pPr>
        <w:pStyle w:val="ListParagraph"/>
        <w:numPr>
          <w:ilvl w:val="0"/>
          <w:numId w:val="34"/>
        </w:numPr>
        <w:jc w:val="both"/>
      </w:pPr>
      <w:r w:rsidRPr="007A0543">
        <w:t xml:space="preserve">The first one was the database, which </w:t>
      </w:r>
      <w:r w:rsidR="00C52E4D" w:rsidRPr="007A0543">
        <w:t xml:space="preserve">was already an in-memory database, in this case, HSQLDB, lacked a way to debug it, because of that, a change </w:t>
      </w:r>
      <w:proofErr w:type="gramStart"/>
      <w:r w:rsidR="00C52E4D" w:rsidRPr="007A0543">
        <w:t>was made</w:t>
      </w:r>
      <w:proofErr w:type="gramEnd"/>
      <w:r w:rsidR="00C52E4D" w:rsidRPr="007A0543">
        <w:t xml:space="preserve"> to have the H2 in-memory database, which is easier to debug.</w:t>
      </w:r>
    </w:p>
    <w:p w14:paraId="09B64604" w14:textId="2A6E441C" w:rsidR="00214C96" w:rsidRPr="007A0543" w:rsidRDefault="00C52E4D">
      <w:pPr>
        <w:pStyle w:val="ListParagraph"/>
        <w:numPr>
          <w:ilvl w:val="0"/>
          <w:numId w:val="34"/>
        </w:numPr>
        <w:jc w:val="both"/>
      </w:pPr>
      <w:r w:rsidRPr="007A0543">
        <w:t xml:space="preserve">Lastly, the Prometheus and the actuator dependencies </w:t>
      </w:r>
      <w:proofErr w:type="gramStart"/>
      <w:r w:rsidRPr="007A0543">
        <w:t>were added</w:t>
      </w:r>
      <w:proofErr w:type="gramEnd"/>
      <w:r w:rsidRPr="007A0543">
        <w:t xml:space="preserve"> to enable Prometheus to scrape metrics from the HTTP REST API</w:t>
      </w:r>
    </w:p>
    <w:p w14:paraId="6CAE662F" w14:textId="4B957EF7" w:rsidR="00742B6E" w:rsidRPr="007A0543" w:rsidRDefault="00742B6E" w:rsidP="00742B6E">
      <w:pPr>
        <w:pStyle w:val="Heading2"/>
      </w:pPr>
      <w:bookmarkStart w:id="146" w:name="_Toc38919785"/>
      <w:bookmarkStart w:id="147" w:name="_Toc198969842"/>
      <w:r w:rsidRPr="007A0543">
        <w:t>Migration</w:t>
      </w:r>
      <w:bookmarkEnd w:id="146"/>
      <w:r w:rsidR="00CE001A" w:rsidRPr="007A0543">
        <w:t xml:space="preserve"> process</w:t>
      </w:r>
      <w:bookmarkEnd w:id="147"/>
    </w:p>
    <w:p w14:paraId="65D513CD" w14:textId="3A657F4E" w:rsidR="00742B6E" w:rsidRPr="007A0543" w:rsidRDefault="00742B6E" w:rsidP="00ED3F9B">
      <w:pPr>
        <w:jc w:val="both"/>
      </w:pPr>
      <w:r w:rsidRPr="007A0543">
        <w:t xml:space="preserve">The migration process includes the selection of the components to be migrated, why they </w:t>
      </w:r>
      <w:proofErr w:type="gramStart"/>
      <w:r w:rsidRPr="007A0543">
        <w:t>were chosen</w:t>
      </w:r>
      <w:proofErr w:type="gramEnd"/>
      <w:r w:rsidRPr="007A0543">
        <w:t xml:space="preserve"> and what was the thought process for the migration of the API.</w:t>
      </w:r>
    </w:p>
    <w:p w14:paraId="35AEBECD" w14:textId="472C353F" w:rsidR="009B3414" w:rsidRPr="007A0543" w:rsidRDefault="00742B6E" w:rsidP="00ED3F9B">
      <w:pPr>
        <w:jc w:val="both"/>
      </w:pPr>
      <w:r w:rsidRPr="007A0543">
        <w:t>It is important to note, once again, that,</w:t>
      </w:r>
      <w:r w:rsidR="00ED3F9B" w:rsidRPr="007A0543">
        <w:t xml:space="preserve"> in order</w:t>
      </w:r>
      <w:r w:rsidRPr="007A0543">
        <w:t xml:space="preserve"> to maintain the </w:t>
      </w:r>
      <w:r w:rsidR="00ED3F9B" w:rsidRPr="007A0543">
        <w:t>relevance</w:t>
      </w:r>
      <w:r w:rsidRPr="007A0543">
        <w:t xml:space="preserve"> of the case study being developed, it is of the utmost importance to not change any logic </w:t>
      </w:r>
      <w:r w:rsidR="00ED3F9B" w:rsidRPr="007A0543">
        <w:t xml:space="preserve">of </w:t>
      </w:r>
      <w:r w:rsidRPr="007A0543">
        <w:t xml:space="preserve">the software, not only that, but </w:t>
      </w:r>
      <w:r w:rsidR="00ED3F9B" w:rsidRPr="007A0543">
        <w:t>in the event that modifications are deemed</w:t>
      </w:r>
      <w:r w:rsidRPr="007A0543">
        <w:t xml:space="preserve"> </w:t>
      </w:r>
      <w:r w:rsidR="00ED3F9B" w:rsidRPr="007A0543">
        <w:t xml:space="preserve">necessary </w:t>
      </w:r>
      <w:r w:rsidRPr="007A0543">
        <w:t>to the new implementation to work properly</w:t>
      </w:r>
      <w:r w:rsidR="00ED3F9B" w:rsidRPr="007A0543">
        <w:t xml:space="preserve">, it needs to be specified what was changed and why. This is crucial, because we want the project to remain as close as possible to the base implementation so that we do not have too many confounding variables that </w:t>
      </w:r>
      <w:r w:rsidR="00E12C00" w:rsidRPr="007A0543">
        <w:t>impact on</w:t>
      </w:r>
      <w:r w:rsidR="00ED3F9B" w:rsidRPr="007A0543">
        <w:t xml:space="preserve"> the analysis </w:t>
      </w:r>
      <w:proofErr w:type="gramStart"/>
      <w:r w:rsidR="00ED3F9B" w:rsidRPr="007A0543">
        <w:t>being conducted</w:t>
      </w:r>
      <w:proofErr w:type="gramEnd"/>
      <w:r w:rsidR="00ED3F9B" w:rsidRPr="007A0543">
        <w:t>.</w:t>
      </w:r>
    </w:p>
    <w:p w14:paraId="22C1F3F1" w14:textId="560CD9DA" w:rsidR="00742B6E" w:rsidRPr="007A0543" w:rsidRDefault="00742B6E" w:rsidP="00742B6E">
      <w:pPr>
        <w:pStyle w:val="Heading3"/>
      </w:pPr>
      <w:bookmarkStart w:id="148" w:name="_Toc1688026735"/>
      <w:bookmarkStart w:id="149" w:name="_Toc198969843"/>
      <w:r w:rsidRPr="007A0543">
        <w:t>Components</w:t>
      </w:r>
      <w:bookmarkEnd w:id="148"/>
      <w:bookmarkEnd w:id="149"/>
    </w:p>
    <w:p w14:paraId="01339643" w14:textId="6EE9BD65" w:rsidR="00096FB9" w:rsidRPr="007A0543" w:rsidRDefault="00096FB9" w:rsidP="00096FB9">
      <w:pPr>
        <w:jc w:val="both"/>
      </w:pPr>
      <w:r w:rsidRPr="007A0543">
        <w:t xml:space="preserve">The process of selecting a component </w:t>
      </w:r>
      <w:proofErr w:type="gramStart"/>
      <w:r w:rsidRPr="007A0543">
        <w:t>essentially consisted</w:t>
      </w:r>
      <w:proofErr w:type="gramEnd"/>
      <w:r w:rsidRPr="007A0543">
        <w:t xml:space="preserve"> of interpreting the topic of the dissertation, </w:t>
      </w:r>
      <w:r w:rsidR="00195265" w:rsidRPr="007A0543">
        <w:t>like</w:t>
      </w:r>
      <w:r w:rsidRPr="007A0543">
        <w:t xml:space="preserve"> selecting components for which the serialization method was more intensive, so that their weight would be more significant in terms of performance, and conclusions could then </w:t>
      </w:r>
      <w:proofErr w:type="gramStart"/>
      <w:r w:rsidRPr="007A0543">
        <w:t>be drawn</w:t>
      </w:r>
      <w:proofErr w:type="gramEnd"/>
      <w:r w:rsidRPr="007A0543">
        <w:t xml:space="preserve">. For example, cases in which objects </w:t>
      </w:r>
      <w:proofErr w:type="gramStart"/>
      <w:r w:rsidRPr="007A0543">
        <w:t>are returned</w:t>
      </w:r>
      <w:proofErr w:type="gramEnd"/>
      <w:r w:rsidRPr="007A0543">
        <w:t xml:space="preserve"> within objects, or objects with lists of objects, are especially </w:t>
      </w:r>
      <w:r w:rsidR="00607518" w:rsidRPr="007A0543">
        <w:t>good</w:t>
      </w:r>
      <w:r w:rsidRPr="007A0543">
        <w:t xml:space="preserve"> to this analysis. However, components that exhibited less intensive serialization </w:t>
      </w:r>
      <w:proofErr w:type="gramStart"/>
      <w:r w:rsidRPr="007A0543">
        <w:t>were also selected</w:t>
      </w:r>
      <w:proofErr w:type="gramEnd"/>
      <w:r w:rsidRPr="007A0543">
        <w:t xml:space="preserve"> to ascertain whether, in all situations, one serialization method consistently outperformed the other.</w:t>
      </w:r>
    </w:p>
    <w:p w14:paraId="36BA7899" w14:textId="72D201B2" w:rsidR="00195265" w:rsidRPr="007A0543" w:rsidRDefault="00195265" w:rsidP="00195265">
      <w:pPr>
        <w:jc w:val="both"/>
      </w:pPr>
      <w:r w:rsidRPr="007A0543">
        <w:t xml:space="preserve">The primary change implemented was to modify the Users domain. This alteration was necessary because it </w:t>
      </w:r>
      <w:proofErr w:type="gramStart"/>
      <w:r w:rsidRPr="007A0543">
        <w:t>was identified</w:t>
      </w:r>
      <w:proofErr w:type="gramEnd"/>
      <w:r w:rsidRPr="007A0543">
        <w:t xml:space="preserve"> as one of the entities with most fields requiring </w:t>
      </w:r>
      <w:proofErr w:type="gramStart"/>
      <w:r w:rsidRPr="007A0543">
        <w:t>a lot of</w:t>
      </w:r>
      <w:proofErr w:type="gramEnd"/>
      <w:r w:rsidRPr="007A0543">
        <w:t xml:space="preserve"> serialization. Consequently, the serialization method assumes greater significance within the process. Additionally, it encompasses a component of particular interest, namely authentication, which may not be entirely correct to include in this study. However, it is interesting to </w:t>
      </w:r>
      <w:proofErr w:type="spellStart"/>
      <w:r w:rsidRPr="007A0543">
        <w:t>analyze</w:t>
      </w:r>
      <w:proofErr w:type="spellEnd"/>
      <w:r w:rsidRPr="007A0543">
        <w:t xml:space="preserve"> the impact of serialization on requests that need more processing power, particularly in the case where hashing </w:t>
      </w:r>
      <w:proofErr w:type="gramStart"/>
      <w:r w:rsidRPr="007A0543">
        <w:t>is required</w:t>
      </w:r>
      <w:proofErr w:type="gramEnd"/>
      <w:r w:rsidRPr="007A0543">
        <w:t xml:space="preserve">, which is a process that demands significant computational resources. This analysis could potentially contradict the hypothesis that a faster </w:t>
      </w:r>
      <w:r w:rsidRPr="007A0543">
        <w:lastRenderedPageBreak/>
        <w:t>serialization format would always offer a performance advantage, suggesting that the complexity of the process may outweigh the benefits of the format itself.</w:t>
      </w:r>
    </w:p>
    <w:p w14:paraId="004A5823" w14:textId="1D47728F" w:rsidR="00195265" w:rsidRPr="007A0543" w:rsidRDefault="00195265" w:rsidP="00195265">
      <w:pPr>
        <w:jc w:val="both"/>
      </w:pPr>
      <w:r w:rsidRPr="007A0543">
        <w:t xml:space="preserve">The final component to be migrated was the Product Entities domain. This component </w:t>
      </w:r>
      <w:proofErr w:type="gramStart"/>
      <w:r w:rsidRPr="007A0543">
        <w:t>was selected</w:t>
      </w:r>
      <w:proofErr w:type="gramEnd"/>
      <w:r w:rsidRPr="007A0543">
        <w:t xml:space="preserve"> on the basis that it would contain</w:t>
      </w:r>
      <w:r w:rsidR="00607518" w:rsidRPr="007A0543">
        <w:t xml:space="preserve"> one of</w:t>
      </w:r>
      <w:r w:rsidRPr="007A0543">
        <w:t xml:space="preserve"> the largest amount</w:t>
      </w:r>
      <w:r w:rsidR="00607518" w:rsidRPr="007A0543">
        <w:t>s</w:t>
      </w:r>
      <w:r w:rsidRPr="007A0543">
        <w:t xml:space="preserve"> of data to </w:t>
      </w:r>
      <w:proofErr w:type="gramStart"/>
      <w:r w:rsidRPr="007A0543">
        <w:t>be transmitted</w:t>
      </w:r>
      <w:proofErr w:type="gramEnd"/>
      <w:r w:rsidRPr="007A0543">
        <w:t xml:space="preserve">, thus allowing a comprehensive evaluation to </w:t>
      </w:r>
      <w:proofErr w:type="gramStart"/>
      <w:r w:rsidRPr="007A0543">
        <w:t>be conducted</w:t>
      </w:r>
      <w:proofErr w:type="gramEnd"/>
      <w:r w:rsidRPr="007A0543">
        <w:t xml:space="preserve"> to ascertain the relative merits of one serialization format in comparison to another.</w:t>
      </w:r>
    </w:p>
    <w:p w14:paraId="622F30B4" w14:textId="0F30E9B6" w:rsidR="00195265" w:rsidRPr="007A0543" w:rsidRDefault="00195265" w:rsidP="00195265">
      <w:pPr>
        <w:pStyle w:val="Heading3"/>
      </w:pPr>
      <w:bookmarkStart w:id="150" w:name="_Toc969218698"/>
      <w:bookmarkStart w:id="151" w:name="_Toc198969844"/>
      <w:r w:rsidRPr="007A0543">
        <w:t>Strategy</w:t>
      </w:r>
      <w:bookmarkEnd w:id="150"/>
      <w:bookmarkEnd w:id="151"/>
    </w:p>
    <w:p w14:paraId="49780E77" w14:textId="6FC7C282" w:rsidR="00195265" w:rsidRPr="007A0543" w:rsidRDefault="00D32018" w:rsidP="00D32018">
      <w:pPr>
        <w:jc w:val="both"/>
      </w:pPr>
      <w:r w:rsidRPr="007A0543">
        <w:t xml:space="preserve">The </w:t>
      </w:r>
      <w:r w:rsidR="007505A3" w:rsidRPr="007A0543">
        <w:t>idea</w:t>
      </w:r>
      <w:r w:rsidRPr="007A0543">
        <w:t xml:space="preserve"> was to initiate the process at the </w:t>
      </w:r>
      <w:r w:rsidR="007505A3" w:rsidRPr="007A0543">
        <w:t>Data Transfer Objects (DTOs)</w:t>
      </w:r>
      <w:r w:rsidRPr="007A0543">
        <w:t xml:space="preserve">, which function as the primary interface for the serialisation process, and then proceed sequentially, starting from the Controllers and culminating at the Service level. The implementation process will </w:t>
      </w:r>
      <w:proofErr w:type="gramStart"/>
      <w:r w:rsidRPr="007A0543">
        <w:t>be elucidated</w:t>
      </w:r>
      <w:proofErr w:type="gramEnd"/>
      <w:r w:rsidRPr="007A0543">
        <w:t xml:space="preserve"> in the subsequent section.</w:t>
      </w:r>
    </w:p>
    <w:p w14:paraId="2C3D58F9" w14:textId="77777777" w:rsidR="00781565" w:rsidRPr="007A0543" w:rsidRDefault="00781565">
      <w:pPr>
        <w:sectPr w:rsidR="00781565" w:rsidRPr="007A0543" w:rsidSect="000B4B63">
          <w:pgSz w:w="11906" w:h="16838"/>
          <w:pgMar w:top="1985" w:right="1474" w:bottom="1418" w:left="1985" w:header="709" w:footer="709" w:gutter="0"/>
          <w:cols w:space="708"/>
          <w:titlePg/>
          <w:docGrid w:linePitch="360"/>
        </w:sectPr>
      </w:pPr>
      <w:r w:rsidRPr="007A0543">
        <w:br w:type="page"/>
      </w:r>
    </w:p>
    <w:p w14:paraId="5D68915E" w14:textId="613F7D7F" w:rsidR="00781565" w:rsidRPr="007A0543" w:rsidRDefault="00CE001A" w:rsidP="00446C55">
      <w:pPr>
        <w:pStyle w:val="Heading2"/>
      </w:pPr>
      <w:bookmarkStart w:id="152" w:name="_Toc198969845"/>
      <w:r w:rsidRPr="007A0543">
        <w:lastRenderedPageBreak/>
        <w:t>Migration</w:t>
      </w:r>
      <w:bookmarkEnd w:id="152"/>
    </w:p>
    <w:p w14:paraId="2C2F4380" w14:textId="1C5A8C56" w:rsidR="00781565" w:rsidRPr="007A0543" w:rsidRDefault="00AB5ED2" w:rsidP="00D32018">
      <w:pPr>
        <w:jc w:val="both"/>
      </w:pPr>
      <w:r w:rsidRPr="007A0543">
        <w:t xml:space="preserve">The present chapter is concerned with the implementation details of the solution using </w:t>
      </w:r>
      <w:r w:rsidR="008C5201" w:rsidRPr="007A0543">
        <w:t>Protocol Buffers</w:t>
      </w:r>
      <w:r w:rsidRPr="007A0543">
        <w:t xml:space="preserve">, and it demonstrates the various dependencies that were </w:t>
      </w:r>
      <w:proofErr w:type="gramStart"/>
      <w:r w:rsidRPr="007A0543">
        <w:t>utilised</w:t>
      </w:r>
      <w:proofErr w:type="gramEnd"/>
      <w:r w:rsidRPr="007A0543">
        <w:t>, the testing tools and their configuration, the reason they were employed, and other processes during this implementation.</w:t>
      </w:r>
    </w:p>
    <w:p w14:paraId="344F6362" w14:textId="2CD422F1" w:rsidR="007F57E1" w:rsidRPr="007A0543" w:rsidRDefault="00FD2DB6" w:rsidP="00446C55">
      <w:pPr>
        <w:pStyle w:val="Heading3"/>
      </w:pPr>
      <w:bookmarkStart w:id="153" w:name="_Toc1579735923"/>
      <w:bookmarkStart w:id="154" w:name="_Toc198969846"/>
      <w:r w:rsidRPr="007A0543">
        <w:t>Dependencies and Plugins</w:t>
      </w:r>
      <w:bookmarkEnd w:id="153"/>
      <w:bookmarkEnd w:id="154"/>
    </w:p>
    <w:p w14:paraId="46ED584E" w14:textId="009B1C13" w:rsidR="00FD2DB6" w:rsidRPr="007A0543" w:rsidRDefault="00FD2DB6" w:rsidP="00F908C4">
      <w:pPr>
        <w:jc w:val="both"/>
      </w:pPr>
      <w:r w:rsidRPr="007A0543">
        <w:t>A few dependencies</w:t>
      </w:r>
      <w:r w:rsidR="0022687C" w:rsidRPr="007A0543">
        <w:t xml:space="preserve"> and plugins</w:t>
      </w:r>
      <w:r w:rsidRPr="007A0543">
        <w:t xml:space="preserve"> were needed for </w:t>
      </w:r>
      <w:r w:rsidR="008C5201" w:rsidRPr="007A0543">
        <w:t>Protocol Buffers</w:t>
      </w:r>
      <w:r w:rsidRPr="007A0543">
        <w:t xml:space="preserve"> to work properly</w:t>
      </w:r>
      <w:r w:rsidR="008F1D17" w:rsidRPr="007A0543">
        <w:t>, one of the first dependencies</w:t>
      </w:r>
      <w:r w:rsidR="00F908C4" w:rsidRPr="007A0543">
        <w:t xml:space="preserve"> added to the </w:t>
      </w:r>
      <w:r w:rsidR="00B629F8" w:rsidRPr="007A0543">
        <w:t>pom</w:t>
      </w:r>
      <w:r w:rsidR="00F908C4" w:rsidRPr="007A0543">
        <w:t>.xml file</w:t>
      </w:r>
      <w:r w:rsidR="008F1D17" w:rsidRPr="007A0543">
        <w:t xml:space="preserve"> is the </w:t>
      </w:r>
      <w:r w:rsidR="005C2B7B" w:rsidRPr="007A0543">
        <w:t>Protocol Buffers</w:t>
      </w:r>
      <w:r w:rsidR="008F1D17" w:rsidRPr="007A0543">
        <w:t>-java dependency</w:t>
      </w:r>
      <w:r w:rsidR="00F908C4" w:rsidRPr="007A0543">
        <w:t xml:space="preserve">, </w:t>
      </w:r>
      <w:r w:rsidR="00B9161F" w:rsidRPr="007A0543">
        <w:t>which</w:t>
      </w:r>
      <w:r w:rsidR="00F908C4" w:rsidRPr="007A0543">
        <w:t xml:space="preserve"> allows us to</w:t>
      </w:r>
      <w:r w:rsidR="008F1D17" w:rsidRPr="007A0543">
        <w:t xml:space="preserve"> use and process </w:t>
      </w:r>
      <w:r w:rsidR="008C5201" w:rsidRPr="007A0543">
        <w:t>Protocol Buffers</w:t>
      </w:r>
      <w:r w:rsidR="008F1D17" w:rsidRPr="007A0543">
        <w:t xml:space="preserve"> inside the API, furthermore, in </w:t>
      </w:r>
      <w:r w:rsidR="005B1FFF" w:rsidRPr="007A0543">
        <w:t>Code Snippet 5</w:t>
      </w:r>
      <w:r w:rsidR="008F1D17" w:rsidRPr="007A0543">
        <w:t xml:space="preserve">, it was created a bean that allows for the requests and responses to be sent as a </w:t>
      </w:r>
      <w:r w:rsidR="005C2B7B" w:rsidRPr="007A0543">
        <w:t>Protocol Buffers</w:t>
      </w:r>
      <w:r w:rsidR="008F1D17" w:rsidRPr="007A0543">
        <w:t xml:space="preserve"> with that same dependency.</w:t>
      </w:r>
    </w:p>
    <w:p w14:paraId="786058F9" w14:textId="77777777" w:rsidR="00D82FCF" w:rsidRPr="007A0543" w:rsidRDefault="00D82FCF" w:rsidP="00D82FCF">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proofErr w:type="spellEnd"/>
      <w:r w:rsidRPr="007A0543">
        <w:t>;</w:t>
      </w:r>
      <w:proofErr w:type="gramEnd"/>
    </w:p>
    <w:p w14:paraId="2342382D" w14:textId="77777777" w:rsidR="00D82FCF" w:rsidRPr="007A0543" w:rsidRDefault="00D82FCF" w:rsidP="00D82FCF">
      <w:pPr>
        <w:pStyle w:val="Cdigo"/>
      </w:pPr>
    </w:p>
    <w:p w14:paraId="3E71E998" w14:textId="77777777" w:rsidR="00D82FCF" w:rsidRPr="007A0543" w:rsidRDefault="00D82FCF" w:rsidP="00D82FCF">
      <w:pPr>
        <w:pStyle w:val="Cdigo"/>
      </w:pPr>
      <w:r w:rsidRPr="007A0543">
        <w:t xml:space="preserve">import </w:t>
      </w:r>
      <w:proofErr w:type="spellStart"/>
      <w:proofErr w:type="gramStart"/>
      <w:r w:rsidRPr="007A0543">
        <w:t>org.springframework</w:t>
      </w:r>
      <w:proofErr w:type="gramEnd"/>
      <w:r w:rsidRPr="007A0543">
        <w:t>.</w:t>
      </w:r>
      <w:proofErr w:type="gramStart"/>
      <w:r w:rsidRPr="007A0543">
        <w:t>boot.SpringApplication</w:t>
      </w:r>
      <w:proofErr w:type="spellEnd"/>
      <w:proofErr w:type="gramEnd"/>
      <w:r w:rsidRPr="007A0543">
        <w:t>;</w:t>
      </w:r>
    </w:p>
    <w:p w14:paraId="331B3E7E" w14:textId="77777777" w:rsidR="00D82FCF" w:rsidRPr="007A0543" w:rsidRDefault="00D82FCF" w:rsidP="00D82FCF">
      <w:pPr>
        <w:pStyle w:val="Cdigo"/>
      </w:pPr>
      <w:r w:rsidRPr="007A0543">
        <w:t xml:space="preserve">import </w:t>
      </w:r>
      <w:proofErr w:type="spellStart"/>
      <w:proofErr w:type="gramStart"/>
      <w:r w:rsidRPr="007A0543">
        <w:t>org.springframework</w:t>
      </w:r>
      <w:proofErr w:type="gramEnd"/>
      <w:r w:rsidRPr="007A0543">
        <w:t>.</w:t>
      </w:r>
      <w:proofErr w:type="gramStart"/>
      <w:r w:rsidRPr="007A0543">
        <w:t>boot.autoconfigure</w:t>
      </w:r>
      <w:proofErr w:type="gramEnd"/>
      <w:r w:rsidRPr="007A0543">
        <w:t>.</w:t>
      </w:r>
      <w:proofErr w:type="gramStart"/>
      <w:r w:rsidRPr="007A0543">
        <w:t>SpringBootApplication</w:t>
      </w:r>
      <w:proofErr w:type="spellEnd"/>
      <w:r w:rsidRPr="007A0543">
        <w:t>;</w:t>
      </w:r>
      <w:proofErr w:type="gramEnd"/>
    </w:p>
    <w:p w14:paraId="37392C2F" w14:textId="77777777" w:rsidR="00D82FCF" w:rsidRPr="007A0543" w:rsidRDefault="00D82FCF" w:rsidP="00D82FCF">
      <w:pPr>
        <w:pStyle w:val="Cdigo"/>
      </w:pPr>
      <w:r w:rsidRPr="007A0543">
        <w:t xml:space="preserve">import </w:t>
      </w:r>
      <w:proofErr w:type="spellStart"/>
      <w:proofErr w:type="gramStart"/>
      <w:r w:rsidRPr="007A0543">
        <w:t>org.springframework</w:t>
      </w:r>
      <w:proofErr w:type="gramEnd"/>
      <w:r w:rsidRPr="007A0543">
        <w:t>.</w:t>
      </w:r>
      <w:proofErr w:type="gramStart"/>
      <w:r w:rsidRPr="007A0543">
        <w:t>context.annotation</w:t>
      </w:r>
      <w:proofErr w:type="gramEnd"/>
      <w:r w:rsidRPr="007A0543">
        <w:t>.</w:t>
      </w:r>
      <w:proofErr w:type="gramStart"/>
      <w:r w:rsidRPr="007A0543">
        <w:t>Bean</w:t>
      </w:r>
      <w:proofErr w:type="spellEnd"/>
      <w:r w:rsidRPr="007A0543">
        <w:t>;</w:t>
      </w:r>
      <w:proofErr w:type="gramEnd"/>
    </w:p>
    <w:p w14:paraId="2760DAB2" w14:textId="7DC2A2D0" w:rsidR="00D82FCF" w:rsidRPr="007A0543" w:rsidRDefault="00D82FCF" w:rsidP="00D82FCF">
      <w:pPr>
        <w:pStyle w:val="Cdigo"/>
      </w:pPr>
      <w:r w:rsidRPr="007A0543">
        <w:t xml:space="preserve">import </w:t>
      </w:r>
      <w:proofErr w:type="spellStart"/>
      <w:proofErr w:type="gramStart"/>
      <w:r w:rsidRPr="007A0543">
        <w:t>org.springframework</w:t>
      </w:r>
      <w:proofErr w:type="gramEnd"/>
      <w:r w:rsidRPr="007A0543">
        <w:t>.</w:t>
      </w:r>
      <w:proofErr w:type="gramStart"/>
      <w:r w:rsidRPr="007A0543">
        <w:t>http.converter</w:t>
      </w:r>
      <w:proofErr w:type="gramEnd"/>
      <w:r w:rsidRPr="007A0543">
        <w:t>.</w:t>
      </w:r>
      <w:r w:rsidR="005C2B7B" w:rsidRPr="007A0543">
        <w:t>Protocol</w:t>
      </w:r>
      <w:proofErr w:type="spellEnd"/>
      <w:r w:rsidR="005C2B7B" w:rsidRPr="007A0543">
        <w:t xml:space="preserve"> </w:t>
      </w:r>
      <w:proofErr w:type="spellStart"/>
      <w:r w:rsidR="005C2B7B" w:rsidRPr="007A0543">
        <w:t>Buffers</w:t>
      </w:r>
      <w:r w:rsidRPr="007A0543">
        <w:t>.</w:t>
      </w:r>
      <w:r w:rsidR="005C2B7B" w:rsidRPr="007A0543">
        <w:t>Protocol</w:t>
      </w:r>
      <w:proofErr w:type="spellEnd"/>
      <w:r w:rsidR="005C2B7B" w:rsidRPr="007A0543">
        <w:t xml:space="preserve"> </w:t>
      </w:r>
      <w:proofErr w:type="spellStart"/>
      <w:proofErr w:type="gramStart"/>
      <w:r w:rsidR="005C2B7B" w:rsidRPr="007A0543">
        <w:t>Buffers</w:t>
      </w:r>
      <w:r w:rsidRPr="007A0543">
        <w:t>HttpMessageConverter</w:t>
      </w:r>
      <w:proofErr w:type="spellEnd"/>
      <w:r w:rsidRPr="007A0543">
        <w:t>;</w:t>
      </w:r>
      <w:proofErr w:type="gramEnd"/>
    </w:p>
    <w:p w14:paraId="49B2AD6A" w14:textId="77777777" w:rsidR="00D82FCF" w:rsidRPr="007A0543" w:rsidRDefault="00D82FCF" w:rsidP="00D82FCF">
      <w:pPr>
        <w:pStyle w:val="Cdigo"/>
      </w:pPr>
    </w:p>
    <w:p w14:paraId="66B391AC" w14:textId="77777777" w:rsidR="00D82FCF" w:rsidRPr="007A0543" w:rsidRDefault="00D82FCF" w:rsidP="00D82FCF">
      <w:pPr>
        <w:pStyle w:val="Cdigo"/>
      </w:pPr>
      <w:r w:rsidRPr="007A0543">
        <w:t>@SpringBootApplication</w:t>
      </w:r>
    </w:p>
    <w:p w14:paraId="11E86F58" w14:textId="77777777" w:rsidR="00D82FCF" w:rsidRPr="007A0543" w:rsidRDefault="00D82FCF" w:rsidP="00D82FCF">
      <w:pPr>
        <w:pStyle w:val="Cdigo"/>
      </w:pPr>
      <w:r w:rsidRPr="007A0543">
        <w:t xml:space="preserve">public class </w:t>
      </w:r>
      <w:proofErr w:type="spellStart"/>
      <w:r w:rsidRPr="007A0543">
        <w:rPr>
          <w:i/>
          <w:iCs/>
        </w:rPr>
        <w:t>ConvenienceStoreApplication</w:t>
      </w:r>
      <w:proofErr w:type="spellEnd"/>
      <w:r w:rsidRPr="007A0543">
        <w:t xml:space="preserve"> {</w:t>
      </w:r>
    </w:p>
    <w:p w14:paraId="1D04401D" w14:textId="77777777" w:rsidR="00D82FCF" w:rsidRPr="007A0543" w:rsidRDefault="00D82FCF" w:rsidP="00D82FCF">
      <w:pPr>
        <w:pStyle w:val="Cdigo"/>
      </w:pPr>
      <w:r w:rsidRPr="007A0543">
        <w:t xml:space="preserve">    public static void </w:t>
      </w:r>
      <w:proofErr w:type="gramStart"/>
      <w:r w:rsidRPr="007A0543">
        <w:rPr>
          <w:i/>
          <w:iCs/>
        </w:rPr>
        <w:t>main</w:t>
      </w:r>
      <w:r w:rsidRPr="007A0543">
        <w:t>(String[</w:t>
      </w:r>
      <w:proofErr w:type="gramEnd"/>
      <w:r w:rsidRPr="007A0543">
        <w:t xml:space="preserve">] </w:t>
      </w:r>
      <w:proofErr w:type="spellStart"/>
      <w:r w:rsidRPr="007A0543">
        <w:rPr>
          <w:i/>
          <w:iCs/>
        </w:rPr>
        <w:t>args</w:t>
      </w:r>
      <w:proofErr w:type="spellEnd"/>
      <w:r w:rsidRPr="007A0543">
        <w:t>) {</w:t>
      </w:r>
    </w:p>
    <w:p w14:paraId="471C5467" w14:textId="77777777" w:rsidR="00D82FCF" w:rsidRPr="007A0543" w:rsidRDefault="00D82FCF" w:rsidP="00D82FCF">
      <w:pPr>
        <w:pStyle w:val="Cdigo"/>
      </w:pPr>
      <w:r w:rsidRPr="007A0543">
        <w:t xml:space="preserve">        </w:t>
      </w:r>
      <w:proofErr w:type="spellStart"/>
      <w:proofErr w:type="gramStart"/>
      <w:r w:rsidRPr="007A0543">
        <w:t>SpringApplication.</w:t>
      </w:r>
      <w:r w:rsidRPr="007A0543">
        <w:rPr>
          <w:i/>
          <w:iCs/>
        </w:rPr>
        <w:t>run</w:t>
      </w:r>
      <w:proofErr w:type="spellEnd"/>
      <w:r w:rsidRPr="007A0543">
        <w:t>(</w:t>
      </w:r>
      <w:proofErr w:type="spellStart"/>
      <w:proofErr w:type="gramEnd"/>
      <w:r w:rsidRPr="007A0543">
        <w:t>ConvenienceStoreApplication.class</w:t>
      </w:r>
      <w:proofErr w:type="spellEnd"/>
      <w:r w:rsidRPr="007A0543">
        <w:t xml:space="preserve">, </w:t>
      </w:r>
      <w:proofErr w:type="spellStart"/>
      <w:r w:rsidRPr="007A0543">
        <w:t>args</w:t>
      </w:r>
      <w:proofErr w:type="spellEnd"/>
      <w:proofErr w:type="gramStart"/>
      <w:r w:rsidRPr="007A0543">
        <w:t>);</w:t>
      </w:r>
      <w:proofErr w:type="gramEnd"/>
    </w:p>
    <w:p w14:paraId="24DED247" w14:textId="77777777" w:rsidR="00D82FCF" w:rsidRPr="007A0543" w:rsidRDefault="00D82FCF" w:rsidP="00D82FCF">
      <w:pPr>
        <w:pStyle w:val="Cdigo"/>
      </w:pPr>
      <w:r w:rsidRPr="007A0543">
        <w:t>    }</w:t>
      </w:r>
    </w:p>
    <w:p w14:paraId="1335C5FD" w14:textId="77777777" w:rsidR="00D82FCF" w:rsidRPr="007A0543" w:rsidRDefault="00D82FCF" w:rsidP="00D82FCF">
      <w:pPr>
        <w:pStyle w:val="Cdigo"/>
      </w:pPr>
      <w:r w:rsidRPr="007A0543">
        <w:br/>
      </w:r>
    </w:p>
    <w:p w14:paraId="10F9265F" w14:textId="77777777" w:rsidR="00D82FCF" w:rsidRPr="007A0543" w:rsidRDefault="00D82FCF" w:rsidP="00D82FCF">
      <w:pPr>
        <w:pStyle w:val="Cdigo"/>
      </w:pPr>
      <w:r w:rsidRPr="007A0543">
        <w:t>    @Bean</w:t>
      </w:r>
    </w:p>
    <w:p w14:paraId="4141CB7A" w14:textId="388339C4" w:rsidR="00D82FCF" w:rsidRPr="007A0543" w:rsidRDefault="00D82FCF" w:rsidP="00D82FCF">
      <w:pPr>
        <w:pStyle w:val="Cdigo"/>
      </w:pPr>
      <w:r w:rsidRPr="007A0543">
        <w:t xml:space="preserve">    </w:t>
      </w:r>
      <w:r w:rsidR="005C2B7B" w:rsidRPr="007A0543">
        <w:t xml:space="preserve">Protocol </w:t>
      </w:r>
      <w:proofErr w:type="spellStart"/>
      <w:r w:rsidR="005C2B7B" w:rsidRPr="007A0543">
        <w:t>Buffers</w:t>
      </w:r>
      <w:r w:rsidRPr="007A0543">
        <w:t>HttpMessageConverter</w:t>
      </w:r>
      <w:proofErr w:type="spellEnd"/>
      <w:r w:rsidRPr="007A0543">
        <w:t xml:space="preserve"> </w:t>
      </w:r>
      <w:r w:rsidR="005C2B7B" w:rsidRPr="007A0543">
        <w:rPr>
          <w:i/>
          <w:iCs/>
        </w:rPr>
        <w:t xml:space="preserve">Protocol </w:t>
      </w:r>
      <w:proofErr w:type="spellStart"/>
      <w:proofErr w:type="gramStart"/>
      <w:r w:rsidR="005C2B7B" w:rsidRPr="007A0543">
        <w:rPr>
          <w:i/>
          <w:iCs/>
        </w:rPr>
        <w:t>Buffers</w:t>
      </w:r>
      <w:r w:rsidRPr="007A0543">
        <w:rPr>
          <w:i/>
          <w:iCs/>
        </w:rPr>
        <w:t>HttpMessageConverter</w:t>
      </w:r>
      <w:proofErr w:type="spellEnd"/>
      <w:r w:rsidRPr="007A0543">
        <w:t>(){</w:t>
      </w:r>
      <w:proofErr w:type="gramEnd"/>
    </w:p>
    <w:p w14:paraId="1427CD4E" w14:textId="04FACD8B" w:rsidR="00D82FCF" w:rsidRPr="007A0543" w:rsidRDefault="00D82FCF" w:rsidP="00D82FCF">
      <w:pPr>
        <w:pStyle w:val="Cdigo"/>
      </w:pPr>
      <w:r w:rsidRPr="007A0543">
        <w:t xml:space="preserve">        return new </w:t>
      </w:r>
      <w:r w:rsidR="005C2B7B" w:rsidRPr="007A0543">
        <w:rPr>
          <w:i/>
          <w:iCs/>
        </w:rPr>
        <w:t xml:space="preserve">Protocol </w:t>
      </w:r>
      <w:proofErr w:type="spellStart"/>
      <w:proofErr w:type="gramStart"/>
      <w:r w:rsidR="005C2B7B" w:rsidRPr="007A0543">
        <w:rPr>
          <w:i/>
          <w:iCs/>
        </w:rPr>
        <w:t>Buffers</w:t>
      </w:r>
      <w:r w:rsidRPr="007A0543">
        <w:rPr>
          <w:i/>
          <w:iCs/>
        </w:rPr>
        <w:t>HttpMessageConverter</w:t>
      </w:r>
      <w:proofErr w:type="spellEnd"/>
      <w:r w:rsidRPr="007A0543">
        <w:t>();</w:t>
      </w:r>
      <w:proofErr w:type="gramEnd"/>
    </w:p>
    <w:p w14:paraId="55FBF5D6" w14:textId="77777777" w:rsidR="00D82FCF" w:rsidRPr="007A0543" w:rsidRDefault="00D82FCF" w:rsidP="00D82FCF">
      <w:pPr>
        <w:pStyle w:val="Cdigo"/>
      </w:pPr>
      <w:r w:rsidRPr="007A0543">
        <w:t>    }</w:t>
      </w:r>
    </w:p>
    <w:p w14:paraId="3E12FE0A" w14:textId="77777777" w:rsidR="00D82FCF" w:rsidRPr="007A0543" w:rsidRDefault="00D82FCF" w:rsidP="00D82FCF">
      <w:pPr>
        <w:pStyle w:val="Cdigo"/>
        <w:keepNext/>
      </w:pPr>
      <w:r w:rsidRPr="007A0543">
        <w:t>}</w:t>
      </w:r>
    </w:p>
    <w:p w14:paraId="5775E5AF" w14:textId="1F183D42" w:rsidR="008F1D17" w:rsidRPr="007A0543" w:rsidRDefault="00D82FCF" w:rsidP="00D46D06">
      <w:pPr>
        <w:pStyle w:val="Caption"/>
      </w:pPr>
      <w:bookmarkStart w:id="155" w:name="_Toc198904719"/>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5</w:t>
      </w:r>
      <w:proofErr w:type="gramEnd"/>
      <w:r w:rsidRPr="007A0543">
        <w:fldChar w:fldCharType="end"/>
      </w:r>
      <w:r w:rsidRPr="007A0543">
        <w:t xml:space="preserve"> </w:t>
      </w:r>
      <w:r w:rsidR="000C77CD" w:rsidRPr="007A0543">
        <w:t>-</w:t>
      </w:r>
      <w:r w:rsidRPr="007A0543">
        <w:t xml:space="preserve"> Changes to allow </w:t>
      </w:r>
      <w:r w:rsidR="008C5201" w:rsidRPr="007A0543">
        <w:t>Protocol Buffers</w:t>
      </w:r>
      <w:r w:rsidRPr="007A0543">
        <w:t xml:space="preserve"> in </w:t>
      </w:r>
      <w:proofErr w:type="gramStart"/>
      <w:r w:rsidRPr="007A0543">
        <w:t>project</w:t>
      </w:r>
      <w:bookmarkEnd w:id="155"/>
      <w:proofErr w:type="gramEnd"/>
    </w:p>
    <w:p w14:paraId="418A57DF" w14:textId="77777777" w:rsidR="00D82FCF" w:rsidRPr="007A0543" w:rsidRDefault="00D82FCF" w:rsidP="00D82FCF"/>
    <w:p w14:paraId="42E61673" w14:textId="2A28303E" w:rsidR="008F1D17" w:rsidRPr="007A0543" w:rsidRDefault="00F908C4" w:rsidP="008F1D17">
      <w:r w:rsidRPr="007A0543">
        <w:t xml:space="preserve">After this, a plugin was added that would compile the </w:t>
      </w:r>
      <w:r w:rsidR="005C2B7B" w:rsidRPr="007A0543">
        <w:t>Protocol Buffers</w:t>
      </w:r>
      <w:r w:rsidRPr="007A0543">
        <w:t xml:space="preserve"> files (.proto) into the Java classes without having to manually compile them</w:t>
      </w:r>
      <w:r w:rsidR="00B629F8" w:rsidRPr="007A0543">
        <w:t xml:space="preserve"> to make it even better, another plugin was added, which allows Maven to get the relative paths of the project, which allows anyone to compile the </w:t>
      </w:r>
      <w:r w:rsidR="005C2B7B" w:rsidRPr="007A0543">
        <w:t>Protocol Buffers</w:t>
      </w:r>
      <w:r w:rsidR="00B629F8" w:rsidRPr="007A0543">
        <w:t xml:space="preserve"> files without trouble</w:t>
      </w:r>
      <w:r w:rsidR="00236588" w:rsidRPr="007A0543">
        <w:t>.</w:t>
      </w:r>
    </w:p>
    <w:p w14:paraId="47B36BC1" w14:textId="77777777" w:rsidR="005B1FFF" w:rsidRPr="007A0543" w:rsidRDefault="005B1FFF" w:rsidP="005B1FFF">
      <w:pPr>
        <w:pStyle w:val="Cdigo"/>
      </w:pPr>
      <w:r w:rsidRPr="007A0543">
        <w:t>&lt;build&gt;</w:t>
      </w:r>
    </w:p>
    <w:p w14:paraId="4939AEFE" w14:textId="77777777" w:rsidR="005B1FFF" w:rsidRPr="007A0543" w:rsidRDefault="005B1FFF" w:rsidP="005B1FFF">
      <w:pPr>
        <w:pStyle w:val="Cdigo"/>
      </w:pPr>
      <w:r w:rsidRPr="007A0543">
        <w:t xml:space="preserve">        &lt;extensions&gt;</w:t>
      </w:r>
    </w:p>
    <w:p w14:paraId="44FB24FC" w14:textId="77777777" w:rsidR="005B1FFF" w:rsidRPr="007A0543" w:rsidRDefault="005B1FFF" w:rsidP="005B1FFF">
      <w:pPr>
        <w:pStyle w:val="Cdigo"/>
      </w:pPr>
      <w:r w:rsidRPr="007A0543">
        <w:t xml:space="preserve">            &lt;extension&gt;</w:t>
      </w:r>
    </w:p>
    <w:p w14:paraId="71C6A1CC" w14:textId="77777777" w:rsidR="005B1FFF" w:rsidRPr="007A0543" w:rsidRDefault="005B1FFF" w:rsidP="005B1FFF">
      <w:pPr>
        <w:pStyle w:val="Cdigo"/>
      </w:pPr>
      <w:r w:rsidRPr="007A0543">
        <w:t xml:space="preserve">                </w:t>
      </w:r>
      <w:proofErr w:type="gramStart"/>
      <w:r w:rsidRPr="007A0543">
        <w:t>&lt;</w:t>
      </w:r>
      <w:proofErr w:type="spellStart"/>
      <w:r w:rsidRPr="007A0543">
        <w:t>groupId</w:t>
      </w:r>
      <w:proofErr w:type="spellEnd"/>
      <w:r w:rsidRPr="007A0543">
        <w:t>&gt;</w:t>
      </w:r>
      <w:proofErr w:type="spellStart"/>
      <w:r w:rsidRPr="007A0543">
        <w:t>kr.motd.maven</w:t>
      </w:r>
      <w:proofErr w:type="spellEnd"/>
      <w:proofErr w:type="gramEnd"/>
      <w:r w:rsidRPr="007A0543">
        <w:t>&lt;/</w:t>
      </w:r>
      <w:proofErr w:type="spellStart"/>
      <w:r w:rsidRPr="007A0543">
        <w:t>groupId</w:t>
      </w:r>
      <w:proofErr w:type="spellEnd"/>
      <w:r w:rsidRPr="007A0543">
        <w:t>&gt;</w:t>
      </w:r>
    </w:p>
    <w:p w14:paraId="6C3A0F89" w14:textId="77777777" w:rsidR="005B1FFF" w:rsidRPr="007A0543" w:rsidRDefault="005B1FFF" w:rsidP="005B1FFF">
      <w:pPr>
        <w:pStyle w:val="Cdigo"/>
      </w:pPr>
      <w:r w:rsidRPr="007A0543">
        <w:lastRenderedPageBreak/>
        <w:t xml:space="preserve">                &lt;</w:t>
      </w:r>
      <w:proofErr w:type="spellStart"/>
      <w:r w:rsidRPr="007A0543">
        <w:t>artifactId</w:t>
      </w:r>
      <w:proofErr w:type="spellEnd"/>
      <w:r w:rsidRPr="007A0543">
        <w:t>&gt;</w:t>
      </w:r>
      <w:proofErr w:type="spellStart"/>
      <w:r w:rsidRPr="007A0543">
        <w:t>os</w:t>
      </w:r>
      <w:proofErr w:type="spellEnd"/>
      <w:r w:rsidRPr="007A0543">
        <w:t>-maven-plugin&lt;/</w:t>
      </w:r>
      <w:proofErr w:type="spellStart"/>
      <w:r w:rsidRPr="007A0543">
        <w:t>artifactId</w:t>
      </w:r>
      <w:proofErr w:type="spellEnd"/>
      <w:r w:rsidRPr="007A0543">
        <w:t>&gt;</w:t>
      </w:r>
    </w:p>
    <w:p w14:paraId="0A72E180" w14:textId="77777777" w:rsidR="005B1FFF" w:rsidRPr="007A0543" w:rsidRDefault="005B1FFF" w:rsidP="005B1FFF">
      <w:pPr>
        <w:pStyle w:val="Cdigo"/>
      </w:pPr>
      <w:r w:rsidRPr="007A0543">
        <w:t xml:space="preserve">                &lt;version&gt;1.7.1&lt;/version&gt;</w:t>
      </w:r>
    </w:p>
    <w:p w14:paraId="7441A02C" w14:textId="77777777" w:rsidR="005B1FFF" w:rsidRPr="007A0543" w:rsidRDefault="005B1FFF" w:rsidP="005B1FFF">
      <w:pPr>
        <w:pStyle w:val="Cdigo"/>
      </w:pPr>
      <w:r w:rsidRPr="007A0543">
        <w:t xml:space="preserve">            &lt;/extension&gt;</w:t>
      </w:r>
    </w:p>
    <w:p w14:paraId="14AAAC6D" w14:textId="77777777" w:rsidR="005B1FFF" w:rsidRPr="007A0543" w:rsidRDefault="005B1FFF" w:rsidP="005B1FFF">
      <w:pPr>
        <w:pStyle w:val="Cdigo"/>
      </w:pPr>
      <w:r w:rsidRPr="007A0543">
        <w:t xml:space="preserve">        &lt;/extensions&gt;</w:t>
      </w:r>
    </w:p>
    <w:p w14:paraId="72A58F90" w14:textId="77777777" w:rsidR="005B1FFF" w:rsidRPr="007A0543" w:rsidRDefault="005B1FFF" w:rsidP="005B1FFF">
      <w:pPr>
        <w:pStyle w:val="Cdigo"/>
      </w:pPr>
      <w:r w:rsidRPr="007A0543">
        <w:t xml:space="preserve">        &lt;plugins&gt;</w:t>
      </w:r>
    </w:p>
    <w:p w14:paraId="54816978" w14:textId="77777777" w:rsidR="005B1FFF" w:rsidRPr="007A0543" w:rsidRDefault="005B1FFF" w:rsidP="005B1FFF">
      <w:pPr>
        <w:pStyle w:val="Cdigo"/>
      </w:pPr>
      <w:r w:rsidRPr="007A0543">
        <w:t xml:space="preserve">            &lt;plugin&gt;</w:t>
      </w:r>
    </w:p>
    <w:p w14:paraId="03B7F8A3" w14:textId="77777777" w:rsidR="005B1FFF" w:rsidRPr="007A0543" w:rsidRDefault="005B1FFF" w:rsidP="005B1FFF">
      <w:pPr>
        <w:pStyle w:val="Cdigo"/>
      </w:pPr>
      <w:r w:rsidRPr="007A0543">
        <w:t xml:space="preserve">                </w:t>
      </w:r>
      <w:proofErr w:type="gramStart"/>
      <w:r w:rsidRPr="007A0543">
        <w:t>&lt;</w:t>
      </w:r>
      <w:proofErr w:type="spellStart"/>
      <w:r w:rsidRPr="007A0543">
        <w:t>groupId</w:t>
      </w:r>
      <w:proofErr w:type="spellEnd"/>
      <w:r w:rsidRPr="007A0543">
        <w:t>&gt;</w:t>
      </w:r>
      <w:proofErr w:type="spellStart"/>
      <w:r w:rsidRPr="007A0543">
        <w:t>org.springframework.boot</w:t>
      </w:r>
      <w:proofErr w:type="spellEnd"/>
      <w:proofErr w:type="gramEnd"/>
      <w:r w:rsidRPr="007A0543">
        <w:t>&lt;/</w:t>
      </w:r>
      <w:proofErr w:type="spellStart"/>
      <w:r w:rsidRPr="007A0543">
        <w:t>groupId</w:t>
      </w:r>
      <w:proofErr w:type="spellEnd"/>
      <w:r w:rsidRPr="007A0543">
        <w:t>&gt;</w:t>
      </w:r>
    </w:p>
    <w:p w14:paraId="43CA491A" w14:textId="77777777" w:rsidR="005B1FFF" w:rsidRPr="007A0543" w:rsidRDefault="005B1FFF" w:rsidP="005B1FFF">
      <w:pPr>
        <w:pStyle w:val="Cdigo"/>
      </w:pPr>
      <w:r w:rsidRPr="007A0543">
        <w:t xml:space="preserve">                &lt;</w:t>
      </w:r>
      <w:proofErr w:type="spellStart"/>
      <w:r w:rsidRPr="007A0543">
        <w:t>artifactId</w:t>
      </w:r>
      <w:proofErr w:type="spellEnd"/>
      <w:r w:rsidRPr="007A0543">
        <w:t>&gt;spring-boot-maven-plugin&lt;/</w:t>
      </w:r>
      <w:proofErr w:type="spellStart"/>
      <w:r w:rsidRPr="007A0543">
        <w:t>artifactId</w:t>
      </w:r>
      <w:proofErr w:type="spellEnd"/>
      <w:r w:rsidRPr="007A0543">
        <w:t>&gt;</w:t>
      </w:r>
    </w:p>
    <w:p w14:paraId="426333A7" w14:textId="77777777" w:rsidR="005B1FFF" w:rsidRPr="007A0543" w:rsidRDefault="005B1FFF" w:rsidP="005B1FFF">
      <w:pPr>
        <w:pStyle w:val="Cdigo"/>
      </w:pPr>
      <w:r w:rsidRPr="007A0543">
        <w:t xml:space="preserve">                &lt;configuration&gt;</w:t>
      </w:r>
    </w:p>
    <w:p w14:paraId="72C152E6" w14:textId="77777777" w:rsidR="005B1FFF" w:rsidRPr="007A0543" w:rsidRDefault="005B1FFF" w:rsidP="005B1FFF">
      <w:pPr>
        <w:pStyle w:val="Cdigo"/>
      </w:pPr>
      <w:r w:rsidRPr="007A0543">
        <w:t xml:space="preserve">                    &lt;excludes&gt;</w:t>
      </w:r>
    </w:p>
    <w:p w14:paraId="7D963B76" w14:textId="77777777" w:rsidR="005B1FFF" w:rsidRPr="007A0543" w:rsidRDefault="005B1FFF" w:rsidP="005B1FFF">
      <w:pPr>
        <w:pStyle w:val="Cdigo"/>
      </w:pPr>
      <w:r w:rsidRPr="007A0543">
        <w:t xml:space="preserve">                        &lt;exclude&gt;</w:t>
      </w:r>
    </w:p>
    <w:p w14:paraId="07740C17" w14:textId="77777777" w:rsidR="005B1FFF" w:rsidRPr="007A0543" w:rsidRDefault="005B1FFF" w:rsidP="005B1FFF">
      <w:pPr>
        <w:pStyle w:val="Cdigo"/>
      </w:pPr>
      <w:r w:rsidRPr="007A0543">
        <w:t xml:space="preserve">                            &lt;</w:t>
      </w:r>
      <w:proofErr w:type="spellStart"/>
      <w:r w:rsidRPr="007A0543">
        <w:t>groupId</w:t>
      </w:r>
      <w:proofErr w:type="spellEnd"/>
      <w:r w:rsidRPr="007A0543">
        <w:t>&gt;</w:t>
      </w:r>
      <w:proofErr w:type="spellStart"/>
      <w:r w:rsidRPr="007A0543">
        <w:t>org.projectlombok</w:t>
      </w:r>
      <w:proofErr w:type="spellEnd"/>
      <w:r w:rsidRPr="007A0543">
        <w:t>&lt;/</w:t>
      </w:r>
      <w:proofErr w:type="spellStart"/>
      <w:r w:rsidRPr="007A0543">
        <w:t>groupId</w:t>
      </w:r>
      <w:proofErr w:type="spellEnd"/>
      <w:r w:rsidRPr="007A0543">
        <w:t>&gt;</w:t>
      </w:r>
    </w:p>
    <w:p w14:paraId="0A008954" w14:textId="77777777" w:rsidR="005B1FFF" w:rsidRPr="007A0543" w:rsidRDefault="005B1FFF" w:rsidP="005B1FFF">
      <w:pPr>
        <w:pStyle w:val="Cdigo"/>
      </w:pPr>
      <w:r w:rsidRPr="007A0543">
        <w:t xml:space="preserve">                            &lt;</w:t>
      </w:r>
      <w:proofErr w:type="spellStart"/>
      <w:r w:rsidRPr="007A0543">
        <w:t>artifactId</w:t>
      </w:r>
      <w:proofErr w:type="spellEnd"/>
      <w:r w:rsidRPr="007A0543">
        <w:t>&gt;</w:t>
      </w:r>
      <w:proofErr w:type="spellStart"/>
      <w:r w:rsidRPr="007A0543">
        <w:t>lombok</w:t>
      </w:r>
      <w:proofErr w:type="spellEnd"/>
      <w:r w:rsidRPr="007A0543">
        <w:t>&lt;/</w:t>
      </w:r>
      <w:proofErr w:type="spellStart"/>
      <w:r w:rsidRPr="007A0543">
        <w:t>artifactId</w:t>
      </w:r>
      <w:proofErr w:type="spellEnd"/>
      <w:r w:rsidRPr="007A0543">
        <w:t>&gt;</w:t>
      </w:r>
    </w:p>
    <w:p w14:paraId="51A10D1E" w14:textId="77777777" w:rsidR="005B1FFF" w:rsidRPr="007A0543" w:rsidRDefault="005B1FFF" w:rsidP="005B1FFF">
      <w:pPr>
        <w:pStyle w:val="Cdigo"/>
      </w:pPr>
      <w:r w:rsidRPr="007A0543">
        <w:t xml:space="preserve">                        &lt;/exclude&gt;</w:t>
      </w:r>
    </w:p>
    <w:p w14:paraId="2A811B2E" w14:textId="77777777" w:rsidR="005B1FFF" w:rsidRPr="007A0543" w:rsidRDefault="005B1FFF" w:rsidP="005B1FFF">
      <w:pPr>
        <w:pStyle w:val="Cdigo"/>
      </w:pPr>
      <w:r w:rsidRPr="007A0543">
        <w:t xml:space="preserve">                    &lt;/excludes&gt;</w:t>
      </w:r>
    </w:p>
    <w:p w14:paraId="35FC810A" w14:textId="77777777" w:rsidR="005B1FFF" w:rsidRPr="007A0543" w:rsidRDefault="005B1FFF" w:rsidP="005B1FFF">
      <w:pPr>
        <w:pStyle w:val="Cdigo"/>
      </w:pPr>
      <w:r w:rsidRPr="007A0543">
        <w:t xml:space="preserve">                &lt;/configuration&gt;</w:t>
      </w:r>
    </w:p>
    <w:p w14:paraId="32EF217E" w14:textId="77777777" w:rsidR="005B1FFF" w:rsidRPr="007A0543" w:rsidRDefault="005B1FFF" w:rsidP="005B1FFF">
      <w:pPr>
        <w:pStyle w:val="Cdigo"/>
      </w:pPr>
      <w:r w:rsidRPr="007A0543">
        <w:t xml:space="preserve">            &lt;/plugin&gt;</w:t>
      </w:r>
    </w:p>
    <w:p w14:paraId="1AE4B5D8" w14:textId="77777777" w:rsidR="005B1FFF" w:rsidRPr="007A0543" w:rsidRDefault="005B1FFF" w:rsidP="005B1FFF">
      <w:pPr>
        <w:pStyle w:val="Cdigo"/>
      </w:pPr>
      <w:r w:rsidRPr="007A0543">
        <w:t xml:space="preserve">            &lt;plugin&gt;</w:t>
      </w:r>
    </w:p>
    <w:p w14:paraId="5320D57E" w14:textId="77777777" w:rsidR="005B1FFF" w:rsidRPr="007A0543" w:rsidRDefault="005B1FFF" w:rsidP="005B1FFF">
      <w:pPr>
        <w:pStyle w:val="Cdigo"/>
      </w:pPr>
      <w:r w:rsidRPr="007A0543">
        <w:t xml:space="preserve">                </w:t>
      </w:r>
      <w:proofErr w:type="gramStart"/>
      <w:r w:rsidRPr="007A0543">
        <w:t>&lt;</w:t>
      </w:r>
      <w:proofErr w:type="spellStart"/>
      <w:r w:rsidRPr="007A0543">
        <w:t>groupId</w:t>
      </w:r>
      <w:proofErr w:type="spellEnd"/>
      <w:r w:rsidRPr="007A0543">
        <w:t>&gt;</w:t>
      </w:r>
      <w:proofErr w:type="spellStart"/>
      <w:r w:rsidRPr="007A0543">
        <w:t>org.xolstice.maven</w:t>
      </w:r>
      <w:proofErr w:type="gramEnd"/>
      <w:r w:rsidRPr="007A0543">
        <w:t>.plugins</w:t>
      </w:r>
      <w:proofErr w:type="spellEnd"/>
      <w:r w:rsidRPr="007A0543">
        <w:t>&lt;/</w:t>
      </w:r>
      <w:proofErr w:type="spellStart"/>
      <w:r w:rsidRPr="007A0543">
        <w:t>groupId</w:t>
      </w:r>
      <w:proofErr w:type="spellEnd"/>
      <w:r w:rsidRPr="007A0543">
        <w:t>&gt;</w:t>
      </w:r>
    </w:p>
    <w:p w14:paraId="2DAB1B31" w14:textId="4C0658CD" w:rsidR="005B1FFF" w:rsidRPr="007A0543" w:rsidRDefault="005B1FFF" w:rsidP="005B1FFF">
      <w:pPr>
        <w:pStyle w:val="Cdigo"/>
      </w:pPr>
      <w:r w:rsidRPr="007A0543">
        <w:t xml:space="preserve">                &lt;</w:t>
      </w:r>
      <w:proofErr w:type="spellStart"/>
      <w:r w:rsidRPr="007A0543">
        <w:t>artifactId</w:t>
      </w:r>
      <w:proofErr w:type="spellEnd"/>
      <w:r w:rsidRPr="007A0543">
        <w:t>&gt;</w:t>
      </w:r>
      <w:r w:rsidR="005C2B7B" w:rsidRPr="007A0543">
        <w:t>Protocol Buffers</w:t>
      </w:r>
      <w:r w:rsidRPr="007A0543">
        <w:t>-maven-plugin&lt;/</w:t>
      </w:r>
      <w:proofErr w:type="spellStart"/>
      <w:r w:rsidRPr="007A0543">
        <w:t>artifactId</w:t>
      </w:r>
      <w:proofErr w:type="spellEnd"/>
      <w:r w:rsidRPr="007A0543">
        <w:t>&gt;</w:t>
      </w:r>
    </w:p>
    <w:p w14:paraId="183EE72B" w14:textId="77777777" w:rsidR="005B1FFF" w:rsidRPr="007A0543" w:rsidRDefault="005B1FFF" w:rsidP="005B1FFF">
      <w:pPr>
        <w:pStyle w:val="Cdigo"/>
      </w:pPr>
      <w:r w:rsidRPr="007A0543">
        <w:t xml:space="preserve">                &lt;version&gt;0.6.1&lt;/version&gt;</w:t>
      </w:r>
    </w:p>
    <w:p w14:paraId="40371139" w14:textId="77777777" w:rsidR="005B1FFF" w:rsidRPr="007A0543" w:rsidRDefault="005B1FFF" w:rsidP="005B1FFF">
      <w:pPr>
        <w:pStyle w:val="Cdigo"/>
      </w:pPr>
      <w:r w:rsidRPr="007A0543">
        <w:t xml:space="preserve">                &lt;extensions&gt;true&lt;/extensions&gt;</w:t>
      </w:r>
    </w:p>
    <w:p w14:paraId="1B9C7ED1" w14:textId="77777777" w:rsidR="005B1FFF" w:rsidRPr="007A0543" w:rsidRDefault="005B1FFF" w:rsidP="005B1FFF">
      <w:pPr>
        <w:pStyle w:val="Cdigo"/>
      </w:pPr>
      <w:r w:rsidRPr="007A0543">
        <w:t xml:space="preserve">                &lt;executions&gt;</w:t>
      </w:r>
    </w:p>
    <w:p w14:paraId="5DB9D9DC" w14:textId="77777777" w:rsidR="005B1FFF" w:rsidRPr="007A0543" w:rsidRDefault="005B1FFF" w:rsidP="005B1FFF">
      <w:pPr>
        <w:pStyle w:val="Cdigo"/>
      </w:pPr>
      <w:r w:rsidRPr="007A0543">
        <w:t xml:space="preserve">                    &lt;execution&gt;</w:t>
      </w:r>
    </w:p>
    <w:p w14:paraId="3DE7C721" w14:textId="77777777" w:rsidR="005B1FFF" w:rsidRPr="007A0543" w:rsidRDefault="005B1FFF" w:rsidP="005B1FFF">
      <w:pPr>
        <w:pStyle w:val="Cdigo"/>
      </w:pPr>
      <w:r w:rsidRPr="007A0543">
        <w:t xml:space="preserve">                        &lt;goals&gt;</w:t>
      </w:r>
    </w:p>
    <w:p w14:paraId="7FCF20A4" w14:textId="77777777" w:rsidR="005B1FFF" w:rsidRPr="007A0543" w:rsidRDefault="005B1FFF" w:rsidP="005B1FFF">
      <w:pPr>
        <w:pStyle w:val="Cdigo"/>
      </w:pPr>
      <w:r w:rsidRPr="007A0543">
        <w:t xml:space="preserve">                            &lt;goal&gt;compile&lt;/goal&gt;</w:t>
      </w:r>
    </w:p>
    <w:p w14:paraId="482423BF" w14:textId="77777777" w:rsidR="005B1FFF" w:rsidRPr="007A0543" w:rsidRDefault="005B1FFF" w:rsidP="005B1FFF">
      <w:pPr>
        <w:pStyle w:val="Cdigo"/>
      </w:pPr>
      <w:r w:rsidRPr="007A0543">
        <w:t xml:space="preserve">                            &lt;goal&gt;test-compile&lt;/goal&gt;</w:t>
      </w:r>
    </w:p>
    <w:p w14:paraId="2D7C2D15" w14:textId="77777777" w:rsidR="005B1FFF" w:rsidRPr="007A0543" w:rsidRDefault="005B1FFF" w:rsidP="005B1FFF">
      <w:pPr>
        <w:pStyle w:val="Cdigo"/>
      </w:pPr>
      <w:r w:rsidRPr="007A0543">
        <w:t xml:space="preserve">                        &lt;/goals&gt;</w:t>
      </w:r>
    </w:p>
    <w:p w14:paraId="0FDA382D" w14:textId="77777777" w:rsidR="005B1FFF" w:rsidRPr="007A0543" w:rsidRDefault="005B1FFF" w:rsidP="005B1FFF">
      <w:pPr>
        <w:pStyle w:val="Cdigo"/>
      </w:pPr>
      <w:r w:rsidRPr="007A0543">
        <w:t xml:space="preserve">                    &lt;/execution&gt;</w:t>
      </w:r>
    </w:p>
    <w:p w14:paraId="41A9DD01" w14:textId="77777777" w:rsidR="005B1FFF" w:rsidRPr="007A0543" w:rsidRDefault="005B1FFF" w:rsidP="005B1FFF">
      <w:pPr>
        <w:pStyle w:val="Cdigo"/>
      </w:pPr>
      <w:r w:rsidRPr="007A0543">
        <w:t xml:space="preserve">                &lt;/executions&gt;</w:t>
      </w:r>
    </w:p>
    <w:p w14:paraId="2C905438" w14:textId="77777777" w:rsidR="005B1FFF" w:rsidRPr="007A0543" w:rsidRDefault="005B1FFF" w:rsidP="005B1FFF">
      <w:pPr>
        <w:pStyle w:val="Cdigo"/>
      </w:pPr>
      <w:r w:rsidRPr="007A0543">
        <w:t xml:space="preserve">                &lt;configuration&gt;</w:t>
      </w:r>
    </w:p>
    <w:p w14:paraId="37FBAE8D" w14:textId="77777777" w:rsidR="005B1FFF" w:rsidRPr="007A0543" w:rsidRDefault="005B1FFF" w:rsidP="005B1FFF">
      <w:pPr>
        <w:pStyle w:val="Cdigo"/>
      </w:pPr>
      <w:r w:rsidRPr="007A0543">
        <w:t xml:space="preserve">                    &lt;protoSourceRoot&gt;${</w:t>
      </w:r>
      <w:proofErr w:type="gramStart"/>
      <w:r w:rsidRPr="007A0543">
        <w:t>project.basedir</w:t>
      </w:r>
      <w:proofErr w:type="gramEnd"/>
      <w:r w:rsidRPr="007A0543">
        <w:t>}/src/main/proto&lt;/protoSourceRoot&gt;</w:t>
      </w:r>
    </w:p>
    <w:p w14:paraId="4D6438A1" w14:textId="777268EA" w:rsidR="005B1FFF" w:rsidRPr="007A0543" w:rsidRDefault="005B1FFF" w:rsidP="005B1FFF">
      <w:pPr>
        <w:pStyle w:val="Cdigo"/>
      </w:pPr>
      <w:r w:rsidRPr="007A0543">
        <w:t xml:space="preserve">                    </w:t>
      </w:r>
      <w:proofErr w:type="gramStart"/>
      <w:r w:rsidRPr="007A0543">
        <w:t>&lt;</w:t>
      </w:r>
      <w:proofErr w:type="spellStart"/>
      <w:r w:rsidRPr="007A0543">
        <w:t>protocArtifact</w:t>
      </w:r>
      <w:proofErr w:type="spellEnd"/>
      <w:r w:rsidRPr="007A0543">
        <w:t>&gt;</w:t>
      </w:r>
      <w:proofErr w:type="spellStart"/>
      <w:r w:rsidRPr="007A0543">
        <w:t>com.google.</w:t>
      </w:r>
      <w:r w:rsidR="005C2B7B" w:rsidRPr="007A0543">
        <w:t>Protocol</w:t>
      </w:r>
      <w:proofErr w:type="spellEnd"/>
      <w:proofErr w:type="gramEnd"/>
      <w:r w:rsidR="005C2B7B" w:rsidRPr="007A0543">
        <w:t xml:space="preserve"> </w:t>
      </w:r>
      <w:proofErr w:type="gramStart"/>
      <w:r w:rsidR="005C2B7B" w:rsidRPr="007A0543">
        <w:t>Buffers</w:t>
      </w:r>
      <w:r w:rsidRPr="007A0543">
        <w:t>:protoc</w:t>
      </w:r>
      <w:proofErr w:type="gramEnd"/>
      <w:r w:rsidRPr="007A0543">
        <w:t>:4.29.3:</w:t>
      </w:r>
      <w:proofErr w:type="gramStart"/>
      <w:r w:rsidRPr="007A0543">
        <w:t>exe:$</w:t>
      </w:r>
      <w:proofErr w:type="gramEnd"/>
      <w:r w:rsidRPr="007A0543">
        <w:t>{</w:t>
      </w:r>
      <w:proofErr w:type="gramStart"/>
      <w:r w:rsidRPr="007A0543">
        <w:t>os.detected</w:t>
      </w:r>
      <w:proofErr w:type="gramEnd"/>
      <w:r w:rsidRPr="007A0543">
        <w:t>.</w:t>
      </w:r>
      <w:proofErr w:type="gramStart"/>
      <w:r w:rsidRPr="007A0543">
        <w:t>classifier}&lt;</w:t>
      </w:r>
      <w:proofErr w:type="gramEnd"/>
      <w:r w:rsidRPr="007A0543">
        <w:t>/protocArtifact&gt;</w:t>
      </w:r>
    </w:p>
    <w:p w14:paraId="18DD576D" w14:textId="77777777" w:rsidR="005B1FFF" w:rsidRPr="007A0543" w:rsidRDefault="005B1FFF" w:rsidP="005B1FFF">
      <w:pPr>
        <w:pStyle w:val="Cdigo"/>
      </w:pPr>
      <w:r w:rsidRPr="007A0543">
        <w:t xml:space="preserve">                &lt;/configuration&gt;</w:t>
      </w:r>
    </w:p>
    <w:p w14:paraId="7E6FA964" w14:textId="77777777" w:rsidR="005B1FFF" w:rsidRPr="007A0543" w:rsidRDefault="005B1FFF" w:rsidP="005B1FFF">
      <w:pPr>
        <w:pStyle w:val="Cdigo"/>
      </w:pPr>
      <w:r w:rsidRPr="007A0543">
        <w:t xml:space="preserve">            &lt;/plugin&gt;</w:t>
      </w:r>
    </w:p>
    <w:p w14:paraId="1CC25565" w14:textId="77777777" w:rsidR="005B1FFF" w:rsidRPr="007A0543" w:rsidRDefault="005B1FFF" w:rsidP="005B1FFF">
      <w:pPr>
        <w:pStyle w:val="Cdigo"/>
      </w:pPr>
      <w:r w:rsidRPr="007A0543">
        <w:t xml:space="preserve">        &lt;/plugins&gt;</w:t>
      </w:r>
    </w:p>
    <w:p w14:paraId="2A8FAA79" w14:textId="6652C51A" w:rsidR="005B1FFF" w:rsidRPr="007A0543" w:rsidRDefault="005B1FFF" w:rsidP="005B1FFF">
      <w:pPr>
        <w:pStyle w:val="Cdigo"/>
        <w:keepNext/>
      </w:pPr>
      <w:r w:rsidRPr="007A0543">
        <w:t xml:space="preserve">    &lt;/build&gt;</w:t>
      </w:r>
    </w:p>
    <w:p w14:paraId="39565AEC" w14:textId="4395F3E0" w:rsidR="005B1FFF" w:rsidRPr="007A0543" w:rsidRDefault="005B1FFF" w:rsidP="00D46D06">
      <w:pPr>
        <w:pStyle w:val="Caption"/>
      </w:pPr>
      <w:bookmarkStart w:id="156" w:name="_Toc198904720"/>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6</w:t>
      </w:r>
      <w:proofErr w:type="gramEnd"/>
      <w:r w:rsidRPr="007A0543">
        <w:fldChar w:fldCharType="end"/>
      </w:r>
      <w:r w:rsidRPr="007A0543">
        <w:t xml:space="preserve"> </w:t>
      </w:r>
      <w:r w:rsidR="00DF0E37" w:rsidRPr="007A0543">
        <w:t>-</w:t>
      </w:r>
      <w:r w:rsidRPr="007A0543">
        <w:t xml:space="preserve"> Dependencies to compile </w:t>
      </w:r>
      <w:r w:rsidR="008C5201" w:rsidRPr="007A0543">
        <w:t>Protocol Buffers</w:t>
      </w:r>
      <w:r w:rsidRPr="007A0543">
        <w:t xml:space="preserve"> </w:t>
      </w:r>
      <w:proofErr w:type="gramStart"/>
      <w:r w:rsidRPr="007A0543">
        <w:t>automatically</w:t>
      </w:r>
      <w:bookmarkEnd w:id="156"/>
      <w:proofErr w:type="gramEnd"/>
    </w:p>
    <w:p w14:paraId="64EBD35D" w14:textId="18DD61D1" w:rsidR="008F1D17" w:rsidRPr="007A0543" w:rsidRDefault="00702B3B" w:rsidP="00702B3B">
      <w:pPr>
        <w:jc w:val="both"/>
      </w:pPr>
      <w:r w:rsidRPr="007A0543">
        <w:t xml:space="preserve">As illustrated in </w:t>
      </w:r>
      <w:r w:rsidR="00D4294D" w:rsidRPr="007A0543">
        <w:t>Code Snippet 6</w:t>
      </w:r>
      <w:r w:rsidRPr="007A0543">
        <w:t xml:space="preserve">, the employed plugins were the </w:t>
      </w:r>
      <w:proofErr w:type="spellStart"/>
      <w:r w:rsidRPr="007A0543">
        <w:t>os</w:t>
      </w:r>
      <w:proofErr w:type="spellEnd"/>
      <w:r w:rsidRPr="007A0543">
        <w:t xml:space="preserve">-maven-plugin and the </w:t>
      </w:r>
      <w:r w:rsidR="005C2B7B" w:rsidRPr="007A0543">
        <w:t>Protocol Buffers</w:t>
      </w:r>
      <w:r w:rsidRPr="007A0543">
        <w:t>-maven-plugin. The former enables Maven to store the relative path of the project in a variable, designated here as ${</w:t>
      </w:r>
      <w:proofErr w:type="spellStart"/>
      <w:proofErr w:type="gramStart"/>
      <w:r w:rsidRPr="007A0543">
        <w:t>project.basedir</w:t>
      </w:r>
      <w:proofErr w:type="spellEnd"/>
      <w:proofErr w:type="gramEnd"/>
      <w:r w:rsidRPr="007A0543">
        <w:t xml:space="preserve">}. The second plugin </w:t>
      </w:r>
      <w:proofErr w:type="gramStart"/>
      <w:r w:rsidRPr="007A0543">
        <w:t>utilises</w:t>
      </w:r>
      <w:proofErr w:type="gramEnd"/>
      <w:r w:rsidRPr="007A0543">
        <w:t xml:space="preserve"> this feature to identify the path to the </w:t>
      </w:r>
      <w:r w:rsidR="005C2B7B" w:rsidRPr="007A0543">
        <w:t>Protocol Buffers</w:t>
      </w:r>
      <w:r w:rsidRPr="007A0543">
        <w:t xml:space="preserve"> files. Following the specification of the desired execution lifecycle, in this case the compile lifecycle, the plugin will then compile those proto files into </w:t>
      </w:r>
      <w:r w:rsidR="005C2B7B" w:rsidRPr="007A0543">
        <w:t>Protocol Buffers</w:t>
      </w:r>
      <w:r w:rsidRPr="007A0543">
        <w:t xml:space="preserve"> Java classes</w:t>
      </w:r>
      <w:r w:rsidR="00236588" w:rsidRPr="007A0543">
        <w:t>.</w:t>
      </w:r>
    </w:p>
    <w:p w14:paraId="330177A9" w14:textId="00ED65BB" w:rsidR="008F1D17" w:rsidRPr="007A0543" w:rsidRDefault="00CD0EFC" w:rsidP="005E654A">
      <w:pPr>
        <w:jc w:val="both"/>
      </w:pPr>
      <w:r w:rsidRPr="007A0543">
        <w:t xml:space="preserve">Finally, a plugin for IntelliJ IDEA </w:t>
      </w:r>
      <w:proofErr w:type="gramStart"/>
      <w:r w:rsidRPr="007A0543">
        <w:t xml:space="preserve">was </w:t>
      </w:r>
      <w:r w:rsidR="005E654A" w:rsidRPr="007A0543">
        <w:t>used</w:t>
      </w:r>
      <w:proofErr w:type="gramEnd"/>
      <w:r w:rsidRPr="007A0543">
        <w:t xml:space="preserve"> to </w:t>
      </w:r>
      <w:r w:rsidR="005E654A" w:rsidRPr="007A0543">
        <w:t xml:space="preserve">automate the </w:t>
      </w:r>
      <w:r w:rsidRPr="007A0543">
        <w:t xml:space="preserve">conversion of plain old Java objects (POJOs) into proto files. In this instance, the plugin </w:t>
      </w:r>
      <w:proofErr w:type="gramStart"/>
      <w:r w:rsidRPr="007A0543">
        <w:t xml:space="preserve">was </w:t>
      </w:r>
      <w:r w:rsidR="005E654A" w:rsidRPr="007A0543">
        <w:t>applied</w:t>
      </w:r>
      <w:proofErr w:type="gramEnd"/>
      <w:r w:rsidR="005E654A" w:rsidRPr="007A0543">
        <w:t xml:space="preserve"> to</w:t>
      </w:r>
      <w:r w:rsidRPr="007A0543">
        <w:t xml:space="preserve"> DTO records, which </w:t>
      </w:r>
      <w:r w:rsidR="005E654A" w:rsidRPr="007A0543">
        <w:t xml:space="preserve">do not contain business logic and </w:t>
      </w:r>
      <w:proofErr w:type="gramStart"/>
      <w:r w:rsidR="005E654A" w:rsidRPr="007A0543">
        <w:t>are primarily used</w:t>
      </w:r>
      <w:proofErr w:type="gramEnd"/>
      <w:r w:rsidR="005E654A" w:rsidRPr="007A0543">
        <w:t xml:space="preserve"> for data transfer</w:t>
      </w:r>
      <w:r w:rsidRPr="007A0543">
        <w:t xml:space="preserve">. The decision to undertake this step </w:t>
      </w:r>
      <w:proofErr w:type="gramStart"/>
      <w:r w:rsidRPr="007A0543">
        <w:t>was motivated</w:t>
      </w:r>
      <w:proofErr w:type="gramEnd"/>
      <w:r w:rsidRPr="007A0543">
        <w:t xml:space="preserve"> by ethical considerations, </w:t>
      </w:r>
      <w:r w:rsidR="00AD1B59" w:rsidRPr="007A0543">
        <w:t>namely,</w:t>
      </w:r>
      <w:r w:rsidRPr="007A0543">
        <w:t xml:space="preserve"> to refrain from altering the primary code in a manner that </w:t>
      </w:r>
      <w:proofErr w:type="gramStart"/>
      <w:r w:rsidRPr="007A0543">
        <w:t>was not intended</w:t>
      </w:r>
      <w:proofErr w:type="gramEnd"/>
      <w:r w:rsidRPr="007A0543">
        <w:t>.</w:t>
      </w:r>
    </w:p>
    <w:p w14:paraId="17E0F9AE" w14:textId="77777777" w:rsidR="003B08D5" w:rsidRPr="007A0543" w:rsidRDefault="003B08D5" w:rsidP="005E654A">
      <w:pPr>
        <w:jc w:val="both"/>
      </w:pPr>
    </w:p>
    <w:p w14:paraId="2CEC74C6" w14:textId="77777777" w:rsidR="00D4294D" w:rsidRPr="007A0543" w:rsidRDefault="00D4294D" w:rsidP="00D4294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conveniencestore.domain</w:t>
      </w:r>
      <w:proofErr w:type="gramEnd"/>
      <w:r w:rsidRPr="007A0543">
        <w:t>.</w:t>
      </w:r>
      <w:proofErr w:type="gramStart"/>
      <w:r w:rsidRPr="007A0543">
        <w:t>users</w:t>
      </w:r>
      <w:proofErr w:type="spellEnd"/>
      <w:r w:rsidRPr="007A0543">
        <w:t>;</w:t>
      </w:r>
      <w:proofErr w:type="gramEnd"/>
    </w:p>
    <w:p w14:paraId="06488A9A" w14:textId="77777777" w:rsidR="00D4294D" w:rsidRPr="007A0543" w:rsidRDefault="00D4294D" w:rsidP="00D4294D">
      <w:pPr>
        <w:pStyle w:val="Cdigo"/>
      </w:pPr>
    </w:p>
    <w:p w14:paraId="27F9F20A" w14:textId="77777777" w:rsidR="00D4294D" w:rsidRPr="007A0543" w:rsidRDefault="00D4294D" w:rsidP="00D4294D">
      <w:pPr>
        <w:pStyle w:val="Cdigo"/>
      </w:pPr>
      <w:r w:rsidRPr="007A0543">
        <w:t xml:space="preserve">import </w:t>
      </w:r>
      <w:proofErr w:type="spellStart"/>
      <w:proofErr w:type="gramStart"/>
      <w:r w:rsidRPr="007A0543">
        <w:t>java.time</w:t>
      </w:r>
      <w:proofErr w:type="gramEnd"/>
      <w:r w:rsidRPr="007A0543">
        <w:t>.</w:t>
      </w:r>
      <w:proofErr w:type="gramStart"/>
      <w:r w:rsidRPr="007A0543">
        <w:t>LocalDateTime</w:t>
      </w:r>
      <w:proofErr w:type="spellEnd"/>
      <w:r w:rsidRPr="007A0543">
        <w:t>;</w:t>
      </w:r>
      <w:proofErr w:type="gramEnd"/>
    </w:p>
    <w:p w14:paraId="3AC73709" w14:textId="77777777" w:rsidR="00D4294D" w:rsidRPr="007A0543" w:rsidRDefault="00D4294D" w:rsidP="00D4294D">
      <w:pPr>
        <w:pStyle w:val="Cdigo"/>
      </w:pPr>
    </w:p>
    <w:p w14:paraId="0797201A" w14:textId="77777777" w:rsidR="00D4294D" w:rsidRPr="007A0543" w:rsidRDefault="00D4294D" w:rsidP="00D4294D">
      <w:pPr>
        <w:pStyle w:val="Cdigo"/>
      </w:pPr>
      <w:r w:rsidRPr="007A0543">
        <w:t xml:space="preserve">public record </w:t>
      </w:r>
      <w:proofErr w:type="spellStart"/>
      <w:proofErr w:type="gramStart"/>
      <w:r w:rsidRPr="007A0543">
        <w:t>UserResponseJsonDTO</w:t>
      </w:r>
      <w:proofErr w:type="spellEnd"/>
      <w:r w:rsidRPr="007A0543">
        <w:t>(</w:t>
      </w:r>
      <w:proofErr w:type="gramEnd"/>
    </w:p>
    <w:p w14:paraId="4BB73207" w14:textId="77777777" w:rsidR="00D4294D" w:rsidRPr="007A0543" w:rsidRDefault="00D4294D" w:rsidP="00D4294D">
      <w:pPr>
        <w:pStyle w:val="Cdigo"/>
      </w:pPr>
      <w:r w:rsidRPr="007A0543">
        <w:t xml:space="preserve">        Integer id,</w:t>
      </w:r>
    </w:p>
    <w:p w14:paraId="4E07134E" w14:textId="77777777" w:rsidR="00D4294D" w:rsidRPr="007A0543" w:rsidRDefault="00D4294D" w:rsidP="00D4294D">
      <w:pPr>
        <w:pStyle w:val="Cdigo"/>
      </w:pPr>
      <w:r w:rsidRPr="007A0543">
        <w:t xml:space="preserve">        String username,</w:t>
      </w:r>
    </w:p>
    <w:p w14:paraId="007C6C3C" w14:textId="77777777" w:rsidR="00D4294D" w:rsidRPr="007A0543" w:rsidRDefault="00D4294D" w:rsidP="00D4294D">
      <w:pPr>
        <w:pStyle w:val="Cdigo"/>
      </w:pPr>
      <w:r w:rsidRPr="007A0543">
        <w:t xml:space="preserve">        String email,</w:t>
      </w:r>
    </w:p>
    <w:p w14:paraId="4050E58E" w14:textId="77777777" w:rsidR="00D4294D" w:rsidRPr="007A0543" w:rsidRDefault="00D4294D" w:rsidP="00D4294D">
      <w:pPr>
        <w:pStyle w:val="Cdigo"/>
      </w:pPr>
      <w:r w:rsidRPr="007A0543">
        <w:t xml:space="preserve">        </w:t>
      </w:r>
      <w:proofErr w:type="spellStart"/>
      <w:r w:rsidRPr="007A0543">
        <w:t>UserRoles</w:t>
      </w:r>
      <w:proofErr w:type="spellEnd"/>
      <w:r w:rsidRPr="007A0543">
        <w:t xml:space="preserve"> role,</w:t>
      </w:r>
    </w:p>
    <w:p w14:paraId="7A83556C" w14:textId="77777777" w:rsidR="00D4294D" w:rsidRPr="007A0543" w:rsidRDefault="00D4294D" w:rsidP="00D4294D">
      <w:pPr>
        <w:pStyle w:val="Cdigo"/>
      </w:pPr>
      <w:r w:rsidRPr="007A0543">
        <w:t xml:space="preserve">        </w:t>
      </w:r>
      <w:proofErr w:type="spellStart"/>
      <w:r w:rsidRPr="007A0543">
        <w:t>LocalDateTime</w:t>
      </w:r>
      <w:proofErr w:type="spellEnd"/>
      <w:r w:rsidRPr="007A0543">
        <w:t xml:space="preserve"> </w:t>
      </w:r>
      <w:proofErr w:type="spellStart"/>
      <w:r w:rsidRPr="007A0543">
        <w:t>createdAt</w:t>
      </w:r>
      <w:proofErr w:type="spellEnd"/>
      <w:r w:rsidRPr="007A0543">
        <w:t>,</w:t>
      </w:r>
    </w:p>
    <w:p w14:paraId="1B70F790" w14:textId="77777777" w:rsidR="00D4294D" w:rsidRPr="007A0543" w:rsidRDefault="00D4294D" w:rsidP="00D4294D">
      <w:pPr>
        <w:pStyle w:val="Cdigo"/>
      </w:pPr>
      <w:r w:rsidRPr="007A0543">
        <w:t xml:space="preserve">        </w:t>
      </w:r>
      <w:proofErr w:type="spellStart"/>
      <w:r w:rsidRPr="007A0543">
        <w:t>LocalDateTime</w:t>
      </w:r>
      <w:proofErr w:type="spellEnd"/>
      <w:r w:rsidRPr="007A0543">
        <w:t xml:space="preserve"> </w:t>
      </w:r>
      <w:proofErr w:type="spellStart"/>
      <w:r w:rsidRPr="007A0543">
        <w:t>updatedAt</w:t>
      </w:r>
      <w:proofErr w:type="spellEnd"/>
    </w:p>
    <w:p w14:paraId="57D6155F" w14:textId="77777777" w:rsidR="00D4294D" w:rsidRPr="007A0543" w:rsidRDefault="00D4294D" w:rsidP="00D4294D">
      <w:pPr>
        <w:pStyle w:val="Cdigo"/>
      </w:pPr>
    </w:p>
    <w:p w14:paraId="4AFEB0FB" w14:textId="77777777" w:rsidR="00D4294D" w:rsidRPr="007A0543" w:rsidRDefault="00D4294D" w:rsidP="00D4294D">
      <w:pPr>
        <w:pStyle w:val="Cdigo"/>
      </w:pPr>
      <w:r w:rsidRPr="007A0543">
        <w:t>) {</w:t>
      </w:r>
    </w:p>
    <w:p w14:paraId="6335F7EA" w14:textId="27D8745D" w:rsidR="00D4294D" w:rsidRPr="007A0543" w:rsidRDefault="00D4294D" w:rsidP="00D4294D">
      <w:pPr>
        <w:pStyle w:val="Cdigo"/>
        <w:keepNext/>
      </w:pPr>
      <w:r w:rsidRPr="007A0543">
        <w:t>}</w:t>
      </w:r>
    </w:p>
    <w:p w14:paraId="17DCB7F5" w14:textId="4D8F96ED" w:rsidR="00D4294D" w:rsidRPr="007A0543" w:rsidRDefault="00D4294D" w:rsidP="00D46D06">
      <w:pPr>
        <w:pStyle w:val="Caption"/>
      </w:pPr>
      <w:bookmarkStart w:id="157" w:name="_Toc198904721"/>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7</w:t>
      </w:r>
      <w:proofErr w:type="gramEnd"/>
      <w:r w:rsidRPr="007A0543">
        <w:fldChar w:fldCharType="end"/>
      </w:r>
      <w:r w:rsidRPr="007A0543">
        <w:t xml:space="preserve"> </w:t>
      </w:r>
      <w:r w:rsidR="00DF0E37" w:rsidRPr="007A0543">
        <w:t>-</w:t>
      </w:r>
      <w:r w:rsidRPr="007A0543">
        <w:t xml:space="preserve"> User response </w:t>
      </w:r>
      <w:proofErr w:type="gramStart"/>
      <w:r w:rsidRPr="007A0543">
        <w:t>DTO</w:t>
      </w:r>
      <w:bookmarkEnd w:id="157"/>
      <w:proofErr w:type="gramEnd"/>
    </w:p>
    <w:p w14:paraId="0D2BB1D6" w14:textId="77777777" w:rsidR="00D4294D" w:rsidRPr="007A0543" w:rsidRDefault="00D4294D" w:rsidP="00D4294D">
      <w:pPr>
        <w:pStyle w:val="Cdigo"/>
      </w:pPr>
      <w:r w:rsidRPr="007A0543">
        <w:t>syntax = "proto3</w:t>
      </w:r>
      <w:proofErr w:type="gramStart"/>
      <w:r w:rsidRPr="007A0543">
        <w:t>";</w:t>
      </w:r>
      <w:proofErr w:type="gramEnd"/>
    </w:p>
    <w:p w14:paraId="60521E81" w14:textId="77777777" w:rsidR="00D4294D" w:rsidRPr="007A0543" w:rsidRDefault="00D4294D" w:rsidP="00D4294D">
      <w:pPr>
        <w:pStyle w:val="Cdigo"/>
      </w:pPr>
      <w:r w:rsidRPr="007A0543">
        <w:t>import "</w:t>
      </w:r>
      <w:proofErr w:type="spellStart"/>
      <w:r w:rsidRPr="007A0543">
        <w:t>user_</w:t>
      </w:r>
      <w:proofErr w:type="gramStart"/>
      <w:r w:rsidRPr="007A0543">
        <w:t>roles.proto</w:t>
      </w:r>
      <w:proofErr w:type="spellEnd"/>
      <w:r w:rsidRPr="007A0543">
        <w:t>";</w:t>
      </w:r>
      <w:proofErr w:type="gramEnd"/>
    </w:p>
    <w:p w14:paraId="49692ACE" w14:textId="77777777" w:rsidR="00D4294D" w:rsidRPr="007A0543" w:rsidRDefault="00D4294D" w:rsidP="00D4294D">
      <w:pPr>
        <w:pStyle w:val="Cdigo"/>
      </w:pPr>
      <w:r w:rsidRPr="007A0543">
        <w:t>import "</w:t>
      </w:r>
      <w:proofErr w:type="spellStart"/>
      <w:r w:rsidRPr="007A0543">
        <w:t>local_date_time_</w:t>
      </w:r>
      <w:proofErr w:type="gramStart"/>
      <w:r w:rsidRPr="007A0543">
        <w:t>pb.proto</w:t>
      </w:r>
      <w:proofErr w:type="spellEnd"/>
      <w:r w:rsidRPr="007A0543">
        <w:t>";</w:t>
      </w:r>
      <w:proofErr w:type="gramEnd"/>
    </w:p>
    <w:p w14:paraId="629C08E9" w14:textId="5B00BBAA" w:rsidR="00D4294D" w:rsidRPr="007A0543" w:rsidRDefault="00D4294D" w:rsidP="00D4294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170EB7F3" w14:textId="2A5D00C2" w:rsidR="00D4294D" w:rsidRPr="007A0543" w:rsidRDefault="00D4294D" w:rsidP="00D4294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2AB3AEEF" w14:textId="77777777" w:rsidR="00D4294D" w:rsidRPr="007A0543" w:rsidRDefault="00D4294D" w:rsidP="00D4294D">
      <w:pPr>
        <w:pStyle w:val="Cdigo"/>
      </w:pPr>
    </w:p>
    <w:p w14:paraId="4A4ACF81" w14:textId="77777777" w:rsidR="00D4294D" w:rsidRPr="007A0543" w:rsidRDefault="00D4294D" w:rsidP="00D4294D">
      <w:pPr>
        <w:pStyle w:val="Cdigo"/>
      </w:pPr>
      <w:r w:rsidRPr="007A0543">
        <w:t xml:space="preserve">message </w:t>
      </w:r>
      <w:proofErr w:type="spellStart"/>
      <w:r w:rsidRPr="007A0543">
        <w:t>UserResponseDTO</w:t>
      </w:r>
      <w:proofErr w:type="spellEnd"/>
      <w:r w:rsidRPr="007A0543">
        <w:t xml:space="preserve"> {</w:t>
      </w:r>
    </w:p>
    <w:p w14:paraId="3307690C" w14:textId="77777777" w:rsidR="00D4294D" w:rsidRPr="007A0543" w:rsidRDefault="00D4294D" w:rsidP="00D4294D">
      <w:pPr>
        <w:pStyle w:val="Cdigo"/>
      </w:pPr>
      <w:r w:rsidRPr="007A0543">
        <w:t xml:space="preserve">  int32 id = </w:t>
      </w:r>
      <w:proofErr w:type="gramStart"/>
      <w:r w:rsidRPr="007A0543">
        <w:t>1;</w:t>
      </w:r>
      <w:proofErr w:type="gramEnd"/>
    </w:p>
    <w:p w14:paraId="3E55BB64" w14:textId="77777777" w:rsidR="00D4294D" w:rsidRPr="007A0543" w:rsidRDefault="00D4294D" w:rsidP="00D4294D">
      <w:pPr>
        <w:pStyle w:val="Cdigo"/>
      </w:pPr>
      <w:r w:rsidRPr="007A0543">
        <w:t xml:space="preserve">  string username = </w:t>
      </w:r>
      <w:proofErr w:type="gramStart"/>
      <w:r w:rsidRPr="007A0543">
        <w:t>2;</w:t>
      </w:r>
      <w:proofErr w:type="gramEnd"/>
    </w:p>
    <w:p w14:paraId="7A02B07C" w14:textId="77777777" w:rsidR="00D4294D" w:rsidRPr="007A0543" w:rsidRDefault="00D4294D" w:rsidP="00D4294D">
      <w:pPr>
        <w:pStyle w:val="Cdigo"/>
      </w:pPr>
      <w:r w:rsidRPr="007A0543">
        <w:t xml:space="preserve">  string email = </w:t>
      </w:r>
      <w:proofErr w:type="gramStart"/>
      <w:r w:rsidRPr="007A0543">
        <w:t>3;</w:t>
      </w:r>
      <w:proofErr w:type="gramEnd"/>
    </w:p>
    <w:p w14:paraId="543977FC" w14:textId="77777777" w:rsidR="00D4294D" w:rsidRPr="007A0543" w:rsidRDefault="00D4294D" w:rsidP="00D4294D">
      <w:pPr>
        <w:pStyle w:val="Cdigo"/>
      </w:pPr>
      <w:r w:rsidRPr="007A0543">
        <w:t xml:space="preserve">  </w:t>
      </w:r>
      <w:proofErr w:type="spellStart"/>
      <w:r w:rsidRPr="007A0543">
        <w:t>UserRoles</w:t>
      </w:r>
      <w:proofErr w:type="spellEnd"/>
      <w:r w:rsidRPr="007A0543">
        <w:t xml:space="preserve"> role = </w:t>
      </w:r>
      <w:proofErr w:type="gramStart"/>
      <w:r w:rsidRPr="007A0543">
        <w:t>4;</w:t>
      </w:r>
      <w:proofErr w:type="gramEnd"/>
    </w:p>
    <w:p w14:paraId="3BBCF0F7" w14:textId="77777777" w:rsidR="00D4294D" w:rsidRPr="007A0543" w:rsidRDefault="00D4294D" w:rsidP="00D4294D">
      <w:pPr>
        <w:pStyle w:val="Cdigo"/>
      </w:pPr>
      <w:r w:rsidRPr="007A0543">
        <w:t xml:space="preserve">  </w:t>
      </w:r>
      <w:proofErr w:type="spellStart"/>
      <w:r w:rsidRPr="007A0543">
        <w:t>LocalDateTimePb</w:t>
      </w:r>
      <w:proofErr w:type="spellEnd"/>
      <w:r w:rsidRPr="007A0543">
        <w:t xml:space="preserve"> </w:t>
      </w:r>
      <w:proofErr w:type="spellStart"/>
      <w:r w:rsidRPr="007A0543">
        <w:t>created_at</w:t>
      </w:r>
      <w:proofErr w:type="spellEnd"/>
      <w:r w:rsidRPr="007A0543">
        <w:t xml:space="preserve"> = </w:t>
      </w:r>
      <w:proofErr w:type="gramStart"/>
      <w:r w:rsidRPr="007A0543">
        <w:t>5;</w:t>
      </w:r>
      <w:proofErr w:type="gramEnd"/>
    </w:p>
    <w:p w14:paraId="5A74F537" w14:textId="77777777" w:rsidR="00D4294D" w:rsidRPr="007A0543" w:rsidRDefault="00D4294D" w:rsidP="00D4294D">
      <w:pPr>
        <w:pStyle w:val="Cdigo"/>
      </w:pPr>
      <w:r w:rsidRPr="007A0543">
        <w:t xml:space="preserve">  </w:t>
      </w:r>
      <w:proofErr w:type="spellStart"/>
      <w:r w:rsidRPr="007A0543">
        <w:t>LocalDateTimePb</w:t>
      </w:r>
      <w:proofErr w:type="spellEnd"/>
      <w:r w:rsidRPr="007A0543">
        <w:t xml:space="preserve"> </w:t>
      </w:r>
      <w:proofErr w:type="spellStart"/>
      <w:r w:rsidRPr="007A0543">
        <w:t>updated_at</w:t>
      </w:r>
      <w:proofErr w:type="spellEnd"/>
      <w:r w:rsidRPr="007A0543">
        <w:t xml:space="preserve"> = </w:t>
      </w:r>
      <w:proofErr w:type="gramStart"/>
      <w:r w:rsidRPr="007A0543">
        <w:t>6;</w:t>
      </w:r>
      <w:proofErr w:type="gramEnd"/>
    </w:p>
    <w:p w14:paraId="53F035BE" w14:textId="77777777" w:rsidR="00D4294D" w:rsidRPr="007A0543" w:rsidRDefault="00D4294D" w:rsidP="00D4294D">
      <w:pPr>
        <w:pStyle w:val="Cdigo"/>
      </w:pPr>
      <w:r w:rsidRPr="007A0543">
        <w:t>}</w:t>
      </w:r>
    </w:p>
    <w:p w14:paraId="414A900B" w14:textId="77777777" w:rsidR="00D4294D" w:rsidRPr="007A0543" w:rsidRDefault="00D4294D" w:rsidP="00D4294D">
      <w:pPr>
        <w:pStyle w:val="Cdigo"/>
      </w:pPr>
    </w:p>
    <w:p w14:paraId="6484BD8D" w14:textId="77777777" w:rsidR="00D4294D" w:rsidRPr="007A0543" w:rsidRDefault="00D4294D" w:rsidP="00D4294D">
      <w:pPr>
        <w:pStyle w:val="Cdigo"/>
      </w:pPr>
    </w:p>
    <w:p w14:paraId="5368B5F8" w14:textId="77777777" w:rsidR="00D4294D" w:rsidRPr="007A0543" w:rsidRDefault="00D4294D" w:rsidP="00D4294D">
      <w:pPr>
        <w:pStyle w:val="Cdigo"/>
      </w:pPr>
      <w:r w:rsidRPr="007A0543">
        <w:t xml:space="preserve">message </w:t>
      </w:r>
      <w:proofErr w:type="spellStart"/>
      <w:r w:rsidRPr="007A0543">
        <w:t>UserResponseCatalog</w:t>
      </w:r>
      <w:proofErr w:type="spellEnd"/>
      <w:r w:rsidRPr="007A0543">
        <w:t xml:space="preserve"> {</w:t>
      </w:r>
    </w:p>
    <w:p w14:paraId="7319CC93" w14:textId="77777777" w:rsidR="00D4294D" w:rsidRPr="007A0543" w:rsidRDefault="00D4294D" w:rsidP="00D4294D">
      <w:pPr>
        <w:pStyle w:val="Cdigo"/>
      </w:pPr>
      <w:r w:rsidRPr="007A0543">
        <w:t xml:space="preserve">  repeated </w:t>
      </w:r>
      <w:proofErr w:type="spellStart"/>
      <w:r w:rsidRPr="007A0543">
        <w:t>UserResponseDTO</w:t>
      </w:r>
      <w:proofErr w:type="spellEnd"/>
      <w:r w:rsidRPr="007A0543">
        <w:t xml:space="preserve"> users = </w:t>
      </w:r>
      <w:proofErr w:type="gramStart"/>
      <w:r w:rsidRPr="007A0543">
        <w:t>1;</w:t>
      </w:r>
      <w:proofErr w:type="gramEnd"/>
    </w:p>
    <w:p w14:paraId="0B2CA63D" w14:textId="3FCA094E" w:rsidR="00D4294D" w:rsidRPr="007A0543" w:rsidRDefault="00D4294D" w:rsidP="00D4294D">
      <w:pPr>
        <w:pStyle w:val="Cdigo"/>
        <w:keepNext/>
      </w:pPr>
      <w:r w:rsidRPr="007A0543">
        <w:t>}</w:t>
      </w:r>
    </w:p>
    <w:p w14:paraId="1ABA5FE0" w14:textId="19E2E4D5" w:rsidR="00D4294D" w:rsidRPr="007A0543" w:rsidRDefault="00D4294D" w:rsidP="00D46D06">
      <w:pPr>
        <w:pStyle w:val="Caption"/>
      </w:pPr>
      <w:bookmarkStart w:id="158" w:name="_Toc198904722"/>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8</w:t>
      </w:r>
      <w:proofErr w:type="gramEnd"/>
      <w:r w:rsidRPr="007A0543">
        <w:fldChar w:fldCharType="end"/>
      </w:r>
      <w:r w:rsidRPr="007A0543">
        <w:t xml:space="preserve"> </w:t>
      </w:r>
      <w:r w:rsidR="00DF0E37" w:rsidRPr="007A0543">
        <w:t>-</w:t>
      </w:r>
      <w:r w:rsidRPr="007A0543">
        <w:t xml:space="preserve"> Generated user response </w:t>
      </w:r>
      <w:r w:rsidR="005C2B7B" w:rsidRPr="007A0543">
        <w:t>Protocol Buffers</w:t>
      </w:r>
      <w:r w:rsidRPr="007A0543">
        <w:t xml:space="preserve"> </w:t>
      </w:r>
      <w:proofErr w:type="gramStart"/>
      <w:r w:rsidRPr="007A0543">
        <w:t>file</w:t>
      </w:r>
      <w:bookmarkEnd w:id="158"/>
      <w:proofErr w:type="gramEnd"/>
    </w:p>
    <w:p w14:paraId="5AAD45B4" w14:textId="546E754B" w:rsidR="003B08D5" w:rsidRPr="007A0543" w:rsidRDefault="003351EC" w:rsidP="005E654A">
      <w:pPr>
        <w:jc w:val="both"/>
      </w:pPr>
      <w:r w:rsidRPr="007A0543">
        <w:t xml:space="preserve">As illustrated in </w:t>
      </w:r>
      <w:r w:rsidR="00D4294D" w:rsidRPr="007A0543">
        <w:t>Code Snippet 7</w:t>
      </w:r>
      <w:r w:rsidRPr="007A0543">
        <w:t xml:space="preserve">, the record </w:t>
      </w:r>
      <w:proofErr w:type="gramStart"/>
      <w:r w:rsidRPr="007A0543">
        <w:t>utilised</w:t>
      </w:r>
      <w:proofErr w:type="gramEnd"/>
      <w:r w:rsidRPr="007A0543">
        <w:t xml:space="preserve"> to generate the proto file </w:t>
      </w:r>
      <w:proofErr w:type="gramStart"/>
      <w:r w:rsidRPr="007A0543">
        <w:t>is depicted</w:t>
      </w:r>
      <w:proofErr w:type="gramEnd"/>
      <w:r w:rsidRPr="007A0543">
        <w:t xml:space="preserve"> in </w:t>
      </w:r>
      <w:r w:rsidR="00FF7CB4" w:rsidRPr="007A0543">
        <w:t>Code Snippet 8</w:t>
      </w:r>
      <w:r w:rsidRPr="007A0543">
        <w:t xml:space="preserve">. However, </w:t>
      </w:r>
      <w:proofErr w:type="gramStart"/>
      <w:r w:rsidRPr="007A0543">
        <w:t>several</w:t>
      </w:r>
      <w:proofErr w:type="gramEnd"/>
      <w:r w:rsidRPr="007A0543">
        <w:t xml:space="preserve"> elements were absent from the record, including the </w:t>
      </w:r>
      <w:proofErr w:type="spellStart"/>
      <w:r w:rsidRPr="007A0543">
        <w:t>UserResponseCatalog</w:t>
      </w:r>
      <w:proofErr w:type="spellEnd"/>
      <w:r w:rsidRPr="007A0543">
        <w:t xml:space="preserve">, the </w:t>
      </w:r>
      <w:proofErr w:type="spellStart"/>
      <w:r w:rsidRPr="007A0543">
        <w:t>LocalDateTimePb</w:t>
      </w:r>
      <w:proofErr w:type="spellEnd"/>
      <w:r w:rsidRPr="007A0543">
        <w:t xml:space="preserve">, and the </w:t>
      </w:r>
      <w:proofErr w:type="spellStart"/>
      <w:r w:rsidRPr="007A0543">
        <w:t>UserRoles</w:t>
      </w:r>
      <w:proofErr w:type="spellEnd"/>
      <w:r w:rsidRPr="007A0543">
        <w:t xml:space="preserve">. Additionally, the automatic generation of the package definition </w:t>
      </w:r>
      <w:proofErr w:type="gramStart"/>
      <w:r w:rsidR="000D35C4" w:rsidRPr="007A0543">
        <w:t>isn’t</w:t>
      </w:r>
      <w:proofErr w:type="gramEnd"/>
      <w:r w:rsidR="000D35C4" w:rsidRPr="007A0543">
        <w:t xml:space="preserve"> possible, also, the explicit usage of proto3 syntax </w:t>
      </w:r>
      <w:proofErr w:type="gramStart"/>
      <w:r w:rsidR="000D35C4" w:rsidRPr="007A0543">
        <w:t>was done</w:t>
      </w:r>
      <w:proofErr w:type="gramEnd"/>
      <w:r w:rsidR="000D35C4" w:rsidRPr="007A0543">
        <w:t xml:space="preserve"> manually</w:t>
      </w:r>
      <w:r w:rsidRPr="007A0543">
        <w:t xml:space="preserve">. The reason for the absence of generation of the protos that are </w:t>
      </w:r>
      <w:proofErr w:type="gramStart"/>
      <w:r w:rsidRPr="007A0543">
        <w:t>being imported</w:t>
      </w:r>
      <w:proofErr w:type="gramEnd"/>
      <w:r w:rsidRPr="007A0543">
        <w:t xml:space="preserve"> into the specified proto file is the absence of a native representation of </w:t>
      </w:r>
      <w:proofErr w:type="spellStart"/>
      <w:r w:rsidRPr="007A0543">
        <w:t>LocalDateTime</w:t>
      </w:r>
      <w:proofErr w:type="spellEnd"/>
      <w:r w:rsidRPr="007A0543">
        <w:t xml:space="preserve"> in </w:t>
      </w:r>
      <w:r w:rsidR="008C5201" w:rsidRPr="007A0543">
        <w:t>Protocol Buffers</w:t>
      </w:r>
      <w:r w:rsidRPr="007A0543">
        <w:t xml:space="preserve">, as is the case in Java. </w:t>
      </w:r>
      <w:r w:rsidR="00EF49AC" w:rsidRPr="007A0543">
        <w:t>Therefore</w:t>
      </w:r>
      <w:r w:rsidRPr="007A0543">
        <w:t xml:space="preserve">, a new proto file </w:t>
      </w:r>
      <w:proofErr w:type="gramStart"/>
      <w:r w:rsidRPr="007A0543">
        <w:t>is required</w:t>
      </w:r>
      <w:proofErr w:type="gramEnd"/>
      <w:r w:rsidRPr="007A0543">
        <w:t xml:space="preserve"> for this purpose. </w:t>
      </w:r>
      <w:proofErr w:type="gramStart"/>
      <w:r w:rsidRPr="007A0543">
        <w:t>A similar situation</w:t>
      </w:r>
      <w:proofErr w:type="gramEnd"/>
      <w:r w:rsidRPr="007A0543">
        <w:t xml:space="preserve"> arises with ENUMS, in this case the User. The User </w:t>
      </w:r>
      <w:proofErr w:type="spellStart"/>
      <w:r w:rsidRPr="007A0543">
        <w:t>enum</w:t>
      </w:r>
      <w:proofErr w:type="spellEnd"/>
      <w:r w:rsidRPr="007A0543">
        <w:t xml:space="preserve"> </w:t>
      </w:r>
      <w:proofErr w:type="gramStart"/>
      <w:r w:rsidRPr="007A0543">
        <w:t>is generated</w:t>
      </w:r>
      <w:proofErr w:type="gramEnd"/>
      <w:r w:rsidRPr="007A0543">
        <w:t xml:space="preserve"> externally and subsequently imported. Finally, the </w:t>
      </w:r>
      <w:proofErr w:type="spellStart"/>
      <w:r w:rsidRPr="007A0543">
        <w:t>UserResponseCatalog</w:t>
      </w:r>
      <w:proofErr w:type="spellEnd"/>
      <w:r w:rsidRPr="007A0543">
        <w:t xml:space="preserve"> is employed to represent a list of User responses. This is </w:t>
      </w:r>
      <w:r w:rsidR="00EF49AC" w:rsidRPr="007A0543">
        <w:t>because</w:t>
      </w:r>
      <w:r w:rsidRPr="007A0543">
        <w:t xml:space="preserve"> the generated </w:t>
      </w:r>
      <w:r w:rsidR="005C2B7B" w:rsidRPr="007A0543">
        <w:t>Protocol Buffers</w:t>
      </w:r>
      <w:r w:rsidRPr="007A0543">
        <w:t xml:space="preserve"> classes do not support </w:t>
      </w:r>
      <w:proofErr w:type="gramStart"/>
      <w:r w:rsidRPr="007A0543">
        <w:t>being sent</w:t>
      </w:r>
      <w:proofErr w:type="gramEnd"/>
      <w:r w:rsidRPr="007A0543">
        <w:t xml:space="preserve"> as a List and must be pre-declared in the same manner as it is in that proto file.</w:t>
      </w:r>
    </w:p>
    <w:p w14:paraId="7F818790" w14:textId="5C22244B" w:rsidR="003B08D5" w:rsidRPr="007A0543" w:rsidRDefault="00D55A3E" w:rsidP="00446C55">
      <w:pPr>
        <w:pStyle w:val="Heading3"/>
      </w:pPr>
      <w:bookmarkStart w:id="159" w:name="_Toc1348988853"/>
      <w:bookmarkStart w:id="160" w:name="_Toc198969847"/>
      <w:r w:rsidRPr="007A0543">
        <w:lastRenderedPageBreak/>
        <w:t>User Domain Migration</w:t>
      </w:r>
      <w:bookmarkEnd w:id="159"/>
      <w:bookmarkEnd w:id="160"/>
    </w:p>
    <w:p w14:paraId="0C3D7CC7" w14:textId="08A80CB6" w:rsidR="003B08D5" w:rsidRPr="007A0543" w:rsidRDefault="00924BB2" w:rsidP="005E654A">
      <w:pPr>
        <w:jc w:val="both"/>
      </w:pPr>
      <w:r w:rsidRPr="007A0543">
        <w:t xml:space="preserve">As previously stated, the initial step involves the conversion of every DTO into a proto file. The procedure for this conversion </w:t>
      </w:r>
      <w:proofErr w:type="gramStart"/>
      <w:r w:rsidRPr="007A0543">
        <w:t>is outlined</w:t>
      </w:r>
      <w:proofErr w:type="gramEnd"/>
      <w:r w:rsidRPr="007A0543">
        <w:t xml:space="preserve"> in Section 7.1, where the utilisation of an IntelliJ plugin </w:t>
      </w:r>
      <w:proofErr w:type="gramStart"/>
      <w:r w:rsidRPr="007A0543">
        <w:t>is demonstrated</w:t>
      </w:r>
      <w:proofErr w:type="gramEnd"/>
      <w:r w:rsidRPr="007A0543">
        <w:t xml:space="preserve">. </w:t>
      </w:r>
      <w:r w:rsidR="00FF7CB4" w:rsidRPr="007A0543">
        <w:t>Code Snippet 8</w:t>
      </w:r>
      <w:r w:rsidRPr="007A0543">
        <w:t xml:space="preserve"> provides a visual representation of the structure of a proto file. These files are in the </w:t>
      </w:r>
      <w:proofErr w:type="spellStart"/>
      <w:r w:rsidRPr="007A0543">
        <w:t>src</w:t>
      </w:r>
      <w:proofErr w:type="spellEnd"/>
      <w:r w:rsidRPr="007A0543">
        <w:t xml:space="preserve">/main/proto directory. The Appendix D illustrates </w:t>
      </w:r>
      <w:r w:rsidR="00E733B8" w:rsidRPr="007A0543">
        <w:t>Code snippets</w:t>
      </w:r>
      <w:r w:rsidRPr="007A0543">
        <w:t xml:space="preserve"> </w:t>
      </w:r>
      <w:r w:rsidR="00E733B8" w:rsidRPr="007A0543">
        <w:t xml:space="preserve">19 </w:t>
      </w:r>
      <w:r w:rsidRPr="007A0543">
        <w:t xml:space="preserve">to </w:t>
      </w:r>
      <w:r w:rsidR="00E733B8" w:rsidRPr="007A0543">
        <w:t>22</w:t>
      </w:r>
      <w:r w:rsidRPr="007A0543">
        <w:t xml:space="preserve">, which depict the generated proto files associated with the employed User DTOs. </w:t>
      </w:r>
    </w:p>
    <w:p w14:paraId="48632517" w14:textId="7E183842" w:rsidR="00924BB2" w:rsidRPr="007A0543" w:rsidRDefault="00B323A3" w:rsidP="005E654A">
      <w:pPr>
        <w:jc w:val="both"/>
      </w:pPr>
      <w:proofErr w:type="gramStart"/>
      <w:r w:rsidRPr="007A0543">
        <w:t>In order to</w:t>
      </w:r>
      <w:proofErr w:type="gramEnd"/>
      <w:r w:rsidRPr="007A0543">
        <w:t xml:space="preserve"> compile these proto files to Java, it is necessary to execute the </w:t>
      </w:r>
      <w:r w:rsidR="00FF7CB4" w:rsidRPr="007A0543">
        <w:t>compilation</w:t>
      </w:r>
      <w:r w:rsidRPr="007A0543">
        <w:t xml:space="preserve"> lifecycle action in Maven. The files in question will </w:t>
      </w:r>
      <w:proofErr w:type="gramStart"/>
      <w:r w:rsidRPr="007A0543">
        <w:t>be generated</w:t>
      </w:r>
      <w:proofErr w:type="gramEnd"/>
      <w:r w:rsidRPr="007A0543">
        <w:t xml:space="preserve"> in the directory designated as target/</w:t>
      </w:r>
      <w:proofErr w:type="gramStart"/>
      <w:r w:rsidRPr="007A0543">
        <w:t>generated-sources</w:t>
      </w:r>
      <w:proofErr w:type="gramEnd"/>
      <w:r w:rsidRPr="007A0543">
        <w:t>/</w:t>
      </w:r>
      <w:r w:rsidR="005C2B7B" w:rsidRPr="007A0543">
        <w:t>Protocol Buffers</w:t>
      </w:r>
      <w:r w:rsidRPr="007A0543">
        <w:t>/java/com/</w:t>
      </w:r>
      <w:proofErr w:type="spellStart"/>
      <w:r w:rsidRPr="007A0543">
        <w:t>conveniencestore</w:t>
      </w:r>
      <w:proofErr w:type="spellEnd"/>
      <w:r w:rsidRPr="007A0543">
        <w:t>/</w:t>
      </w:r>
      <w:proofErr w:type="spellStart"/>
      <w:r w:rsidRPr="007A0543">
        <w:t>conveniencestore</w:t>
      </w:r>
      <w:proofErr w:type="spellEnd"/>
      <w:r w:rsidRPr="007A0543">
        <w:t>/</w:t>
      </w:r>
      <w:r w:rsidR="005C2B7B" w:rsidRPr="007A0543">
        <w:t>Protocol Buffers</w:t>
      </w:r>
      <w:r w:rsidRPr="007A0543">
        <w:t>.</w:t>
      </w:r>
    </w:p>
    <w:p w14:paraId="0B3BF2A4" w14:textId="661DB5C5" w:rsidR="00FF7CB4" w:rsidRPr="007A0543" w:rsidRDefault="00FF7CB4" w:rsidP="00FF7CB4">
      <w:pPr>
        <w:pStyle w:val="Cdigo"/>
      </w:pPr>
      <w:r w:rsidRPr="007A0543">
        <w:t xml:space="preserve"> @</w:t>
      </w:r>
      <w:proofErr w:type="gramStart"/>
      <w:r w:rsidRPr="007A0543">
        <w:t>PostMapping(</w:t>
      </w:r>
      <w:proofErr w:type="gramEnd"/>
      <w:r w:rsidRPr="007A0543">
        <w:t>produces = "application/x-</w:t>
      </w:r>
      <w:r w:rsidR="005C2B7B" w:rsidRPr="007A0543">
        <w:t>Protocol Buffers</w:t>
      </w:r>
      <w:r w:rsidRPr="007A0543">
        <w:t>", consumes = "application/x-</w:t>
      </w:r>
      <w:r w:rsidR="005C2B7B" w:rsidRPr="007A0543">
        <w:t>Protocol Buffers</w:t>
      </w:r>
      <w:r w:rsidRPr="007A0543">
        <w:t>")</w:t>
      </w:r>
    </w:p>
    <w:p w14:paraId="15D83806" w14:textId="77777777" w:rsidR="00FF7CB4" w:rsidRPr="007A0543" w:rsidRDefault="00FF7CB4" w:rsidP="00FF7CB4">
      <w:pPr>
        <w:pStyle w:val="Cdigo"/>
      </w:pPr>
      <w:r w:rsidRPr="007A0543">
        <w:t xml:space="preserve">    public </w:t>
      </w:r>
      <w:proofErr w:type="spellStart"/>
      <w:r w:rsidRPr="007A0543">
        <w:t>ResponseEntity</w:t>
      </w:r>
      <w:proofErr w:type="spellEnd"/>
      <w:r w:rsidRPr="007A0543">
        <w:t xml:space="preserve">&lt;?&gt; </w:t>
      </w:r>
      <w:proofErr w:type="spellStart"/>
      <w:proofErr w:type="gramStart"/>
      <w:r w:rsidRPr="007A0543">
        <w:t>registerNewUser</w:t>
      </w:r>
      <w:proofErr w:type="spellEnd"/>
      <w:r w:rsidRPr="007A0543">
        <w:t>(</w:t>
      </w:r>
      <w:proofErr w:type="gramEnd"/>
      <w:r w:rsidRPr="007A0543">
        <w:t xml:space="preserve">@RequestBody @Valid </w:t>
      </w:r>
      <w:proofErr w:type="spellStart"/>
      <w:r w:rsidRPr="007A0543">
        <w:t>UserDto.UserDTO</w:t>
      </w:r>
      <w:proofErr w:type="spellEnd"/>
      <w:r w:rsidRPr="007A0543">
        <w:t xml:space="preserve"> data) {</w:t>
      </w:r>
    </w:p>
    <w:p w14:paraId="22EA0BBC" w14:textId="77777777" w:rsidR="00FF7CB4" w:rsidRPr="007A0543" w:rsidRDefault="00FF7CB4" w:rsidP="00FF7CB4">
      <w:pPr>
        <w:pStyle w:val="Cdigo"/>
      </w:pPr>
      <w:r w:rsidRPr="007A0543">
        <w:t xml:space="preserve">        if (</w:t>
      </w:r>
      <w:proofErr w:type="spellStart"/>
      <w:proofErr w:type="gramStart"/>
      <w:r w:rsidRPr="007A0543">
        <w:t>data.getPassword</w:t>
      </w:r>
      <w:proofErr w:type="spellEnd"/>
      <w:proofErr w:type="gramEnd"/>
      <w:r w:rsidRPr="007A0543">
        <w:t>(</w:t>
      </w:r>
      <w:proofErr w:type="gramStart"/>
      <w:r w:rsidRPr="007A0543">
        <w:t>).</w:t>
      </w:r>
      <w:proofErr w:type="spellStart"/>
      <w:r w:rsidRPr="007A0543">
        <w:t>isEmpty</w:t>
      </w:r>
      <w:proofErr w:type="spellEnd"/>
      <w:proofErr w:type="gramEnd"/>
      <w:r w:rsidRPr="007A0543">
        <w:t>()) {</w:t>
      </w:r>
    </w:p>
    <w:p w14:paraId="07D0DEB4" w14:textId="77777777" w:rsidR="00FF7CB4" w:rsidRPr="007A0543" w:rsidRDefault="00FF7CB4" w:rsidP="00FF7CB4">
      <w:pPr>
        <w:pStyle w:val="Cdigo"/>
      </w:pPr>
      <w:r w:rsidRPr="007A0543">
        <w:t xml:space="preserve">            </w:t>
      </w:r>
      <w:proofErr w:type="spellStart"/>
      <w:r w:rsidRPr="007A0543">
        <w:t>ErrorDTO</w:t>
      </w:r>
      <w:proofErr w:type="spellEnd"/>
      <w:r w:rsidRPr="007A0543">
        <w:t xml:space="preserve"> error = new </w:t>
      </w:r>
      <w:proofErr w:type="spellStart"/>
      <w:proofErr w:type="gramStart"/>
      <w:r w:rsidRPr="007A0543">
        <w:t>ErrorDTO</w:t>
      </w:r>
      <w:proofErr w:type="spellEnd"/>
      <w:r w:rsidRPr="007A0543">
        <w:t>(</w:t>
      </w:r>
      <w:proofErr w:type="gramEnd"/>
      <w:r w:rsidRPr="007A0543">
        <w:t>"Please provide the password.", 400</w:t>
      </w:r>
      <w:proofErr w:type="gramStart"/>
      <w:r w:rsidRPr="007A0543">
        <w:t>);</w:t>
      </w:r>
      <w:proofErr w:type="gramEnd"/>
    </w:p>
    <w:p w14:paraId="72FC43BA" w14:textId="77777777" w:rsidR="00FF7CB4" w:rsidRPr="007A0543" w:rsidRDefault="00FF7CB4" w:rsidP="00FF7CB4">
      <w:pPr>
        <w:pStyle w:val="Cdigo"/>
      </w:pPr>
      <w:r w:rsidRPr="007A0543">
        <w:t xml:space="preserve">            return </w:t>
      </w:r>
      <w:proofErr w:type="spellStart"/>
      <w:r w:rsidRPr="007A0543">
        <w:t>ResponseEntity.status</w:t>
      </w:r>
      <w:proofErr w:type="spellEnd"/>
      <w:r w:rsidRPr="007A0543">
        <w:t>(400</w:t>
      </w:r>
      <w:proofErr w:type="gramStart"/>
      <w:r w:rsidRPr="007A0543">
        <w:t>).body</w:t>
      </w:r>
      <w:proofErr w:type="gramEnd"/>
      <w:r w:rsidRPr="007A0543">
        <w:t>(error</w:t>
      </w:r>
      <w:proofErr w:type="gramStart"/>
      <w:r w:rsidRPr="007A0543">
        <w:t>);</w:t>
      </w:r>
      <w:proofErr w:type="gramEnd"/>
    </w:p>
    <w:p w14:paraId="52BF3A71" w14:textId="77777777" w:rsidR="00FF7CB4" w:rsidRPr="007A0543" w:rsidRDefault="00FF7CB4" w:rsidP="00FF7CB4">
      <w:pPr>
        <w:pStyle w:val="Cdigo"/>
      </w:pPr>
      <w:r w:rsidRPr="007A0543">
        <w:t xml:space="preserve">        }</w:t>
      </w:r>
    </w:p>
    <w:p w14:paraId="0D31F545" w14:textId="77777777" w:rsidR="00FF7CB4" w:rsidRPr="007A0543" w:rsidRDefault="00FF7CB4" w:rsidP="00FF7CB4">
      <w:pPr>
        <w:pStyle w:val="Cdigo"/>
      </w:pPr>
      <w:r w:rsidRPr="007A0543">
        <w:t xml:space="preserve">        </w:t>
      </w:r>
      <w:proofErr w:type="spellStart"/>
      <w:r w:rsidRPr="007A0543">
        <w:t>UserResponseDto.UserResponseDTO</w:t>
      </w:r>
      <w:proofErr w:type="spellEnd"/>
      <w:r w:rsidRPr="007A0543">
        <w:t xml:space="preserve"> user = </w:t>
      </w:r>
      <w:proofErr w:type="spellStart"/>
      <w:proofErr w:type="gramStart"/>
      <w:r w:rsidRPr="007A0543">
        <w:t>this.service</w:t>
      </w:r>
      <w:proofErr w:type="gramEnd"/>
      <w:r w:rsidRPr="007A0543">
        <w:t>.insert</w:t>
      </w:r>
      <w:proofErr w:type="spellEnd"/>
      <w:r w:rsidRPr="007A0543">
        <w:t>(data</w:t>
      </w:r>
      <w:proofErr w:type="gramStart"/>
      <w:r w:rsidRPr="007A0543">
        <w:t>);</w:t>
      </w:r>
      <w:proofErr w:type="gramEnd"/>
    </w:p>
    <w:p w14:paraId="509B00FA" w14:textId="77777777" w:rsidR="00FF7CB4" w:rsidRPr="007A0543" w:rsidRDefault="00FF7CB4" w:rsidP="00FF7CB4">
      <w:pPr>
        <w:pStyle w:val="Cdigo"/>
      </w:pPr>
      <w:r w:rsidRPr="007A0543">
        <w:t xml:space="preserve">        return </w:t>
      </w:r>
      <w:proofErr w:type="spellStart"/>
      <w:r w:rsidRPr="007A0543">
        <w:t>ResponseEntity.ok</w:t>
      </w:r>
      <w:proofErr w:type="spellEnd"/>
      <w:r w:rsidRPr="007A0543">
        <w:t>(user</w:t>
      </w:r>
      <w:proofErr w:type="gramStart"/>
      <w:r w:rsidRPr="007A0543">
        <w:t>);</w:t>
      </w:r>
      <w:proofErr w:type="gramEnd"/>
    </w:p>
    <w:p w14:paraId="118AE84F" w14:textId="65815767" w:rsidR="00FF7CB4" w:rsidRPr="007A0543" w:rsidRDefault="00FF7CB4" w:rsidP="00FF7CB4">
      <w:pPr>
        <w:pStyle w:val="Cdigo"/>
        <w:keepNext/>
      </w:pPr>
      <w:r w:rsidRPr="007A0543">
        <w:t xml:space="preserve">    }</w:t>
      </w:r>
    </w:p>
    <w:p w14:paraId="79CAD212" w14:textId="29AB6647" w:rsidR="00FF7CB4" w:rsidRPr="007A0543" w:rsidRDefault="00FF7CB4" w:rsidP="00D46D06">
      <w:pPr>
        <w:pStyle w:val="Caption"/>
      </w:pPr>
      <w:bookmarkStart w:id="161" w:name="_Toc198904723"/>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9</w:t>
      </w:r>
      <w:proofErr w:type="gramEnd"/>
      <w:r w:rsidRPr="007A0543">
        <w:fldChar w:fldCharType="end"/>
      </w:r>
      <w:r w:rsidRPr="007A0543">
        <w:t xml:space="preserve"> </w:t>
      </w:r>
      <w:r w:rsidR="00DF0E37" w:rsidRPr="007A0543">
        <w:t>-</w:t>
      </w:r>
      <w:r w:rsidRPr="007A0543">
        <w:t xml:space="preserve"> Example of one endpoint that uses </w:t>
      </w:r>
      <w:r w:rsidR="008C5201" w:rsidRPr="007A0543">
        <w:t>Protocol Buffers</w:t>
      </w:r>
      <w:bookmarkEnd w:id="161"/>
    </w:p>
    <w:p w14:paraId="4D1630C8" w14:textId="067CC894" w:rsidR="003B08D5" w:rsidRPr="007A0543" w:rsidRDefault="00FE08F1" w:rsidP="005E654A">
      <w:pPr>
        <w:jc w:val="both"/>
      </w:pPr>
      <w:r w:rsidRPr="007A0543">
        <w:t>As demonstrated in</w:t>
      </w:r>
      <w:r w:rsidR="00B323A3" w:rsidRPr="007A0543">
        <w:t xml:space="preserve"> </w:t>
      </w:r>
      <w:r w:rsidR="00FF7CB4" w:rsidRPr="007A0543">
        <w:t>Code Snippet 9</w:t>
      </w:r>
      <w:r w:rsidR="00EA11CC" w:rsidRPr="007A0543">
        <w:t>, the</w:t>
      </w:r>
      <w:r w:rsidRPr="007A0543">
        <w:t xml:space="preserve"> necessary modifications to us</w:t>
      </w:r>
      <w:r w:rsidR="00876EA8" w:rsidRPr="007A0543">
        <w:t>e</w:t>
      </w:r>
      <w:r w:rsidRPr="007A0543">
        <w:t xml:space="preserve"> </w:t>
      </w:r>
      <w:r w:rsidR="008C5201" w:rsidRPr="007A0543">
        <w:t>Protocol Buffers</w:t>
      </w:r>
      <w:r w:rsidRPr="007A0543">
        <w:t xml:space="preserve"> can </w:t>
      </w:r>
      <w:proofErr w:type="gramStart"/>
      <w:r w:rsidRPr="007A0543">
        <w:t>be clearly identified</w:t>
      </w:r>
      <w:proofErr w:type="gramEnd"/>
      <w:r w:rsidR="00B323A3" w:rsidRPr="007A0543">
        <w:t xml:space="preserve">, in this case, we need to specify what it produces and what </w:t>
      </w:r>
      <w:r w:rsidR="00EA11CC" w:rsidRPr="007A0543">
        <w:t xml:space="preserve">consumes, in this case, we specify the </w:t>
      </w:r>
      <w:r w:rsidR="00AF3001" w:rsidRPr="007A0543">
        <w:t>following “</w:t>
      </w:r>
      <w:r w:rsidR="00B323A3" w:rsidRPr="007A0543">
        <w:t>application/x-</w:t>
      </w:r>
      <w:r w:rsidR="005C2B7B" w:rsidRPr="007A0543">
        <w:t>Protocol Buffers</w:t>
      </w:r>
      <w:r w:rsidR="00B323A3" w:rsidRPr="007A0543">
        <w:t>”</w:t>
      </w:r>
      <w:r w:rsidRPr="007A0543">
        <w:t xml:space="preserve">. Furthermore, to transmit a request body with a </w:t>
      </w:r>
      <w:r w:rsidR="005C2B7B" w:rsidRPr="007A0543">
        <w:t>Protocol Buffers</w:t>
      </w:r>
      <w:r w:rsidRPr="007A0543">
        <w:t xml:space="preserve">, it is necessary to specify the data that will </w:t>
      </w:r>
      <w:proofErr w:type="gramStart"/>
      <w:r w:rsidRPr="007A0543">
        <w:t xml:space="preserve">be </w:t>
      </w:r>
      <w:r w:rsidR="00AF3001" w:rsidRPr="007A0543">
        <w:t>serialized</w:t>
      </w:r>
      <w:proofErr w:type="gramEnd"/>
      <w:r w:rsidRPr="007A0543">
        <w:t xml:space="preserve">. In this case, the </w:t>
      </w:r>
      <w:proofErr w:type="spellStart"/>
      <w:r w:rsidRPr="007A0543">
        <w:t>UserDTO</w:t>
      </w:r>
      <w:proofErr w:type="spellEnd"/>
      <w:r w:rsidRPr="007A0543">
        <w:t xml:space="preserve"> class, which </w:t>
      </w:r>
      <w:proofErr w:type="gramStart"/>
      <w:r w:rsidRPr="007A0543">
        <w:t>was generated</w:t>
      </w:r>
      <w:proofErr w:type="gramEnd"/>
      <w:r w:rsidRPr="007A0543">
        <w:t xml:space="preserve"> with the proto file, </w:t>
      </w:r>
      <w:proofErr w:type="gramStart"/>
      <w:r w:rsidRPr="007A0543">
        <w:t>is used</w:t>
      </w:r>
      <w:proofErr w:type="gramEnd"/>
      <w:r w:rsidRPr="007A0543">
        <w:t xml:space="preserve">. A minor detail from </w:t>
      </w:r>
      <w:r w:rsidR="00E733B8" w:rsidRPr="007A0543">
        <w:t>Code Snippet</w:t>
      </w:r>
      <w:r w:rsidRPr="007A0543">
        <w:t xml:space="preserve"> </w:t>
      </w:r>
      <w:r w:rsidR="00E733B8" w:rsidRPr="007A0543">
        <w:t>9</w:t>
      </w:r>
      <w:r w:rsidRPr="007A0543">
        <w:t xml:space="preserve"> is that we refer to </w:t>
      </w:r>
      <w:proofErr w:type="spellStart"/>
      <w:r w:rsidR="00AF3001" w:rsidRPr="007A0543">
        <w:t>UserDTO</w:t>
      </w:r>
      <w:r w:rsidRPr="007A0543">
        <w:t>.UserDTO</w:t>
      </w:r>
      <w:proofErr w:type="spellEnd"/>
      <w:r w:rsidRPr="007A0543">
        <w:t xml:space="preserve">, </w:t>
      </w:r>
      <w:r w:rsidR="0042713E" w:rsidRPr="007A0543">
        <w:t>t</w:t>
      </w:r>
      <w:r w:rsidRPr="007A0543">
        <w:t>he first part is the outer class generated by the compiler, as no class was specified in the proto file, and thus it remained as the name of the file (</w:t>
      </w:r>
      <w:proofErr w:type="spellStart"/>
      <w:r w:rsidRPr="007A0543">
        <w:t>User_dto.proto</w:t>
      </w:r>
      <w:proofErr w:type="spellEnd"/>
      <w:r w:rsidRPr="007A0543">
        <w:t xml:space="preserve">). Finally, a </w:t>
      </w:r>
      <w:proofErr w:type="spellStart"/>
      <w:r w:rsidRPr="007A0543">
        <w:t>UserResponseDTO</w:t>
      </w:r>
      <w:proofErr w:type="spellEnd"/>
      <w:r w:rsidRPr="007A0543">
        <w:t xml:space="preserve"> </w:t>
      </w:r>
      <w:proofErr w:type="gramStart"/>
      <w:r w:rsidRPr="007A0543">
        <w:t>is returned</w:t>
      </w:r>
      <w:proofErr w:type="gramEnd"/>
      <w:r w:rsidRPr="007A0543">
        <w:t xml:space="preserve"> because of the insertion. If the insertion is successful, the same principle </w:t>
      </w:r>
      <w:r w:rsidR="0042713E" w:rsidRPr="007A0543">
        <w:t>applies to the outer class</w:t>
      </w:r>
      <w:r w:rsidRPr="007A0543">
        <w:t xml:space="preserve">, </w:t>
      </w:r>
      <w:r w:rsidR="0042713E" w:rsidRPr="007A0543">
        <w:t>explaining the code's verbose nature</w:t>
      </w:r>
      <w:r w:rsidRPr="007A0543">
        <w:t xml:space="preserve">. An important aspect of this endpoint is that the </w:t>
      </w:r>
      <w:proofErr w:type="spellStart"/>
      <w:r w:rsidRPr="007A0543">
        <w:t>ErrorDTO</w:t>
      </w:r>
      <w:proofErr w:type="spellEnd"/>
      <w:r w:rsidRPr="007A0543">
        <w:t xml:space="preserve"> </w:t>
      </w:r>
      <w:proofErr w:type="gramStart"/>
      <w:r w:rsidRPr="007A0543">
        <w:t>was not changed</w:t>
      </w:r>
      <w:proofErr w:type="gramEnd"/>
      <w:r w:rsidRPr="007A0543">
        <w:t xml:space="preserve"> to </w:t>
      </w:r>
      <w:r w:rsidR="008C5201" w:rsidRPr="007A0543">
        <w:t>Protocol Buffers</w:t>
      </w:r>
      <w:r w:rsidRPr="007A0543">
        <w:t xml:space="preserve">, this is simply because errors </w:t>
      </w:r>
      <w:proofErr w:type="gramStart"/>
      <w:r w:rsidRPr="007A0543">
        <w:t>are not expected</w:t>
      </w:r>
      <w:proofErr w:type="gramEnd"/>
      <w:r w:rsidRPr="007A0543">
        <w:t xml:space="preserve"> to occur in the benchmark that will </w:t>
      </w:r>
      <w:proofErr w:type="gramStart"/>
      <w:r w:rsidRPr="007A0543">
        <w:t>be made</w:t>
      </w:r>
      <w:proofErr w:type="gramEnd"/>
      <w:r w:rsidRPr="007A0543">
        <w:t xml:space="preserve">, nor is it intended to </w:t>
      </w:r>
      <w:proofErr w:type="gramStart"/>
      <w:r w:rsidRPr="007A0543">
        <w:t>be analysed</w:t>
      </w:r>
      <w:proofErr w:type="gramEnd"/>
      <w:r w:rsidRPr="007A0543">
        <w:t xml:space="preserve">. As such, it </w:t>
      </w:r>
      <w:proofErr w:type="gramStart"/>
      <w:r w:rsidRPr="007A0543">
        <w:t>was not changed</w:t>
      </w:r>
      <w:proofErr w:type="gramEnd"/>
      <w:r w:rsidRPr="007A0543">
        <w:t xml:space="preserve"> to a </w:t>
      </w:r>
      <w:r w:rsidR="002E476A" w:rsidRPr="007A0543">
        <w:t>p</w:t>
      </w:r>
      <w:r w:rsidRPr="007A0543">
        <w:t>roto class.</w:t>
      </w:r>
    </w:p>
    <w:p w14:paraId="182BD3B3" w14:textId="77777777" w:rsidR="00876EA8" w:rsidRPr="007A0543" w:rsidRDefault="00876EA8" w:rsidP="00876EA8">
      <w:pPr>
        <w:pStyle w:val="Cdigo"/>
      </w:pPr>
      <w:r w:rsidRPr="007A0543">
        <w:t xml:space="preserve">public </w:t>
      </w:r>
      <w:proofErr w:type="spellStart"/>
      <w:r w:rsidRPr="007A0543">
        <w:rPr>
          <w:i/>
          <w:iCs/>
        </w:rPr>
        <w:t>UserResponseDto</w:t>
      </w:r>
      <w:r w:rsidRPr="007A0543">
        <w:t>.</w:t>
      </w:r>
      <w:r w:rsidRPr="007A0543">
        <w:rPr>
          <w:i/>
          <w:iCs/>
        </w:rPr>
        <w:t>UserResponseDTO</w:t>
      </w:r>
      <w:proofErr w:type="spellEnd"/>
      <w:r w:rsidRPr="007A0543">
        <w:t xml:space="preserve"> </w:t>
      </w:r>
      <w:proofErr w:type="gramStart"/>
      <w:r w:rsidRPr="007A0543">
        <w:rPr>
          <w:i/>
          <w:iCs/>
        </w:rPr>
        <w:t>insert</w:t>
      </w:r>
      <w:r w:rsidRPr="007A0543">
        <w:t>(</w:t>
      </w:r>
      <w:proofErr w:type="spellStart"/>
      <w:proofErr w:type="gramEnd"/>
      <w:r w:rsidRPr="007A0543">
        <w:rPr>
          <w:i/>
          <w:iCs/>
        </w:rPr>
        <w:t>UserDto</w:t>
      </w:r>
      <w:r w:rsidRPr="007A0543">
        <w:t>.</w:t>
      </w:r>
      <w:r w:rsidRPr="007A0543">
        <w:rPr>
          <w:i/>
          <w:iCs/>
        </w:rPr>
        <w:t>UserDTO</w:t>
      </w:r>
      <w:proofErr w:type="spellEnd"/>
      <w:r w:rsidRPr="007A0543">
        <w:t xml:space="preserve"> </w:t>
      </w:r>
      <w:r w:rsidRPr="007A0543">
        <w:rPr>
          <w:i/>
          <w:iCs/>
        </w:rPr>
        <w:t>data</w:t>
      </w:r>
      <w:r w:rsidRPr="007A0543">
        <w:t>) {</w:t>
      </w:r>
    </w:p>
    <w:p w14:paraId="64654853" w14:textId="77777777" w:rsidR="00876EA8" w:rsidRPr="007A0543" w:rsidRDefault="00876EA8" w:rsidP="00876EA8">
      <w:pPr>
        <w:pStyle w:val="Cdigo"/>
      </w:pPr>
      <w:r w:rsidRPr="007A0543">
        <w:t>        if (</w:t>
      </w:r>
      <w:proofErr w:type="spellStart"/>
      <w:r w:rsidRPr="007A0543">
        <w:t>userRepository.</w:t>
      </w:r>
      <w:r w:rsidRPr="007A0543">
        <w:rPr>
          <w:i/>
          <w:iCs/>
        </w:rPr>
        <w:t>findUserByEmail</w:t>
      </w:r>
      <w:proofErr w:type="spellEnd"/>
      <w:r w:rsidRPr="007A0543">
        <w:t>(</w:t>
      </w:r>
      <w:proofErr w:type="spellStart"/>
      <w:proofErr w:type="gramStart"/>
      <w:r w:rsidRPr="007A0543">
        <w:rPr>
          <w:i/>
          <w:iCs/>
        </w:rPr>
        <w:t>data</w:t>
      </w:r>
      <w:r w:rsidRPr="007A0543">
        <w:t>.</w:t>
      </w:r>
      <w:r w:rsidRPr="007A0543">
        <w:rPr>
          <w:i/>
          <w:iCs/>
        </w:rPr>
        <w:t>getEmail</w:t>
      </w:r>
      <w:proofErr w:type="spellEnd"/>
      <w:proofErr w:type="gramEnd"/>
      <w:r w:rsidRPr="007A0543">
        <w:t>()</w:t>
      </w:r>
      <w:proofErr w:type="gramStart"/>
      <w:r w:rsidRPr="007A0543">
        <w:t>).</w:t>
      </w:r>
      <w:proofErr w:type="spellStart"/>
      <w:r w:rsidRPr="007A0543">
        <w:rPr>
          <w:i/>
          <w:iCs/>
        </w:rPr>
        <w:t>isPresent</w:t>
      </w:r>
      <w:proofErr w:type="spellEnd"/>
      <w:proofErr w:type="gramEnd"/>
      <w:r w:rsidRPr="007A0543">
        <w:t xml:space="preserve">()) throw new </w:t>
      </w:r>
      <w:proofErr w:type="spellStart"/>
      <w:proofErr w:type="gramStart"/>
      <w:r w:rsidRPr="007A0543">
        <w:rPr>
          <w:i/>
          <w:iCs/>
        </w:rPr>
        <w:t>UserAlreadyExistsException</w:t>
      </w:r>
      <w:proofErr w:type="spellEnd"/>
      <w:r w:rsidRPr="007A0543">
        <w:t>();</w:t>
      </w:r>
      <w:proofErr w:type="gramEnd"/>
    </w:p>
    <w:p w14:paraId="1C94913D" w14:textId="77777777" w:rsidR="00876EA8" w:rsidRPr="007A0543" w:rsidRDefault="00876EA8" w:rsidP="00876EA8">
      <w:pPr>
        <w:pStyle w:val="Cdigo"/>
      </w:pPr>
      <w:r w:rsidRPr="007A0543">
        <w:t xml:space="preserve">        </w:t>
      </w:r>
      <w:r w:rsidRPr="007A0543">
        <w:rPr>
          <w:i/>
          <w:iCs/>
        </w:rPr>
        <w:t>String</w:t>
      </w:r>
      <w:r w:rsidRPr="007A0543">
        <w:t xml:space="preserve"> password = new </w:t>
      </w:r>
      <w:proofErr w:type="spellStart"/>
      <w:r w:rsidRPr="007A0543">
        <w:rPr>
          <w:i/>
          <w:iCs/>
        </w:rPr>
        <w:t>BCryptPasswordEncoder</w:t>
      </w:r>
      <w:proofErr w:type="spellEnd"/>
      <w:r w:rsidRPr="007A0543">
        <w:t>(</w:t>
      </w:r>
      <w:proofErr w:type="gramStart"/>
      <w:r w:rsidRPr="007A0543">
        <w:t>).</w:t>
      </w:r>
      <w:r w:rsidRPr="007A0543">
        <w:rPr>
          <w:i/>
          <w:iCs/>
        </w:rPr>
        <w:t>encode</w:t>
      </w:r>
      <w:proofErr w:type="gramEnd"/>
      <w:r w:rsidRPr="007A0543">
        <w:t>(</w:t>
      </w:r>
      <w:proofErr w:type="spellStart"/>
      <w:proofErr w:type="gramStart"/>
      <w:r w:rsidRPr="007A0543">
        <w:rPr>
          <w:i/>
          <w:iCs/>
        </w:rPr>
        <w:t>data</w:t>
      </w:r>
      <w:r w:rsidRPr="007A0543">
        <w:t>.</w:t>
      </w:r>
      <w:r w:rsidRPr="007A0543">
        <w:rPr>
          <w:i/>
          <w:iCs/>
        </w:rPr>
        <w:t>getPassword</w:t>
      </w:r>
      <w:proofErr w:type="spellEnd"/>
      <w:proofErr w:type="gramEnd"/>
      <w:r w:rsidRPr="007A0543">
        <w:t>()</w:t>
      </w:r>
      <w:proofErr w:type="gramStart"/>
      <w:r w:rsidRPr="007A0543">
        <w:t>);</w:t>
      </w:r>
      <w:proofErr w:type="gramEnd"/>
    </w:p>
    <w:p w14:paraId="0A949905" w14:textId="77777777" w:rsidR="00876EA8" w:rsidRPr="007A0543" w:rsidRDefault="00876EA8" w:rsidP="00876EA8">
      <w:pPr>
        <w:pStyle w:val="Cdigo"/>
      </w:pPr>
      <w:r w:rsidRPr="007A0543">
        <w:t xml:space="preserve">        </w:t>
      </w:r>
      <w:r w:rsidRPr="007A0543">
        <w:rPr>
          <w:i/>
          <w:iCs/>
        </w:rPr>
        <w:t>data</w:t>
      </w:r>
      <w:r w:rsidRPr="007A0543">
        <w:t xml:space="preserve"> = </w:t>
      </w:r>
      <w:proofErr w:type="spellStart"/>
      <w:proofErr w:type="gramStart"/>
      <w:r w:rsidRPr="007A0543">
        <w:t>UserDto.UserDTO.</w:t>
      </w:r>
      <w:r w:rsidRPr="007A0543">
        <w:rPr>
          <w:i/>
          <w:iCs/>
        </w:rPr>
        <w:t>newBuilder</w:t>
      </w:r>
      <w:proofErr w:type="spellEnd"/>
      <w:proofErr w:type="gramEnd"/>
      <w:r w:rsidRPr="007A0543">
        <w:t>()</w:t>
      </w:r>
    </w:p>
    <w:p w14:paraId="01BF0FB7"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setUsername</w:t>
      </w:r>
      <w:proofErr w:type="spellEnd"/>
      <w:proofErr w:type="gramEnd"/>
      <w:r w:rsidRPr="007A0543">
        <w:t>(</w:t>
      </w:r>
      <w:proofErr w:type="spellStart"/>
      <w:proofErr w:type="gramStart"/>
      <w:r w:rsidRPr="007A0543">
        <w:rPr>
          <w:i/>
          <w:iCs/>
        </w:rPr>
        <w:t>data</w:t>
      </w:r>
      <w:r w:rsidRPr="007A0543">
        <w:t>.</w:t>
      </w:r>
      <w:r w:rsidRPr="007A0543">
        <w:rPr>
          <w:i/>
          <w:iCs/>
        </w:rPr>
        <w:t>getUsername</w:t>
      </w:r>
      <w:proofErr w:type="spellEnd"/>
      <w:proofErr w:type="gramEnd"/>
      <w:r w:rsidRPr="007A0543">
        <w:t>())</w:t>
      </w:r>
    </w:p>
    <w:p w14:paraId="19CA8A1E"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setEmail</w:t>
      </w:r>
      <w:proofErr w:type="spellEnd"/>
      <w:proofErr w:type="gramEnd"/>
      <w:r w:rsidRPr="007A0543">
        <w:t>(</w:t>
      </w:r>
      <w:proofErr w:type="spellStart"/>
      <w:proofErr w:type="gramStart"/>
      <w:r w:rsidRPr="007A0543">
        <w:rPr>
          <w:i/>
          <w:iCs/>
        </w:rPr>
        <w:t>data</w:t>
      </w:r>
      <w:r w:rsidRPr="007A0543">
        <w:t>.</w:t>
      </w:r>
      <w:r w:rsidRPr="007A0543">
        <w:rPr>
          <w:i/>
          <w:iCs/>
        </w:rPr>
        <w:t>getEmail</w:t>
      </w:r>
      <w:proofErr w:type="spellEnd"/>
      <w:proofErr w:type="gramEnd"/>
      <w:r w:rsidRPr="007A0543">
        <w:t>())</w:t>
      </w:r>
    </w:p>
    <w:p w14:paraId="0A2161F1" w14:textId="77777777" w:rsidR="00876EA8" w:rsidRPr="007A0543" w:rsidRDefault="00876EA8" w:rsidP="00876EA8">
      <w:pPr>
        <w:pStyle w:val="Cdigo"/>
      </w:pPr>
      <w:r w:rsidRPr="007A0543">
        <w:lastRenderedPageBreak/>
        <w:t xml:space="preserve">                </w:t>
      </w:r>
      <w:proofErr w:type="gramStart"/>
      <w:r w:rsidRPr="007A0543">
        <w:t>.</w:t>
      </w:r>
      <w:proofErr w:type="spellStart"/>
      <w:r w:rsidRPr="007A0543">
        <w:rPr>
          <w:i/>
          <w:iCs/>
        </w:rPr>
        <w:t>setPassword</w:t>
      </w:r>
      <w:proofErr w:type="spellEnd"/>
      <w:proofErr w:type="gramEnd"/>
      <w:r w:rsidRPr="007A0543">
        <w:t>(password)</w:t>
      </w:r>
    </w:p>
    <w:p w14:paraId="3DB71824"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setRole</w:t>
      </w:r>
      <w:proofErr w:type="spellEnd"/>
      <w:proofErr w:type="gramEnd"/>
      <w:r w:rsidRPr="007A0543">
        <w:t>(</w:t>
      </w:r>
      <w:proofErr w:type="spellStart"/>
      <w:proofErr w:type="gramStart"/>
      <w:r w:rsidRPr="007A0543">
        <w:rPr>
          <w:i/>
          <w:iCs/>
        </w:rPr>
        <w:t>data</w:t>
      </w:r>
      <w:r w:rsidRPr="007A0543">
        <w:t>.</w:t>
      </w:r>
      <w:r w:rsidRPr="007A0543">
        <w:rPr>
          <w:i/>
          <w:iCs/>
        </w:rPr>
        <w:t>getRole</w:t>
      </w:r>
      <w:proofErr w:type="spellEnd"/>
      <w:proofErr w:type="gramEnd"/>
      <w:r w:rsidRPr="007A0543">
        <w:t>()</w:t>
      </w:r>
      <w:proofErr w:type="gramStart"/>
      <w:r w:rsidRPr="007A0543">
        <w:t>).</w:t>
      </w:r>
      <w:r w:rsidRPr="007A0543">
        <w:rPr>
          <w:i/>
          <w:iCs/>
        </w:rPr>
        <w:t>build</w:t>
      </w:r>
      <w:proofErr w:type="gramEnd"/>
      <w:r w:rsidRPr="007A0543">
        <w:t>(</w:t>
      </w:r>
      <w:proofErr w:type="gramStart"/>
      <w:r w:rsidRPr="007A0543">
        <w:t>);</w:t>
      </w:r>
      <w:proofErr w:type="gramEnd"/>
    </w:p>
    <w:p w14:paraId="342602C2" w14:textId="77777777" w:rsidR="00876EA8" w:rsidRPr="007A0543" w:rsidRDefault="00876EA8" w:rsidP="00876EA8">
      <w:pPr>
        <w:pStyle w:val="Cdigo"/>
      </w:pPr>
      <w:r w:rsidRPr="007A0543">
        <w:t xml:space="preserve">        </w:t>
      </w:r>
      <w:r w:rsidRPr="007A0543">
        <w:rPr>
          <w:i/>
          <w:iCs/>
        </w:rPr>
        <w:t>User</w:t>
      </w:r>
      <w:r w:rsidRPr="007A0543">
        <w:t xml:space="preserve"> </w:t>
      </w:r>
      <w:proofErr w:type="spellStart"/>
      <w:r w:rsidRPr="007A0543">
        <w:t>user</w:t>
      </w:r>
      <w:proofErr w:type="spellEnd"/>
      <w:r w:rsidRPr="007A0543">
        <w:t xml:space="preserve"> = new </w:t>
      </w:r>
      <w:r w:rsidRPr="007A0543">
        <w:rPr>
          <w:i/>
          <w:iCs/>
        </w:rPr>
        <w:t>User</w:t>
      </w:r>
      <w:r w:rsidRPr="007A0543">
        <w:t>(</w:t>
      </w:r>
      <w:r w:rsidRPr="007A0543">
        <w:rPr>
          <w:i/>
          <w:iCs/>
        </w:rPr>
        <w:t>data</w:t>
      </w:r>
      <w:proofErr w:type="gramStart"/>
      <w:r w:rsidRPr="007A0543">
        <w:t>);</w:t>
      </w:r>
      <w:proofErr w:type="gramEnd"/>
    </w:p>
    <w:p w14:paraId="3144929C" w14:textId="77777777" w:rsidR="00876EA8" w:rsidRPr="007A0543" w:rsidRDefault="00876EA8" w:rsidP="00876EA8">
      <w:pPr>
        <w:pStyle w:val="Cdigo"/>
      </w:pPr>
      <w:r w:rsidRPr="007A0543">
        <w:t xml:space="preserve">        user = </w:t>
      </w:r>
      <w:proofErr w:type="spellStart"/>
      <w:proofErr w:type="gramStart"/>
      <w:r w:rsidRPr="007A0543">
        <w:t>this.userRepository.</w:t>
      </w:r>
      <w:r w:rsidRPr="007A0543">
        <w:rPr>
          <w:i/>
          <w:iCs/>
        </w:rPr>
        <w:t>save</w:t>
      </w:r>
      <w:proofErr w:type="spellEnd"/>
      <w:proofErr w:type="gramEnd"/>
      <w:r w:rsidRPr="007A0543">
        <w:t>(user</w:t>
      </w:r>
      <w:proofErr w:type="gramStart"/>
      <w:r w:rsidRPr="007A0543">
        <w:t>);</w:t>
      </w:r>
      <w:proofErr w:type="gramEnd"/>
    </w:p>
    <w:p w14:paraId="2EB9451D" w14:textId="77777777" w:rsidR="00876EA8" w:rsidRPr="007A0543" w:rsidRDefault="00876EA8" w:rsidP="00876EA8">
      <w:pPr>
        <w:pStyle w:val="Cdigo"/>
      </w:pPr>
    </w:p>
    <w:p w14:paraId="149D263B" w14:textId="77777777" w:rsidR="00876EA8" w:rsidRPr="007A0543" w:rsidRDefault="00876EA8" w:rsidP="00876EA8">
      <w:pPr>
        <w:pStyle w:val="Cdigo"/>
      </w:pPr>
      <w:r w:rsidRPr="007A0543">
        <w:t xml:space="preserve">        return </w:t>
      </w:r>
      <w:proofErr w:type="spellStart"/>
      <w:proofErr w:type="gramStart"/>
      <w:r w:rsidRPr="007A0543">
        <w:t>UserResponseDto.UserResponseDTO.</w:t>
      </w:r>
      <w:r w:rsidRPr="007A0543">
        <w:rPr>
          <w:i/>
          <w:iCs/>
        </w:rPr>
        <w:t>newBuilder</w:t>
      </w:r>
      <w:proofErr w:type="spellEnd"/>
      <w:proofErr w:type="gramEnd"/>
      <w:r w:rsidRPr="007A0543">
        <w:t>()</w:t>
      </w:r>
    </w:p>
    <w:p w14:paraId="6BD05DDA"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setId</w:t>
      </w:r>
      <w:proofErr w:type="spellEnd"/>
      <w:proofErr w:type="gramEnd"/>
      <w:r w:rsidRPr="007A0543">
        <w:t>(</w:t>
      </w:r>
      <w:proofErr w:type="spellStart"/>
      <w:proofErr w:type="gramStart"/>
      <w:r w:rsidRPr="007A0543">
        <w:t>user.</w:t>
      </w:r>
      <w:r w:rsidRPr="007A0543">
        <w:rPr>
          <w:i/>
          <w:iCs/>
        </w:rPr>
        <w:t>getId</w:t>
      </w:r>
      <w:proofErr w:type="spellEnd"/>
      <w:proofErr w:type="gramEnd"/>
      <w:r w:rsidRPr="007A0543">
        <w:t>())</w:t>
      </w:r>
    </w:p>
    <w:p w14:paraId="33AD6BC8"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setUsername</w:t>
      </w:r>
      <w:proofErr w:type="spellEnd"/>
      <w:proofErr w:type="gramEnd"/>
      <w:r w:rsidRPr="007A0543">
        <w:t>(</w:t>
      </w:r>
      <w:proofErr w:type="spellStart"/>
      <w:proofErr w:type="gramStart"/>
      <w:r w:rsidRPr="007A0543">
        <w:t>user.</w:t>
      </w:r>
      <w:r w:rsidRPr="007A0543">
        <w:rPr>
          <w:i/>
          <w:iCs/>
        </w:rPr>
        <w:t>getUsername</w:t>
      </w:r>
      <w:proofErr w:type="spellEnd"/>
      <w:proofErr w:type="gramEnd"/>
      <w:r w:rsidRPr="007A0543">
        <w:t>())</w:t>
      </w:r>
    </w:p>
    <w:p w14:paraId="1F0CAD9A"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setEmail</w:t>
      </w:r>
      <w:proofErr w:type="spellEnd"/>
      <w:proofErr w:type="gramEnd"/>
      <w:r w:rsidRPr="007A0543">
        <w:t>(</w:t>
      </w:r>
      <w:proofErr w:type="spellStart"/>
      <w:proofErr w:type="gramStart"/>
      <w:r w:rsidRPr="007A0543">
        <w:t>user.</w:t>
      </w:r>
      <w:r w:rsidRPr="007A0543">
        <w:rPr>
          <w:i/>
          <w:iCs/>
        </w:rPr>
        <w:t>getEmail</w:t>
      </w:r>
      <w:proofErr w:type="spellEnd"/>
      <w:proofErr w:type="gramEnd"/>
      <w:r w:rsidRPr="007A0543">
        <w:t>())</w:t>
      </w:r>
    </w:p>
    <w:p w14:paraId="446CAD89"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setRole</w:t>
      </w:r>
      <w:proofErr w:type="spellEnd"/>
      <w:proofErr w:type="gramEnd"/>
      <w:r w:rsidRPr="007A0543">
        <w:t>(</w:t>
      </w:r>
      <w:proofErr w:type="spellStart"/>
      <w:r w:rsidRPr="007A0543">
        <w:rPr>
          <w:i/>
          <w:iCs/>
        </w:rPr>
        <w:t>convertRole</w:t>
      </w:r>
      <w:proofErr w:type="spellEnd"/>
      <w:r w:rsidRPr="007A0543">
        <w:t>(</w:t>
      </w:r>
      <w:proofErr w:type="spellStart"/>
      <w:proofErr w:type="gramStart"/>
      <w:r w:rsidRPr="007A0543">
        <w:t>user.</w:t>
      </w:r>
      <w:r w:rsidRPr="007A0543">
        <w:rPr>
          <w:i/>
          <w:iCs/>
        </w:rPr>
        <w:t>getRole</w:t>
      </w:r>
      <w:proofErr w:type="spellEnd"/>
      <w:proofErr w:type="gramEnd"/>
      <w:r w:rsidRPr="007A0543">
        <w:t>()))</w:t>
      </w:r>
    </w:p>
    <w:p w14:paraId="184A2A47" w14:textId="77777777" w:rsidR="00876EA8" w:rsidRPr="007A0543" w:rsidRDefault="00876EA8" w:rsidP="00876EA8">
      <w:pPr>
        <w:pStyle w:val="Cdigo"/>
      </w:pPr>
      <w:r w:rsidRPr="007A0543">
        <w:t xml:space="preserve">                </w:t>
      </w:r>
      <w:proofErr w:type="gramStart"/>
      <w:r w:rsidRPr="007A0543">
        <w:t>.</w:t>
      </w:r>
      <w:proofErr w:type="spellStart"/>
      <w:r w:rsidRPr="007A0543">
        <w:rPr>
          <w:i/>
          <w:iCs/>
        </w:rPr>
        <w:t>setCreatedAt</w:t>
      </w:r>
      <w:proofErr w:type="spellEnd"/>
      <w:proofErr w:type="gramEnd"/>
      <w:r w:rsidRPr="007A0543">
        <w:t>(</w:t>
      </w:r>
      <w:proofErr w:type="spellStart"/>
      <w:r w:rsidRPr="007A0543">
        <w:rPr>
          <w:i/>
          <w:iCs/>
        </w:rPr>
        <w:t>convertLocalDateTime</w:t>
      </w:r>
      <w:proofErr w:type="spellEnd"/>
      <w:r w:rsidRPr="007A0543">
        <w:t>(</w:t>
      </w:r>
      <w:proofErr w:type="spellStart"/>
      <w:proofErr w:type="gramStart"/>
      <w:r w:rsidRPr="007A0543">
        <w:t>user.</w:t>
      </w:r>
      <w:r w:rsidRPr="007A0543">
        <w:rPr>
          <w:i/>
          <w:iCs/>
        </w:rPr>
        <w:t>getCreatedAt</w:t>
      </w:r>
      <w:proofErr w:type="spellEnd"/>
      <w:proofErr w:type="gramEnd"/>
      <w:r w:rsidRPr="007A0543">
        <w:t>()))</w:t>
      </w:r>
    </w:p>
    <w:p w14:paraId="7044A089" w14:textId="77777777" w:rsidR="00876EA8" w:rsidRPr="007A0543" w:rsidRDefault="00876EA8" w:rsidP="00876EA8">
      <w:pPr>
        <w:pStyle w:val="Cdigo"/>
      </w:pPr>
      <w:r w:rsidRPr="007A0543">
        <w:t xml:space="preserve">                </w:t>
      </w:r>
      <w:proofErr w:type="gramStart"/>
      <w:r w:rsidRPr="007A0543">
        <w:t>.</w:t>
      </w:r>
      <w:r w:rsidRPr="007A0543">
        <w:rPr>
          <w:i/>
          <w:iCs/>
        </w:rPr>
        <w:t>setUpdatedAt</w:t>
      </w:r>
      <w:proofErr w:type="gramEnd"/>
      <w:r w:rsidRPr="007A0543">
        <w:t>(</w:t>
      </w:r>
      <w:r w:rsidRPr="007A0543">
        <w:rPr>
          <w:i/>
          <w:iCs/>
        </w:rPr>
        <w:t>convertLocalDateTime</w:t>
      </w:r>
      <w:r w:rsidRPr="007A0543">
        <w:t>(</w:t>
      </w:r>
      <w:proofErr w:type="gramStart"/>
      <w:r w:rsidRPr="007A0543">
        <w:t>user.</w:t>
      </w:r>
      <w:r w:rsidRPr="007A0543">
        <w:rPr>
          <w:i/>
          <w:iCs/>
        </w:rPr>
        <w:t>getUpdatedAt</w:t>
      </w:r>
      <w:proofErr w:type="gramEnd"/>
      <w:r w:rsidRPr="007A0543">
        <w:t>())</w:t>
      </w:r>
      <w:proofErr w:type="gramStart"/>
      <w:r w:rsidRPr="007A0543">
        <w:t>).</w:t>
      </w:r>
      <w:r w:rsidRPr="007A0543">
        <w:rPr>
          <w:i/>
          <w:iCs/>
        </w:rPr>
        <w:t>build</w:t>
      </w:r>
      <w:proofErr w:type="gramEnd"/>
      <w:r w:rsidRPr="007A0543">
        <w:t>(</w:t>
      </w:r>
      <w:proofErr w:type="gramStart"/>
      <w:r w:rsidRPr="007A0543">
        <w:t>);</w:t>
      </w:r>
      <w:proofErr w:type="gramEnd"/>
    </w:p>
    <w:p w14:paraId="13CF9132" w14:textId="6583EB08" w:rsidR="00876EA8" w:rsidRPr="007A0543" w:rsidRDefault="00876EA8" w:rsidP="00876EA8">
      <w:pPr>
        <w:pStyle w:val="Cdigo"/>
        <w:keepNext/>
      </w:pPr>
      <w:r w:rsidRPr="007A0543">
        <w:t>}</w:t>
      </w:r>
    </w:p>
    <w:p w14:paraId="38479F6C" w14:textId="12AC4E00" w:rsidR="00876EA8" w:rsidRPr="007A0543" w:rsidRDefault="00876EA8" w:rsidP="00D46D06">
      <w:pPr>
        <w:pStyle w:val="Caption"/>
      </w:pPr>
      <w:bookmarkStart w:id="162" w:name="_Toc198904724"/>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10</w:t>
      </w:r>
      <w:proofErr w:type="gramEnd"/>
      <w:r w:rsidRPr="007A0543">
        <w:fldChar w:fldCharType="end"/>
      </w:r>
      <w:r w:rsidRPr="007A0543">
        <w:t xml:space="preserve"> </w:t>
      </w:r>
      <w:r w:rsidR="00DF0E37" w:rsidRPr="007A0543">
        <w:t>-</w:t>
      </w:r>
      <w:r w:rsidRPr="007A0543">
        <w:t xml:space="preserve"> Example of service level insert method using </w:t>
      </w:r>
      <w:r w:rsidR="008C5201" w:rsidRPr="007A0543">
        <w:t>Protocol Buffers</w:t>
      </w:r>
      <w:bookmarkEnd w:id="162"/>
    </w:p>
    <w:p w14:paraId="0F0E98C8" w14:textId="24FB2282" w:rsidR="003B08D5" w:rsidRPr="007A0543" w:rsidRDefault="0042713E" w:rsidP="005E654A">
      <w:pPr>
        <w:jc w:val="both"/>
      </w:pPr>
      <w:r w:rsidRPr="007A0543">
        <w:t xml:space="preserve">Lastly, in the User domain, introduce the new </w:t>
      </w:r>
      <w:r w:rsidR="005C2B7B" w:rsidRPr="007A0543">
        <w:t>Protocol Buffers</w:t>
      </w:r>
      <w:r w:rsidRPr="007A0543">
        <w:t xml:space="preserve"> classes </w:t>
      </w:r>
      <w:r w:rsidR="00F31815" w:rsidRPr="007A0543">
        <w:t>into</w:t>
      </w:r>
      <w:r w:rsidRPr="007A0543">
        <w:t xml:space="preserve"> the service level, </w:t>
      </w:r>
      <w:proofErr w:type="gramStart"/>
      <w:r w:rsidR="00F31815" w:rsidRPr="007A0543">
        <w:t>it's</w:t>
      </w:r>
      <w:proofErr w:type="gramEnd"/>
      <w:r w:rsidRPr="007A0543">
        <w:t xml:space="preserve"> also straightforward, </w:t>
      </w:r>
      <w:r w:rsidR="00F31815" w:rsidRPr="007A0543">
        <w:t xml:space="preserve">the </w:t>
      </w:r>
      <w:r w:rsidR="005C2B7B" w:rsidRPr="007A0543">
        <w:t>Protocol Buffers</w:t>
      </w:r>
      <w:r w:rsidR="00F31815" w:rsidRPr="007A0543">
        <w:t xml:space="preserve"> </w:t>
      </w:r>
      <w:proofErr w:type="gramStart"/>
      <w:r w:rsidR="00F31815" w:rsidRPr="007A0543">
        <w:t>is simply sent</w:t>
      </w:r>
      <w:proofErr w:type="gramEnd"/>
      <w:r w:rsidR="00F31815" w:rsidRPr="007A0543">
        <w:t xml:space="preserve"> through the signature of the method, and the method's tasks </w:t>
      </w:r>
      <w:proofErr w:type="gramStart"/>
      <w:r w:rsidR="00F31815" w:rsidRPr="007A0543">
        <w:t>are then performed</w:t>
      </w:r>
      <w:proofErr w:type="gramEnd"/>
      <w:r w:rsidR="00F31815" w:rsidRPr="007A0543">
        <w:t xml:space="preserve">. As illustrated in </w:t>
      </w:r>
      <w:r w:rsidR="00876EA8" w:rsidRPr="007A0543">
        <w:t>Code Snippet 10</w:t>
      </w:r>
      <w:r w:rsidR="00F31815" w:rsidRPr="007A0543">
        <w:t xml:space="preserve">, a User </w:t>
      </w:r>
      <w:proofErr w:type="gramStart"/>
      <w:r w:rsidR="00F31815" w:rsidRPr="007A0543">
        <w:t>is inserted</w:t>
      </w:r>
      <w:proofErr w:type="gramEnd"/>
      <w:r w:rsidR="00F31815" w:rsidRPr="007A0543">
        <w:t xml:space="preserve">, and as we can see, there is a considerable amount of verbosity. This is particularly evident in the serialization and deserialization processes, which </w:t>
      </w:r>
      <w:proofErr w:type="gramStart"/>
      <w:r w:rsidR="00F31815" w:rsidRPr="007A0543">
        <w:t>are executed</w:t>
      </w:r>
      <w:proofErr w:type="gramEnd"/>
      <w:r w:rsidR="00F31815" w:rsidRPr="007A0543">
        <w:t xml:space="preserve"> multiple times. It is noteworthy that the logic employed in this domain is analogous to that used in the control project. The primary objective was to preserve the existing logic while enabling the conversion of JSON</w:t>
      </w:r>
      <w:r w:rsidR="000B106D" w:rsidRPr="007A0543">
        <w:t xml:space="preserve">. </w:t>
      </w:r>
      <w:r w:rsidR="00F31815" w:rsidRPr="007A0543">
        <w:t xml:space="preserve">A notable aspect is the usage of helper functions that </w:t>
      </w:r>
      <w:r w:rsidR="00EB3444" w:rsidRPr="007A0543">
        <w:t>enable</w:t>
      </w:r>
      <w:r w:rsidR="00F31815" w:rsidRPr="007A0543">
        <w:t xml:space="preserve"> the conversion of user fields into their designated data types, such as </w:t>
      </w:r>
      <w:proofErr w:type="spellStart"/>
      <w:r w:rsidR="00F31815" w:rsidRPr="007A0543">
        <w:t>ConvertLocalDateTime</w:t>
      </w:r>
      <w:proofErr w:type="spellEnd"/>
      <w:r w:rsidR="00F31815" w:rsidRPr="007A0543">
        <w:t xml:space="preserve"> and </w:t>
      </w:r>
      <w:proofErr w:type="spellStart"/>
      <w:r w:rsidR="00F31815" w:rsidRPr="007A0543">
        <w:t>ConvertRole</w:t>
      </w:r>
      <w:proofErr w:type="spellEnd"/>
      <w:r w:rsidR="00F31815" w:rsidRPr="007A0543">
        <w:t xml:space="preserve">. The incorporation of these functions was essential to enhance the readability of the code. The display of these helper functions can </w:t>
      </w:r>
      <w:proofErr w:type="gramStart"/>
      <w:r w:rsidR="00F31815" w:rsidRPr="007A0543">
        <w:t>be observed</w:t>
      </w:r>
      <w:proofErr w:type="gramEnd"/>
      <w:r w:rsidR="00F31815" w:rsidRPr="007A0543">
        <w:t xml:space="preserve"> in </w:t>
      </w:r>
      <w:r w:rsidR="00EB3444" w:rsidRPr="007A0543">
        <w:t>Code Snippet 11</w:t>
      </w:r>
      <w:r w:rsidR="00F27BF1" w:rsidRPr="007A0543">
        <w:t>.</w:t>
      </w:r>
    </w:p>
    <w:p w14:paraId="0F96C7D0" w14:textId="2C6B2519" w:rsidR="009169E1" w:rsidRPr="007A0543" w:rsidRDefault="009169E1">
      <w:r w:rsidRPr="007A0543">
        <w:br w:type="page"/>
      </w:r>
    </w:p>
    <w:p w14:paraId="257AF026" w14:textId="77777777" w:rsidR="009169E1" w:rsidRPr="007A0543" w:rsidRDefault="009169E1" w:rsidP="005E654A">
      <w:pPr>
        <w:jc w:val="both"/>
      </w:pPr>
    </w:p>
    <w:p w14:paraId="27D9A396" w14:textId="77777777" w:rsidR="009169E1" w:rsidRPr="007A0543" w:rsidRDefault="009169E1" w:rsidP="009169E1">
      <w:pPr>
        <w:pStyle w:val="Cdigo"/>
      </w:pPr>
      <w:r w:rsidRPr="007A0543">
        <w:t xml:space="preserve">private </w:t>
      </w:r>
      <w:proofErr w:type="spellStart"/>
      <w:r w:rsidRPr="007A0543">
        <w:t>UserRolesOuterClass.UserRoles</w:t>
      </w:r>
      <w:proofErr w:type="spellEnd"/>
      <w:r w:rsidRPr="007A0543">
        <w:t xml:space="preserve"> </w:t>
      </w:r>
      <w:proofErr w:type="spellStart"/>
      <w:proofErr w:type="gramStart"/>
      <w:r w:rsidRPr="007A0543">
        <w:t>convertRole</w:t>
      </w:r>
      <w:proofErr w:type="spellEnd"/>
      <w:r w:rsidRPr="007A0543">
        <w:t>(</w:t>
      </w:r>
      <w:proofErr w:type="spellStart"/>
      <w:proofErr w:type="gramEnd"/>
      <w:r w:rsidRPr="007A0543">
        <w:t>UserRoles</w:t>
      </w:r>
      <w:proofErr w:type="spellEnd"/>
      <w:r w:rsidRPr="007A0543">
        <w:t xml:space="preserve"> </w:t>
      </w:r>
      <w:proofErr w:type="gramStart"/>
      <w:r w:rsidRPr="007A0543">
        <w:t>role){</w:t>
      </w:r>
      <w:proofErr w:type="gramEnd"/>
    </w:p>
    <w:p w14:paraId="63657094" w14:textId="77777777" w:rsidR="009169E1" w:rsidRPr="007A0543" w:rsidRDefault="009169E1" w:rsidP="009169E1">
      <w:pPr>
        <w:pStyle w:val="Cdigo"/>
      </w:pPr>
      <w:r w:rsidRPr="007A0543">
        <w:t xml:space="preserve">        if (role == </w:t>
      </w:r>
      <w:proofErr w:type="spellStart"/>
      <w:r w:rsidRPr="007A0543">
        <w:t>UserRoles.ADMIN</w:t>
      </w:r>
      <w:proofErr w:type="spellEnd"/>
      <w:r w:rsidRPr="007A0543">
        <w:t xml:space="preserve">) return </w:t>
      </w:r>
      <w:proofErr w:type="spellStart"/>
      <w:proofErr w:type="gramStart"/>
      <w:r w:rsidRPr="007A0543">
        <w:t>UserRolesOuterClass.UserRoles.ADMIN</w:t>
      </w:r>
      <w:proofErr w:type="spellEnd"/>
      <w:proofErr w:type="gramEnd"/>
      <w:r w:rsidRPr="007A0543">
        <w:t>;</w:t>
      </w:r>
    </w:p>
    <w:p w14:paraId="459CDBB8" w14:textId="77777777" w:rsidR="009169E1" w:rsidRPr="007A0543" w:rsidRDefault="009169E1" w:rsidP="009169E1">
      <w:pPr>
        <w:pStyle w:val="Cdigo"/>
      </w:pPr>
      <w:r w:rsidRPr="007A0543">
        <w:t xml:space="preserve">        else return </w:t>
      </w:r>
      <w:proofErr w:type="spellStart"/>
      <w:proofErr w:type="gramStart"/>
      <w:r w:rsidRPr="007A0543">
        <w:t>UserRolesOuterClass.UserRoles.EMPLOYEE</w:t>
      </w:r>
      <w:proofErr w:type="spellEnd"/>
      <w:proofErr w:type="gramEnd"/>
      <w:r w:rsidRPr="007A0543">
        <w:t>;</w:t>
      </w:r>
    </w:p>
    <w:p w14:paraId="2DA608A6" w14:textId="77777777" w:rsidR="009169E1" w:rsidRPr="007A0543" w:rsidRDefault="009169E1" w:rsidP="009169E1">
      <w:pPr>
        <w:pStyle w:val="Cdigo"/>
      </w:pPr>
      <w:r w:rsidRPr="007A0543">
        <w:t xml:space="preserve">    }</w:t>
      </w:r>
    </w:p>
    <w:p w14:paraId="55A683DF" w14:textId="77777777" w:rsidR="009169E1" w:rsidRPr="007A0543" w:rsidRDefault="009169E1" w:rsidP="009169E1">
      <w:pPr>
        <w:pStyle w:val="Cdigo"/>
      </w:pPr>
      <w:r w:rsidRPr="007A0543">
        <w:t xml:space="preserve">    private </w:t>
      </w:r>
      <w:proofErr w:type="spellStart"/>
      <w:r w:rsidRPr="007A0543">
        <w:t>LocalDateTimePb</w:t>
      </w:r>
      <w:proofErr w:type="spellEnd"/>
      <w:r w:rsidRPr="007A0543">
        <w:t xml:space="preserve"> </w:t>
      </w:r>
      <w:proofErr w:type="spellStart"/>
      <w:proofErr w:type="gramStart"/>
      <w:r w:rsidRPr="007A0543">
        <w:t>convertLocalDateTime</w:t>
      </w:r>
      <w:proofErr w:type="spellEnd"/>
      <w:r w:rsidRPr="007A0543">
        <w:t>(</w:t>
      </w:r>
      <w:proofErr w:type="spellStart"/>
      <w:proofErr w:type="gramEnd"/>
      <w:r w:rsidRPr="007A0543">
        <w:t>LocalDateTime</w:t>
      </w:r>
      <w:proofErr w:type="spellEnd"/>
      <w:r w:rsidRPr="007A0543">
        <w:t xml:space="preserve"> </w:t>
      </w:r>
      <w:proofErr w:type="gramStart"/>
      <w:r w:rsidRPr="007A0543">
        <w:t>time){</w:t>
      </w:r>
      <w:proofErr w:type="gramEnd"/>
    </w:p>
    <w:p w14:paraId="701DEB5C" w14:textId="77777777" w:rsidR="009169E1" w:rsidRPr="007A0543" w:rsidRDefault="009169E1" w:rsidP="009169E1">
      <w:pPr>
        <w:pStyle w:val="Cdigo"/>
      </w:pPr>
      <w:r w:rsidRPr="007A0543">
        <w:t xml:space="preserve">        return </w:t>
      </w:r>
      <w:proofErr w:type="spellStart"/>
      <w:r w:rsidRPr="007A0543">
        <w:t>LocalDateTimePb.newBuilder</w:t>
      </w:r>
      <w:proofErr w:type="spellEnd"/>
      <w:r w:rsidRPr="007A0543">
        <w:t>()</w:t>
      </w:r>
    </w:p>
    <w:p w14:paraId="46DB1119" w14:textId="77777777" w:rsidR="009169E1" w:rsidRPr="007A0543" w:rsidRDefault="009169E1" w:rsidP="009169E1">
      <w:pPr>
        <w:pStyle w:val="Cdigo"/>
      </w:pPr>
      <w:r w:rsidRPr="007A0543">
        <w:t xml:space="preserve">                </w:t>
      </w:r>
      <w:proofErr w:type="gramStart"/>
      <w:r w:rsidRPr="007A0543">
        <w:t>.</w:t>
      </w:r>
      <w:proofErr w:type="spellStart"/>
      <w:r w:rsidRPr="007A0543">
        <w:t>setYear</w:t>
      </w:r>
      <w:proofErr w:type="spellEnd"/>
      <w:proofErr w:type="gramEnd"/>
      <w:r w:rsidRPr="007A0543">
        <w:t>(</w:t>
      </w:r>
      <w:proofErr w:type="spellStart"/>
      <w:proofErr w:type="gramStart"/>
      <w:r w:rsidRPr="007A0543">
        <w:t>time.getYear</w:t>
      </w:r>
      <w:proofErr w:type="spellEnd"/>
      <w:proofErr w:type="gramEnd"/>
      <w:r w:rsidRPr="007A0543">
        <w:t>())</w:t>
      </w:r>
    </w:p>
    <w:p w14:paraId="5D2BBC7B" w14:textId="77777777" w:rsidR="009169E1" w:rsidRPr="007A0543" w:rsidRDefault="009169E1" w:rsidP="009169E1">
      <w:pPr>
        <w:pStyle w:val="Cdigo"/>
      </w:pPr>
      <w:r w:rsidRPr="007A0543">
        <w:t xml:space="preserve">                </w:t>
      </w:r>
      <w:proofErr w:type="gramStart"/>
      <w:r w:rsidRPr="007A0543">
        <w:t>.</w:t>
      </w:r>
      <w:proofErr w:type="spellStart"/>
      <w:r w:rsidRPr="007A0543">
        <w:t>setMonth</w:t>
      </w:r>
      <w:proofErr w:type="spellEnd"/>
      <w:proofErr w:type="gramEnd"/>
      <w:r w:rsidRPr="007A0543">
        <w:t>(</w:t>
      </w:r>
      <w:proofErr w:type="spellStart"/>
      <w:proofErr w:type="gramStart"/>
      <w:r w:rsidRPr="007A0543">
        <w:t>time.getMonthValue</w:t>
      </w:r>
      <w:proofErr w:type="spellEnd"/>
      <w:proofErr w:type="gramEnd"/>
      <w:r w:rsidRPr="007A0543">
        <w:t>())</w:t>
      </w:r>
    </w:p>
    <w:p w14:paraId="71EA90B3" w14:textId="77777777" w:rsidR="009169E1" w:rsidRPr="007A0543" w:rsidRDefault="009169E1" w:rsidP="009169E1">
      <w:pPr>
        <w:pStyle w:val="Cdigo"/>
      </w:pPr>
      <w:r w:rsidRPr="007A0543">
        <w:t xml:space="preserve">                </w:t>
      </w:r>
      <w:proofErr w:type="gramStart"/>
      <w:r w:rsidRPr="007A0543">
        <w:t>.</w:t>
      </w:r>
      <w:proofErr w:type="spellStart"/>
      <w:r w:rsidRPr="007A0543">
        <w:t>setDay</w:t>
      </w:r>
      <w:proofErr w:type="spellEnd"/>
      <w:proofErr w:type="gramEnd"/>
      <w:r w:rsidRPr="007A0543">
        <w:t>(</w:t>
      </w:r>
      <w:proofErr w:type="spellStart"/>
      <w:proofErr w:type="gramStart"/>
      <w:r w:rsidRPr="007A0543">
        <w:t>time.getDayOfMonth</w:t>
      </w:r>
      <w:proofErr w:type="spellEnd"/>
      <w:proofErr w:type="gramEnd"/>
      <w:r w:rsidRPr="007A0543">
        <w:t>())</w:t>
      </w:r>
    </w:p>
    <w:p w14:paraId="4EBE10F2" w14:textId="77777777" w:rsidR="009169E1" w:rsidRPr="007A0543" w:rsidRDefault="009169E1" w:rsidP="009169E1">
      <w:pPr>
        <w:pStyle w:val="Cdigo"/>
      </w:pPr>
      <w:r w:rsidRPr="007A0543">
        <w:t xml:space="preserve">                </w:t>
      </w:r>
      <w:proofErr w:type="gramStart"/>
      <w:r w:rsidRPr="007A0543">
        <w:t>.build</w:t>
      </w:r>
      <w:proofErr w:type="gramEnd"/>
      <w:r w:rsidRPr="007A0543">
        <w:t>(</w:t>
      </w:r>
      <w:proofErr w:type="gramStart"/>
      <w:r w:rsidRPr="007A0543">
        <w:t>);</w:t>
      </w:r>
      <w:proofErr w:type="gramEnd"/>
    </w:p>
    <w:p w14:paraId="68D9C51E" w14:textId="6C9CFFBC" w:rsidR="009169E1" w:rsidRPr="007A0543" w:rsidRDefault="009169E1" w:rsidP="009169E1">
      <w:pPr>
        <w:pStyle w:val="Cdigo"/>
        <w:keepNext/>
      </w:pPr>
      <w:r w:rsidRPr="007A0543">
        <w:t xml:space="preserve">    }</w:t>
      </w:r>
    </w:p>
    <w:p w14:paraId="1B2EA417" w14:textId="77D480E4" w:rsidR="009169E1" w:rsidRPr="007A0543" w:rsidRDefault="009169E1" w:rsidP="00D46D06">
      <w:pPr>
        <w:pStyle w:val="Caption"/>
      </w:pPr>
      <w:bookmarkStart w:id="163" w:name="_Toc198904725"/>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11</w:t>
      </w:r>
      <w:proofErr w:type="gramEnd"/>
      <w:r w:rsidRPr="007A0543">
        <w:fldChar w:fldCharType="end"/>
      </w:r>
      <w:r w:rsidRPr="007A0543">
        <w:t xml:space="preserve"> </w:t>
      </w:r>
      <w:r w:rsidR="00DF0E37" w:rsidRPr="007A0543">
        <w:t>-</w:t>
      </w:r>
      <w:r w:rsidRPr="007A0543">
        <w:t xml:space="preserve"> Helper methods to convert special data types into </w:t>
      </w:r>
      <w:r w:rsidR="008C5201" w:rsidRPr="007A0543">
        <w:t>Protocol Buffers</w:t>
      </w:r>
      <w:bookmarkEnd w:id="163"/>
    </w:p>
    <w:p w14:paraId="42B97D55" w14:textId="056BFF52" w:rsidR="00462BC1" w:rsidRPr="007A0543" w:rsidRDefault="00462BC1" w:rsidP="00462BC1">
      <w:pPr>
        <w:jc w:val="both"/>
      </w:pPr>
      <w:r w:rsidRPr="007A0543">
        <w:t xml:space="preserve">As previously indicated, this process </w:t>
      </w:r>
      <w:proofErr w:type="gramStart"/>
      <w:r w:rsidRPr="007A0543">
        <w:t>was repeated</w:t>
      </w:r>
      <w:proofErr w:type="gramEnd"/>
      <w:r w:rsidRPr="007A0543">
        <w:t xml:space="preserve"> throughout the user domain. First, the necessary DTO </w:t>
      </w:r>
      <w:proofErr w:type="gramStart"/>
      <w:r w:rsidRPr="007A0543">
        <w:t>was converted</w:t>
      </w:r>
      <w:proofErr w:type="gramEnd"/>
      <w:r w:rsidRPr="007A0543">
        <w:t xml:space="preserve"> into a proto file, then it </w:t>
      </w:r>
      <w:proofErr w:type="gramStart"/>
      <w:r w:rsidRPr="007A0543">
        <w:t>was compiled</w:t>
      </w:r>
      <w:proofErr w:type="gramEnd"/>
      <w:r w:rsidRPr="007A0543">
        <w:t xml:space="preserve"> into a Java class. Next, changes </w:t>
      </w:r>
      <w:proofErr w:type="gramStart"/>
      <w:r w:rsidRPr="007A0543">
        <w:t>were made</w:t>
      </w:r>
      <w:proofErr w:type="gramEnd"/>
      <w:r w:rsidRPr="007A0543">
        <w:t xml:space="preserve"> at the controller level, and finally, at the service level.</w:t>
      </w:r>
    </w:p>
    <w:p w14:paraId="03843D80" w14:textId="1AC0B957" w:rsidR="00744C99" w:rsidRPr="007A0543" w:rsidRDefault="00744C99" w:rsidP="00446C55">
      <w:pPr>
        <w:pStyle w:val="Heading3"/>
      </w:pPr>
      <w:bookmarkStart w:id="164" w:name="_Toc1317026836"/>
      <w:bookmarkStart w:id="165" w:name="_Toc198969848"/>
      <w:r w:rsidRPr="007A0543">
        <w:t>Product Entity Domain Migration</w:t>
      </w:r>
      <w:bookmarkEnd w:id="164"/>
      <w:bookmarkEnd w:id="165"/>
    </w:p>
    <w:p w14:paraId="1AD8CDB4" w14:textId="45CD298E" w:rsidR="00744C99" w:rsidRPr="007A0543" w:rsidRDefault="001E6CD1" w:rsidP="005065CD">
      <w:pPr>
        <w:jc w:val="both"/>
      </w:pPr>
      <w:r w:rsidRPr="007A0543">
        <w:t xml:space="preserve">The procedure delineated in Section 7.2 </w:t>
      </w:r>
      <w:proofErr w:type="gramStart"/>
      <w:r w:rsidRPr="007A0543">
        <w:t>is replicated</w:t>
      </w:r>
      <w:proofErr w:type="gramEnd"/>
      <w:r w:rsidRPr="007A0543">
        <w:t xml:space="preserve">. Initially, proto files </w:t>
      </w:r>
      <w:proofErr w:type="gramStart"/>
      <w:r w:rsidRPr="007A0543">
        <w:t>are created</w:t>
      </w:r>
      <w:proofErr w:type="gramEnd"/>
      <w:r w:rsidRPr="007A0543">
        <w:t xml:space="preserve">. Appendix D contains the generated proto files for this domain, as illustrated in </w:t>
      </w:r>
      <w:r w:rsidR="00E733B8" w:rsidRPr="007A0543">
        <w:t>Code Snippets</w:t>
      </w:r>
      <w:r w:rsidRPr="007A0543">
        <w:t xml:space="preserve"> </w:t>
      </w:r>
      <w:r w:rsidR="00254662" w:rsidRPr="007A0543">
        <w:t>18</w:t>
      </w:r>
      <w:r w:rsidRPr="007A0543">
        <w:t xml:space="preserve"> to </w:t>
      </w:r>
      <w:r w:rsidR="00254662" w:rsidRPr="007A0543">
        <w:t>24</w:t>
      </w:r>
      <w:r w:rsidRPr="007A0543">
        <w:t xml:space="preserve">. Subsequently, the Java classes </w:t>
      </w:r>
      <w:proofErr w:type="gramStart"/>
      <w:r w:rsidRPr="007A0543">
        <w:t>are generated</w:t>
      </w:r>
      <w:proofErr w:type="gramEnd"/>
      <w:r w:rsidRPr="007A0543">
        <w:t xml:space="preserve"> by the </w:t>
      </w:r>
      <w:r w:rsidR="005C2B7B" w:rsidRPr="007A0543">
        <w:t>Protocol Buffers</w:t>
      </w:r>
      <w:r w:rsidRPr="007A0543">
        <w:t xml:space="preserve"> compiler</w:t>
      </w:r>
      <w:r w:rsidR="005065CD" w:rsidRPr="007A0543">
        <w:t>.</w:t>
      </w:r>
    </w:p>
    <w:p w14:paraId="2A59DBAD" w14:textId="544D461A" w:rsidR="008226DC" w:rsidRPr="007A0543" w:rsidRDefault="008226DC">
      <w:r w:rsidRPr="007A0543">
        <w:br w:type="page"/>
      </w:r>
    </w:p>
    <w:p w14:paraId="247F54F0" w14:textId="63D7745D" w:rsidR="00C60EBB" w:rsidRPr="007A0543" w:rsidRDefault="00C60EBB" w:rsidP="008226DC">
      <w:pPr>
        <w:pStyle w:val="Cdigo"/>
        <w:ind w:left="0" w:firstLine="567"/>
      </w:pPr>
      <w:r w:rsidRPr="007A0543">
        <w:lastRenderedPageBreak/>
        <w:t>@</w:t>
      </w:r>
      <w:proofErr w:type="gramStart"/>
      <w:r w:rsidRPr="007A0543">
        <w:t>GetMapping(</w:t>
      </w:r>
      <w:proofErr w:type="gramEnd"/>
      <w:r w:rsidRPr="007A0543">
        <w:t>produces = "application/x-</w:t>
      </w:r>
      <w:r w:rsidR="005C2B7B" w:rsidRPr="007A0543">
        <w:t>Protocol Buffers</w:t>
      </w:r>
      <w:r w:rsidRPr="007A0543">
        <w:t>")</w:t>
      </w:r>
    </w:p>
    <w:p w14:paraId="43EA322F" w14:textId="77777777" w:rsidR="00C60EBB" w:rsidRPr="007A0543" w:rsidRDefault="00C60EBB" w:rsidP="00C60EBB">
      <w:pPr>
        <w:pStyle w:val="Cdigo"/>
      </w:pPr>
      <w:r w:rsidRPr="007A0543">
        <w:t xml:space="preserve">    public </w:t>
      </w:r>
      <w:proofErr w:type="spellStart"/>
      <w:r w:rsidRPr="007A0543">
        <w:t>ResponseEntity</w:t>
      </w:r>
      <w:proofErr w:type="spellEnd"/>
      <w:r w:rsidRPr="007A0543">
        <w:t xml:space="preserve">&lt;?&gt; </w:t>
      </w:r>
      <w:proofErr w:type="spellStart"/>
      <w:proofErr w:type="gramStart"/>
      <w:r w:rsidRPr="007A0543">
        <w:t>getAllProducts</w:t>
      </w:r>
      <w:proofErr w:type="spellEnd"/>
      <w:r w:rsidRPr="007A0543">
        <w:t>(</w:t>
      </w:r>
      <w:proofErr w:type="gramEnd"/>
    </w:p>
    <w:p w14:paraId="0A941B5B" w14:textId="77777777" w:rsidR="00C60EBB" w:rsidRPr="007A0543" w:rsidRDefault="00C60EBB" w:rsidP="00C60EBB">
      <w:pPr>
        <w:pStyle w:val="Cdigo"/>
      </w:pPr>
      <w:r w:rsidRPr="007A0543">
        <w:t xml:space="preserve">            @</w:t>
      </w:r>
      <w:proofErr w:type="gramStart"/>
      <w:r w:rsidRPr="007A0543">
        <w:t>RequestParam(</w:t>
      </w:r>
      <w:proofErr w:type="gramEnd"/>
      <w:r w:rsidRPr="007A0543">
        <w:t xml:space="preserve">required = false, </w:t>
      </w:r>
      <w:proofErr w:type="spellStart"/>
      <w:r w:rsidRPr="007A0543">
        <w:t>defaultValue</w:t>
      </w:r>
      <w:proofErr w:type="spellEnd"/>
      <w:r w:rsidRPr="007A0543">
        <w:t xml:space="preserve"> = "id")</w:t>
      </w:r>
    </w:p>
    <w:p w14:paraId="6EEA2336" w14:textId="77777777" w:rsidR="00C60EBB" w:rsidRPr="007A0543" w:rsidRDefault="00C60EBB" w:rsidP="00C60EBB">
      <w:pPr>
        <w:pStyle w:val="Cdigo"/>
      </w:pPr>
      <w:r w:rsidRPr="007A0543">
        <w:t xml:space="preserve">            String </w:t>
      </w:r>
      <w:proofErr w:type="spellStart"/>
      <w:r w:rsidRPr="007A0543">
        <w:t>orderby</w:t>
      </w:r>
      <w:proofErr w:type="spellEnd"/>
      <w:r w:rsidRPr="007A0543">
        <w:t>,</w:t>
      </w:r>
    </w:p>
    <w:p w14:paraId="2755AE74" w14:textId="77777777" w:rsidR="00C60EBB" w:rsidRPr="007A0543" w:rsidRDefault="00C60EBB" w:rsidP="00C60EBB">
      <w:pPr>
        <w:pStyle w:val="Cdigo"/>
      </w:pPr>
      <w:r w:rsidRPr="007A0543">
        <w:t xml:space="preserve">            @</w:t>
      </w:r>
      <w:proofErr w:type="gramStart"/>
      <w:r w:rsidRPr="007A0543">
        <w:t>RequestParam(</w:t>
      </w:r>
      <w:proofErr w:type="gramEnd"/>
      <w:r w:rsidRPr="007A0543">
        <w:t xml:space="preserve">required = false, </w:t>
      </w:r>
      <w:proofErr w:type="spellStart"/>
      <w:r w:rsidRPr="007A0543">
        <w:t>defaultValue</w:t>
      </w:r>
      <w:proofErr w:type="spellEnd"/>
      <w:r w:rsidRPr="007A0543">
        <w:t xml:space="preserve"> = "</w:t>
      </w:r>
      <w:proofErr w:type="spellStart"/>
      <w:r w:rsidRPr="007A0543">
        <w:t>asc</w:t>
      </w:r>
      <w:proofErr w:type="spellEnd"/>
      <w:r w:rsidRPr="007A0543">
        <w:t>")</w:t>
      </w:r>
    </w:p>
    <w:p w14:paraId="1D1257E8" w14:textId="77777777" w:rsidR="00C60EBB" w:rsidRPr="007A0543" w:rsidRDefault="00C60EBB" w:rsidP="00C60EBB">
      <w:pPr>
        <w:pStyle w:val="Cdigo"/>
      </w:pPr>
      <w:r w:rsidRPr="007A0543">
        <w:t xml:space="preserve">            String order</w:t>
      </w:r>
    </w:p>
    <w:p w14:paraId="63C328DC" w14:textId="77777777" w:rsidR="00C60EBB" w:rsidRPr="007A0543" w:rsidRDefault="00C60EBB" w:rsidP="00C60EBB">
      <w:pPr>
        <w:pStyle w:val="Cdigo"/>
      </w:pPr>
      <w:r w:rsidRPr="007A0543">
        <w:t xml:space="preserve">    ) {</w:t>
      </w:r>
    </w:p>
    <w:p w14:paraId="510367FF" w14:textId="77777777" w:rsidR="00C60EBB" w:rsidRPr="007A0543" w:rsidRDefault="00C60EBB" w:rsidP="00C60EBB">
      <w:pPr>
        <w:pStyle w:val="Cdigo"/>
      </w:pPr>
      <w:r w:rsidRPr="007A0543">
        <w:t xml:space="preserve">        if (</w:t>
      </w:r>
      <w:proofErr w:type="spellStart"/>
      <w:r w:rsidRPr="007A0543">
        <w:t>VALID_SEARCH_PARAMETERS.contains</w:t>
      </w:r>
      <w:proofErr w:type="spellEnd"/>
      <w:r w:rsidRPr="007A0543">
        <w:t>(</w:t>
      </w:r>
      <w:proofErr w:type="spellStart"/>
      <w:r w:rsidRPr="007A0543">
        <w:t>orderby</w:t>
      </w:r>
      <w:proofErr w:type="spellEnd"/>
      <w:r w:rsidRPr="007A0543">
        <w:t xml:space="preserve">) &amp;&amp; </w:t>
      </w:r>
      <w:proofErr w:type="spellStart"/>
      <w:r w:rsidRPr="007A0543">
        <w:t>VALID_SEARCH_PARAMETERS.contains</w:t>
      </w:r>
      <w:proofErr w:type="spellEnd"/>
      <w:r w:rsidRPr="007A0543">
        <w:t>(order))</w:t>
      </w:r>
    </w:p>
    <w:p w14:paraId="0AB986F1" w14:textId="77777777" w:rsidR="00C60EBB" w:rsidRPr="007A0543" w:rsidRDefault="00C60EBB" w:rsidP="00C60EBB">
      <w:pPr>
        <w:pStyle w:val="Cdigo"/>
      </w:pPr>
      <w:r w:rsidRPr="007A0543">
        <w:t xml:space="preserve">            return ResponseEntity.ok(</w:t>
      </w:r>
      <w:proofErr w:type="gramStart"/>
      <w:r w:rsidRPr="007A0543">
        <w:t>).body</w:t>
      </w:r>
      <w:proofErr w:type="gramEnd"/>
      <w:r w:rsidRPr="007A0543">
        <w:t>(</w:t>
      </w:r>
      <w:proofErr w:type="gramStart"/>
      <w:r w:rsidRPr="007A0543">
        <w:t>ProductEntityOuterClass.ProductEntityCatalog.newBuilder</w:t>
      </w:r>
      <w:proofErr w:type="gramEnd"/>
      <w:r w:rsidRPr="007A0543">
        <w:t>(</w:t>
      </w:r>
      <w:proofErr w:type="gramStart"/>
      <w:r w:rsidRPr="007A0543">
        <w:t>).addAllProducts</w:t>
      </w:r>
      <w:proofErr w:type="gramEnd"/>
      <w:r w:rsidRPr="007A0543">
        <w:t>(</w:t>
      </w:r>
      <w:proofErr w:type="gramStart"/>
      <w:r w:rsidRPr="007A0543">
        <w:t>this.service</w:t>
      </w:r>
      <w:proofErr w:type="gramEnd"/>
      <w:r w:rsidRPr="007A0543">
        <w:t>.</w:t>
      </w:r>
      <w:proofErr w:type="gramStart"/>
      <w:r w:rsidRPr="007A0543">
        <w:t>getAll(</w:t>
      </w:r>
      <w:proofErr w:type="gramEnd"/>
      <w:r w:rsidRPr="007A0543">
        <w:t>orderby, order)</w:t>
      </w:r>
      <w:proofErr w:type="gramStart"/>
      <w:r w:rsidRPr="007A0543">
        <w:t>).build</w:t>
      </w:r>
      <w:proofErr w:type="gramEnd"/>
      <w:r w:rsidRPr="007A0543">
        <w:t>()</w:t>
      </w:r>
      <w:proofErr w:type="gramStart"/>
      <w:r w:rsidRPr="007A0543">
        <w:t>);</w:t>
      </w:r>
      <w:proofErr w:type="gramEnd"/>
    </w:p>
    <w:p w14:paraId="0A7A9535" w14:textId="77777777" w:rsidR="00C60EBB" w:rsidRPr="007A0543" w:rsidRDefault="00C60EBB" w:rsidP="00C60EBB">
      <w:pPr>
        <w:pStyle w:val="Cdigo"/>
      </w:pPr>
      <w:r w:rsidRPr="007A0543">
        <w:t xml:space="preserve">        </w:t>
      </w:r>
      <w:proofErr w:type="spellStart"/>
      <w:r w:rsidRPr="007A0543">
        <w:t>ErrorDTO</w:t>
      </w:r>
      <w:proofErr w:type="spellEnd"/>
      <w:r w:rsidRPr="007A0543">
        <w:t xml:space="preserve"> error = new </w:t>
      </w:r>
      <w:proofErr w:type="spellStart"/>
      <w:proofErr w:type="gramStart"/>
      <w:r w:rsidRPr="007A0543">
        <w:t>ErrorDTO</w:t>
      </w:r>
      <w:proofErr w:type="spellEnd"/>
      <w:r w:rsidRPr="007A0543">
        <w:t>(</w:t>
      </w:r>
      <w:proofErr w:type="gramEnd"/>
      <w:r w:rsidRPr="007A0543">
        <w:t>"Request param is not valid.", 400</w:t>
      </w:r>
      <w:proofErr w:type="gramStart"/>
      <w:r w:rsidRPr="007A0543">
        <w:t>);</w:t>
      </w:r>
      <w:proofErr w:type="gramEnd"/>
    </w:p>
    <w:p w14:paraId="1BBADAF0" w14:textId="77777777" w:rsidR="00C60EBB" w:rsidRPr="007A0543" w:rsidRDefault="00C60EBB" w:rsidP="00C60EBB">
      <w:pPr>
        <w:pStyle w:val="Cdigo"/>
      </w:pPr>
      <w:r w:rsidRPr="007A0543">
        <w:t xml:space="preserve">        return </w:t>
      </w:r>
      <w:proofErr w:type="spellStart"/>
      <w:r w:rsidRPr="007A0543">
        <w:t>ResponseEntity.status</w:t>
      </w:r>
      <w:proofErr w:type="spellEnd"/>
      <w:r w:rsidRPr="007A0543">
        <w:t>(400</w:t>
      </w:r>
      <w:proofErr w:type="gramStart"/>
      <w:r w:rsidRPr="007A0543">
        <w:t>).body</w:t>
      </w:r>
      <w:proofErr w:type="gramEnd"/>
      <w:r w:rsidRPr="007A0543">
        <w:t>(error</w:t>
      </w:r>
      <w:proofErr w:type="gramStart"/>
      <w:r w:rsidRPr="007A0543">
        <w:t>);</w:t>
      </w:r>
      <w:proofErr w:type="gramEnd"/>
    </w:p>
    <w:p w14:paraId="6B29B2B7" w14:textId="62B56122" w:rsidR="00C60EBB" w:rsidRPr="007A0543" w:rsidRDefault="00C60EBB" w:rsidP="00C60EBB">
      <w:pPr>
        <w:pStyle w:val="Cdigo"/>
        <w:keepNext/>
      </w:pPr>
      <w:r w:rsidRPr="007A0543">
        <w:t>}</w:t>
      </w:r>
    </w:p>
    <w:p w14:paraId="51BFE123" w14:textId="2D21DD13" w:rsidR="00C60EBB" w:rsidRPr="007A0543" w:rsidRDefault="00C60EBB" w:rsidP="001B103E">
      <w:pPr>
        <w:pStyle w:val="Caption"/>
      </w:pPr>
      <w:bookmarkStart w:id="166" w:name="_Toc198904726"/>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12</w:t>
      </w:r>
      <w:proofErr w:type="gramEnd"/>
      <w:r w:rsidRPr="007A0543">
        <w:fldChar w:fldCharType="end"/>
      </w:r>
      <w:r w:rsidRPr="007A0543">
        <w:t xml:space="preserve"> - Example of one endpoint for Product Entity </w:t>
      </w:r>
      <w:proofErr w:type="gramStart"/>
      <w:r w:rsidRPr="007A0543">
        <w:t>domain</w:t>
      </w:r>
      <w:bookmarkEnd w:id="166"/>
      <w:proofErr w:type="gramEnd"/>
    </w:p>
    <w:p w14:paraId="6242976C" w14:textId="597F1ABA" w:rsidR="003D241F" w:rsidRPr="007A0543" w:rsidRDefault="001E343D" w:rsidP="005065CD">
      <w:pPr>
        <w:jc w:val="both"/>
      </w:pPr>
      <w:r w:rsidRPr="007A0543">
        <w:t xml:space="preserve">The same principle </w:t>
      </w:r>
      <w:proofErr w:type="gramStart"/>
      <w:r w:rsidRPr="007A0543">
        <w:t>is applied</w:t>
      </w:r>
      <w:proofErr w:type="gramEnd"/>
      <w:r w:rsidRPr="007A0543">
        <w:t xml:space="preserve"> here, as in the User domain. As illustrated in </w:t>
      </w:r>
      <w:r w:rsidR="008226DC" w:rsidRPr="007A0543">
        <w:t>Code Snippet 1</w:t>
      </w:r>
      <w:r w:rsidR="001B103E" w:rsidRPr="007A0543">
        <w:t>2</w:t>
      </w:r>
      <w:r w:rsidRPr="007A0543">
        <w:t xml:space="preserve">, we have the changes to use </w:t>
      </w:r>
      <w:r w:rsidR="008C5201" w:rsidRPr="007A0543">
        <w:t>Protocol Buffers</w:t>
      </w:r>
      <w:r w:rsidRPr="007A0543">
        <w:t xml:space="preserve">, in this case, a GET request </w:t>
      </w:r>
      <w:proofErr w:type="gramStart"/>
      <w:r w:rsidRPr="007A0543">
        <w:t>is made</w:t>
      </w:r>
      <w:proofErr w:type="gramEnd"/>
      <w:r w:rsidRPr="007A0543">
        <w:t xml:space="preserve"> for a list of Product Entities. </w:t>
      </w:r>
      <w:r w:rsidR="008C5201" w:rsidRPr="007A0543">
        <w:t>Protocol Buffers</w:t>
      </w:r>
      <w:r w:rsidRPr="007A0543">
        <w:t xml:space="preserve"> do not support Java lists as a native type. Consequently, a specialized proto </w:t>
      </w:r>
      <w:proofErr w:type="gramStart"/>
      <w:r w:rsidRPr="007A0543">
        <w:t>is required</w:t>
      </w:r>
      <w:proofErr w:type="gramEnd"/>
      <w:r w:rsidRPr="007A0543">
        <w:t xml:space="preserve"> for the list. As illustrated in </w:t>
      </w:r>
      <w:r w:rsidR="00E733B8" w:rsidRPr="007A0543">
        <w:t xml:space="preserve">Code Snippet </w:t>
      </w:r>
      <w:r w:rsidR="00FA06EA" w:rsidRPr="007A0543">
        <w:t>22</w:t>
      </w:r>
      <w:r w:rsidRPr="007A0543">
        <w:t xml:space="preserve">, </w:t>
      </w:r>
      <w:proofErr w:type="spellStart"/>
      <w:r w:rsidRPr="007A0543">
        <w:t>ProductsEntityCatalog</w:t>
      </w:r>
      <w:proofErr w:type="spellEnd"/>
      <w:r w:rsidRPr="007A0543">
        <w:t xml:space="preserve"> is </w:t>
      </w:r>
      <w:proofErr w:type="gramStart"/>
      <w:r w:rsidRPr="007A0543">
        <w:t>essentially a</w:t>
      </w:r>
      <w:proofErr w:type="gramEnd"/>
      <w:r w:rsidRPr="007A0543">
        <w:t xml:space="preserve"> list of </w:t>
      </w:r>
      <w:proofErr w:type="spellStart"/>
      <w:r w:rsidRPr="007A0543">
        <w:t>ProductEntities</w:t>
      </w:r>
      <w:proofErr w:type="spellEnd"/>
      <w:r w:rsidRPr="007A0543">
        <w:t xml:space="preserve">. The creation of </w:t>
      </w:r>
      <w:proofErr w:type="spellStart"/>
      <w:r w:rsidRPr="007A0543">
        <w:t>ProductsEntityCatalog</w:t>
      </w:r>
      <w:proofErr w:type="spellEnd"/>
      <w:r w:rsidRPr="007A0543">
        <w:t xml:space="preserve"> </w:t>
      </w:r>
      <w:proofErr w:type="gramStart"/>
      <w:r w:rsidRPr="007A0543">
        <w:t>is done</w:t>
      </w:r>
      <w:proofErr w:type="gramEnd"/>
      <w:r w:rsidRPr="007A0543">
        <w:t xml:space="preserve"> by simply calling the builder method and adding all the Product Entities with the </w:t>
      </w:r>
      <w:proofErr w:type="spellStart"/>
      <w:r w:rsidRPr="007A0543">
        <w:t>addAllProducts</w:t>
      </w:r>
      <w:proofErr w:type="spellEnd"/>
      <w:r w:rsidRPr="007A0543">
        <w:t xml:space="preserve"> method.</w:t>
      </w:r>
    </w:p>
    <w:p w14:paraId="42142708" w14:textId="5B0CEDD2" w:rsidR="008226DC" w:rsidRPr="007A0543" w:rsidRDefault="008226DC" w:rsidP="008226DC">
      <w:pPr>
        <w:pStyle w:val="Cdigo"/>
      </w:pPr>
      <w:r w:rsidRPr="007A0543">
        <w:t>public List&lt;</w:t>
      </w:r>
      <w:proofErr w:type="spellStart"/>
      <w:r w:rsidRPr="007A0543">
        <w:t>ProductEntityOuterClass.ProductEntity</w:t>
      </w:r>
      <w:proofErr w:type="spellEnd"/>
      <w:r w:rsidRPr="007A0543">
        <w:t xml:space="preserve">&gt; </w:t>
      </w:r>
      <w:proofErr w:type="spellStart"/>
      <w:proofErr w:type="gramStart"/>
      <w:r w:rsidRPr="007A0543">
        <w:t>getAll</w:t>
      </w:r>
      <w:proofErr w:type="spellEnd"/>
      <w:r w:rsidRPr="007A0543">
        <w:t>(</w:t>
      </w:r>
      <w:proofErr w:type="gramEnd"/>
      <w:r w:rsidRPr="007A0543">
        <w:t xml:space="preserve">String </w:t>
      </w:r>
      <w:proofErr w:type="spellStart"/>
      <w:r w:rsidRPr="007A0543">
        <w:t>orderby</w:t>
      </w:r>
      <w:proofErr w:type="spellEnd"/>
      <w:r w:rsidRPr="007A0543">
        <w:t>, String order) {</w:t>
      </w:r>
    </w:p>
    <w:p w14:paraId="1A2A3B58" w14:textId="77777777" w:rsidR="008226DC" w:rsidRPr="007A0543" w:rsidRDefault="008226DC" w:rsidP="008226DC">
      <w:pPr>
        <w:pStyle w:val="Cdigo"/>
      </w:pPr>
      <w:r w:rsidRPr="007A0543">
        <w:t xml:space="preserve">        </w:t>
      </w:r>
      <w:proofErr w:type="spellStart"/>
      <w:r w:rsidRPr="007A0543">
        <w:t>Sort.Direction</w:t>
      </w:r>
      <w:proofErr w:type="spellEnd"/>
      <w:r w:rsidRPr="007A0543">
        <w:t xml:space="preserve"> </w:t>
      </w:r>
      <w:proofErr w:type="gramStart"/>
      <w:r w:rsidRPr="007A0543">
        <w:t>direction;</w:t>
      </w:r>
      <w:proofErr w:type="gramEnd"/>
    </w:p>
    <w:p w14:paraId="613365D9" w14:textId="77777777" w:rsidR="008226DC" w:rsidRPr="007A0543" w:rsidRDefault="008226DC" w:rsidP="008226DC">
      <w:pPr>
        <w:pStyle w:val="Cdigo"/>
      </w:pPr>
      <w:r w:rsidRPr="007A0543">
        <w:t xml:space="preserve">        switch (order) {</w:t>
      </w:r>
    </w:p>
    <w:p w14:paraId="0BD72F98" w14:textId="77777777" w:rsidR="008226DC" w:rsidRPr="007A0543" w:rsidRDefault="008226DC" w:rsidP="008226DC">
      <w:pPr>
        <w:pStyle w:val="Cdigo"/>
      </w:pPr>
      <w:r w:rsidRPr="007A0543">
        <w:t xml:space="preserve">            case "</w:t>
      </w:r>
      <w:proofErr w:type="spellStart"/>
      <w:r w:rsidRPr="007A0543">
        <w:t>asc</w:t>
      </w:r>
      <w:proofErr w:type="spellEnd"/>
      <w:r w:rsidRPr="007A0543">
        <w:t>" -&gt; {</w:t>
      </w:r>
    </w:p>
    <w:p w14:paraId="59499410" w14:textId="77777777" w:rsidR="008226DC" w:rsidRPr="007A0543" w:rsidRDefault="008226DC" w:rsidP="008226DC">
      <w:pPr>
        <w:pStyle w:val="Cdigo"/>
      </w:pPr>
      <w:r w:rsidRPr="007A0543">
        <w:t xml:space="preserve">                direction = </w:t>
      </w:r>
      <w:proofErr w:type="spellStart"/>
      <w:proofErr w:type="gramStart"/>
      <w:r w:rsidRPr="007A0543">
        <w:t>Sort.Direction.ASC</w:t>
      </w:r>
      <w:proofErr w:type="spellEnd"/>
      <w:r w:rsidRPr="007A0543">
        <w:t>;</w:t>
      </w:r>
      <w:proofErr w:type="gramEnd"/>
    </w:p>
    <w:p w14:paraId="76C20C57" w14:textId="77777777" w:rsidR="008226DC" w:rsidRPr="007A0543" w:rsidRDefault="008226DC" w:rsidP="008226DC">
      <w:pPr>
        <w:pStyle w:val="Cdigo"/>
      </w:pPr>
      <w:r w:rsidRPr="007A0543">
        <w:t xml:space="preserve">            }</w:t>
      </w:r>
    </w:p>
    <w:p w14:paraId="0D606057" w14:textId="77777777" w:rsidR="008226DC" w:rsidRPr="007A0543" w:rsidRDefault="008226DC" w:rsidP="008226DC">
      <w:pPr>
        <w:pStyle w:val="Cdigo"/>
      </w:pPr>
      <w:r w:rsidRPr="007A0543">
        <w:t xml:space="preserve">            case "</w:t>
      </w:r>
      <w:proofErr w:type="spellStart"/>
      <w:r w:rsidRPr="007A0543">
        <w:t>desc</w:t>
      </w:r>
      <w:proofErr w:type="spellEnd"/>
      <w:r w:rsidRPr="007A0543">
        <w:t>" -&gt; {</w:t>
      </w:r>
    </w:p>
    <w:p w14:paraId="455CB176" w14:textId="77777777" w:rsidR="008226DC" w:rsidRPr="007A0543" w:rsidRDefault="008226DC" w:rsidP="008226DC">
      <w:pPr>
        <w:pStyle w:val="Cdigo"/>
      </w:pPr>
      <w:r w:rsidRPr="007A0543">
        <w:t xml:space="preserve">                direction = </w:t>
      </w:r>
      <w:proofErr w:type="spellStart"/>
      <w:proofErr w:type="gramStart"/>
      <w:r w:rsidRPr="007A0543">
        <w:t>Sort.Direction.DESC</w:t>
      </w:r>
      <w:proofErr w:type="spellEnd"/>
      <w:proofErr w:type="gramEnd"/>
      <w:r w:rsidRPr="007A0543">
        <w:t>;</w:t>
      </w:r>
    </w:p>
    <w:p w14:paraId="1010DD21" w14:textId="77777777" w:rsidR="008226DC" w:rsidRPr="007A0543" w:rsidRDefault="008226DC" w:rsidP="008226DC">
      <w:pPr>
        <w:pStyle w:val="Cdigo"/>
      </w:pPr>
      <w:r w:rsidRPr="007A0543">
        <w:t xml:space="preserve">            }</w:t>
      </w:r>
    </w:p>
    <w:p w14:paraId="71FFE59F" w14:textId="77777777" w:rsidR="008226DC" w:rsidRPr="007A0543" w:rsidRDefault="008226DC" w:rsidP="008226DC">
      <w:pPr>
        <w:pStyle w:val="Cdigo"/>
      </w:pPr>
      <w:r w:rsidRPr="007A0543">
        <w:t xml:space="preserve">            default -&gt; {</w:t>
      </w:r>
    </w:p>
    <w:p w14:paraId="0118EC2B" w14:textId="77777777" w:rsidR="008226DC" w:rsidRPr="007A0543" w:rsidRDefault="008226DC" w:rsidP="008226DC">
      <w:pPr>
        <w:pStyle w:val="Cdigo"/>
      </w:pPr>
      <w:r w:rsidRPr="007A0543">
        <w:t xml:space="preserve">                direction = </w:t>
      </w:r>
      <w:proofErr w:type="spellStart"/>
      <w:r w:rsidRPr="007A0543">
        <w:t>Sort.DEFAULT_</w:t>
      </w:r>
      <w:proofErr w:type="gramStart"/>
      <w:r w:rsidRPr="007A0543">
        <w:t>DIRECTION</w:t>
      </w:r>
      <w:proofErr w:type="spellEnd"/>
      <w:r w:rsidRPr="007A0543">
        <w:t>;</w:t>
      </w:r>
      <w:proofErr w:type="gramEnd"/>
    </w:p>
    <w:p w14:paraId="3428D436" w14:textId="77777777" w:rsidR="008226DC" w:rsidRPr="007A0543" w:rsidRDefault="008226DC" w:rsidP="008226DC">
      <w:pPr>
        <w:pStyle w:val="Cdigo"/>
      </w:pPr>
      <w:r w:rsidRPr="007A0543">
        <w:t xml:space="preserve">            }</w:t>
      </w:r>
    </w:p>
    <w:p w14:paraId="1D61E400" w14:textId="77777777" w:rsidR="008226DC" w:rsidRPr="007A0543" w:rsidRDefault="008226DC" w:rsidP="008226DC">
      <w:pPr>
        <w:pStyle w:val="Cdigo"/>
      </w:pPr>
      <w:r w:rsidRPr="007A0543">
        <w:t xml:space="preserve">        }</w:t>
      </w:r>
    </w:p>
    <w:p w14:paraId="4F74A4CF" w14:textId="77777777" w:rsidR="008226DC" w:rsidRPr="007A0543" w:rsidRDefault="008226DC" w:rsidP="008226DC">
      <w:pPr>
        <w:pStyle w:val="Cdigo"/>
      </w:pPr>
      <w:r w:rsidRPr="007A0543">
        <w:t xml:space="preserve">        return </w:t>
      </w:r>
      <w:proofErr w:type="spellStart"/>
      <w:r w:rsidRPr="007A0543">
        <w:t>productEntityRepository.findAll</w:t>
      </w:r>
      <w:proofErr w:type="spellEnd"/>
      <w:r w:rsidRPr="007A0543">
        <w:t>(</w:t>
      </w:r>
      <w:proofErr w:type="gramStart"/>
      <w:r w:rsidRPr="007A0543">
        <w:t>Sort.by(</w:t>
      </w:r>
      <w:proofErr w:type="gramEnd"/>
      <w:r w:rsidRPr="007A0543">
        <w:t xml:space="preserve">direction, </w:t>
      </w:r>
      <w:proofErr w:type="spellStart"/>
      <w:r w:rsidRPr="007A0543">
        <w:t>orderby</w:t>
      </w:r>
      <w:proofErr w:type="spellEnd"/>
      <w:r w:rsidRPr="007A0543">
        <w:t>)</w:t>
      </w:r>
      <w:proofErr w:type="gramStart"/>
      <w:r w:rsidRPr="007A0543">
        <w:t>).stream</w:t>
      </w:r>
      <w:proofErr w:type="gramEnd"/>
      <w:r w:rsidRPr="007A0543">
        <w:t>(</w:t>
      </w:r>
      <w:proofErr w:type="gramStart"/>
      <w:r w:rsidRPr="007A0543">
        <w:t>).map</w:t>
      </w:r>
      <w:proofErr w:type="gramEnd"/>
      <w:r w:rsidRPr="007A0543">
        <w:t>(</w:t>
      </w:r>
      <w:proofErr w:type="gramStart"/>
      <w:r w:rsidRPr="007A0543">
        <w:t>this::</w:t>
      </w:r>
      <w:proofErr w:type="spellStart"/>
      <w:proofErr w:type="gramEnd"/>
      <w:r w:rsidRPr="007A0543">
        <w:t>convertFromProductEntity</w:t>
      </w:r>
      <w:proofErr w:type="spellEnd"/>
      <w:proofErr w:type="gramStart"/>
      <w:r w:rsidRPr="007A0543">
        <w:t>).</w:t>
      </w:r>
      <w:proofErr w:type="spellStart"/>
      <w:r w:rsidRPr="007A0543">
        <w:t>toList</w:t>
      </w:r>
      <w:proofErr w:type="spellEnd"/>
      <w:proofErr w:type="gramEnd"/>
      <w:r w:rsidRPr="007A0543">
        <w:t>(</w:t>
      </w:r>
      <w:proofErr w:type="gramStart"/>
      <w:r w:rsidRPr="007A0543">
        <w:t>);</w:t>
      </w:r>
      <w:proofErr w:type="gramEnd"/>
    </w:p>
    <w:p w14:paraId="7DA37A74" w14:textId="48E3825C" w:rsidR="008226DC" w:rsidRPr="007A0543" w:rsidRDefault="008226DC" w:rsidP="008226DC">
      <w:pPr>
        <w:pStyle w:val="Cdigo"/>
        <w:keepNext/>
      </w:pPr>
      <w:r w:rsidRPr="007A0543">
        <w:t xml:space="preserve">    }</w:t>
      </w:r>
    </w:p>
    <w:p w14:paraId="546CE218" w14:textId="0732979C" w:rsidR="008226DC" w:rsidRPr="007A0543" w:rsidRDefault="001B103E" w:rsidP="001B103E">
      <w:pPr>
        <w:pStyle w:val="Caption"/>
        <w:jc w:val="left"/>
        <w:rPr>
          <w:bCs w:val="0"/>
        </w:rPr>
      </w:pPr>
      <w:bookmarkStart w:id="167" w:name="_Toc198904727"/>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13</w:t>
      </w:r>
      <w:proofErr w:type="gramEnd"/>
      <w:r w:rsidRPr="007A0543">
        <w:fldChar w:fldCharType="end"/>
      </w:r>
      <w:r w:rsidRPr="007A0543">
        <w:t xml:space="preserve"> -</w:t>
      </w:r>
      <w:r w:rsidR="00FA06EA" w:rsidRPr="007A0543">
        <w:t xml:space="preserve"> </w:t>
      </w:r>
      <w:r w:rsidR="008226DC" w:rsidRPr="007A0543">
        <w:t xml:space="preserve">Example of service level method to retrieve all Product </w:t>
      </w:r>
      <w:r w:rsidR="00D46D06" w:rsidRPr="007A0543">
        <w:t>E</w:t>
      </w:r>
      <w:r w:rsidR="008226DC" w:rsidRPr="007A0543">
        <w:t xml:space="preserve">ntities with </w:t>
      </w:r>
      <w:r w:rsidR="008C5201" w:rsidRPr="007A0543">
        <w:t>Protocol Buffers</w:t>
      </w:r>
      <w:bookmarkEnd w:id="167"/>
    </w:p>
    <w:p w14:paraId="66101180" w14:textId="5F394879" w:rsidR="005065CD" w:rsidRPr="007A0543" w:rsidRDefault="00507619" w:rsidP="005065CD">
      <w:pPr>
        <w:jc w:val="both"/>
      </w:pPr>
      <w:r w:rsidRPr="007A0543">
        <w:t xml:space="preserve">As illustrated in </w:t>
      </w:r>
      <w:r w:rsidR="008226DC" w:rsidRPr="007A0543">
        <w:t>Code Snippet 1</w:t>
      </w:r>
      <w:r w:rsidR="001B103E" w:rsidRPr="007A0543">
        <w:t>3</w:t>
      </w:r>
      <w:r w:rsidRPr="007A0543">
        <w:t xml:space="preserve">, an example of a method migrated to </w:t>
      </w:r>
      <w:r w:rsidR="008C5201" w:rsidRPr="007A0543">
        <w:t>Protocol Buffers</w:t>
      </w:r>
      <w:r w:rsidRPr="007A0543">
        <w:t xml:space="preserve"> in the Product entity domain at the service level </w:t>
      </w:r>
      <w:proofErr w:type="gramStart"/>
      <w:r w:rsidRPr="007A0543">
        <w:t>is shown</w:t>
      </w:r>
      <w:proofErr w:type="gramEnd"/>
      <w:r w:rsidRPr="007A0543">
        <w:t>, using the same principle as in Section 7.2.</w:t>
      </w:r>
    </w:p>
    <w:p w14:paraId="79A05402" w14:textId="550256FC" w:rsidR="00874867" w:rsidRPr="007A0543" w:rsidRDefault="006E1026" w:rsidP="00446C55">
      <w:pPr>
        <w:pStyle w:val="Heading3"/>
      </w:pPr>
      <w:bookmarkStart w:id="168" w:name="_Toc1498586952"/>
      <w:bookmarkStart w:id="169" w:name="_Toc198969849"/>
      <w:r w:rsidRPr="007A0543">
        <w:t>Kubernetes Cluster Setup</w:t>
      </w:r>
      <w:bookmarkEnd w:id="168"/>
      <w:bookmarkEnd w:id="169"/>
    </w:p>
    <w:p w14:paraId="23CC835F" w14:textId="5354369C" w:rsidR="006E1026" w:rsidRPr="007A0543" w:rsidRDefault="006E1026" w:rsidP="006E1026">
      <w:pPr>
        <w:jc w:val="both"/>
        <w:rPr>
          <w:color w:val="000000"/>
        </w:rPr>
      </w:pPr>
      <w:proofErr w:type="gramStart"/>
      <w:r w:rsidRPr="007A0543">
        <w:t>In order to</w:t>
      </w:r>
      <w:proofErr w:type="gramEnd"/>
      <w:r w:rsidRPr="007A0543">
        <w:t xml:space="preserve"> facilitate the seamless execution of tests and the utilization of Kepler, a Kubernetes cluster </w:t>
      </w:r>
      <w:proofErr w:type="gramStart"/>
      <w:r w:rsidRPr="007A0543">
        <w:t>was configured</w:t>
      </w:r>
      <w:proofErr w:type="gramEnd"/>
      <w:r w:rsidRPr="007A0543">
        <w:t xml:space="preserve"> for both the control project and the experimental project. To this end, a </w:t>
      </w:r>
      <w:r w:rsidRPr="007A0543">
        <w:lastRenderedPageBreak/>
        <w:t xml:space="preserve">Docker file </w:t>
      </w:r>
      <w:proofErr w:type="gramStart"/>
      <w:r w:rsidRPr="007A0543">
        <w:t>was created</w:t>
      </w:r>
      <w:proofErr w:type="gramEnd"/>
      <w:r w:rsidRPr="007A0543">
        <w:t xml:space="preserve"> for each API, subsequently published on Docker Hub. This publication </w:t>
      </w:r>
      <w:proofErr w:type="gramStart"/>
      <w:r w:rsidRPr="007A0543">
        <w:t>was facilitated</w:t>
      </w:r>
      <w:proofErr w:type="gramEnd"/>
      <w:r w:rsidRPr="007A0543">
        <w:t xml:space="preserve"> through the pipeline in Jenkins, which traversed each directory, constructed the </w:t>
      </w:r>
      <w:r w:rsidR="001A1B97" w:rsidRPr="007A0543">
        <w:t>java archive (</w:t>
      </w:r>
      <w:r w:rsidRPr="007A0543">
        <w:t>JAR</w:t>
      </w:r>
      <w:r w:rsidR="001A1B97" w:rsidRPr="007A0543">
        <w:t>)</w:t>
      </w:r>
      <w:r w:rsidR="001A1B97" w:rsidRPr="007A0543">
        <w:rPr>
          <w:color w:val="000000"/>
        </w:rPr>
        <w:t xml:space="preserve">, which is an executable file that can </w:t>
      </w:r>
      <w:proofErr w:type="gramStart"/>
      <w:r w:rsidR="001A1B97" w:rsidRPr="007A0543">
        <w:rPr>
          <w:color w:val="000000"/>
        </w:rPr>
        <w:t>be run</w:t>
      </w:r>
      <w:proofErr w:type="gramEnd"/>
      <w:r w:rsidR="001A1B97" w:rsidRPr="007A0543">
        <w:rPr>
          <w:color w:val="000000"/>
        </w:rPr>
        <w:t xml:space="preserve"> in any environment</w:t>
      </w:r>
      <w:r w:rsidRPr="007A0543">
        <w:t xml:space="preserve">, and then converted it into a Docker image. These images </w:t>
      </w:r>
      <w:proofErr w:type="gramStart"/>
      <w:r w:rsidRPr="007A0543">
        <w:t xml:space="preserve">were then </w:t>
      </w:r>
      <w:r w:rsidR="001A1B97" w:rsidRPr="007A0543">
        <w:t>exported</w:t>
      </w:r>
      <w:proofErr w:type="gramEnd"/>
      <w:r w:rsidRPr="007A0543">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QxXSwgWzQy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B6396A" w:rsidRPr="007A0543">
            <w:rPr>
              <w:color w:val="000000"/>
            </w:rPr>
            <w:t>[41], [42]</w:t>
          </w:r>
        </w:sdtContent>
      </w:sdt>
      <w:r w:rsidRPr="007A0543">
        <w:rPr>
          <w:color w:val="000000"/>
        </w:rPr>
        <w:t xml:space="preserve">. For reference, </w:t>
      </w:r>
      <w:r w:rsidR="002C4621" w:rsidRPr="007A0543">
        <w:rPr>
          <w:color w:val="000000"/>
        </w:rPr>
        <w:t>Code Snippet 1</w:t>
      </w:r>
      <w:r w:rsidR="00BD17C4" w:rsidRPr="007A0543">
        <w:rPr>
          <w:color w:val="000000"/>
        </w:rPr>
        <w:t>4</w:t>
      </w:r>
      <w:r w:rsidRPr="007A0543">
        <w:rPr>
          <w:color w:val="000000"/>
        </w:rPr>
        <w:t xml:space="preserve"> contains the Docker file for </w:t>
      </w:r>
      <w:r w:rsidR="002C4621" w:rsidRPr="007A0543">
        <w:rPr>
          <w:color w:val="000000"/>
        </w:rPr>
        <w:t>both projects</w:t>
      </w:r>
      <w:r w:rsidRPr="007A0543">
        <w:rPr>
          <w:color w:val="000000"/>
        </w:rPr>
        <w:t>.</w:t>
      </w:r>
    </w:p>
    <w:p w14:paraId="64A77EB1" w14:textId="77777777" w:rsidR="002C4621" w:rsidRPr="007A0543" w:rsidRDefault="002C4621" w:rsidP="002C4621">
      <w:pPr>
        <w:pStyle w:val="Cdigo"/>
      </w:pPr>
      <w:r w:rsidRPr="007A0543">
        <w:t>FROM openjdk:</w:t>
      </w:r>
      <w:proofErr w:type="gramStart"/>
      <w:r w:rsidRPr="007A0543">
        <w:t>17</w:t>
      </w:r>
      <w:proofErr w:type="gramEnd"/>
    </w:p>
    <w:p w14:paraId="08B449BC" w14:textId="77777777" w:rsidR="002C4621" w:rsidRPr="007A0543" w:rsidRDefault="002C4621" w:rsidP="002C4621">
      <w:pPr>
        <w:pStyle w:val="Cdigo"/>
      </w:pPr>
    </w:p>
    <w:p w14:paraId="077D6753" w14:textId="77777777" w:rsidR="002C4621" w:rsidRPr="007A0543" w:rsidRDefault="002C4621" w:rsidP="002C4621">
      <w:pPr>
        <w:pStyle w:val="Cdigo"/>
      </w:pPr>
    </w:p>
    <w:p w14:paraId="70F18D34" w14:textId="77777777" w:rsidR="002C4621" w:rsidRPr="007A0543" w:rsidRDefault="002C4621" w:rsidP="002C4621">
      <w:pPr>
        <w:pStyle w:val="Cdigo"/>
      </w:pPr>
      <w:r w:rsidRPr="007A0543">
        <w:t>COPY target/convenience-store-1.0.0.jar convenience-store-1.0.0.jar</w:t>
      </w:r>
    </w:p>
    <w:p w14:paraId="7DC2EA9D" w14:textId="77777777" w:rsidR="002C4621" w:rsidRPr="007A0543" w:rsidRDefault="002C4621" w:rsidP="002C4621">
      <w:pPr>
        <w:pStyle w:val="Cdigo"/>
      </w:pPr>
    </w:p>
    <w:p w14:paraId="39AF8A70" w14:textId="77777777" w:rsidR="002C4621" w:rsidRPr="007A0543" w:rsidRDefault="002C4621" w:rsidP="002C4621">
      <w:pPr>
        <w:pStyle w:val="Cdigo"/>
      </w:pPr>
      <w:r w:rsidRPr="007A0543">
        <w:t>EXPOSE 8080</w:t>
      </w:r>
    </w:p>
    <w:p w14:paraId="1E5EB8D7" w14:textId="77777777" w:rsidR="002C4621" w:rsidRPr="007A0543" w:rsidRDefault="002C4621" w:rsidP="002C4621">
      <w:pPr>
        <w:pStyle w:val="Cdigo"/>
      </w:pPr>
    </w:p>
    <w:p w14:paraId="13B56FDE" w14:textId="32E5D4E4" w:rsidR="002C4621" w:rsidRPr="007A0543" w:rsidRDefault="002C4621" w:rsidP="002C4621">
      <w:pPr>
        <w:pStyle w:val="Cdigo"/>
        <w:keepNext/>
      </w:pPr>
      <w:r w:rsidRPr="007A0543">
        <w:t>ENTRYPOINT ["java","-jar","convenience-store-1.0.0.jar"]</w:t>
      </w:r>
    </w:p>
    <w:p w14:paraId="154EA76D" w14:textId="15BE620B" w:rsidR="002C4621" w:rsidRPr="007A0543" w:rsidRDefault="001B103E" w:rsidP="001B103E">
      <w:pPr>
        <w:pStyle w:val="Caption"/>
      </w:pPr>
      <w:bookmarkStart w:id="170" w:name="_Toc198904728"/>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14</w:t>
      </w:r>
      <w:proofErr w:type="gramEnd"/>
      <w:r w:rsidRPr="007A0543">
        <w:fldChar w:fldCharType="end"/>
      </w:r>
      <w:r w:rsidR="00DF0E37" w:rsidRPr="007A0543">
        <w:t>-</w:t>
      </w:r>
      <w:r w:rsidR="002C4621" w:rsidRPr="007A0543">
        <w:t xml:space="preserve"> Docker file for both </w:t>
      </w:r>
      <w:proofErr w:type="gramStart"/>
      <w:r w:rsidR="002C4621" w:rsidRPr="007A0543">
        <w:t>projects</w:t>
      </w:r>
      <w:bookmarkEnd w:id="170"/>
      <w:proofErr w:type="gramEnd"/>
    </w:p>
    <w:p w14:paraId="2FE38694" w14:textId="3B2A01BB" w:rsidR="00030BAE" w:rsidRPr="007A0543" w:rsidRDefault="00957004" w:rsidP="005D28B5">
      <w:pPr>
        <w:jc w:val="both"/>
        <w:rPr>
          <w:color w:val="000000"/>
        </w:rPr>
      </w:pPr>
      <w:proofErr w:type="gramStart"/>
      <w:r w:rsidRPr="007A0543">
        <w:t>Subsequent to</w:t>
      </w:r>
      <w:proofErr w:type="gramEnd"/>
      <w:r w:rsidRPr="007A0543">
        <w:t xml:space="preserve"> this, each project </w:t>
      </w:r>
      <w:proofErr w:type="gramStart"/>
      <w:r w:rsidRPr="007A0543">
        <w:t>is given</w:t>
      </w:r>
      <w:proofErr w:type="gramEnd"/>
      <w:r w:rsidRPr="007A0543">
        <w:t xml:space="preserve"> a Kubernetes directory, called k8s, with its respective service, </w:t>
      </w:r>
      <w:proofErr w:type="gramStart"/>
      <w:r w:rsidRPr="007A0543">
        <w:t>deployment</w:t>
      </w:r>
      <w:proofErr w:type="gramEnd"/>
      <w:r w:rsidRPr="007A0543">
        <w:t xml:space="preserve"> and namespace creation for the cluster. It is recommended to use </w:t>
      </w:r>
      <w:proofErr w:type="spellStart"/>
      <w:r w:rsidRPr="007A0543">
        <w:t>Minikube</w:t>
      </w:r>
      <w:proofErr w:type="spellEnd"/>
      <w:r w:rsidRPr="007A0543">
        <w:t xml:space="preserv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Qz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B6396A" w:rsidRPr="007A0543">
            <w:rPr>
              <w:color w:val="000000"/>
            </w:rPr>
            <w:t>[43]</w:t>
          </w:r>
        </w:sdtContent>
      </w:sdt>
      <w:r w:rsidRPr="007A0543">
        <w:t xml:space="preserve">, as it significantly simplifies the usage of Kubernetes, not only that, but before running the projects, </w:t>
      </w:r>
      <w:proofErr w:type="spellStart"/>
      <w:r w:rsidRPr="007A0543">
        <w:t>Minikube</w:t>
      </w:r>
      <w:proofErr w:type="spellEnd"/>
      <w:r w:rsidRPr="007A0543">
        <w:t xml:space="preserv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Q0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B6396A" w:rsidRPr="007A0543">
            <w:rPr>
              <w:color w:val="000000"/>
            </w:rPr>
            <w:t>[44]</w:t>
          </w:r>
        </w:sdtContent>
      </w:sdt>
      <w:r w:rsidRPr="007A0543">
        <w:t xml:space="preserve">. The configuration of the YAML </w:t>
      </w:r>
      <w:proofErr w:type="spellStart"/>
      <w:r w:rsidRPr="007A0543">
        <w:t>Ain't</w:t>
      </w:r>
      <w:proofErr w:type="spellEnd"/>
      <w:r w:rsidRPr="007A0543">
        <w:t xml:space="preserve"> Markup Language (YAML) manifests for the applications is </w:t>
      </w:r>
      <w:proofErr w:type="gramStart"/>
      <w:r w:rsidRPr="007A0543">
        <w:t>relatively straightforward</w:t>
      </w:r>
      <w:proofErr w:type="gramEnd"/>
      <w:r w:rsidRPr="007A0543">
        <w:t xml:space="preserve">, however, the most important part is the one shown in </w:t>
      </w:r>
      <w:r w:rsidR="00FB42B6" w:rsidRPr="007A0543">
        <w:t>Code Snippet 1</w:t>
      </w:r>
      <w:r w:rsidR="00245C16" w:rsidRPr="007A0543">
        <w:t>5</w:t>
      </w:r>
      <w:r w:rsidRPr="007A0543">
        <w:t xml:space="preserve">, which tells Prometheus to monitor the exporter from our API. Additionally, the configuration encompasses the monitoring of memory and CPU usage in its deployment manifesto, as illustrated in </w:t>
      </w:r>
      <w:r w:rsidR="00FB42B6" w:rsidRPr="007A0543">
        <w:t>Code Snippet 1</w:t>
      </w:r>
      <w:r w:rsidR="00245C16" w:rsidRPr="007A0543">
        <w:t>6</w:t>
      </w:r>
      <w:r w:rsidR="002D4ADD" w:rsidRPr="007A0543">
        <w:rPr>
          <w:color w:val="000000"/>
        </w:rPr>
        <w:t>.</w:t>
      </w:r>
    </w:p>
    <w:p w14:paraId="6F1AA6D9" w14:textId="77777777" w:rsidR="006B54EE" w:rsidRPr="007A0543" w:rsidRDefault="006B54EE" w:rsidP="006B54EE">
      <w:pPr>
        <w:pStyle w:val="Cdigo"/>
      </w:pPr>
      <w:proofErr w:type="spellStart"/>
      <w:r w:rsidRPr="007A0543">
        <w:t>apiVersion</w:t>
      </w:r>
      <w:proofErr w:type="spellEnd"/>
      <w:r w:rsidRPr="007A0543">
        <w:t>: monitoring.coreos.com/v1</w:t>
      </w:r>
    </w:p>
    <w:p w14:paraId="6C7FD042" w14:textId="77777777" w:rsidR="006B54EE" w:rsidRPr="007A0543" w:rsidRDefault="006B54EE" w:rsidP="006B54EE">
      <w:pPr>
        <w:pStyle w:val="Cdigo"/>
      </w:pPr>
      <w:r w:rsidRPr="007A0543">
        <w:t xml:space="preserve">kind: </w:t>
      </w:r>
      <w:proofErr w:type="spellStart"/>
      <w:r w:rsidRPr="007A0543">
        <w:t>ServiceMonitor</w:t>
      </w:r>
      <w:proofErr w:type="spellEnd"/>
    </w:p>
    <w:p w14:paraId="7E6576DF" w14:textId="77777777" w:rsidR="006B54EE" w:rsidRPr="007A0543" w:rsidRDefault="006B54EE" w:rsidP="006B54EE">
      <w:pPr>
        <w:pStyle w:val="Cdigo"/>
      </w:pPr>
      <w:r w:rsidRPr="007A0543">
        <w:t>metadata:</w:t>
      </w:r>
    </w:p>
    <w:p w14:paraId="158E55CE" w14:textId="77777777" w:rsidR="006B54EE" w:rsidRPr="007A0543" w:rsidRDefault="006B54EE" w:rsidP="006B54EE">
      <w:pPr>
        <w:pStyle w:val="Cdigo"/>
      </w:pPr>
      <w:r w:rsidRPr="007A0543">
        <w:t xml:space="preserve">  name: </w:t>
      </w:r>
      <w:proofErr w:type="gramStart"/>
      <w:r w:rsidRPr="007A0543">
        <w:t>experimental-project</w:t>
      </w:r>
      <w:proofErr w:type="gramEnd"/>
    </w:p>
    <w:p w14:paraId="107E7F01" w14:textId="77777777" w:rsidR="006B54EE" w:rsidRPr="007A0543" w:rsidRDefault="006B54EE" w:rsidP="006B54EE">
      <w:pPr>
        <w:pStyle w:val="Cdigo"/>
      </w:pPr>
      <w:r w:rsidRPr="007A0543">
        <w:t xml:space="preserve">  namespace: app-namespace</w:t>
      </w:r>
    </w:p>
    <w:p w14:paraId="5FDB018F" w14:textId="77777777" w:rsidR="006B54EE" w:rsidRPr="007A0543" w:rsidRDefault="006B54EE" w:rsidP="006B54EE">
      <w:pPr>
        <w:pStyle w:val="Cdigo"/>
      </w:pPr>
      <w:r w:rsidRPr="007A0543">
        <w:t xml:space="preserve">  labels:</w:t>
      </w:r>
    </w:p>
    <w:p w14:paraId="6FD7ADA1" w14:textId="77777777" w:rsidR="006B54EE" w:rsidRPr="007A0543" w:rsidRDefault="006B54EE" w:rsidP="006B54EE">
      <w:pPr>
        <w:pStyle w:val="Cdigo"/>
      </w:pPr>
      <w:r w:rsidRPr="007A0543">
        <w:t xml:space="preserve">    release: </w:t>
      </w:r>
      <w:proofErr w:type="spellStart"/>
      <w:r w:rsidRPr="007A0543">
        <w:t>prometheus</w:t>
      </w:r>
      <w:proofErr w:type="spellEnd"/>
    </w:p>
    <w:p w14:paraId="402CDBCB" w14:textId="77777777" w:rsidR="006B54EE" w:rsidRPr="007A0543" w:rsidRDefault="006B54EE" w:rsidP="006B54EE">
      <w:pPr>
        <w:pStyle w:val="Cdigo"/>
      </w:pPr>
      <w:r w:rsidRPr="007A0543">
        <w:t>spec:</w:t>
      </w:r>
    </w:p>
    <w:p w14:paraId="13F8E094" w14:textId="77777777" w:rsidR="006B54EE" w:rsidRPr="007A0543" w:rsidRDefault="006B54EE" w:rsidP="006B54EE">
      <w:pPr>
        <w:pStyle w:val="Cdigo"/>
      </w:pPr>
      <w:r w:rsidRPr="007A0543">
        <w:t xml:space="preserve">  selector:</w:t>
      </w:r>
    </w:p>
    <w:p w14:paraId="4DCC3B79" w14:textId="77777777" w:rsidR="006B54EE" w:rsidRPr="007A0543" w:rsidRDefault="006B54EE" w:rsidP="006B54EE">
      <w:pPr>
        <w:pStyle w:val="Cdigo"/>
      </w:pPr>
      <w:r w:rsidRPr="007A0543">
        <w:t xml:space="preserve">    </w:t>
      </w:r>
      <w:proofErr w:type="spellStart"/>
      <w:r w:rsidRPr="007A0543">
        <w:t>matchLabels</w:t>
      </w:r>
      <w:proofErr w:type="spellEnd"/>
      <w:r w:rsidRPr="007A0543">
        <w:t>:</w:t>
      </w:r>
    </w:p>
    <w:p w14:paraId="2F126328" w14:textId="77777777" w:rsidR="006B54EE" w:rsidRPr="007A0543" w:rsidRDefault="006B54EE" w:rsidP="006B54EE">
      <w:pPr>
        <w:pStyle w:val="Cdigo"/>
      </w:pPr>
      <w:r w:rsidRPr="007A0543">
        <w:t xml:space="preserve">      app: </w:t>
      </w:r>
      <w:proofErr w:type="gramStart"/>
      <w:r w:rsidRPr="007A0543">
        <w:t>experimental-project</w:t>
      </w:r>
      <w:proofErr w:type="gramEnd"/>
    </w:p>
    <w:p w14:paraId="6F72B2F8" w14:textId="77777777" w:rsidR="006B54EE" w:rsidRPr="007A0543" w:rsidRDefault="006B54EE" w:rsidP="006B54EE">
      <w:pPr>
        <w:pStyle w:val="Cdigo"/>
      </w:pPr>
      <w:r w:rsidRPr="007A0543">
        <w:t xml:space="preserve">  endpoints:</w:t>
      </w:r>
    </w:p>
    <w:p w14:paraId="1E48D233" w14:textId="77777777" w:rsidR="006B54EE" w:rsidRPr="007A0543" w:rsidRDefault="006B54EE" w:rsidP="006B54EE">
      <w:pPr>
        <w:pStyle w:val="Cdigo"/>
      </w:pPr>
      <w:r w:rsidRPr="007A0543">
        <w:t xml:space="preserve">    - port: web</w:t>
      </w:r>
    </w:p>
    <w:p w14:paraId="6AB4BCFA" w14:textId="77777777" w:rsidR="006B54EE" w:rsidRPr="007A0543" w:rsidRDefault="006B54EE" w:rsidP="006B54EE">
      <w:pPr>
        <w:pStyle w:val="Cdigo"/>
      </w:pPr>
      <w:r w:rsidRPr="007A0543">
        <w:t xml:space="preserve">      path: /actuator/</w:t>
      </w:r>
      <w:proofErr w:type="spellStart"/>
      <w:r w:rsidRPr="007A0543">
        <w:t>prometheus</w:t>
      </w:r>
      <w:proofErr w:type="spellEnd"/>
    </w:p>
    <w:p w14:paraId="63C5E728" w14:textId="32C2A37B" w:rsidR="00030BAE" w:rsidRPr="007A0543" w:rsidRDefault="006B54EE" w:rsidP="006B54EE">
      <w:pPr>
        <w:pStyle w:val="Cdigo"/>
        <w:keepNext/>
      </w:pPr>
      <w:r w:rsidRPr="007A0543">
        <w:t xml:space="preserve">      interval: 15s</w:t>
      </w:r>
    </w:p>
    <w:p w14:paraId="4C9E51CB" w14:textId="08152BDC" w:rsidR="006B54EE" w:rsidRPr="007A0543" w:rsidRDefault="006B54EE" w:rsidP="00D46D06">
      <w:pPr>
        <w:pStyle w:val="Caption"/>
      </w:pPr>
      <w:bookmarkStart w:id="171" w:name="_Toc198904729"/>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15</w:t>
      </w:r>
      <w:proofErr w:type="gramEnd"/>
      <w:r w:rsidRPr="007A0543">
        <w:fldChar w:fldCharType="end"/>
      </w:r>
      <w:r w:rsidRPr="007A0543">
        <w:t xml:space="preserve"> </w:t>
      </w:r>
      <w:r w:rsidR="00DF0E37" w:rsidRPr="007A0543">
        <w:t>-</w:t>
      </w:r>
      <w:r w:rsidRPr="007A0543">
        <w:t xml:space="preserve"> Service monitor manifest file for </w:t>
      </w:r>
      <w:proofErr w:type="gramStart"/>
      <w:r w:rsidRPr="007A0543">
        <w:t>API</w:t>
      </w:r>
      <w:bookmarkEnd w:id="171"/>
      <w:proofErr w:type="gramEnd"/>
    </w:p>
    <w:p w14:paraId="70EE624B" w14:textId="7F5D3BDA" w:rsidR="006B54EE" w:rsidRPr="007A0543" w:rsidRDefault="006B54EE">
      <w:r w:rsidRPr="007A0543">
        <w:br w:type="page"/>
      </w:r>
    </w:p>
    <w:p w14:paraId="613B24B9" w14:textId="77777777" w:rsidR="006B54EE" w:rsidRPr="007A0543" w:rsidRDefault="006B54EE" w:rsidP="006B54EE">
      <w:pPr>
        <w:pStyle w:val="Cdigo"/>
        <w:ind w:left="0" w:firstLine="567"/>
      </w:pPr>
      <w:proofErr w:type="spellStart"/>
      <w:r w:rsidRPr="007A0543">
        <w:lastRenderedPageBreak/>
        <w:t>apiVersion</w:t>
      </w:r>
      <w:proofErr w:type="spellEnd"/>
      <w:r w:rsidRPr="007A0543">
        <w:t>: apps/v1</w:t>
      </w:r>
    </w:p>
    <w:p w14:paraId="34FCB0A3" w14:textId="77777777" w:rsidR="006B54EE" w:rsidRPr="007A0543" w:rsidRDefault="006B54EE" w:rsidP="006B54EE">
      <w:pPr>
        <w:pStyle w:val="Cdigo"/>
      </w:pPr>
      <w:r w:rsidRPr="007A0543">
        <w:t>kind: Deployment</w:t>
      </w:r>
    </w:p>
    <w:p w14:paraId="5D11387A" w14:textId="77777777" w:rsidR="006B54EE" w:rsidRPr="007A0543" w:rsidRDefault="006B54EE" w:rsidP="006B54EE">
      <w:pPr>
        <w:pStyle w:val="Cdigo"/>
      </w:pPr>
      <w:r w:rsidRPr="007A0543">
        <w:t>metadata:</w:t>
      </w:r>
    </w:p>
    <w:p w14:paraId="78B0834C" w14:textId="77777777" w:rsidR="006B54EE" w:rsidRPr="007A0543" w:rsidRDefault="006B54EE" w:rsidP="006B54EE">
      <w:pPr>
        <w:pStyle w:val="Cdigo"/>
      </w:pPr>
      <w:r w:rsidRPr="007A0543">
        <w:t xml:space="preserve">  name: </w:t>
      </w:r>
      <w:proofErr w:type="gramStart"/>
      <w:r w:rsidRPr="007A0543">
        <w:t>experimental-project</w:t>
      </w:r>
      <w:proofErr w:type="gramEnd"/>
    </w:p>
    <w:p w14:paraId="26A9F8CA" w14:textId="77777777" w:rsidR="006B54EE" w:rsidRPr="007A0543" w:rsidRDefault="006B54EE" w:rsidP="006B54EE">
      <w:pPr>
        <w:pStyle w:val="Cdigo"/>
      </w:pPr>
      <w:r w:rsidRPr="007A0543">
        <w:t xml:space="preserve">  namespace: app-namespace</w:t>
      </w:r>
    </w:p>
    <w:p w14:paraId="61BA32B9" w14:textId="77777777" w:rsidR="006B54EE" w:rsidRPr="007A0543" w:rsidRDefault="006B54EE" w:rsidP="006B54EE">
      <w:pPr>
        <w:pStyle w:val="Cdigo"/>
      </w:pPr>
      <w:r w:rsidRPr="007A0543">
        <w:t>spec:</w:t>
      </w:r>
    </w:p>
    <w:p w14:paraId="3F38DF24" w14:textId="77777777" w:rsidR="006B54EE" w:rsidRPr="007A0543" w:rsidRDefault="006B54EE" w:rsidP="006B54EE">
      <w:pPr>
        <w:pStyle w:val="Cdigo"/>
      </w:pPr>
      <w:r w:rsidRPr="007A0543">
        <w:t xml:space="preserve">  replicas: </w:t>
      </w:r>
      <w:proofErr w:type="gramStart"/>
      <w:r w:rsidRPr="007A0543">
        <w:t>1</w:t>
      </w:r>
      <w:proofErr w:type="gramEnd"/>
    </w:p>
    <w:p w14:paraId="03D52C31" w14:textId="77777777" w:rsidR="006B54EE" w:rsidRPr="007A0543" w:rsidRDefault="006B54EE" w:rsidP="006B54EE">
      <w:pPr>
        <w:pStyle w:val="Cdigo"/>
      </w:pPr>
      <w:r w:rsidRPr="007A0543">
        <w:t xml:space="preserve">  selector:</w:t>
      </w:r>
    </w:p>
    <w:p w14:paraId="240D0B8D" w14:textId="77777777" w:rsidR="006B54EE" w:rsidRPr="007A0543" w:rsidRDefault="006B54EE" w:rsidP="006B54EE">
      <w:pPr>
        <w:pStyle w:val="Cdigo"/>
      </w:pPr>
      <w:r w:rsidRPr="007A0543">
        <w:t xml:space="preserve">    </w:t>
      </w:r>
      <w:proofErr w:type="spellStart"/>
      <w:r w:rsidRPr="007A0543">
        <w:t>matchLabels</w:t>
      </w:r>
      <w:proofErr w:type="spellEnd"/>
      <w:r w:rsidRPr="007A0543">
        <w:t>:</w:t>
      </w:r>
    </w:p>
    <w:p w14:paraId="2380D918" w14:textId="77777777" w:rsidR="006B54EE" w:rsidRPr="007A0543" w:rsidRDefault="006B54EE" w:rsidP="006B54EE">
      <w:pPr>
        <w:pStyle w:val="Cdigo"/>
      </w:pPr>
      <w:r w:rsidRPr="007A0543">
        <w:t xml:space="preserve">      app: </w:t>
      </w:r>
      <w:proofErr w:type="gramStart"/>
      <w:r w:rsidRPr="007A0543">
        <w:t>experimental-project</w:t>
      </w:r>
      <w:proofErr w:type="gramEnd"/>
    </w:p>
    <w:p w14:paraId="21154264" w14:textId="77777777" w:rsidR="006B54EE" w:rsidRPr="007A0543" w:rsidRDefault="006B54EE" w:rsidP="006B54EE">
      <w:pPr>
        <w:pStyle w:val="Cdigo"/>
      </w:pPr>
      <w:r w:rsidRPr="007A0543">
        <w:t xml:space="preserve">  template:</w:t>
      </w:r>
    </w:p>
    <w:p w14:paraId="47A0B38B" w14:textId="77777777" w:rsidR="006B54EE" w:rsidRPr="007A0543" w:rsidRDefault="006B54EE" w:rsidP="006B54EE">
      <w:pPr>
        <w:pStyle w:val="Cdigo"/>
      </w:pPr>
      <w:r w:rsidRPr="007A0543">
        <w:t xml:space="preserve">    metadata:</w:t>
      </w:r>
    </w:p>
    <w:p w14:paraId="7B14C4B1" w14:textId="77777777" w:rsidR="006B54EE" w:rsidRPr="007A0543" w:rsidRDefault="006B54EE" w:rsidP="006B54EE">
      <w:pPr>
        <w:pStyle w:val="Cdigo"/>
      </w:pPr>
      <w:r w:rsidRPr="007A0543">
        <w:t xml:space="preserve">      labels:</w:t>
      </w:r>
    </w:p>
    <w:p w14:paraId="66CABB66" w14:textId="77777777" w:rsidR="006B54EE" w:rsidRPr="007A0543" w:rsidRDefault="006B54EE" w:rsidP="006B54EE">
      <w:pPr>
        <w:pStyle w:val="Cdigo"/>
      </w:pPr>
      <w:r w:rsidRPr="007A0543">
        <w:t xml:space="preserve">        app: </w:t>
      </w:r>
      <w:proofErr w:type="gramStart"/>
      <w:r w:rsidRPr="007A0543">
        <w:t>experimental-project</w:t>
      </w:r>
      <w:proofErr w:type="gramEnd"/>
    </w:p>
    <w:p w14:paraId="0A843710" w14:textId="77777777" w:rsidR="006B54EE" w:rsidRPr="007A0543" w:rsidRDefault="006B54EE" w:rsidP="006B54EE">
      <w:pPr>
        <w:pStyle w:val="Cdigo"/>
      </w:pPr>
      <w:r w:rsidRPr="007A0543">
        <w:t xml:space="preserve">    spec:</w:t>
      </w:r>
    </w:p>
    <w:p w14:paraId="0D410FB9" w14:textId="77777777" w:rsidR="006B54EE" w:rsidRPr="007A0543" w:rsidRDefault="006B54EE" w:rsidP="006B54EE">
      <w:pPr>
        <w:pStyle w:val="Cdigo"/>
      </w:pPr>
      <w:r w:rsidRPr="007A0543">
        <w:t xml:space="preserve">      containers:</w:t>
      </w:r>
    </w:p>
    <w:p w14:paraId="1404D472" w14:textId="77777777" w:rsidR="006B54EE" w:rsidRPr="007A0543" w:rsidRDefault="006B54EE" w:rsidP="006B54EE">
      <w:pPr>
        <w:pStyle w:val="Cdigo"/>
      </w:pPr>
      <w:r w:rsidRPr="007A0543">
        <w:t xml:space="preserve">        - name: experimental-project</w:t>
      </w:r>
    </w:p>
    <w:p w14:paraId="1856E1A6" w14:textId="77777777" w:rsidR="006B54EE" w:rsidRPr="007A0543" w:rsidRDefault="006B54EE" w:rsidP="006B54EE">
      <w:pPr>
        <w:pStyle w:val="Cdigo"/>
      </w:pPr>
      <w:r w:rsidRPr="007A0543">
        <w:t xml:space="preserve">          image: 1230199/</w:t>
      </w:r>
      <w:proofErr w:type="spellStart"/>
      <w:r w:rsidRPr="007A0543">
        <w:t>experimental_</w:t>
      </w:r>
      <w:proofErr w:type="gramStart"/>
      <w:r w:rsidRPr="007A0543">
        <w:t>project:latest</w:t>
      </w:r>
      <w:proofErr w:type="spellEnd"/>
      <w:proofErr w:type="gramEnd"/>
    </w:p>
    <w:p w14:paraId="581B54AD" w14:textId="77777777" w:rsidR="006B54EE" w:rsidRPr="007A0543" w:rsidRDefault="006B54EE" w:rsidP="006B54EE">
      <w:pPr>
        <w:pStyle w:val="Cdigo"/>
      </w:pPr>
      <w:r w:rsidRPr="007A0543">
        <w:t xml:space="preserve">          ports:</w:t>
      </w:r>
    </w:p>
    <w:p w14:paraId="2B8C539B" w14:textId="77777777" w:rsidR="006B54EE" w:rsidRPr="007A0543" w:rsidRDefault="006B54EE" w:rsidP="006B54EE">
      <w:pPr>
        <w:pStyle w:val="Cdigo"/>
      </w:pPr>
      <w:r w:rsidRPr="007A0543">
        <w:t xml:space="preserve">            - </w:t>
      </w:r>
      <w:proofErr w:type="spellStart"/>
      <w:r w:rsidRPr="007A0543">
        <w:t>containerPort</w:t>
      </w:r>
      <w:proofErr w:type="spellEnd"/>
      <w:r w:rsidRPr="007A0543">
        <w:t>: 8080</w:t>
      </w:r>
    </w:p>
    <w:p w14:paraId="41702438" w14:textId="77777777" w:rsidR="006B54EE" w:rsidRPr="007A0543" w:rsidRDefault="006B54EE" w:rsidP="006B54EE">
      <w:pPr>
        <w:pStyle w:val="Cdigo"/>
      </w:pPr>
      <w:r w:rsidRPr="007A0543">
        <w:t xml:space="preserve">              name: web</w:t>
      </w:r>
    </w:p>
    <w:p w14:paraId="062A5A0E" w14:textId="77777777" w:rsidR="006B54EE" w:rsidRPr="007A0543" w:rsidRDefault="006B54EE" w:rsidP="006B54EE">
      <w:pPr>
        <w:pStyle w:val="Cdigo"/>
      </w:pPr>
      <w:r w:rsidRPr="007A0543">
        <w:t xml:space="preserve">          resources:</w:t>
      </w:r>
    </w:p>
    <w:p w14:paraId="21CD792B" w14:textId="77777777" w:rsidR="006B54EE" w:rsidRPr="007A0543" w:rsidRDefault="006B54EE" w:rsidP="006B54EE">
      <w:pPr>
        <w:pStyle w:val="Cdigo"/>
      </w:pPr>
      <w:r w:rsidRPr="007A0543">
        <w:t xml:space="preserve">            requests:</w:t>
      </w:r>
    </w:p>
    <w:p w14:paraId="62AE354B" w14:textId="77777777" w:rsidR="006B54EE" w:rsidRPr="007A0543" w:rsidRDefault="006B54EE" w:rsidP="006B54EE">
      <w:pPr>
        <w:pStyle w:val="Cdigo"/>
      </w:pPr>
      <w:r w:rsidRPr="007A0543">
        <w:t xml:space="preserve">              memory: "512Mi"</w:t>
      </w:r>
    </w:p>
    <w:p w14:paraId="503F73CF" w14:textId="77777777" w:rsidR="006B54EE" w:rsidRPr="007A0543" w:rsidRDefault="006B54EE" w:rsidP="006B54EE">
      <w:pPr>
        <w:pStyle w:val="Cdigo"/>
      </w:pPr>
      <w:r w:rsidRPr="007A0543">
        <w:t xml:space="preserve">              </w:t>
      </w:r>
      <w:proofErr w:type="spellStart"/>
      <w:r w:rsidRPr="007A0543">
        <w:t>cpu</w:t>
      </w:r>
      <w:proofErr w:type="spellEnd"/>
      <w:r w:rsidRPr="007A0543">
        <w:t>: "250m"</w:t>
      </w:r>
    </w:p>
    <w:p w14:paraId="2D4AA5D1" w14:textId="77777777" w:rsidR="006B54EE" w:rsidRPr="007A0543" w:rsidRDefault="006B54EE" w:rsidP="006B54EE">
      <w:pPr>
        <w:pStyle w:val="Cdigo"/>
      </w:pPr>
      <w:r w:rsidRPr="007A0543">
        <w:t xml:space="preserve">            limits:</w:t>
      </w:r>
    </w:p>
    <w:p w14:paraId="23C7FFB2" w14:textId="77777777" w:rsidR="006B54EE" w:rsidRPr="007A0543" w:rsidRDefault="006B54EE" w:rsidP="006B54EE">
      <w:pPr>
        <w:pStyle w:val="Cdigo"/>
      </w:pPr>
      <w:r w:rsidRPr="007A0543">
        <w:t xml:space="preserve">              memory: "1Gi"</w:t>
      </w:r>
    </w:p>
    <w:p w14:paraId="5F1CF732" w14:textId="4AA90F0E" w:rsidR="006B54EE" w:rsidRPr="007A0543" w:rsidRDefault="006B54EE" w:rsidP="006B54EE">
      <w:pPr>
        <w:pStyle w:val="Cdigo"/>
        <w:keepNext/>
      </w:pPr>
      <w:r w:rsidRPr="007A0543">
        <w:t xml:space="preserve">              </w:t>
      </w:r>
      <w:proofErr w:type="spellStart"/>
      <w:r w:rsidRPr="007A0543">
        <w:t>cpu</w:t>
      </w:r>
      <w:proofErr w:type="spellEnd"/>
      <w:r w:rsidRPr="007A0543">
        <w:t>: "700m"</w:t>
      </w:r>
    </w:p>
    <w:p w14:paraId="2E24422C" w14:textId="76BA74B7" w:rsidR="006B54EE" w:rsidRPr="007A0543" w:rsidRDefault="006B54EE" w:rsidP="00D46D06">
      <w:pPr>
        <w:pStyle w:val="Caption"/>
        <w:rPr>
          <w:bCs w:val="0"/>
        </w:rPr>
      </w:pPr>
      <w:bookmarkStart w:id="172" w:name="_Toc198904730"/>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16</w:t>
      </w:r>
      <w:proofErr w:type="gramEnd"/>
      <w:r w:rsidRPr="007A0543">
        <w:fldChar w:fldCharType="end"/>
      </w:r>
      <w:r w:rsidRPr="007A0543">
        <w:t xml:space="preserve"> </w:t>
      </w:r>
      <w:r w:rsidR="00DF0E37" w:rsidRPr="007A0543">
        <w:t>-</w:t>
      </w:r>
      <w:r w:rsidRPr="007A0543">
        <w:t xml:space="preserve"> Deployment manifest file for </w:t>
      </w:r>
      <w:proofErr w:type="gramStart"/>
      <w:r w:rsidRPr="007A0543">
        <w:t>API</w:t>
      </w:r>
      <w:bookmarkEnd w:id="172"/>
      <w:proofErr w:type="gramEnd"/>
    </w:p>
    <w:p w14:paraId="0838B6F4" w14:textId="77777777" w:rsidR="00E345B9" w:rsidRPr="007A0543" w:rsidRDefault="00E345B9" w:rsidP="004F6519">
      <w:pPr>
        <w:sectPr w:rsidR="00E345B9" w:rsidRPr="007A0543" w:rsidSect="000B4B63">
          <w:pgSz w:w="11906" w:h="16838"/>
          <w:pgMar w:top="1985" w:right="1474" w:bottom="1418" w:left="1985" w:header="709" w:footer="709" w:gutter="0"/>
          <w:cols w:space="708"/>
          <w:titlePg/>
          <w:docGrid w:linePitch="360"/>
        </w:sectPr>
      </w:pPr>
      <w:r w:rsidRPr="007A0543">
        <w:br w:type="page"/>
      </w:r>
    </w:p>
    <w:p w14:paraId="5BF18869" w14:textId="32BC27F7" w:rsidR="00E345B9" w:rsidRPr="007A0543" w:rsidRDefault="00240472" w:rsidP="00446C55">
      <w:pPr>
        <w:pStyle w:val="Heading2"/>
      </w:pPr>
      <w:bookmarkStart w:id="173" w:name="_Toc198969850"/>
      <w:r w:rsidRPr="007A0543">
        <w:lastRenderedPageBreak/>
        <w:t>Analysis</w:t>
      </w:r>
      <w:bookmarkEnd w:id="173"/>
    </w:p>
    <w:p w14:paraId="0FD8B8DD" w14:textId="62048B8F" w:rsidR="0088290F" w:rsidRPr="007A0543" w:rsidRDefault="000A5710" w:rsidP="006B018B">
      <w:pPr>
        <w:jc w:val="both"/>
      </w:pPr>
      <w:r w:rsidRPr="007A0543">
        <w:t xml:space="preserve">This section is going to provide insight into </w:t>
      </w:r>
      <w:r w:rsidR="00FC15D8" w:rsidRPr="007A0543">
        <w:t xml:space="preserve">the </w:t>
      </w:r>
      <w:r w:rsidRPr="007A0543">
        <w:t xml:space="preserve">experiments developed and the methodology used to evaluate the comparison between JSON and </w:t>
      </w:r>
      <w:r w:rsidR="008C5201" w:rsidRPr="007A0543">
        <w:t>Protocol Buffers</w:t>
      </w:r>
      <w:r w:rsidRPr="007A0543">
        <w:t>. Furthermore, the GQM approach</w:t>
      </w:r>
      <w:r w:rsidR="00A54A6B" w:rsidRPr="007A0543">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B6396A" w:rsidRPr="007A0543">
            <w:rPr>
              <w:color w:val="000000"/>
            </w:rPr>
            <w:t>[45]</w:t>
          </w:r>
        </w:sdtContent>
      </w:sdt>
      <w:r w:rsidR="00EC7689" w:rsidRPr="007A0543">
        <w:t xml:space="preserve"> </w:t>
      </w:r>
      <w:proofErr w:type="gramStart"/>
      <w:r w:rsidRPr="007A0543">
        <w:t xml:space="preserve">is </w:t>
      </w:r>
      <w:r w:rsidR="006B018B" w:rsidRPr="007A0543">
        <w:t>then</w:t>
      </w:r>
      <w:r w:rsidRPr="007A0543">
        <w:t xml:space="preserve"> used</w:t>
      </w:r>
      <w:proofErr w:type="gramEnd"/>
      <w:r w:rsidRPr="007A0543">
        <w:t xml:space="preserve"> </w:t>
      </w:r>
      <w:r w:rsidR="006B018B" w:rsidRPr="007A0543">
        <w:t>to establish metrics for performance and energy consumption.</w:t>
      </w:r>
      <w:r w:rsidR="00FC15D8" w:rsidRPr="007A0543">
        <w:t xml:space="preserve"> One important note is the necessity to have a controlled environment to perform this experiment, </w:t>
      </w:r>
      <w:r w:rsidR="00700E13" w:rsidRPr="007A0543">
        <w:t>which</w:t>
      </w:r>
      <w:r w:rsidR="00FC15D8" w:rsidRPr="007A0543">
        <w:t xml:space="preserve"> is important since there is a need to minimize confounding variables</w:t>
      </w:r>
      <w:r w:rsidR="00161699" w:rsidRPr="007A0543">
        <w:t>.</w:t>
      </w:r>
    </w:p>
    <w:p w14:paraId="50C15B13" w14:textId="77777777" w:rsidR="00D82E3F" w:rsidRPr="007A0543" w:rsidRDefault="00D82E3F" w:rsidP="00D82E3F">
      <w:pPr>
        <w:jc w:val="both"/>
      </w:pPr>
      <w:r w:rsidRPr="007A0543">
        <w:t xml:space="preserve">Firstly, a controlled environment </w:t>
      </w:r>
      <w:proofErr w:type="gramStart"/>
      <w:r w:rsidRPr="007A0543">
        <w:t>was established</w:t>
      </w:r>
      <w:proofErr w:type="gramEnd"/>
      <w:r w:rsidRPr="007A0543">
        <w:t xml:space="preserve"> for the execution of the tests. This is important because it minimizes the confounding variables that can skew the data collection and compromise the given experiment. As previously mentioned, the tests </w:t>
      </w:r>
      <w:proofErr w:type="gramStart"/>
      <w:r w:rsidRPr="007A0543">
        <w:t>were executed</w:t>
      </w:r>
      <w:proofErr w:type="gramEnd"/>
      <w:r w:rsidRPr="007A0543">
        <w:t xml:space="preserve"> within a Kubernetes cluster, which is a controlled environment. Additionally, the REST architecture </w:t>
      </w:r>
      <w:proofErr w:type="gramStart"/>
      <w:r w:rsidRPr="007A0543">
        <w:t>was isolated</w:t>
      </w:r>
      <w:proofErr w:type="gramEnd"/>
      <w:r w:rsidRPr="007A0543">
        <w:t xml:space="preserve"> in a distinct namespace from the various tolling mechanisms within the cluster. This fact </w:t>
      </w:r>
      <w:proofErr w:type="gramStart"/>
      <w:r w:rsidRPr="007A0543">
        <w:t>was previously mentioned</w:t>
      </w:r>
      <w:proofErr w:type="gramEnd"/>
      <w:r w:rsidRPr="007A0543">
        <w:t>. Finally, Table 10 presents the hardware specifications of the utilized machine:</w:t>
      </w:r>
    </w:p>
    <w:p w14:paraId="24CFD5C0" w14:textId="4623782B" w:rsidR="00D82E3F" w:rsidRPr="007A0543" w:rsidRDefault="00D82E3F" w:rsidP="00D82E3F">
      <w:pPr>
        <w:pStyle w:val="Caption"/>
        <w:keepNext/>
      </w:pPr>
      <w:bookmarkStart w:id="174" w:name="_Toc198970289"/>
      <w:r w:rsidRPr="007A0543">
        <w:t xml:space="preserve">Table </w:t>
      </w:r>
      <w:r w:rsidRPr="007A0543">
        <w:fldChar w:fldCharType="begin"/>
      </w:r>
      <w:r w:rsidRPr="007A0543">
        <w:instrText xml:space="preserve"> SEQ Table \* ARABIC </w:instrText>
      </w:r>
      <w:r w:rsidRPr="007A0543">
        <w:fldChar w:fldCharType="separate"/>
      </w:r>
      <w:proofErr w:type="gramStart"/>
      <w:r w:rsidR="0091659B" w:rsidRPr="007A0543">
        <w:t>8</w:t>
      </w:r>
      <w:proofErr w:type="gramEnd"/>
      <w:r w:rsidRPr="007A0543">
        <w:fldChar w:fldCharType="end"/>
      </w:r>
      <w:r w:rsidRPr="007A0543">
        <w:t xml:space="preserve"> - Testing hardware specification</w:t>
      </w:r>
      <w:bookmarkEnd w:id="17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D82E3F" w:rsidRPr="007A0543" w14:paraId="65CA1A73" w14:textId="77777777" w:rsidTr="009D5452">
        <w:trPr>
          <w:trHeight w:hRule="exact" w:val="397"/>
          <w:tblHeader/>
          <w:jc w:val="center"/>
        </w:trPr>
        <w:tc>
          <w:tcPr>
            <w:tcW w:w="2112" w:type="dxa"/>
            <w:tcBorders>
              <w:bottom w:val="single" w:sz="12" w:space="0" w:color="000000"/>
            </w:tcBorders>
            <w:shd w:val="clear" w:color="auto" w:fill="auto"/>
          </w:tcPr>
          <w:p w14:paraId="5447E52A" w14:textId="77777777" w:rsidR="00D82E3F" w:rsidRPr="007A0543" w:rsidRDefault="00D82E3F" w:rsidP="009D5452">
            <w:pPr>
              <w:rPr>
                <w:b/>
                <w:lang w:eastAsia="pt-PT"/>
              </w:rPr>
            </w:pPr>
            <w:r w:rsidRPr="007A0543">
              <w:rPr>
                <w:b/>
                <w:lang w:eastAsia="pt-PT"/>
              </w:rPr>
              <w:t>Hardware</w:t>
            </w:r>
          </w:p>
        </w:tc>
        <w:tc>
          <w:tcPr>
            <w:tcW w:w="4110" w:type="dxa"/>
            <w:tcBorders>
              <w:bottom w:val="single" w:sz="12" w:space="0" w:color="000000"/>
            </w:tcBorders>
            <w:shd w:val="clear" w:color="auto" w:fill="auto"/>
          </w:tcPr>
          <w:p w14:paraId="652F61DC" w14:textId="77777777" w:rsidR="00D82E3F" w:rsidRPr="007A0543" w:rsidRDefault="00D82E3F" w:rsidP="009D5452">
            <w:pPr>
              <w:rPr>
                <w:b/>
                <w:lang w:eastAsia="pt-PT"/>
              </w:rPr>
            </w:pPr>
            <w:r w:rsidRPr="007A0543">
              <w:rPr>
                <w:b/>
                <w:lang w:eastAsia="pt-PT"/>
              </w:rPr>
              <w:t>Description</w:t>
            </w:r>
          </w:p>
        </w:tc>
      </w:tr>
      <w:tr w:rsidR="00D82E3F" w:rsidRPr="007A0543" w14:paraId="7FE1BD09" w14:textId="77777777" w:rsidTr="009D5452">
        <w:trPr>
          <w:trHeight w:val="86"/>
          <w:tblHeader/>
          <w:jc w:val="center"/>
        </w:trPr>
        <w:tc>
          <w:tcPr>
            <w:tcW w:w="2112" w:type="dxa"/>
            <w:shd w:val="clear" w:color="auto" w:fill="auto"/>
          </w:tcPr>
          <w:p w14:paraId="15658C57" w14:textId="77777777" w:rsidR="00D82E3F" w:rsidRPr="007A0543" w:rsidRDefault="00D82E3F" w:rsidP="009D5452">
            <w:pPr>
              <w:jc w:val="both"/>
            </w:pPr>
            <w:r w:rsidRPr="007A0543">
              <w:t>Operating system</w:t>
            </w:r>
          </w:p>
        </w:tc>
        <w:tc>
          <w:tcPr>
            <w:tcW w:w="4110" w:type="dxa"/>
            <w:shd w:val="clear" w:color="auto" w:fill="auto"/>
          </w:tcPr>
          <w:p w14:paraId="73C5A1EB" w14:textId="77777777" w:rsidR="00D82E3F" w:rsidRPr="007A0543" w:rsidRDefault="00D82E3F" w:rsidP="009D5452">
            <w:pPr>
              <w:jc w:val="both"/>
              <w:rPr>
                <w:lang w:eastAsia="pt-PT"/>
              </w:rPr>
            </w:pPr>
            <w:r w:rsidRPr="007A0543">
              <w:rPr>
                <w:lang w:eastAsia="pt-PT"/>
              </w:rPr>
              <w:t>Ubuntu 24.04.2 LTS</w:t>
            </w:r>
          </w:p>
        </w:tc>
      </w:tr>
      <w:tr w:rsidR="00D82E3F" w:rsidRPr="007A0543" w14:paraId="5883E141" w14:textId="77777777" w:rsidTr="009D5452">
        <w:trPr>
          <w:trHeight w:val="86"/>
          <w:tblHeader/>
          <w:jc w:val="center"/>
        </w:trPr>
        <w:tc>
          <w:tcPr>
            <w:tcW w:w="2112" w:type="dxa"/>
            <w:shd w:val="clear" w:color="auto" w:fill="auto"/>
          </w:tcPr>
          <w:p w14:paraId="121E0E77" w14:textId="77777777" w:rsidR="00D82E3F" w:rsidRPr="007A0543" w:rsidRDefault="00D82E3F" w:rsidP="009D5452">
            <w:pPr>
              <w:jc w:val="both"/>
            </w:pPr>
            <w:r w:rsidRPr="007A0543">
              <w:t>Processor</w:t>
            </w:r>
          </w:p>
        </w:tc>
        <w:tc>
          <w:tcPr>
            <w:tcW w:w="4110" w:type="dxa"/>
            <w:shd w:val="clear" w:color="auto" w:fill="auto"/>
          </w:tcPr>
          <w:p w14:paraId="261D9903" w14:textId="77777777" w:rsidR="00D82E3F" w:rsidRPr="007A0543" w:rsidRDefault="00D82E3F" w:rsidP="009D5452">
            <w:pPr>
              <w:jc w:val="both"/>
              <w:rPr>
                <w:lang w:eastAsia="pt-PT"/>
              </w:rPr>
            </w:pPr>
            <w:r w:rsidRPr="007A0543">
              <w:rPr>
                <w:lang w:eastAsia="pt-PT"/>
              </w:rPr>
              <w:t>12th Gen Intel Core i5-1240p x 16</w:t>
            </w:r>
          </w:p>
        </w:tc>
      </w:tr>
      <w:tr w:rsidR="00D82E3F" w:rsidRPr="007A0543" w14:paraId="5ABDC36C" w14:textId="77777777" w:rsidTr="009D5452">
        <w:trPr>
          <w:trHeight w:val="86"/>
          <w:tblHeader/>
          <w:jc w:val="center"/>
        </w:trPr>
        <w:tc>
          <w:tcPr>
            <w:tcW w:w="2112" w:type="dxa"/>
            <w:shd w:val="clear" w:color="auto" w:fill="auto"/>
          </w:tcPr>
          <w:p w14:paraId="56655A4C" w14:textId="77777777" w:rsidR="00D82E3F" w:rsidRPr="007A0543" w:rsidRDefault="00D82E3F" w:rsidP="009D5452">
            <w:pPr>
              <w:jc w:val="both"/>
            </w:pPr>
            <w:r w:rsidRPr="007A0543">
              <w:t>Memory</w:t>
            </w:r>
          </w:p>
        </w:tc>
        <w:tc>
          <w:tcPr>
            <w:tcW w:w="4110" w:type="dxa"/>
            <w:shd w:val="clear" w:color="auto" w:fill="auto"/>
          </w:tcPr>
          <w:p w14:paraId="0945EDBB" w14:textId="77777777" w:rsidR="00D82E3F" w:rsidRPr="007A0543" w:rsidRDefault="00D82E3F" w:rsidP="009D5452">
            <w:pPr>
              <w:jc w:val="both"/>
              <w:rPr>
                <w:lang w:eastAsia="pt-PT"/>
              </w:rPr>
            </w:pPr>
            <w:r w:rsidRPr="007A0543">
              <w:rPr>
                <w:lang w:eastAsia="pt-PT"/>
              </w:rPr>
              <w:t>16 GB</w:t>
            </w:r>
          </w:p>
        </w:tc>
      </w:tr>
      <w:tr w:rsidR="00D82E3F" w:rsidRPr="007A0543" w14:paraId="2D30B719" w14:textId="77777777" w:rsidTr="009D5452">
        <w:trPr>
          <w:trHeight w:val="86"/>
          <w:tblHeader/>
          <w:jc w:val="center"/>
        </w:trPr>
        <w:tc>
          <w:tcPr>
            <w:tcW w:w="2112" w:type="dxa"/>
            <w:shd w:val="clear" w:color="auto" w:fill="auto"/>
          </w:tcPr>
          <w:p w14:paraId="3CFEF1AF" w14:textId="77777777" w:rsidR="00D82E3F" w:rsidRPr="007A0543" w:rsidRDefault="00D82E3F" w:rsidP="009D5452">
            <w:pPr>
              <w:jc w:val="both"/>
            </w:pPr>
            <w:r w:rsidRPr="007A0543">
              <w:t>Disk</w:t>
            </w:r>
          </w:p>
        </w:tc>
        <w:tc>
          <w:tcPr>
            <w:tcW w:w="4110" w:type="dxa"/>
            <w:shd w:val="clear" w:color="auto" w:fill="auto"/>
          </w:tcPr>
          <w:p w14:paraId="1B8A8C2F" w14:textId="77777777" w:rsidR="00D82E3F" w:rsidRPr="007A0543" w:rsidRDefault="00D82E3F" w:rsidP="009D5452">
            <w:pPr>
              <w:jc w:val="both"/>
              <w:rPr>
                <w:lang w:eastAsia="pt-PT"/>
              </w:rPr>
            </w:pPr>
            <w:r w:rsidRPr="007A0543">
              <w:rPr>
                <w:lang w:eastAsia="pt-PT"/>
              </w:rPr>
              <w:t>512.1 GB</w:t>
            </w:r>
          </w:p>
        </w:tc>
      </w:tr>
    </w:tbl>
    <w:p w14:paraId="4473A35A" w14:textId="32BF6A56" w:rsidR="00D82E3F" w:rsidRPr="007A0543" w:rsidRDefault="00BA76D7" w:rsidP="00BA76D7">
      <w:r w:rsidRPr="007A0543">
        <w:br w:type="page"/>
      </w:r>
    </w:p>
    <w:p w14:paraId="3553AA91" w14:textId="3FE0D840" w:rsidR="00E345B9" w:rsidRPr="007A0543" w:rsidRDefault="006B018B" w:rsidP="00446C55">
      <w:pPr>
        <w:pStyle w:val="Heading3"/>
      </w:pPr>
      <w:bookmarkStart w:id="175" w:name="_Toc602764725"/>
      <w:bookmarkStart w:id="176" w:name="_Toc198969851"/>
      <w:r w:rsidRPr="007A0543">
        <w:lastRenderedPageBreak/>
        <w:t>Goal Question Metric</w:t>
      </w:r>
      <w:bookmarkEnd w:id="175"/>
      <w:bookmarkEnd w:id="176"/>
    </w:p>
    <w:p w14:paraId="12C96CE5" w14:textId="4AA6314F" w:rsidR="00E345B9" w:rsidRPr="007A0543" w:rsidRDefault="006B018B" w:rsidP="006B018B">
      <w:pPr>
        <w:jc w:val="both"/>
      </w:pPr>
      <w:r w:rsidRPr="007A0543">
        <w:t>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in order to answer the questions</w:t>
      </w:r>
      <w:r w:rsidR="0058378F" w:rsidRPr="007A0543">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B6396A" w:rsidRPr="007A0543">
            <w:rPr>
              <w:color w:val="000000"/>
            </w:rPr>
            <w:t>[45]</w:t>
          </w:r>
        </w:sdtContent>
      </w:sdt>
      <w:r w:rsidR="00B97473" w:rsidRPr="007A0543">
        <w:rPr>
          <w:color w:val="000000"/>
        </w:rPr>
        <w:t xml:space="preserve"> </w:t>
      </w:r>
      <w:r w:rsidR="00E22783" w:rsidRPr="007A0543">
        <w:rPr>
          <w:color w:val="000000"/>
        </w:rPr>
        <w:t xml:space="preserve">Figure </w:t>
      </w:r>
      <w:r w:rsidR="00877E18" w:rsidRPr="007A0543">
        <w:rPr>
          <w:color w:val="000000"/>
        </w:rPr>
        <w:t>14</w:t>
      </w:r>
      <w:r w:rsidR="00E22783" w:rsidRPr="007A0543">
        <w:rPr>
          <w:color w:val="000000"/>
        </w:rPr>
        <w:t xml:space="preserve"> is a visual representation of how the GQM can look</w:t>
      </w:r>
      <w:r w:rsidRPr="007A0543">
        <w:rPr>
          <w:color w:val="000000"/>
        </w:rPr>
        <w:t>.</w:t>
      </w:r>
    </w:p>
    <w:p w14:paraId="018AC25F" w14:textId="77777777" w:rsidR="00E22783" w:rsidRPr="007A0543" w:rsidRDefault="00E22783" w:rsidP="00E22783">
      <w:pPr>
        <w:keepNext/>
        <w:jc w:val="center"/>
      </w:pPr>
      <w:r w:rsidRPr="007A0543">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2"/>
                    <a:stretch>
                      <a:fillRect/>
                    </a:stretch>
                  </pic:blipFill>
                  <pic:spPr>
                    <a:xfrm>
                      <a:off x="0" y="0"/>
                      <a:ext cx="4182119" cy="1291224"/>
                    </a:xfrm>
                    <a:prstGeom prst="rect">
                      <a:avLst/>
                    </a:prstGeom>
                  </pic:spPr>
                </pic:pic>
              </a:graphicData>
            </a:graphic>
          </wp:inline>
        </w:drawing>
      </w:r>
    </w:p>
    <w:p w14:paraId="2BCE9F2E" w14:textId="5A7D2584" w:rsidR="00D46D06" w:rsidRPr="007A0543" w:rsidRDefault="00E22783" w:rsidP="00E22783">
      <w:pPr>
        <w:pStyle w:val="Caption"/>
      </w:pPr>
      <w:bookmarkStart w:id="177" w:name="_Toc198904682"/>
      <w:r w:rsidRPr="007A0543">
        <w:t xml:space="preserve">Figure </w:t>
      </w:r>
      <w:r w:rsidRPr="007A0543">
        <w:fldChar w:fldCharType="begin"/>
      </w:r>
      <w:r w:rsidRPr="007A0543">
        <w:instrText xml:space="preserve"> SEQ Figure \* ARABIC </w:instrText>
      </w:r>
      <w:r w:rsidRPr="007A0543">
        <w:fldChar w:fldCharType="separate"/>
      </w:r>
      <w:proofErr w:type="gramStart"/>
      <w:r w:rsidR="00820CC9" w:rsidRPr="007A0543">
        <w:t>14</w:t>
      </w:r>
      <w:proofErr w:type="gramEnd"/>
      <w:r w:rsidRPr="007A0543">
        <w:fldChar w:fldCharType="end"/>
      </w:r>
      <w:r w:rsidRPr="007A0543">
        <w:t xml:space="preserve"> </w:t>
      </w:r>
      <w:r w:rsidR="00DF0E37" w:rsidRPr="007A0543">
        <w:t>-</w:t>
      </w:r>
      <w:r w:rsidRPr="007A0543">
        <w:t xml:space="preserve"> Representation of possible GQM </w:t>
      </w:r>
      <w:proofErr w:type="gramStart"/>
      <w:r w:rsidRPr="007A0543">
        <w:t>approach</w:t>
      </w:r>
      <w:bookmarkEnd w:id="177"/>
      <w:proofErr w:type="gramEnd"/>
    </w:p>
    <w:p w14:paraId="7F1F0D01" w14:textId="120E37D5" w:rsidR="00E345B9" w:rsidRPr="007A0543" w:rsidRDefault="00D46D06" w:rsidP="00E22783">
      <w:pPr>
        <w:pStyle w:val="Caption"/>
      </w:pPr>
      <w:r w:rsidRPr="007A0543">
        <w:t>Reprinted</w:t>
      </w:r>
      <w:r w:rsidR="00E22783" w:rsidRPr="007A0543">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B6396A" w:rsidRPr="007A0543">
            <w:t>[45]</w:t>
          </w:r>
        </w:sdtContent>
      </w:sdt>
    </w:p>
    <w:p w14:paraId="02ADECEB" w14:textId="237E6B70" w:rsidR="00B23340" w:rsidRPr="007A0543" w:rsidRDefault="00B97473" w:rsidP="0046758E">
      <w:pPr>
        <w:jc w:val="both"/>
      </w:pPr>
      <w:r w:rsidRPr="007A0543">
        <w:t xml:space="preserve">The central objective of this dissertation is to evaluate the performance of </w:t>
      </w:r>
      <w:r w:rsidR="008C5201" w:rsidRPr="007A0543">
        <w:t>Protocol Buffers</w:t>
      </w:r>
      <w:r w:rsidRPr="007A0543">
        <w:t xml:space="preserve"> in comparison to JSON within the same HTTP REST architecture. Consequently, the goal and questions are derived from the topic and the research questions previously shown</w:t>
      </w:r>
      <w:r w:rsidR="000E2901" w:rsidRPr="007A0543">
        <w:t xml:space="preserve"> in Section 1.3</w:t>
      </w:r>
      <w:r w:rsidR="0046758E" w:rsidRPr="007A0543">
        <w:t>, as such the following goal was defined: “</w:t>
      </w:r>
      <w:r w:rsidR="00B23340" w:rsidRPr="007A0543">
        <w:t xml:space="preserve">Analyse the impact of using </w:t>
      </w:r>
      <w:r w:rsidR="008C5201" w:rsidRPr="007A0543">
        <w:t>Protocol Buffers</w:t>
      </w:r>
      <w:r w:rsidR="00B23340" w:rsidRPr="007A0543">
        <w:t xml:space="preserve"> versus JSON in HTTP based REST architectures to evaluate their performance and energy consumption</w:t>
      </w:r>
      <w:r w:rsidR="0046758E" w:rsidRPr="007A0543">
        <w:t>”</w:t>
      </w:r>
      <w:r w:rsidR="00B23340" w:rsidRPr="007A0543">
        <w:t>.</w:t>
      </w:r>
    </w:p>
    <w:p w14:paraId="11845362" w14:textId="72C2F3CE" w:rsidR="001B0770" w:rsidRPr="007A0543" w:rsidRDefault="001B0770" w:rsidP="00446C55">
      <w:pPr>
        <w:pStyle w:val="Heading4"/>
      </w:pPr>
      <w:bookmarkStart w:id="178" w:name="_Toc1194263176"/>
      <w:r w:rsidRPr="007A0543">
        <w:t>Performance</w:t>
      </w:r>
      <w:bookmarkEnd w:id="178"/>
    </w:p>
    <w:p w14:paraId="13201C69" w14:textId="1FD73399" w:rsidR="002B3B3B" w:rsidRPr="007A0543" w:rsidRDefault="002B3B3B" w:rsidP="002B3B3B">
      <w:pPr>
        <w:pStyle w:val="Caption"/>
        <w:keepNext/>
      </w:pPr>
      <w:bookmarkStart w:id="179" w:name="_Toc198970290"/>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9</w:t>
      </w:r>
      <w:proofErr w:type="gramEnd"/>
      <w:r w:rsidR="00E9752E" w:rsidRPr="007A0543">
        <w:fldChar w:fldCharType="end"/>
      </w:r>
      <w:r w:rsidRPr="007A0543">
        <w:t xml:space="preserve"> </w:t>
      </w:r>
      <w:r w:rsidR="00DF0E37" w:rsidRPr="007A0543">
        <w:t>-</w:t>
      </w:r>
      <w:r w:rsidRPr="007A0543">
        <w:t xml:space="preserve"> Question and metrics for performance</w:t>
      </w:r>
      <w:bookmarkEnd w:id="17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7A0543"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7A0543" w:rsidRDefault="002B3B3B">
            <w:pPr>
              <w:rPr>
                <w:b/>
                <w:lang w:eastAsia="pt-PT"/>
              </w:rPr>
            </w:pPr>
            <w:r w:rsidRPr="007A0543">
              <w:rPr>
                <w:b/>
                <w:lang w:eastAsia="pt-PT"/>
              </w:rPr>
              <w:t>Question</w:t>
            </w:r>
          </w:p>
        </w:tc>
        <w:tc>
          <w:tcPr>
            <w:tcW w:w="2126" w:type="dxa"/>
            <w:tcBorders>
              <w:bottom w:val="single" w:sz="12" w:space="0" w:color="000000"/>
            </w:tcBorders>
            <w:shd w:val="clear" w:color="auto" w:fill="auto"/>
          </w:tcPr>
          <w:p w14:paraId="38595BF1" w14:textId="6C99008D" w:rsidR="002B3B3B" w:rsidRPr="007A0543" w:rsidRDefault="002B3B3B">
            <w:pPr>
              <w:rPr>
                <w:b/>
                <w:lang w:eastAsia="pt-PT"/>
              </w:rPr>
            </w:pPr>
            <w:r w:rsidRPr="007A0543">
              <w:rPr>
                <w:b/>
                <w:lang w:eastAsia="pt-PT"/>
              </w:rPr>
              <w:t>Metrics</w:t>
            </w:r>
          </w:p>
        </w:tc>
      </w:tr>
      <w:tr w:rsidR="002B3B3B" w:rsidRPr="007A0543" w14:paraId="63551263" w14:textId="77777777" w:rsidTr="002B3B3B">
        <w:trPr>
          <w:trHeight w:val="86"/>
          <w:tblHeader/>
          <w:jc w:val="center"/>
        </w:trPr>
        <w:tc>
          <w:tcPr>
            <w:tcW w:w="5797" w:type="dxa"/>
            <w:vMerge w:val="restart"/>
            <w:shd w:val="clear" w:color="auto" w:fill="auto"/>
          </w:tcPr>
          <w:p w14:paraId="3A46790E" w14:textId="5EE7DB1E" w:rsidR="002B3B3B" w:rsidRPr="007A0543" w:rsidRDefault="002B3B3B" w:rsidP="002B3B3B">
            <w:pPr>
              <w:jc w:val="both"/>
            </w:pPr>
            <w:r w:rsidRPr="007A0543">
              <w:t xml:space="preserve">What is the difference in </w:t>
            </w:r>
            <w:r w:rsidR="00523F86" w:rsidRPr="007A0543">
              <w:t xml:space="preserve">the </w:t>
            </w:r>
            <w:r w:rsidRPr="007A0543">
              <w:t xml:space="preserve">performance of </w:t>
            </w:r>
            <w:r w:rsidR="008C5201" w:rsidRPr="007A0543">
              <w:t>Protocol Buffers</w:t>
            </w:r>
            <w:r w:rsidRPr="007A0543">
              <w:t xml:space="preserve"> against JSON in HTTP-based REST architectures?</w:t>
            </w:r>
          </w:p>
        </w:tc>
        <w:tc>
          <w:tcPr>
            <w:tcW w:w="2126" w:type="dxa"/>
            <w:shd w:val="clear" w:color="auto" w:fill="auto"/>
          </w:tcPr>
          <w:p w14:paraId="3C9EE6F4" w14:textId="7A9200FF" w:rsidR="002B3B3B" w:rsidRPr="007A0543" w:rsidRDefault="002B3B3B" w:rsidP="002B3B3B">
            <w:pPr>
              <w:jc w:val="both"/>
              <w:rPr>
                <w:lang w:eastAsia="pt-PT"/>
              </w:rPr>
            </w:pPr>
            <w:r w:rsidRPr="007A0543">
              <w:rPr>
                <w:lang w:eastAsia="pt-PT"/>
              </w:rPr>
              <w:t>Throughput</w:t>
            </w:r>
          </w:p>
        </w:tc>
      </w:tr>
      <w:tr w:rsidR="002B3B3B" w:rsidRPr="007A0543" w14:paraId="0A6DFFAF" w14:textId="77777777" w:rsidTr="002B3B3B">
        <w:trPr>
          <w:trHeight w:hRule="exact" w:val="442"/>
          <w:tblHeader/>
          <w:jc w:val="center"/>
        </w:trPr>
        <w:tc>
          <w:tcPr>
            <w:tcW w:w="5797" w:type="dxa"/>
            <w:vMerge/>
            <w:shd w:val="clear" w:color="auto" w:fill="auto"/>
          </w:tcPr>
          <w:p w14:paraId="0AC93FE6" w14:textId="77777777" w:rsidR="002B3B3B" w:rsidRPr="007A0543" w:rsidRDefault="002B3B3B">
            <w:pPr>
              <w:tabs>
                <w:tab w:val="left" w:pos="889"/>
              </w:tabs>
              <w:rPr>
                <w:lang w:eastAsia="pt-PT"/>
              </w:rPr>
            </w:pPr>
          </w:p>
        </w:tc>
        <w:tc>
          <w:tcPr>
            <w:tcW w:w="2126" w:type="dxa"/>
            <w:shd w:val="clear" w:color="auto" w:fill="auto"/>
          </w:tcPr>
          <w:p w14:paraId="65A51D9D" w14:textId="19207B25" w:rsidR="002B3B3B" w:rsidRPr="007A0543" w:rsidRDefault="002B3B3B" w:rsidP="002B3B3B">
            <w:pPr>
              <w:jc w:val="both"/>
              <w:rPr>
                <w:lang w:eastAsia="pt-PT"/>
              </w:rPr>
            </w:pPr>
            <w:r w:rsidRPr="007A0543">
              <w:rPr>
                <w:lang w:eastAsia="pt-PT"/>
              </w:rPr>
              <w:t xml:space="preserve">Response </w:t>
            </w:r>
            <w:r w:rsidR="00537DF5" w:rsidRPr="007A0543">
              <w:rPr>
                <w:lang w:eastAsia="pt-PT"/>
              </w:rPr>
              <w:t>t</w:t>
            </w:r>
            <w:r w:rsidRPr="007A0543">
              <w:rPr>
                <w:lang w:eastAsia="pt-PT"/>
              </w:rPr>
              <w:t>ime</w:t>
            </w:r>
          </w:p>
        </w:tc>
      </w:tr>
    </w:tbl>
    <w:p w14:paraId="4C48C407" w14:textId="0E0F01E4" w:rsidR="001B0770" w:rsidRPr="007A0543" w:rsidRDefault="00207948" w:rsidP="00C80718">
      <w:pPr>
        <w:jc w:val="both"/>
      </w:pPr>
      <w:r w:rsidRPr="007A0543">
        <w:t xml:space="preserve">To further evolve the GQM, </w:t>
      </w:r>
      <w:r w:rsidR="00C80718" w:rsidRPr="007A0543">
        <w:t>it is</w:t>
      </w:r>
      <w:r w:rsidRPr="007A0543">
        <w:t xml:space="preserve"> essential to understand the metrics </w:t>
      </w:r>
      <w:proofErr w:type="gramStart"/>
      <w:r w:rsidRPr="007A0543">
        <w:t>being evaluated</w:t>
      </w:r>
      <w:proofErr w:type="gramEnd"/>
      <w:r w:rsidRPr="007A0543">
        <w:t>, which later will</w:t>
      </w:r>
      <w:r w:rsidR="00C80718" w:rsidRPr="007A0543">
        <w:t xml:space="preserve"> subsequently</w:t>
      </w:r>
      <w:r w:rsidRPr="007A0543">
        <w:t xml:space="preserve"> </w:t>
      </w:r>
      <w:proofErr w:type="gramStart"/>
      <w:r w:rsidRPr="007A0543">
        <w:t>be compared</w:t>
      </w:r>
      <w:proofErr w:type="gramEnd"/>
      <w:r w:rsidRPr="007A0543">
        <w:t xml:space="preserve"> between the two serialization formats. </w:t>
      </w:r>
      <w:r w:rsidR="00C80718" w:rsidRPr="007A0543">
        <w:t>According to</w:t>
      </w:r>
      <w:r w:rsidRPr="007A0543">
        <w:t xml:space="preserve"> Table 8,</w:t>
      </w:r>
      <w:r w:rsidR="00C80718" w:rsidRPr="007A0543">
        <w:t xml:space="preserve"> two metrics have </w:t>
      </w:r>
      <w:proofErr w:type="gramStart"/>
      <w:r w:rsidR="00C80718" w:rsidRPr="007A0543">
        <w:t>been defined</w:t>
      </w:r>
      <w:proofErr w:type="gramEnd"/>
      <w:r w:rsidR="00C80718" w:rsidRPr="007A0543">
        <w:t xml:space="preserve"> for measurement, in this case,</w:t>
      </w:r>
      <w:r w:rsidRPr="007A0543">
        <w:t xml:space="preserve"> throughput and response time</w:t>
      </w:r>
      <w:r w:rsidR="00C80718" w:rsidRPr="007A0543">
        <w:t>s. T</w:t>
      </w:r>
      <w:r w:rsidRPr="007A0543">
        <w:t>hroughput is</w:t>
      </w:r>
      <w:r w:rsidR="00523F86" w:rsidRPr="007A0543">
        <w:t xml:space="preserve"> the number of requests processed </w:t>
      </w:r>
      <w:r w:rsidR="00C80718" w:rsidRPr="007A0543">
        <w:t>within</w:t>
      </w:r>
      <w:r w:rsidR="00523F86" w:rsidRPr="007A0543">
        <w:t xml:space="preserve"> a </w:t>
      </w:r>
      <w:proofErr w:type="gramStart"/>
      <w:r w:rsidR="00523F86" w:rsidRPr="007A0543">
        <w:t>timeframe</w:t>
      </w:r>
      <w:proofErr w:type="gramEnd"/>
      <w:r w:rsidR="00523F86" w:rsidRPr="007A0543">
        <w:t xml:space="preserv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Q2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B6396A" w:rsidRPr="007A0543">
            <w:rPr>
              <w:color w:val="000000"/>
            </w:rPr>
            <w:t>[46]</w:t>
          </w:r>
        </w:sdtContent>
      </w:sdt>
      <w:r w:rsidR="00523F86" w:rsidRPr="007A0543">
        <w:rPr>
          <w:color w:val="000000"/>
        </w:rPr>
        <w:t xml:space="preserve">, </w:t>
      </w:r>
      <w:r w:rsidR="00C80718" w:rsidRPr="007A0543">
        <w:rPr>
          <w:color w:val="000000"/>
        </w:rPr>
        <w:t>which</w:t>
      </w:r>
      <w:r w:rsidR="00523F86" w:rsidRPr="007A0543">
        <w:rPr>
          <w:color w:val="000000"/>
        </w:rPr>
        <w:t xml:space="preserve"> indicates the </w:t>
      </w:r>
      <w:r w:rsidR="00C80718" w:rsidRPr="007A0543">
        <w:rPr>
          <w:color w:val="000000"/>
        </w:rPr>
        <w:t>capacity</w:t>
      </w:r>
      <w:r w:rsidR="00523F86" w:rsidRPr="007A0543">
        <w:rPr>
          <w:color w:val="000000"/>
        </w:rPr>
        <w:t xml:space="preserve"> of the API to </w:t>
      </w:r>
      <w:proofErr w:type="gramStart"/>
      <w:r w:rsidR="00523F86" w:rsidRPr="007A0543">
        <w:rPr>
          <w:color w:val="000000"/>
        </w:rPr>
        <w:t>handle</w:t>
      </w:r>
      <w:proofErr w:type="gramEnd"/>
      <w:r w:rsidR="00523F86" w:rsidRPr="007A0543">
        <w:rPr>
          <w:color w:val="000000"/>
        </w:rPr>
        <w:t xml:space="preserve"> </w:t>
      </w:r>
      <w:r w:rsidR="00C80718" w:rsidRPr="007A0543">
        <w:rPr>
          <w:color w:val="000000"/>
        </w:rPr>
        <w:t>a high volume of</w:t>
      </w:r>
      <w:r w:rsidR="00523F86" w:rsidRPr="007A0543">
        <w:rPr>
          <w:color w:val="000000"/>
        </w:rPr>
        <w:t xml:space="preserve"> requests. Finally, the response time </w:t>
      </w:r>
      <w:proofErr w:type="gramStart"/>
      <w:r w:rsidR="00C80718" w:rsidRPr="007A0543">
        <w:rPr>
          <w:color w:val="000000"/>
        </w:rPr>
        <w:t>is defined</w:t>
      </w:r>
      <w:proofErr w:type="gramEnd"/>
      <w:r w:rsidR="00C80718" w:rsidRPr="007A0543">
        <w:rPr>
          <w:color w:val="000000"/>
        </w:rPr>
        <w:t xml:space="preserve"> as </w:t>
      </w:r>
      <w:r w:rsidR="00523F86" w:rsidRPr="007A0543">
        <w:rPr>
          <w:color w:val="000000"/>
        </w:rPr>
        <w:t xml:space="preserve">the </w:t>
      </w:r>
      <w:r w:rsidR="00C80718" w:rsidRPr="007A0543">
        <w:rPr>
          <w:color w:val="000000"/>
        </w:rPr>
        <w:t xml:space="preserve">duration required to respond </w:t>
      </w:r>
      <w:r w:rsidR="00523F86" w:rsidRPr="007A0543">
        <w:rPr>
          <w:color w:val="000000"/>
        </w:rPr>
        <w:t>to a single request</w:t>
      </w:r>
      <w:r w:rsidR="00C80718" w:rsidRPr="007A0543">
        <w:rPr>
          <w:color w:val="000000"/>
        </w:rPr>
        <w:t>, which is important, as it helps understand the weight the serialization might have on the request.</w:t>
      </w:r>
    </w:p>
    <w:p w14:paraId="1F211568" w14:textId="4834586E" w:rsidR="00706C31" w:rsidRPr="007A0543" w:rsidRDefault="001B0770" w:rsidP="00446C55">
      <w:pPr>
        <w:pStyle w:val="Heading4"/>
      </w:pPr>
      <w:bookmarkStart w:id="180" w:name="_Toc789462930"/>
      <w:r w:rsidRPr="007A0543">
        <w:lastRenderedPageBreak/>
        <w:t>Energy Consumption</w:t>
      </w:r>
      <w:bookmarkEnd w:id="180"/>
    </w:p>
    <w:p w14:paraId="569F7128" w14:textId="16628A8D" w:rsidR="002B3B3B" w:rsidRPr="007A0543" w:rsidRDefault="002B3B3B" w:rsidP="002B3B3B">
      <w:pPr>
        <w:pStyle w:val="Caption"/>
        <w:keepNext/>
      </w:pPr>
      <w:bookmarkStart w:id="181" w:name="_Toc198970291"/>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10</w:t>
      </w:r>
      <w:proofErr w:type="gramEnd"/>
      <w:r w:rsidR="00E9752E" w:rsidRPr="007A0543">
        <w:fldChar w:fldCharType="end"/>
      </w:r>
      <w:r w:rsidRPr="007A0543">
        <w:t xml:space="preserve"> </w:t>
      </w:r>
      <w:r w:rsidR="00DF0E37" w:rsidRPr="007A0543">
        <w:t>-</w:t>
      </w:r>
      <w:r w:rsidRPr="007A0543">
        <w:t xml:space="preserve"> Question and metrics for energy consumption</w:t>
      </w:r>
      <w:bookmarkEnd w:id="18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7A0543"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7A0543" w:rsidRDefault="002B3B3B">
            <w:pPr>
              <w:rPr>
                <w:b/>
                <w:lang w:eastAsia="pt-PT"/>
              </w:rPr>
            </w:pPr>
            <w:r w:rsidRPr="007A0543">
              <w:rPr>
                <w:b/>
                <w:lang w:eastAsia="pt-PT"/>
              </w:rPr>
              <w:t>Question</w:t>
            </w:r>
          </w:p>
        </w:tc>
        <w:tc>
          <w:tcPr>
            <w:tcW w:w="2126" w:type="dxa"/>
            <w:tcBorders>
              <w:bottom w:val="single" w:sz="12" w:space="0" w:color="000000"/>
            </w:tcBorders>
            <w:shd w:val="clear" w:color="auto" w:fill="auto"/>
          </w:tcPr>
          <w:p w14:paraId="64A8B1B9" w14:textId="77777777" w:rsidR="002B3B3B" w:rsidRPr="007A0543" w:rsidRDefault="002B3B3B">
            <w:pPr>
              <w:rPr>
                <w:b/>
                <w:lang w:eastAsia="pt-PT"/>
              </w:rPr>
            </w:pPr>
            <w:r w:rsidRPr="007A0543">
              <w:rPr>
                <w:b/>
                <w:lang w:eastAsia="pt-PT"/>
              </w:rPr>
              <w:t>Metrics</w:t>
            </w:r>
          </w:p>
        </w:tc>
      </w:tr>
      <w:tr w:rsidR="002B3B3B" w:rsidRPr="007A0543" w14:paraId="0ADBB307" w14:textId="77777777" w:rsidTr="002B3B3B">
        <w:trPr>
          <w:trHeight w:val="86"/>
          <w:tblHeader/>
          <w:jc w:val="center"/>
        </w:trPr>
        <w:tc>
          <w:tcPr>
            <w:tcW w:w="5797" w:type="dxa"/>
            <w:vMerge w:val="restart"/>
            <w:shd w:val="clear" w:color="auto" w:fill="auto"/>
          </w:tcPr>
          <w:p w14:paraId="2592066C" w14:textId="369EEC78" w:rsidR="002B3B3B" w:rsidRPr="007A0543" w:rsidRDefault="002B3B3B">
            <w:pPr>
              <w:jc w:val="both"/>
            </w:pPr>
            <w:r w:rsidRPr="007A0543">
              <w:t xml:space="preserve">What is the difference in energy consumption of </w:t>
            </w:r>
            <w:r w:rsidR="008C5201" w:rsidRPr="007A0543">
              <w:t>Protocol Buffers</w:t>
            </w:r>
            <w:r w:rsidRPr="007A0543">
              <w:t xml:space="preserve"> against JSON in HTTP-based REST architectures?</w:t>
            </w:r>
          </w:p>
        </w:tc>
        <w:tc>
          <w:tcPr>
            <w:tcW w:w="2126" w:type="dxa"/>
            <w:shd w:val="clear" w:color="auto" w:fill="auto"/>
          </w:tcPr>
          <w:p w14:paraId="6E0D2F47" w14:textId="490D4175" w:rsidR="002B3B3B" w:rsidRPr="007A0543" w:rsidRDefault="002B3B3B">
            <w:pPr>
              <w:jc w:val="both"/>
              <w:rPr>
                <w:lang w:eastAsia="pt-PT"/>
              </w:rPr>
            </w:pPr>
            <w:r w:rsidRPr="007A0543">
              <w:rPr>
                <w:lang w:eastAsia="pt-PT"/>
              </w:rPr>
              <w:t xml:space="preserve">Energy </w:t>
            </w:r>
            <w:r w:rsidR="00537DF5" w:rsidRPr="007A0543">
              <w:rPr>
                <w:lang w:eastAsia="pt-PT"/>
              </w:rPr>
              <w:t>c</w:t>
            </w:r>
            <w:r w:rsidRPr="007A0543">
              <w:rPr>
                <w:lang w:eastAsia="pt-PT"/>
              </w:rPr>
              <w:t>onsumption (joules)</w:t>
            </w:r>
          </w:p>
        </w:tc>
      </w:tr>
      <w:tr w:rsidR="002B3B3B" w:rsidRPr="007A0543" w14:paraId="295C3F9E" w14:textId="77777777" w:rsidTr="002B3B3B">
        <w:trPr>
          <w:trHeight w:hRule="exact" w:val="638"/>
          <w:tblHeader/>
          <w:jc w:val="center"/>
        </w:trPr>
        <w:tc>
          <w:tcPr>
            <w:tcW w:w="5797" w:type="dxa"/>
            <w:vMerge/>
            <w:shd w:val="clear" w:color="auto" w:fill="auto"/>
          </w:tcPr>
          <w:p w14:paraId="296FCD50" w14:textId="77777777" w:rsidR="002B3B3B" w:rsidRPr="007A0543" w:rsidRDefault="002B3B3B">
            <w:pPr>
              <w:tabs>
                <w:tab w:val="left" w:pos="889"/>
              </w:tabs>
              <w:rPr>
                <w:lang w:eastAsia="pt-PT"/>
              </w:rPr>
            </w:pPr>
          </w:p>
        </w:tc>
        <w:tc>
          <w:tcPr>
            <w:tcW w:w="2126" w:type="dxa"/>
            <w:shd w:val="clear" w:color="auto" w:fill="auto"/>
          </w:tcPr>
          <w:p w14:paraId="412451A0" w14:textId="170536A7" w:rsidR="002B3B3B" w:rsidRPr="007A0543" w:rsidRDefault="002B3B3B">
            <w:pPr>
              <w:jc w:val="both"/>
              <w:rPr>
                <w:lang w:eastAsia="pt-PT"/>
              </w:rPr>
            </w:pPr>
            <w:r w:rsidRPr="007A0543">
              <w:rPr>
                <w:lang w:eastAsia="pt-PT"/>
              </w:rPr>
              <w:t>Energy</w:t>
            </w:r>
            <w:r w:rsidR="00537DF5" w:rsidRPr="007A0543">
              <w:rPr>
                <w:lang w:eastAsia="pt-PT"/>
              </w:rPr>
              <w:t xml:space="preserve"> consumption</w:t>
            </w:r>
            <w:r w:rsidRPr="007A0543">
              <w:rPr>
                <w:lang w:eastAsia="pt-PT"/>
              </w:rPr>
              <w:t xml:space="preserve"> per request (joules)</w:t>
            </w:r>
          </w:p>
        </w:tc>
      </w:tr>
    </w:tbl>
    <w:p w14:paraId="4F2B7062" w14:textId="4B7DDCDB" w:rsidR="00E22783" w:rsidRPr="007A0543" w:rsidRDefault="00537DF5" w:rsidP="00537DF5">
      <w:pPr>
        <w:jc w:val="both"/>
      </w:pPr>
      <w:r w:rsidRPr="007A0543">
        <w:t>As previously stated, the primary focus of the dissertation is energy consumption. This subject is of increasing interest for the reasons already stated in Section 1. According to Table 9, two metrics can provide answers to the proposed questions. The first metric is the energy consumption measured in joules, and the second is the energy consumption per request in joules. The latter will facilitate a more nuanced understanding of the weight of the serialization method in the requests.</w:t>
      </w:r>
    </w:p>
    <w:p w14:paraId="13883FD7" w14:textId="77777777" w:rsidR="00215989" w:rsidRPr="007A0543" w:rsidRDefault="00215989" w:rsidP="00537DF5">
      <w:pPr>
        <w:jc w:val="both"/>
        <w:sectPr w:rsidR="00215989" w:rsidRPr="007A0543" w:rsidSect="000B4B63">
          <w:pgSz w:w="11906" w:h="16838"/>
          <w:pgMar w:top="1985" w:right="1474" w:bottom="1418" w:left="1985" w:header="709" w:footer="709" w:gutter="0"/>
          <w:cols w:space="708"/>
          <w:titlePg/>
          <w:docGrid w:linePitch="360"/>
        </w:sectPr>
      </w:pPr>
      <w:r w:rsidRPr="007A0543">
        <w:br w:type="page"/>
      </w:r>
    </w:p>
    <w:p w14:paraId="7372FADA" w14:textId="224A9A74" w:rsidR="00161699" w:rsidRPr="007A0543" w:rsidRDefault="00215989" w:rsidP="00446C55">
      <w:pPr>
        <w:pStyle w:val="Heading3"/>
      </w:pPr>
      <w:bookmarkStart w:id="182" w:name="_Toc1459809230"/>
      <w:bookmarkStart w:id="183" w:name="_Toc198969852"/>
      <w:r w:rsidRPr="007A0543">
        <w:lastRenderedPageBreak/>
        <w:t>Performed Experiments</w:t>
      </w:r>
      <w:bookmarkEnd w:id="182"/>
      <w:bookmarkEnd w:id="183"/>
    </w:p>
    <w:p w14:paraId="3C68E875" w14:textId="77777777" w:rsidR="005D28B5" w:rsidRPr="007A0543" w:rsidRDefault="00FC15D8" w:rsidP="00FC15D8">
      <w:pPr>
        <w:jc w:val="both"/>
      </w:pPr>
      <w:r w:rsidRPr="007A0543">
        <w:t xml:space="preserve">This section presents the results obtained from the experiments that </w:t>
      </w:r>
      <w:proofErr w:type="gramStart"/>
      <w:r w:rsidRPr="007A0543">
        <w:t>were conducted</w:t>
      </w:r>
      <w:proofErr w:type="gramEnd"/>
      <w:r w:rsidRPr="007A0543">
        <w:t xml:space="preserve">, the environment in which they </w:t>
      </w:r>
      <w:proofErr w:type="gramStart"/>
      <w:r w:rsidRPr="007A0543">
        <w:t>were conducted</w:t>
      </w:r>
      <w:proofErr w:type="gramEnd"/>
      <w:r w:rsidRPr="007A0543">
        <w:t xml:space="preserve">, and the hypothesis tests that </w:t>
      </w:r>
      <w:proofErr w:type="gramStart"/>
      <w:r w:rsidRPr="007A0543">
        <w:t>were performed</w:t>
      </w:r>
      <w:proofErr w:type="gramEnd"/>
      <w:r w:rsidRPr="007A0543">
        <w:t>.</w:t>
      </w:r>
    </w:p>
    <w:p w14:paraId="15875E9D" w14:textId="77777777" w:rsidR="00B06E1F" w:rsidRPr="007A0543" w:rsidRDefault="005D28B5" w:rsidP="00FC15D8">
      <w:pPr>
        <w:jc w:val="both"/>
      </w:pPr>
      <w:r w:rsidRPr="007A0543">
        <w:t xml:space="preserve">It is worth noting that all the analyses performed here can </w:t>
      </w:r>
      <w:proofErr w:type="gramStart"/>
      <w:r w:rsidRPr="007A0543">
        <w:t>be found</w:t>
      </w:r>
      <w:proofErr w:type="gramEnd"/>
      <w:r w:rsidRPr="007A0543">
        <w:t xml:space="preserve"> in the reports generated by the tools used, these reports can </w:t>
      </w:r>
      <w:proofErr w:type="gramStart"/>
      <w:r w:rsidRPr="007A0543">
        <w:t>be found</w:t>
      </w:r>
      <w:proofErr w:type="gramEnd"/>
      <w:r w:rsidRPr="007A0543">
        <w:t xml:space="preserve"> inside each project in the k6 directory. It should also </w:t>
      </w:r>
      <w:proofErr w:type="gramStart"/>
      <w:r w:rsidRPr="007A0543">
        <w:t>be noted</w:t>
      </w:r>
      <w:proofErr w:type="gramEnd"/>
      <w:r w:rsidRPr="007A0543">
        <w:t xml:space="preserve"> that all </w:t>
      </w:r>
      <w:r w:rsidR="00161699" w:rsidRPr="007A0543">
        <w:t>tables or graphs</w:t>
      </w:r>
      <w:r w:rsidRPr="007A0543">
        <w:t xml:space="preserve"> </w:t>
      </w:r>
      <w:proofErr w:type="gramStart"/>
      <w:r w:rsidRPr="007A0543">
        <w:t>were created</w:t>
      </w:r>
      <w:proofErr w:type="gramEnd"/>
      <w:r w:rsidRPr="007A0543">
        <w:t xml:space="preserve"> manually using Python. These can </w:t>
      </w:r>
      <w:proofErr w:type="gramStart"/>
      <w:r w:rsidRPr="007A0543">
        <w:t>be found</w:t>
      </w:r>
      <w:proofErr w:type="gramEnd"/>
      <w:r w:rsidRPr="007A0543">
        <w:t xml:space="preserve"> in the </w:t>
      </w:r>
      <w:proofErr w:type="spellStart"/>
      <w:r w:rsidRPr="007A0543">
        <w:t>Data_Analysis</w:t>
      </w:r>
      <w:proofErr w:type="spellEnd"/>
      <w:r w:rsidRPr="007A0543">
        <w:t xml:space="preserve"> directory, which contains </w:t>
      </w:r>
      <w:r w:rsidR="00161699" w:rsidRPr="007A0543">
        <w:t>multiple</w:t>
      </w:r>
      <w:r w:rsidRPr="007A0543">
        <w:t xml:space="preserve"> Python files</w:t>
      </w:r>
      <w:r w:rsidR="00B06E1F" w:rsidRPr="007A0543">
        <w:t>.</w:t>
      </w:r>
    </w:p>
    <w:p w14:paraId="13066942" w14:textId="4FA7BDD1" w:rsidR="00B06E1F" w:rsidRPr="007A0543" w:rsidRDefault="00B06E1F" w:rsidP="00FC15D8">
      <w:pPr>
        <w:jc w:val="both"/>
      </w:pPr>
      <w:r w:rsidRPr="007A0543">
        <w:t xml:space="preserve">There are two types of </w:t>
      </w:r>
      <w:r w:rsidR="00A95AB4" w:rsidRPr="007A0543">
        <w:t>Python files in that directory. The first type is the constants, which contain the paths and the extracted metric names. Each constant file is associated with the tests performed. For example, the file constants_pynb_1000_gateway.py contains constants that define the paths and metric names for the tests performed with 1,000 iterations using</w:t>
      </w:r>
      <w:r w:rsidR="00B61451" w:rsidRPr="007A0543">
        <w:t xml:space="preserve"> the gateway.</w:t>
      </w:r>
    </w:p>
    <w:p w14:paraId="5588173B" w14:textId="7DE228E4" w:rsidR="00F32796" w:rsidRPr="007A0543" w:rsidRDefault="00B61451" w:rsidP="00D82E3F">
      <w:pPr>
        <w:jc w:val="both"/>
      </w:pPr>
      <w:r w:rsidRPr="007A0543">
        <w:t xml:space="preserve">The </w:t>
      </w:r>
      <w:r w:rsidR="00A95AB4" w:rsidRPr="007A0543">
        <w:t>second</w:t>
      </w:r>
      <w:r w:rsidRPr="007A0543">
        <w:t xml:space="preserve"> file type is the </w:t>
      </w:r>
      <w:proofErr w:type="spellStart"/>
      <w:r w:rsidRPr="007A0543">
        <w:t>Jupyter</w:t>
      </w:r>
      <w:proofErr w:type="spellEnd"/>
      <w:r w:rsidRPr="007A0543">
        <w:t xml:space="preserve"> Notebook file, which contains the hypothesis tests performed and uses its associated constant file.</w:t>
      </w:r>
    </w:p>
    <w:p w14:paraId="2C1353CA" w14:textId="27013F72" w:rsidR="00F32796" w:rsidRPr="007A0543" w:rsidRDefault="000628E5" w:rsidP="000628E5">
      <w:pPr>
        <w:pStyle w:val="Heading3"/>
      </w:pPr>
      <w:bookmarkStart w:id="184" w:name="_Toc795525778"/>
      <w:bookmarkStart w:id="185" w:name="_Toc198969853"/>
      <w:r w:rsidRPr="007A0543">
        <w:t>Performance Tests</w:t>
      </w:r>
      <w:r w:rsidR="00CB1332" w:rsidRPr="007A0543">
        <w:t xml:space="preserve"> Setup</w:t>
      </w:r>
      <w:bookmarkEnd w:id="184"/>
      <w:bookmarkEnd w:id="185"/>
    </w:p>
    <w:p w14:paraId="268FB3F8" w14:textId="32D28B49" w:rsidR="00F32796" w:rsidRPr="007A0543" w:rsidRDefault="00B32D06" w:rsidP="00CD788E">
      <w:pPr>
        <w:jc w:val="both"/>
      </w:pPr>
      <w:r w:rsidRPr="007A0543">
        <w:t xml:space="preserve">The execution of these tests was done using k6, a tool that uses JavaScript to perform different types of performance tests, the possible tests have already been specified in Section 2.4.1, furthermore, the tool also allows the generation of personalized metrics and is extensible with other packages using Webpack, which was needed for </w:t>
      </w:r>
      <w:r w:rsidR="00A95AB4" w:rsidRPr="007A0543">
        <w:t>two</w:t>
      </w:r>
      <w:r w:rsidRPr="007A0543">
        <w:t xml:space="preserve"> of the requests</w:t>
      </w:r>
      <w:r w:rsidR="00A95AB4" w:rsidRPr="007A0543">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DefaultPlaceholder_-1854013440"/>
          </w:placeholder>
        </w:sdtPr>
        <w:sdtContent>
          <w:r w:rsidR="00B6396A" w:rsidRPr="007A0543">
            <w:rPr>
              <w:color w:val="000000"/>
            </w:rPr>
            <w:t>[47]</w:t>
          </w:r>
        </w:sdtContent>
      </w:sdt>
      <w:r w:rsidRPr="007A0543">
        <w:t>.</w:t>
      </w:r>
      <w:r w:rsidR="00CD788E" w:rsidRPr="007A0543">
        <w:t xml:space="preserve"> Moreover, t</w:t>
      </w:r>
      <w:r w:rsidR="00B45FE4" w:rsidRPr="007A0543">
        <w:t>he tests performed were load tests</w:t>
      </w:r>
      <w:r w:rsidR="00A95AB4" w:rsidRPr="007A0543">
        <w:t>,</w:t>
      </w:r>
      <w:r w:rsidR="00CD788E" w:rsidRPr="007A0543">
        <w:t xml:space="preserve"> and i</w:t>
      </w:r>
      <w:r w:rsidR="00B45FE4" w:rsidRPr="007A0543">
        <w:t xml:space="preserve">t </w:t>
      </w:r>
      <w:proofErr w:type="gramStart"/>
      <w:r w:rsidR="00B45FE4" w:rsidRPr="007A0543">
        <w:t>was defined</w:t>
      </w:r>
      <w:proofErr w:type="gramEnd"/>
      <w:r w:rsidR="00B45FE4" w:rsidRPr="007A0543">
        <w:t xml:space="preserve"> that only a single virtual user (VU) would </w:t>
      </w:r>
      <w:proofErr w:type="gramStart"/>
      <w:r w:rsidR="00B45FE4" w:rsidRPr="007A0543">
        <w:t>be used</w:t>
      </w:r>
      <w:proofErr w:type="gramEnd"/>
      <w:r w:rsidR="00B45FE4" w:rsidRPr="007A0543">
        <w:t xml:space="preserve"> and that </w:t>
      </w:r>
      <w:r w:rsidR="00CD788E" w:rsidRPr="007A0543">
        <w:t>for each endpoint</w:t>
      </w:r>
      <w:r w:rsidR="00955CAD" w:rsidRPr="007A0543">
        <w:t>,</w:t>
      </w:r>
      <w:r w:rsidR="00CD788E" w:rsidRPr="007A0543">
        <w:t xml:space="preserve"> it would </w:t>
      </w:r>
      <w:proofErr w:type="gramStart"/>
      <w:r w:rsidR="00CD788E" w:rsidRPr="007A0543">
        <w:t>be sent</w:t>
      </w:r>
      <w:proofErr w:type="gramEnd"/>
      <w:r w:rsidR="00CD788E" w:rsidRPr="007A0543">
        <w:t xml:space="preserve"> </w:t>
      </w:r>
      <w:r w:rsidR="005F2AD2" w:rsidRPr="007A0543">
        <w:t>10</w:t>
      </w:r>
      <w:r w:rsidR="00CD788E" w:rsidRPr="007A0543">
        <w:t>,000 requests</w:t>
      </w:r>
      <w:r w:rsidR="005F2AD2" w:rsidRPr="007A0543">
        <w:t xml:space="preserve">. </w:t>
      </w:r>
      <w:r w:rsidR="00120F14" w:rsidRPr="007A0543">
        <w:t xml:space="preserve">Table 11 shows all the tested endpoints for both JSON and </w:t>
      </w:r>
      <w:r w:rsidR="005C2B7B" w:rsidRPr="007A0543">
        <w:t>Protocol Buffers</w:t>
      </w:r>
      <w:r w:rsidR="00120F14" w:rsidRPr="007A0543">
        <w:t xml:space="preserve"> </w:t>
      </w:r>
      <w:r w:rsidR="00955CAD" w:rsidRPr="007A0543">
        <w:t>serialisation</w:t>
      </w:r>
      <w:r w:rsidR="00120F14" w:rsidRPr="007A0543">
        <w:t xml:space="preserve"> methods</w:t>
      </w:r>
      <w:r w:rsidR="00CD788E" w:rsidRPr="007A0543">
        <w:t>.</w:t>
      </w:r>
      <w:r w:rsidR="00120F14" w:rsidRPr="007A0543">
        <w:t xml:space="preserve"> All the reports from the tests are available in the k6 directory, </w:t>
      </w:r>
      <w:r w:rsidR="002220B7" w:rsidRPr="007A0543">
        <w:t>which</w:t>
      </w:r>
      <w:r w:rsidR="00120F14" w:rsidRPr="007A0543">
        <w:t xml:space="preserve"> contains not only the reports but also the scripts used.</w:t>
      </w:r>
    </w:p>
    <w:p w14:paraId="3DE3A750" w14:textId="0DEB1011" w:rsidR="002220B7" w:rsidRPr="007A0543" w:rsidRDefault="002220B7" w:rsidP="00CD788E">
      <w:pPr>
        <w:jc w:val="both"/>
      </w:pPr>
      <w:r w:rsidRPr="007A0543">
        <w:t xml:space="preserve">Due to the high quantity of tests needed to </w:t>
      </w:r>
      <w:proofErr w:type="gramStart"/>
      <w:r w:rsidRPr="007A0543">
        <w:t>be performed</w:t>
      </w:r>
      <w:proofErr w:type="gramEnd"/>
      <w:r w:rsidRPr="007A0543">
        <w:t xml:space="preserve">, a testing script </w:t>
      </w:r>
      <w:proofErr w:type="gramStart"/>
      <w:r w:rsidRPr="007A0543">
        <w:t>was made</w:t>
      </w:r>
      <w:proofErr w:type="gramEnd"/>
      <w:r w:rsidRPr="007A0543">
        <w:t xml:space="preserve"> in bash. This script, named run_k6_tests.sh runs the k6 scripts and extracts energy consumption data from Prometheus and can </w:t>
      </w:r>
      <w:proofErr w:type="gramStart"/>
      <w:r w:rsidRPr="007A0543">
        <w:t>be found</w:t>
      </w:r>
      <w:proofErr w:type="gramEnd"/>
      <w:r w:rsidRPr="007A0543">
        <w:t xml:space="preserve"> at the </w:t>
      </w:r>
      <w:r w:rsidR="00A43ACC" w:rsidRPr="007A0543">
        <w:t>script’s</w:t>
      </w:r>
      <w:r w:rsidRPr="007A0543">
        <w:t xml:space="preserve"> directory.</w:t>
      </w:r>
    </w:p>
    <w:p w14:paraId="283C7203" w14:textId="6F5AD0DF" w:rsidR="000B6229" w:rsidRPr="007A0543" w:rsidRDefault="000B6229" w:rsidP="000B6229">
      <w:pPr>
        <w:pStyle w:val="Caption"/>
        <w:keepNext/>
      </w:pPr>
      <w:bookmarkStart w:id="186" w:name="_Toc198970292"/>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11</w:t>
      </w:r>
      <w:proofErr w:type="gramEnd"/>
      <w:r w:rsidR="00E9752E" w:rsidRPr="007A0543">
        <w:fldChar w:fldCharType="end"/>
      </w:r>
      <w:r w:rsidRPr="007A0543">
        <w:t xml:space="preserve"> </w:t>
      </w:r>
      <w:r w:rsidR="00DF0E37" w:rsidRPr="007A0543">
        <w:t>-</w:t>
      </w:r>
      <w:r w:rsidRPr="007A0543">
        <w:t xml:space="preserve"> Endpoints requested in the </w:t>
      </w:r>
      <w:proofErr w:type="gramStart"/>
      <w:r w:rsidRPr="007A0543">
        <w:t>tests</w:t>
      </w:r>
      <w:bookmarkEnd w:id="186"/>
      <w:proofErr w:type="gramEnd"/>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7A0543"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7A0543" w:rsidRDefault="000B6229">
            <w:pPr>
              <w:rPr>
                <w:b/>
                <w:lang w:eastAsia="pt-PT"/>
              </w:rPr>
            </w:pPr>
            <w:r w:rsidRPr="007A0543">
              <w:rPr>
                <w:b/>
                <w:lang w:eastAsia="pt-PT"/>
              </w:rPr>
              <w:t>Title</w:t>
            </w:r>
          </w:p>
        </w:tc>
        <w:tc>
          <w:tcPr>
            <w:tcW w:w="1003" w:type="dxa"/>
            <w:tcBorders>
              <w:bottom w:val="single" w:sz="12" w:space="0" w:color="000000"/>
            </w:tcBorders>
          </w:tcPr>
          <w:p w14:paraId="3B00FE27" w14:textId="6DE2B8F8" w:rsidR="000B6229" w:rsidRPr="007A0543" w:rsidRDefault="000B6229">
            <w:pPr>
              <w:rPr>
                <w:b/>
                <w:lang w:eastAsia="pt-PT"/>
              </w:rPr>
            </w:pPr>
            <w:r w:rsidRPr="007A0543">
              <w:rPr>
                <w:b/>
                <w:lang w:eastAsia="pt-PT"/>
              </w:rPr>
              <w:t>Method</w:t>
            </w:r>
          </w:p>
        </w:tc>
        <w:tc>
          <w:tcPr>
            <w:tcW w:w="4318" w:type="dxa"/>
            <w:tcBorders>
              <w:bottom w:val="single" w:sz="12" w:space="0" w:color="000000"/>
            </w:tcBorders>
            <w:shd w:val="clear" w:color="auto" w:fill="auto"/>
          </w:tcPr>
          <w:p w14:paraId="2B244E9C" w14:textId="3AA08452" w:rsidR="000B6229" w:rsidRPr="007A0543" w:rsidRDefault="000B6229">
            <w:pPr>
              <w:rPr>
                <w:b/>
                <w:lang w:eastAsia="pt-PT"/>
              </w:rPr>
            </w:pPr>
            <w:r w:rsidRPr="007A0543">
              <w:rPr>
                <w:b/>
                <w:lang w:eastAsia="pt-PT"/>
              </w:rPr>
              <w:t>Endpoint</w:t>
            </w:r>
          </w:p>
        </w:tc>
        <w:tc>
          <w:tcPr>
            <w:tcW w:w="2050" w:type="dxa"/>
            <w:tcBorders>
              <w:bottom w:val="single" w:sz="12" w:space="0" w:color="000000"/>
            </w:tcBorders>
          </w:tcPr>
          <w:p w14:paraId="6F06872B" w14:textId="5AEE21F3" w:rsidR="000B6229" w:rsidRPr="007A0543" w:rsidRDefault="000B6229">
            <w:pPr>
              <w:rPr>
                <w:b/>
                <w:lang w:eastAsia="pt-PT"/>
              </w:rPr>
            </w:pPr>
            <w:r w:rsidRPr="007A0543">
              <w:rPr>
                <w:b/>
                <w:lang w:eastAsia="pt-PT"/>
              </w:rPr>
              <w:t>Description</w:t>
            </w:r>
          </w:p>
        </w:tc>
      </w:tr>
      <w:tr w:rsidR="00120F14" w:rsidRPr="007A0543" w14:paraId="6ADE434D" w14:textId="687C70FC" w:rsidTr="00120F14">
        <w:trPr>
          <w:trHeight w:val="86"/>
          <w:tblHeader/>
          <w:jc w:val="center"/>
        </w:trPr>
        <w:tc>
          <w:tcPr>
            <w:tcW w:w="1276" w:type="dxa"/>
            <w:shd w:val="clear" w:color="auto" w:fill="auto"/>
          </w:tcPr>
          <w:p w14:paraId="35F16F4A" w14:textId="0CFFE3A8" w:rsidR="000B6229" w:rsidRPr="007A0543" w:rsidRDefault="000B6229" w:rsidP="00120F14">
            <w:r w:rsidRPr="007A0543">
              <w:t>Create user</w:t>
            </w:r>
          </w:p>
        </w:tc>
        <w:tc>
          <w:tcPr>
            <w:tcW w:w="1003" w:type="dxa"/>
          </w:tcPr>
          <w:p w14:paraId="48BC5475" w14:textId="049ED5A6" w:rsidR="000B6229" w:rsidRPr="007A0543" w:rsidRDefault="000B6229" w:rsidP="000B6229">
            <w:pPr>
              <w:jc w:val="center"/>
              <w:rPr>
                <w:lang w:eastAsia="pt-PT"/>
              </w:rPr>
            </w:pPr>
            <w:r w:rsidRPr="007A0543">
              <w:rPr>
                <w:lang w:eastAsia="pt-PT"/>
              </w:rPr>
              <w:t>POST</w:t>
            </w:r>
          </w:p>
        </w:tc>
        <w:tc>
          <w:tcPr>
            <w:tcW w:w="4318" w:type="dxa"/>
            <w:shd w:val="clear" w:color="auto" w:fill="auto"/>
          </w:tcPr>
          <w:p w14:paraId="0A4742E7" w14:textId="53317F9C" w:rsidR="000B6229" w:rsidRPr="007A0543" w:rsidRDefault="000B6229" w:rsidP="00120F14">
            <w:pPr>
              <w:rPr>
                <w:lang w:eastAsia="pt-PT"/>
              </w:rPr>
            </w:pPr>
            <w:r w:rsidRPr="007A0543">
              <w:rPr>
                <w:lang w:eastAsia="pt-PT"/>
              </w:rPr>
              <w:t>/</w:t>
            </w:r>
            <w:proofErr w:type="gramStart"/>
            <w:r w:rsidRPr="007A0543">
              <w:rPr>
                <w:lang w:eastAsia="pt-PT"/>
              </w:rPr>
              <w:t>users</w:t>
            </w:r>
            <w:proofErr w:type="gramEnd"/>
          </w:p>
        </w:tc>
        <w:tc>
          <w:tcPr>
            <w:tcW w:w="2050" w:type="dxa"/>
          </w:tcPr>
          <w:p w14:paraId="090750D6" w14:textId="4C059738" w:rsidR="000B6229" w:rsidRPr="007A0543" w:rsidRDefault="000B6229">
            <w:pPr>
              <w:jc w:val="both"/>
              <w:rPr>
                <w:lang w:eastAsia="pt-PT"/>
              </w:rPr>
            </w:pPr>
            <w:r w:rsidRPr="007A0543">
              <w:rPr>
                <w:lang w:eastAsia="pt-PT"/>
              </w:rPr>
              <w:t>Performs a POST request to create a user</w:t>
            </w:r>
          </w:p>
        </w:tc>
      </w:tr>
      <w:tr w:rsidR="00217464" w:rsidRPr="007A0543" w14:paraId="6BA3D7AF" w14:textId="77777777" w:rsidTr="00120F14">
        <w:trPr>
          <w:trHeight w:val="86"/>
          <w:tblHeader/>
          <w:jc w:val="center"/>
        </w:trPr>
        <w:tc>
          <w:tcPr>
            <w:tcW w:w="1276" w:type="dxa"/>
            <w:shd w:val="clear" w:color="auto" w:fill="auto"/>
          </w:tcPr>
          <w:p w14:paraId="62A8D680" w14:textId="356977F7" w:rsidR="00217464" w:rsidRPr="007A0543" w:rsidRDefault="00217464" w:rsidP="00120F14">
            <w:r w:rsidRPr="007A0543">
              <w:t>Update user</w:t>
            </w:r>
          </w:p>
        </w:tc>
        <w:tc>
          <w:tcPr>
            <w:tcW w:w="1003" w:type="dxa"/>
          </w:tcPr>
          <w:p w14:paraId="0239CB4A" w14:textId="6AC4111C" w:rsidR="00217464" w:rsidRPr="007A0543" w:rsidRDefault="00217464" w:rsidP="000B6229">
            <w:pPr>
              <w:jc w:val="center"/>
              <w:rPr>
                <w:lang w:eastAsia="pt-PT"/>
              </w:rPr>
            </w:pPr>
            <w:r w:rsidRPr="007A0543">
              <w:rPr>
                <w:lang w:eastAsia="pt-PT"/>
              </w:rPr>
              <w:t>PUT</w:t>
            </w:r>
          </w:p>
        </w:tc>
        <w:tc>
          <w:tcPr>
            <w:tcW w:w="4318" w:type="dxa"/>
            <w:shd w:val="clear" w:color="auto" w:fill="auto"/>
          </w:tcPr>
          <w:p w14:paraId="7E3880BD" w14:textId="2BB5FDD8" w:rsidR="00217464" w:rsidRPr="007A0543" w:rsidRDefault="00217464" w:rsidP="00120F14">
            <w:pPr>
              <w:rPr>
                <w:lang w:eastAsia="pt-PT"/>
              </w:rPr>
            </w:pPr>
            <w:r w:rsidRPr="007A0543">
              <w:rPr>
                <w:lang w:eastAsia="pt-PT"/>
              </w:rPr>
              <w:t>/user/{id}</w:t>
            </w:r>
          </w:p>
        </w:tc>
        <w:tc>
          <w:tcPr>
            <w:tcW w:w="2050" w:type="dxa"/>
          </w:tcPr>
          <w:p w14:paraId="58AFCEF8" w14:textId="3F2F89FB" w:rsidR="00217464" w:rsidRPr="007A0543" w:rsidRDefault="00217464">
            <w:pPr>
              <w:jc w:val="both"/>
              <w:rPr>
                <w:lang w:eastAsia="pt-PT"/>
              </w:rPr>
            </w:pPr>
            <w:r w:rsidRPr="007A0543">
              <w:rPr>
                <w:lang w:eastAsia="pt-PT"/>
              </w:rPr>
              <w:t>Performs a PUT request to update a user</w:t>
            </w:r>
          </w:p>
        </w:tc>
      </w:tr>
      <w:tr w:rsidR="00217464" w:rsidRPr="007A0543" w14:paraId="5A48B01D" w14:textId="77777777" w:rsidTr="00120F14">
        <w:trPr>
          <w:trHeight w:val="86"/>
          <w:tblHeader/>
          <w:jc w:val="center"/>
        </w:trPr>
        <w:tc>
          <w:tcPr>
            <w:tcW w:w="1276" w:type="dxa"/>
            <w:shd w:val="clear" w:color="auto" w:fill="auto"/>
          </w:tcPr>
          <w:p w14:paraId="2B8E6413" w14:textId="55CD3047" w:rsidR="00217464" w:rsidRPr="007A0543" w:rsidRDefault="00217464" w:rsidP="00120F14">
            <w:r w:rsidRPr="007A0543">
              <w:t>Delete user</w:t>
            </w:r>
          </w:p>
        </w:tc>
        <w:tc>
          <w:tcPr>
            <w:tcW w:w="1003" w:type="dxa"/>
          </w:tcPr>
          <w:p w14:paraId="10A1FBF4" w14:textId="758E2C1D" w:rsidR="00217464" w:rsidRPr="007A0543" w:rsidRDefault="00217464" w:rsidP="000B6229">
            <w:pPr>
              <w:jc w:val="center"/>
              <w:rPr>
                <w:lang w:eastAsia="pt-PT"/>
              </w:rPr>
            </w:pPr>
            <w:r w:rsidRPr="007A0543">
              <w:rPr>
                <w:lang w:eastAsia="pt-PT"/>
              </w:rPr>
              <w:t>DELETE</w:t>
            </w:r>
          </w:p>
        </w:tc>
        <w:tc>
          <w:tcPr>
            <w:tcW w:w="4318" w:type="dxa"/>
            <w:shd w:val="clear" w:color="auto" w:fill="auto"/>
          </w:tcPr>
          <w:p w14:paraId="314B8B52" w14:textId="42C66C79" w:rsidR="00217464" w:rsidRPr="007A0543" w:rsidRDefault="00217464" w:rsidP="00120F14">
            <w:pPr>
              <w:rPr>
                <w:lang w:eastAsia="pt-PT"/>
              </w:rPr>
            </w:pPr>
            <w:r w:rsidRPr="007A0543">
              <w:rPr>
                <w:lang w:eastAsia="pt-PT"/>
              </w:rPr>
              <w:t>/user/{id}</w:t>
            </w:r>
          </w:p>
        </w:tc>
        <w:tc>
          <w:tcPr>
            <w:tcW w:w="2050" w:type="dxa"/>
          </w:tcPr>
          <w:p w14:paraId="3A2C8DCC" w14:textId="65C6CD54" w:rsidR="00217464" w:rsidRPr="007A0543" w:rsidRDefault="00217464">
            <w:pPr>
              <w:jc w:val="both"/>
              <w:rPr>
                <w:lang w:eastAsia="pt-PT"/>
              </w:rPr>
            </w:pPr>
            <w:r w:rsidRPr="007A0543">
              <w:rPr>
                <w:lang w:eastAsia="pt-PT"/>
              </w:rPr>
              <w:t xml:space="preserve">Performs a DELETE </w:t>
            </w:r>
            <w:r w:rsidR="00F4783E" w:rsidRPr="007A0543">
              <w:rPr>
                <w:lang w:eastAsia="pt-PT"/>
              </w:rPr>
              <w:t>request to delete a user</w:t>
            </w:r>
          </w:p>
        </w:tc>
      </w:tr>
      <w:tr w:rsidR="00120F14" w:rsidRPr="007A0543" w14:paraId="137E867E" w14:textId="78B4DAAF" w:rsidTr="00120F14">
        <w:trPr>
          <w:trHeight w:val="86"/>
          <w:tblHeader/>
          <w:jc w:val="center"/>
        </w:trPr>
        <w:tc>
          <w:tcPr>
            <w:tcW w:w="1276" w:type="dxa"/>
            <w:shd w:val="clear" w:color="auto" w:fill="auto"/>
          </w:tcPr>
          <w:p w14:paraId="6BC8C154" w14:textId="5D0C04D0" w:rsidR="000B6229" w:rsidRPr="007A0543" w:rsidRDefault="000B6229" w:rsidP="00120F14">
            <w:r w:rsidRPr="007A0543">
              <w:t>Get all product entities</w:t>
            </w:r>
          </w:p>
        </w:tc>
        <w:tc>
          <w:tcPr>
            <w:tcW w:w="1003" w:type="dxa"/>
          </w:tcPr>
          <w:p w14:paraId="4BBC56AE" w14:textId="4B0B48CC" w:rsidR="000B6229" w:rsidRPr="007A0543" w:rsidRDefault="000B6229" w:rsidP="000B6229">
            <w:pPr>
              <w:jc w:val="center"/>
              <w:rPr>
                <w:lang w:eastAsia="pt-PT"/>
              </w:rPr>
            </w:pPr>
            <w:r w:rsidRPr="007A0543">
              <w:rPr>
                <w:lang w:eastAsia="pt-PT"/>
              </w:rPr>
              <w:t>GET</w:t>
            </w:r>
          </w:p>
        </w:tc>
        <w:tc>
          <w:tcPr>
            <w:tcW w:w="4318" w:type="dxa"/>
            <w:shd w:val="clear" w:color="auto" w:fill="auto"/>
          </w:tcPr>
          <w:p w14:paraId="0FADA423" w14:textId="1F386B51" w:rsidR="000B6229" w:rsidRPr="007A0543" w:rsidRDefault="000B6229" w:rsidP="00120F14">
            <w:pPr>
              <w:rPr>
                <w:lang w:eastAsia="pt-PT"/>
              </w:rPr>
            </w:pPr>
            <w:r w:rsidRPr="007A0543">
              <w:rPr>
                <w:lang w:eastAsia="pt-PT"/>
              </w:rPr>
              <w:t>/products/</w:t>
            </w:r>
            <w:proofErr w:type="spellStart"/>
            <w:r w:rsidRPr="007A0543">
              <w:rPr>
                <w:lang w:eastAsia="pt-PT"/>
              </w:rPr>
              <w:t>entities?orderby</w:t>
            </w:r>
            <w:proofErr w:type="spellEnd"/>
            <w:r w:rsidRPr="007A0543">
              <w:rPr>
                <w:lang w:eastAsia="pt-PT"/>
              </w:rPr>
              <w:t>={id}&amp;order={sort}</w:t>
            </w:r>
          </w:p>
        </w:tc>
        <w:tc>
          <w:tcPr>
            <w:tcW w:w="2050" w:type="dxa"/>
          </w:tcPr>
          <w:p w14:paraId="4D366D93" w14:textId="06067539" w:rsidR="000B6229" w:rsidRPr="007A0543" w:rsidRDefault="000B6229">
            <w:pPr>
              <w:jc w:val="both"/>
              <w:rPr>
                <w:lang w:eastAsia="pt-PT"/>
              </w:rPr>
            </w:pPr>
            <w:r w:rsidRPr="007A0543">
              <w:rPr>
                <w:lang w:eastAsia="pt-PT"/>
              </w:rPr>
              <w:t xml:space="preserve">Performs a </w:t>
            </w:r>
            <w:r w:rsidR="00EB25B3" w:rsidRPr="007A0543">
              <w:rPr>
                <w:lang w:eastAsia="pt-PT"/>
              </w:rPr>
              <w:t>GET request to get all product entities</w:t>
            </w:r>
          </w:p>
        </w:tc>
      </w:tr>
      <w:tr w:rsidR="00120F14" w:rsidRPr="007A0543" w14:paraId="04106372" w14:textId="3C167FF0" w:rsidTr="00120F14">
        <w:trPr>
          <w:trHeight w:val="86"/>
          <w:tblHeader/>
          <w:jc w:val="center"/>
        </w:trPr>
        <w:tc>
          <w:tcPr>
            <w:tcW w:w="1276" w:type="dxa"/>
            <w:shd w:val="clear" w:color="auto" w:fill="auto"/>
          </w:tcPr>
          <w:p w14:paraId="77FA56F4" w14:textId="4FCD5ED9" w:rsidR="000B6229" w:rsidRPr="007A0543" w:rsidRDefault="000B6229" w:rsidP="00120F14">
            <w:r w:rsidRPr="007A0543">
              <w:t>Get all users</w:t>
            </w:r>
          </w:p>
        </w:tc>
        <w:tc>
          <w:tcPr>
            <w:tcW w:w="1003" w:type="dxa"/>
          </w:tcPr>
          <w:p w14:paraId="6D39D252" w14:textId="5D266F14" w:rsidR="000B6229" w:rsidRPr="007A0543" w:rsidRDefault="000B6229" w:rsidP="000B6229">
            <w:pPr>
              <w:jc w:val="center"/>
              <w:rPr>
                <w:lang w:eastAsia="pt-PT"/>
              </w:rPr>
            </w:pPr>
            <w:r w:rsidRPr="007A0543">
              <w:rPr>
                <w:lang w:eastAsia="pt-PT"/>
              </w:rPr>
              <w:t>GET</w:t>
            </w:r>
          </w:p>
        </w:tc>
        <w:tc>
          <w:tcPr>
            <w:tcW w:w="4318" w:type="dxa"/>
            <w:shd w:val="clear" w:color="auto" w:fill="auto"/>
          </w:tcPr>
          <w:p w14:paraId="59E6BDE8" w14:textId="10D92383" w:rsidR="000B6229" w:rsidRPr="007A0543" w:rsidRDefault="000B6229" w:rsidP="00120F14">
            <w:pPr>
              <w:rPr>
                <w:lang w:eastAsia="pt-PT"/>
              </w:rPr>
            </w:pPr>
            <w:r w:rsidRPr="007A0543">
              <w:rPr>
                <w:lang w:eastAsia="pt-PT"/>
              </w:rPr>
              <w:t>/</w:t>
            </w:r>
            <w:proofErr w:type="spellStart"/>
            <w:proofErr w:type="gramStart"/>
            <w:r w:rsidRPr="007A0543">
              <w:rPr>
                <w:lang w:eastAsia="pt-PT"/>
              </w:rPr>
              <w:t>users</w:t>
            </w:r>
            <w:proofErr w:type="gramEnd"/>
            <w:r w:rsidRPr="007A0543">
              <w:rPr>
                <w:lang w:eastAsia="pt-PT"/>
              </w:rPr>
              <w:t>?orderby</w:t>
            </w:r>
            <w:proofErr w:type="spellEnd"/>
            <w:r w:rsidRPr="007A0543">
              <w:rPr>
                <w:lang w:eastAsia="pt-PT"/>
              </w:rPr>
              <w:t>={id}&amp;order={sort}</w:t>
            </w:r>
          </w:p>
        </w:tc>
        <w:tc>
          <w:tcPr>
            <w:tcW w:w="2050" w:type="dxa"/>
          </w:tcPr>
          <w:p w14:paraId="4636E45E" w14:textId="2EBAA477" w:rsidR="000B6229" w:rsidRPr="007A0543" w:rsidRDefault="00EB25B3">
            <w:pPr>
              <w:jc w:val="both"/>
              <w:rPr>
                <w:lang w:eastAsia="pt-PT"/>
              </w:rPr>
            </w:pPr>
            <w:r w:rsidRPr="007A0543">
              <w:rPr>
                <w:lang w:eastAsia="pt-PT"/>
              </w:rPr>
              <w:t>Performs a GET request to get all users in the system</w:t>
            </w:r>
          </w:p>
        </w:tc>
      </w:tr>
      <w:tr w:rsidR="00120F14" w:rsidRPr="007A0543" w14:paraId="134A43DB" w14:textId="42E3BD3E" w:rsidTr="00120F14">
        <w:trPr>
          <w:trHeight w:val="1025"/>
          <w:tblHeader/>
          <w:jc w:val="center"/>
        </w:trPr>
        <w:tc>
          <w:tcPr>
            <w:tcW w:w="1276" w:type="dxa"/>
            <w:shd w:val="clear" w:color="auto" w:fill="auto"/>
          </w:tcPr>
          <w:p w14:paraId="03C3D10D" w14:textId="3F40FC9C" w:rsidR="000B6229" w:rsidRPr="007A0543" w:rsidRDefault="000B6229" w:rsidP="00120F14">
            <w:pPr>
              <w:tabs>
                <w:tab w:val="center" w:pos="1018"/>
              </w:tabs>
            </w:pPr>
            <w:r w:rsidRPr="007A0543">
              <w:t>Get user by ID</w:t>
            </w:r>
          </w:p>
        </w:tc>
        <w:tc>
          <w:tcPr>
            <w:tcW w:w="1003" w:type="dxa"/>
          </w:tcPr>
          <w:p w14:paraId="538E95B1" w14:textId="7481CF10" w:rsidR="000B6229" w:rsidRPr="007A0543" w:rsidRDefault="000B6229" w:rsidP="000B6229">
            <w:pPr>
              <w:jc w:val="center"/>
              <w:rPr>
                <w:lang w:eastAsia="pt-PT"/>
              </w:rPr>
            </w:pPr>
            <w:r w:rsidRPr="007A0543">
              <w:rPr>
                <w:lang w:eastAsia="pt-PT"/>
              </w:rPr>
              <w:t>GET</w:t>
            </w:r>
          </w:p>
        </w:tc>
        <w:tc>
          <w:tcPr>
            <w:tcW w:w="4318" w:type="dxa"/>
            <w:shd w:val="clear" w:color="auto" w:fill="auto"/>
          </w:tcPr>
          <w:p w14:paraId="0A37A1E3" w14:textId="23F53319" w:rsidR="000B6229" w:rsidRPr="007A0543" w:rsidRDefault="000B6229" w:rsidP="00120F14">
            <w:pPr>
              <w:rPr>
                <w:lang w:eastAsia="pt-PT"/>
              </w:rPr>
            </w:pPr>
            <w:r w:rsidRPr="007A0543">
              <w:rPr>
                <w:lang w:eastAsia="pt-PT"/>
              </w:rPr>
              <w:t>/users/{id}</w:t>
            </w:r>
          </w:p>
        </w:tc>
        <w:tc>
          <w:tcPr>
            <w:tcW w:w="2050" w:type="dxa"/>
          </w:tcPr>
          <w:p w14:paraId="35DFDE39" w14:textId="1A851F08" w:rsidR="000B6229" w:rsidRPr="007A0543" w:rsidRDefault="00EB25B3">
            <w:pPr>
              <w:jc w:val="both"/>
              <w:rPr>
                <w:lang w:eastAsia="pt-PT"/>
              </w:rPr>
            </w:pPr>
            <w:r w:rsidRPr="007A0543">
              <w:rPr>
                <w:lang w:eastAsia="pt-PT"/>
              </w:rPr>
              <w:t xml:space="preserve">Performs a GET request to get a single user with a given </w:t>
            </w:r>
            <w:r w:rsidR="00120F14" w:rsidRPr="007A0543">
              <w:rPr>
                <w:lang w:eastAsia="pt-PT"/>
              </w:rPr>
              <w:t>ID</w:t>
            </w:r>
          </w:p>
        </w:tc>
      </w:tr>
    </w:tbl>
    <w:p w14:paraId="0F5CD8C2" w14:textId="022CD2F2" w:rsidR="00D4127F" w:rsidRPr="007A0543" w:rsidRDefault="00D4127F" w:rsidP="00CD788E">
      <w:pPr>
        <w:jc w:val="both"/>
      </w:pPr>
      <w:r w:rsidRPr="007A0543">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7A0543">
        <w:t>the investigation revealed that Protocol Buffers are</w:t>
      </w:r>
      <w:r w:rsidRPr="007A0543">
        <w:t xml:space="preserve"> slower than JSON in </w:t>
      </w:r>
      <w:r w:rsidR="004646F7" w:rsidRPr="007A0543">
        <w:t>scenarios involving user retrieval by id, user information update, and user deletion</w:t>
      </w:r>
      <w:r w:rsidRPr="007A0543">
        <w:t xml:space="preserve">. </w:t>
      </w:r>
    </w:p>
    <w:p w14:paraId="3D71AD50" w14:textId="17FCF01C" w:rsidR="00956F43" w:rsidRPr="007A0543" w:rsidRDefault="00D4127F" w:rsidP="00CD788E">
      <w:pPr>
        <w:jc w:val="both"/>
      </w:pPr>
      <w:r w:rsidRPr="007A0543">
        <w:t>The following tables present the analysed data,</w:t>
      </w:r>
      <w:r w:rsidR="004646F7" w:rsidRPr="007A0543">
        <w:t xml:space="preserve"> it contains the executed </w:t>
      </w:r>
      <w:r w:rsidRPr="007A0543">
        <w:t>test case, the number of iterations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7A0543" w:rsidRDefault="00956F43" w:rsidP="00956F43">
      <w:r w:rsidRPr="007A0543">
        <w:br w:type="page"/>
      </w:r>
    </w:p>
    <w:p w14:paraId="7992CCCE" w14:textId="5838EBA6" w:rsidR="00582308" w:rsidRPr="007A0543" w:rsidRDefault="00582308" w:rsidP="00582308">
      <w:pPr>
        <w:pStyle w:val="Caption"/>
        <w:keepNext/>
      </w:pPr>
      <w:bookmarkStart w:id="187" w:name="_Ref198562000"/>
      <w:bookmarkStart w:id="188" w:name="_Toc198970293"/>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12</w:t>
      </w:r>
      <w:proofErr w:type="gramEnd"/>
      <w:r w:rsidR="00E9752E" w:rsidRPr="007A0543">
        <w:fldChar w:fldCharType="end"/>
      </w:r>
      <w:bookmarkEnd w:id="187"/>
      <w:r w:rsidRPr="007A0543">
        <w:t xml:space="preserve"> </w:t>
      </w:r>
      <w:r w:rsidR="00DF0E37" w:rsidRPr="007A0543">
        <w:t>-</w:t>
      </w:r>
      <w:r w:rsidRPr="007A0543">
        <w:t xml:space="preserve"> </w:t>
      </w:r>
      <w:r w:rsidR="00A9182A" w:rsidRPr="007A0543">
        <w:t>Benchmark results</w:t>
      </w:r>
      <w:r w:rsidR="00A13719" w:rsidRPr="007A0543">
        <w:t xml:space="preserve"> for creating </w:t>
      </w:r>
      <w:proofErr w:type="gramStart"/>
      <w:r w:rsidR="00C06244" w:rsidRPr="007A0543">
        <w:t>u</w:t>
      </w:r>
      <w:r w:rsidR="00A13719" w:rsidRPr="007A0543">
        <w:t>sers</w:t>
      </w:r>
      <w:bookmarkEnd w:id="188"/>
      <w:proofErr w:type="gramEnd"/>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7A0543" w14:paraId="187F2C53" w14:textId="3EFFA8BA" w:rsidTr="009B5D43">
        <w:trPr>
          <w:cnfStyle w:val="100000000000" w:firstRow="1" w:lastRow="0" w:firstColumn="0" w:lastColumn="0" w:oddVBand="0" w:evenVBand="0" w:oddHBand="0"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7A0543" w:rsidRDefault="00623338" w:rsidP="00582308">
            <w:pPr>
              <w:jc w:val="center"/>
              <w:rPr>
                <w:bCs w:val="0"/>
                <w:lang w:eastAsia="pt-PT"/>
              </w:rPr>
            </w:pPr>
            <w:proofErr w:type="gramStart"/>
            <w:r w:rsidRPr="007A0543">
              <w:rPr>
                <w:bCs w:val="0"/>
                <w:color w:val="auto"/>
                <w:lang w:eastAsia="pt-PT"/>
              </w:rPr>
              <w:t>Test</w:t>
            </w:r>
            <w:proofErr w:type="gramEnd"/>
            <w:r w:rsidRPr="007A0543">
              <w:rPr>
                <w:bCs w:val="0"/>
                <w:color w:val="auto"/>
                <w:lang w:eastAsia="pt-PT"/>
              </w:rPr>
              <w:t xml:space="preserve"> Case</w:t>
            </w:r>
          </w:p>
        </w:tc>
        <w:tc>
          <w:tcPr>
            <w:tcW w:w="1103" w:type="dxa"/>
            <w:vAlign w:val="center"/>
          </w:tcPr>
          <w:p w14:paraId="35DA29A5" w14:textId="487CE7B8" w:rsidR="00623338" w:rsidRPr="007A0543"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7A0543">
              <w:rPr>
                <w:lang w:eastAsia="pt-PT"/>
              </w:rPr>
              <w:t>Requests</w:t>
            </w:r>
          </w:p>
        </w:tc>
        <w:tc>
          <w:tcPr>
            <w:tcW w:w="2030" w:type="dxa"/>
            <w:vAlign w:val="center"/>
          </w:tcPr>
          <w:p w14:paraId="083E092E" w14:textId="594E8F3E" w:rsidR="00623338" w:rsidRPr="007A0543"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7A0543">
              <w:rPr>
                <w:bCs w:val="0"/>
                <w:color w:val="auto"/>
                <w:lang w:eastAsia="pt-PT"/>
              </w:rPr>
              <w:t>Average Response Time (</w:t>
            </w:r>
            <w:proofErr w:type="spellStart"/>
            <w:r w:rsidRPr="007A0543">
              <w:rPr>
                <w:bCs w:val="0"/>
                <w:color w:val="auto"/>
                <w:lang w:eastAsia="pt-PT"/>
              </w:rPr>
              <w:t>ms</w:t>
            </w:r>
            <w:proofErr w:type="spellEnd"/>
            <w:r w:rsidRPr="007A0543">
              <w:rPr>
                <w:bCs w:val="0"/>
                <w:color w:val="auto"/>
                <w:lang w:eastAsia="pt-PT"/>
              </w:rPr>
              <w:t>)</w:t>
            </w:r>
          </w:p>
        </w:tc>
        <w:tc>
          <w:tcPr>
            <w:tcW w:w="1293" w:type="dxa"/>
            <w:vAlign w:val="center"/>
          </w:tcPr>
          <w:p w14:paraId="4EF2DCBD" w14:textId="60FA0980" w:rsidR="00623338" w:rsidRPr="007A0543"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7A0543">
              <w:rPr>
                <w:bCs w:val="0"/>
                <w:color w:val="auto"/>
                <w:lang w:eastAsia="pt-PT"/>
              </w:rPr>
              <w:t>Throughput (</w:t>
            </w:r>
            <w:proofErr w:type="spellStart"/>
            <w:r w:rsidRPr="007A0543">
              <w:rPr>
                <w:bCs w:val="0"/>
                <w:color w:val="auto"/>
                <w:lang w:eastAsia="pt-PT"/>
              </w:rPr>
              <w:t>req</w:t>
            </w:r>
            <w:proofErr w:type="spellEnd"/>
            <w:r w:rsidRPr="007A0543">
              <w:rPr>
                <w:bCs w:val="0"/>
                <w:color w:val="auto"/>
                <w:lang w:eastAsia="pt-PT"/>
              </w:rPr>
              <w:t>/s)</w:t>
            </w:r>
          </w:p>
        </w:tc>
        <w:tc>
          <w:tcPr>
            <w:tcW w:w="1322" w:type="dxa"/>
            <w:vAlign w:val="center"/>
          </w:tcPr>
          <w:p w14:paraId="560B0CE2" w14:textId="5DC62C53" w:rsidR="00623338" w:rsidRPr="007A0543"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7A0543">
              <w:rPr>
                <w:bCs w:val="0"/>
                <w:color w:val="auto"/>
                <w:lang w:eastAsia="pt-PT"/>
              </w:rPr>
              <w:t>Median(</w:t>
            </w:r>
            <w:proofErr w:type="spellStart"/>
            <w:r w:rsidRPr="007A0543">
              <w:rPr>
                <w:bCs w:val="0"/>
                <w:color w:val="auto"/>
                <w:lang w:eastAsia="pt-PT"/>
              </w:rPr>
              <w:t>ms</w:t>
            </w:r>
            <w:proofErr w:type="spellEnd"/>
            <w:r w:rsidRPr="007A0543">
              <w:rPr>
                <w:bCs w:val="0"/>
                <w:color w:val="auto"/>
                <w:lang w:eastAsia="pt-PT"/>
              </w:rPr>
              <w:t>)</w:t>
            </w:r>
          </w:p>
        </w:tc>
        <w:tc>
          <w:tcPr>
            <w:tcW w:w="1299" w:type="dxa"/>
            <w:vAlign w:val="center"/>
          </w:tcPr>
          <w:p w14:paraId="00FA2C39" w14:textId="12D3F281" w:rsidR="00623338" w:rsidRPr="007A0543"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7A0543">
              <w:rPr>
                <w:bCs w:val="0"/>
                <w:color w:val="auto"/>
                <w:lang w:eastAsia="pt-PT"/>
              </w:rPr>
              <w:t>Maximum (</w:t>
            </w:r>
            <w:proofErr w:type="spellStart"/>
            <w:r w:rsidRPr="007A0543">
              <w:rPr>
                <w:bCs w:val="0"/>
                <w:color w:val="auto"/>
                <w:lang w:eastAsia="pt-PT"/>
              </w:rPr>
              <w:t>ms</w:t>
            </w:r>
            <w:proofErr w:type="spellEnd"/>
            <w:r w:rsidRPr="007A0543">
              <w:rPr>
                <w:bCs w:val="0"/>
                <w:color w:val="auto"/>
                <w:lang w:eastAsia="pt-PT"/>
              </w:rPr>
              <w:t>)</w:t>
            </w:r>
          </w:p>
        </w:tc>
        <w:tc>
          <w:tcPr>
            <w:tcW w:w="1111" w:type="dxa"/>
          </w:tcPr>
          <w:p w14:paraId="70F8B259" w14:textId="49A420D1" w:rsidR="00623338" w:rsidRPr="007A0543"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7A0543">
              <w:rPr>
                <w:lang w:eastAsia="pt-PT"/>
              </w:rPr>
              <w:t>Minimum (</w:t>
            </w:r>
            <w:proofErr w:type="spellStart"/>
            <w:r w:rsidRPr="007A0543">
              <w:rPr>
                <w:lang w:eastAsia="pt-PT"/>
              </w:rPr>
              <w:t>ms</w:t>
            </w:r>
            <w:proofErr w:type="spellEnd"/>
            <w:r w:rsidRPr="007A0543">
              <w:rPr>
                <w:lang w:eastAsia="pt-PT"/>
              </w:rPr>
              <w:t>)</w:t>
            </w:r>
          </w:p>
        </w:tc>
      </w:tr>
      <w:tr w:rsidR="00883683" w:rsidRPr="007A0543"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7A0543" w:rsidRDefault="00623338" w:rsidP="00623338">
            <w:pPr>
              <w:tabs>
                <w:tab w:val="center" w:pos="1018"/>
              </w:tabs>
              <w:rPr>
                <w:color w:val="auto"/>
              </w:rPr>
            </w:pPr>
            <w:r w:rsidRPr="007A0543">
              <w:rPr>
                <w:color w:val="auto"/>
              </w:rPr>
              <w:t>JSON</w:t>
            </w:r>
          </w:p>
        </w:tc>
        <w:tc>
          <w:tcPr>
            <w:tcW w:w="1103" w:type="dxa"/>
          </w:tcPr>
          <w:p w14:paraId="7BD07B36" w14:textId="4AB5293E"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2030" w:type="dxa"/>
            <w:noWrap/>
            <w:hideMark/>
          </w:tcPr>
          <w:p w14:paraId="035C20F3" w14:textId="0D7C7CE8"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95.40</w:t>
            </w:r>
          </w:p>
        </w:tc>
        <w:tc>
          <w:tcPr>
            <w:tcW w:w="1293" w:type="dxa"/>
            <w:noWrap/>
            <w:hideMark/>
          </w:tcPr>
          <w:p w14:paraId="0068B777" w14:textId="6D0131B6"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w:t>
            </w:r>
            <w:r w:rsidR="00607A5B" w:rsidRPr="007A0543">
              <w:rPr>
                <w:color w:val="auto"/>
              </w:rPr>
              <w:t>44</w:t>
            </w:r>
          </w:p>
        </w:tc>
        <w:tc>
          <w:tcPr>
            <w:tcW w:w="1322" w:type="dxa"/>
            <w:noWrap/>
            <w:hideMark/>
          </w:tcPr>
          <w:p w14:paraId="4C52F1A6" w14:textId="37E98A07"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92.34</w:t>
            </w:r>
          </w:p>
        </w:tc>
        <w:tc>
          <w:tcPr>
            <w:tcW w:w="1299" w:type="dxa"/>
            <w:noWrap/>
            <w:hideMark/>
          </w:tcPr>
          <w:p w14:paraId="250D4799" w14:textId="6CD7A6FA"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283.64</w:t>
            </w:r>
          </w:p>
        </w:tc>
        <w:tc>
          <w:tcPr>
            <w:tcW w:w="1111" w:type="dxa"/>
          </w:tcPr>
          <w:p w14:paraId="74FCC95D" w14:textId="66011585"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58.39</w:t>
            </w:r>
          </w:p>
        </w:tc>
      </w:tr>
      <w:tr w:rsidR="00623338" w:rsidRPr="007A0543"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7A0543" w:rsidRDefault="00623338" w:rsidP="00623338">
            <w:pPr>
              <w:tabs>
                <w:tab w:val="center" w:pos="1018"/>
              </w:tabs>
              <w:rPr>
                <w:color w:val="auto"/>
              </w:rPr>
            </w:pPr>
            <w:r w:rsidRPr="007A0543">
              <w:rPr>
                <w:color w:val="auto"/>
              </w:rPr>
              <w:t>Protocol Buffers</w:t>
            </w:r>
          </w:p>
        </w:tc>
        <w:tc>
          <w:tcPr>
            <w:tcW w:w="1103" w:type="dxa"/>
          </w:tcPr>
          <w:p w14:paraId="7A3512A8" w14:textId="1B4F4274"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2030" w:type="dxa"/>
            <w:noWrap/>
            <w:hideMark/>
          </w:tcPr>
          <w:p w14:paraId="47EC7A0D" w14:textId="0813C9E5"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92.26</w:t>
            </w:r>
          </w:p>
        </w:tc>
        <w:tc>
          <w:tcPr>
            <w:tcW w:w="1293" w:type="dxa"/>
            <w:noWrap/>
            <w:hideMark/>
          </w:tcPr>
          <w:p w14:paraId="5613168B" w14:textId="6C97587F" w:rsidR="00623338" w:rsidRPr="007A0543" w:rsidRDefault="00F45B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10.76</w:t>
            </w:r>
          </w:p>
        </w:tc>
        <w:tc>
          <w:tcPr>
            <w:tcW w:w="1322" w:type="dxa"/>
            <w:noWrap/>
            <w:hideMark/>
          </w:tcPr>
          <w:p w14:paraId="3554B9D3" w14:textId="3E3C6398"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89.58</w:t>
            </w:r>
          </w:p>
        </w:tc>
        <w:tc>
          <w:tcPr>
            <w:tcW w:w="1299" w:type="dxa"/>
            <w:noWrap/>
            <w:hideMark/>
          </w:tcPr>
          <w:p w14:paraId="0E6999A4" w14:textId="2808CFF6"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293.71</w:t>
            </w:r>
          </w:p>
        </w:tc>
        <w:tc>
          <w:tcPr>
            <w:tcW w:w="1111" w:type="dxa"/>
          </w:tcPr>
          <w:p w14:paraId="64D8C524" w14:textId="02125B6E"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60.75</w:t>
            </w:r>
          </w:p>
        </w:tc>
      </w:tr>
      <w:tr w:rsidR="00883683" w:rsidRPr="007A0543"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7A0543" w:rsidRDefault="00623338" w:rsidP="00623338">
            <w:pPr>
              <w:tabs>
                <w:tab w:val="center" w:pos="1018"/>
              </w:tabs>
            </w:pPr>
            <w:r w:rsidRPr="007A0543">
              <w:rPr>
                <w:color w:val="auto"/>
              </w:rPr>
              <w:t>JSON</w:t>
            </w:r>
          </w:p>
        </w:tc>
        <w:tc>
          <w:tcPr>
            <w:tcW w:w="1103" w:type="dxa"/>
          </w:tcPr>
          <w:p w14:paraId="285AC6C9" w14:textId="181963EA" w:rsidR="00623338" w:rsidRPr="007A0543"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2030" w:type="dxa"/>
            <w:noWrap/>
          </w:tcPr>
          <w:p w14:paraId="3D88D7A6" w14:textId="361EC9A3"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92.32</w:t>
            </w:r>
          </w:p>
        </w:tc>
        <w:tc>
          <w:tcPr>
            <w:tcW w:w="1293" w:type="dxa"/>
            <w:noWrap/>
          </w:tcPr>
          <w:p w14:paraId="45C5D1D9" w14:textId="3805B991" w:rsidR="00623338" w:rsidRPr="007A0543" w:rsidRDefault="0066482B"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10.79</w:t>
            </w:r>
          </w:p>
        </w:tc>
        <w:tc>
          <w:tcPr>
            <w:tcW w:w="1322" w:type="dxa"/>
            <w:noWrap/>
          </w:tcPr>
          <w:p w14:paraId="511043CE" w14:textId="4F76ED52"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91.60</w:t>
            </w:r>
          </w:p>
        </w:tc>
        <w:tc>
          <w:tcPr>
            <w:tcW w:w="1299" w:type="dxa"/>
            <w:noWrap/>
          </w:tcPr>
          <w:p w14:paraId="780604BB" w14:textId="6F8C249E"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1000.78</w:t>
            </w:r>
          </w:p>
        </w:tc>
        <w:tc>
          <w:tcPr>
            <w:tcW w:w="1111" w:type="dxa"/>
          </w:tcPr>
          <w:p w14:paraId="19F08467" w14:textId="37E6C932"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58.2</w:t>
            </w:r>
          </w:p>
        </w:tc>
      </w:tr>
      <w:tr w:rsidR="00623338" w:rsidRPr="007A0543"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7A0543" w:rsidRDefault="00623338" w:rsidP="00623338">
            <w:pPr>
              <w:tabs>
                <w:tab w:val="center" w:pos="1018"/>
              </w:tabs>
            </w:pPr>
            <w:r w:rsidRPr="007A0543">
              <w:rPr>
                <w:color w:val="auto"/>
              </w:rPr>
              <w:t>Protocol Buffers</w:t>
            </w:r>
          </w:p>
        </w:tc>
        <w:tc>
          <w:tcPr>
            <w:tcW w:w="1103" w:type="dxa"/>
          </w:tcPr>
          <w:p w14:paraId="48773E09" w14:textId="4D84A2A9" w:rsidR="00623338" w:rsidRPr="007A0543"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2030" w:type="dxa"/>
            <w:noWrap/>
          </w:tcPr>
          <w:p w14:paraId="2193A807" w14:textId="7D6653EB"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91.57</w:t>
            </w:r>
          </w:p>
        </w:tc>
        <w:tc>
          <w:tcPr>
            <w:tcW w:w="1293" w:type="dxa"/>
            <w:noWrap/>
          </w:tcPr>
          <w:p w14:paraId="38A1D655" w14:textId="07DD851D" w:rsidR="00623338" w:rsidRPr="007A0543" w:rsidRDefault="00F45B85"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10.84</w:t>
            </w:r>
          </w:p>
        </w:tc>
        <w:tc>
          <w:tcPr>
            <w:tcW w:w="1322" w:type="dxa"/>
            <w:noWrap/>
          </w:tcPr>
          <w:p w14:paraId="33A840CA" w14:textId="6B1AB949"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90.86</w:t>
            </w:r>
          </w:p>
        </w:tc>
        <w:tc>
          <w:tcPr>
            <w:tcW w:w="1299" w:type="dxa"/>
            <w:noWrap/>
          </w:tcPr>
          <w:p w14:paraId="58CA4AEA" w14:textId="018B4B4D"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294.35</w:t>
            </w:r>
          </w:p>
        </w:tc>
        <w:tc>
          <w:tcPr>
            <w:tcW w:w="1111" w:type="dxa"/>
          </w:tcPr>
          <w:p w14:paraId="63A8E26D" w14:textId="0437F694"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59.1</w:t>
            </w:r>
          </w:p>
        </w:tc>
      </w:tr>
      <w:tr w:rsidR="00883683" w:rsidRPr="007A0543"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623338" w:rsidRPr="007A0543" w:rsidRDefault="00623338" w:rsidP="00623338">
            <w:pPr>
              <w:tabs>
                <w:tab w:val="center" w:pos="1018"/>
              </w:tabs>
            </w:pPr>
            <w:r w:rsidRPr="007A0543">
              <w:rPr>
                <w:color w:val="auto"/>
              </w:rPr>
              <w:t>JSON + Gateway</w:t>
            </w:r>
          </w:p>
        </w:tc>
        <w:tc>
          <w:tcPr>
            <w:tcW w:w="1103" w:type="dxa"/>
          </w:tcPr>
          <w:p w14:paraId="50ED6CC2" w14:textId="2D04BFC8" w:rsidR="00623338" w:rsidRPr="007A0543"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2030" w:type="dxa"/>
            <w:noWrap/>
          </w:tcPr>
          <w:p w14:paraId="3F7234D4" w14:textId="6917CCF3"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98.22</w:t>
            </w:r>
          </w:p>
        </w:tc>
        <w:tc>
          <w:tcPr>
            <w:tcW w:w="1293" w:type="dxa"/>
            <w:noWrap/>
          </w:tcPr>
          <w:p w14:paraId="1B618781" w14:textId="7568A2AF"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7A0543">
              <w:t>10.</w:t>
            </w:r>
            <w:r w:rsidR="00E822FB" w:rsidRPr="007A0543">
              <w:t>1</w:t>
            </w:r>
            <w:r w:rsidRPr="007A0543">
              <w:t>4</w:t>
            </w:r>
          </w:p>
        </w:tc>
        <w:tc>
          <w:tcPr>
            <w:tcW w:w="1322" w:type="dxa"/>
            <w:noWrap/>
          </w:tcPr>
          <w:p w14:paraId="07981537" w14:textId="033AEF29"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93.45</w:t>
            </w:r>
          </w:p>
        </w:tc>
        <w:tc>
          <w:tcPr>
            <w:tcW w:w="1299" w:type="dxa"/>
            <w:noWrap/>
          </w:tcPr>
          <w:p w14:paraId="70729F0B" w14:textId="3D175F1F"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275.99</w:t>
            </w:r>
          </w:p>
        </w:tc>
        <w:tc>
          <w:tcPr>
            <w:tcW w:w="1111" w:type="dxa"/>
          </w:tcPr>
          <w:p w14:paraId="784C4E72" w14:textId="102C8C0C"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59.81</w:t>
            </w:r>
          </w:p>
        </w:tc>
      </w:tr>
      <w:tr w:rsidR="00623338" w:rsidRPr="007A0543"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623338" w:rsidRPr="007A0543" w:rsidRDefault="00623338" w:rsidP="00623338">
            <w:pPr>
              <w:tabs>
                <w:tab w:val="center" w:pos="1018"/>
              </w:tabs>
            </w:pPr>
            <w:r w:rsidRPr="007A0543">
              <w:rPr>
                <w:color w:val="auto"/>
              </w:rPr>
              <w:t>Protocol Buffers + Gateway</w:t>
            </w:r>
          </w:p>
        </w:tc>
        <w:tc>
          <w:tcPr>
            <w:tcW w:w="1103" w:type="dxa"/>
          </w:tcPr>
          <w:p w14:paraId="5C97394F" w14:textId="2E660AED" w:rsidR="00623338" w:rsidRPr="007A0543"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2030" w:type="dxa"/>
            <w:noWrap/>
          </w:tcPr>
          <w:p w14:paraId="307E78F2" w14:textId="12442FAE"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93.22</w:t>
            </w:r>
          </w:p>
        </w:tc>
        <w:tc>
          <w:tcPr>
            <w:tcW w:w="1293" w:type="dxa"/>
            <w:noWrap/>
          </w:tcPr>
          <w:p w14:paraId="7EF2AF4E" w14:textId="3563E89C" w:rsidR="00623338" w:rsidRPr="007A0543"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10.66</w:t>
            </w:r>
          </w:p>
        </w:tc>
        <w:tc>
          <w:tcPr>
            <w:tcW w:w="1322" w:type="dxa"/>
            <w:noWrap/>
          </w:tcPr>
          <w:p w14:paraId="3F3C49E8" w14:textId="560351B6"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90.23</w:t>
            </w:r>
          </w:p>
        </w:tc>
        <w:tc>
          <w:tcPr>
            <w:tcW w:w="1299" w:type="dxa"/>
            <w:noWrap/>
          </w:tcPr>
          <w:p w14:paraId="06EC2BD1" w14:textId="523DAD43"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313.70</w:t>
            </w:r>
          </w:p>
        </w:tc>
        <w:tc>
          <w:tcPr>
            <w:tcW w:w="1111" w:type="dxa"/>
          </w:tcPr>
          <w:p w14:paraId="2D599EEF" w14:textId="117E215A"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61.21</w:t>
            </w:r>
          </w:p>
        </w:tc>
      </w:tr>
      <w:tr w:rsidR="00883683" w:rsidRPr="007A0543"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7A0543" w:rsidRDefault="00623338" w:rsidP="00623338">
            <w:pPr>
              <w:tabs>
                <w:tab w:val="center" w:pos="1018"/>
              </w:tabs>
            </w:pPr>
            <w:r w:rsidRPr="007A0543">
              <w:rPr>
                <w:color w:val="auto"/>
              </w:rPr>
              <w:t>JSON + Gateway</w:t>
            </w:r>
          </w:p>
        </w:tc>
        <w:tc>
          <w:tcPr>
            <w:tcW w:w="1103" w:type="dxa"/>
          </w:tcPr>
          <w:p w14:paraId="1DF91CA3" w14:textId="018AD5C0" w:rsidR="00623338" w:rsidRPr="007A0543"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2030" w:type="dxa"/>
            <w:noWrap/>
          </w:tcPr>
          <w:p w14:paraId="78CC5B13" w14:textId="61328CBD"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93.48</w:t>
            </w:r>
          </w:p>
        </w:tc>
        <w:tc>
          <w:tcPr>
            <w:tcW w:w="1293" w:type="dxa"/>
            <w:noWrap/>
          </w:tcPr>
          <w:p w14:paraId="52CEDB24" w14:textId="226F97E4" w:rsidR="00623338" w:rsidRPr="007A0543" w:rsidRDefault="007053A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w:t>
            </w:r>
            <w:r w:rsidR="00E822FB" w:rsidRPr="007A0543">
              <w:rPr>
                <w:color w:val="auto"/>
              </w:rPr>
              <w:t>66</w:t>
            </w:r>
          </w:p>
        </w:tc>
        <w:tc>
          <w:tcPr>
            <w:tcW w:w="1322" w:type="dxa"/>
            <w:noWrap/>
          </w:tcPr>
          <w:p w14:paraId="64B9DC00" w14:textId="48BC46B4" w:rsidR="00623338" w:rsidRPr="007A0543"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92.12</w:t>
            </w:r>
          </w:p>
        </w:tc>
        <w:tc>
          <w:tcPr>
            <w:tcW w:w="1299" w:type="dxa"/>
            <w:noWrap/>
          </w:tcPr>
          <w:p w14:paraId="4939E9BB" w14:textId="461AD134" w:rsidR="00623338" w:rsidRPr="007A0543" w:rsidRDefault="00AE46D7"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286</w:t>
            </w:r>
            <w:r w:rsidR="004F46D4" w:rsidRPr="007A0543">
              <w:rPr>
                <w:color w:val="auto"/>
              </w:rPr>
              <w:t>.</w:t>
            </w:r>
            <w:r w:rsidRPr="007A0543">
              <w:rPr>
                <w:color w:val="auto"/>
              </w:rPr>
              <w:t>70</w:t>
            </w:r>
          </w:p>
        </w:tc>
        <w:tc>
          <w:tcPr>
            <w:tcW w:w="1111" w:type="dxa"/>
          </w:tcPr>
          <w:p w14:paraId="4DC87CD4" w14:textId="71943424" w:rsidR="00623338" w:rsidRPr="007A0543" w:rsidRDefault="004F46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59.11</w:t>
            </w:r>
          </w:p>
        </w:tc>
      </w:tr>
      <w:tr w:rsidR="00623338" w:rsidRPr="007A0543" w14:paraId="32310306"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7A0543" w:rsidRDefault="00623338" w:rsidP="00623338">
            <w:pPr>
              <w:tabs>
                <w:tab w:val="center" w:pos="1018"/>
              </w:tabs>
            </w:pPr>
            <w:r w:rsidRPr="007A0543">
              <w:rPr>
                <w:color w:val="auto"/>
              </w:rPr>
              <w:t>Protocol Buffers + Gateway</w:t>
            </w:r>
          </w:p>
        </w:tc>
        <w:tc>
          <w:tcPr>
            <w:tcW w:w="1103" w:type="dxa"/>
          </w:tcPr>
          <w:p w14:paraId="1AC3AB2E" w14:textId="7088DB7F" w:rsidR="00623338" w:rsidRPr="007A0543"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2030" w:type="dxa"/>
            <w:noWrap/>
          </w:tcPr>
          <w:p w14:paraId="5F8ACABE" w14:textId="5DF894C0" w:rsidR="00623338" w:rsidRPr="007A0543" w:rsidRDefault="007053A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91.36</w:t>
            </w:r>
          </w:p>
        </w:tc>
        <w:tc>
          <w:tcPr>
            <w:tcW w:w="1293" w:type="dxa"/>
            <w:noWrap/>
          </w:tcPr>
          <w:p w14:paraId="6A90BC5A" w14:textId="24F63497" w:rsidR="00623338" w:rsidRPr="007A0543" w:rsidRDefault="00E822FB"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10.87</w:t>
            </w:r>
          </w:p>
        </w:tc>
        <w:tc>
          <w:tcPr>
            <w:tcW w:w="1322" w:type="dxa"/>
            <w:noWrap/>
          </w:tcPr>
          <w:p w14:paraId="4D96C706" w14:textId="3318D7E7" w:rsidR="00623338" w:rsidRPr="007A0543"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90.95</w:t>
            </w:r>
          </w:p>
        </w:tc>
        <w:tc>
          <w:tcPr>
            <w:tcW w:w="1299" w:type="dxa"/>
            <w:noWrap/>
          </w:tcPr>
          <w:p w14:paraId="2C5E1476" w14:textId="1F22A291" w:rsidR="00623338" w:rsidRPr="007A0543" w:rsidRDefault="00AE46D7"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292.11</w:t>
            </w:r>
          </w:p>
        </w:tc>
        <w:tc>
          <w:tcPr>
            <w:tcW w:w="1111" w:type="dxa"/>
          </w:tcPr>
          <w:p w14:paraId="3043C032" w14:textId="7E3B312F" w:rsidR="00623338" w:rsidRPr="007A0543" w:rsidRDefault="004F46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59.20</w:t>
            </w:r>
          </w:p>
        </w:tc>
      </w:tr>
    </w:tbl>
    <w:p w14:paraId="390E55C6" w14:textId="7BDA6571" w:rsidR="002134D5" w:rsidRPr="007A0543" w:rsidRDefault="002134D5" w:rsidP="002134D5">
      <w:pPr>
        <w:jc w:val="both"/>
      </w:pPr>
    </w:p>
    <w:p w14:paraId="038FFB01" w14:textId="4DAA6C78" w:rsidR="007E103A" w:rsidRPr="007A0543" w:rsidRDefault="002134D5" w:rsidP="002134D5">
      <w:pPr>
        <w:jc w:val="both"/>
      </w:pPr>
      <w:r w:rsidRPr="007A0543">
        <w:fldChar w:fldCharType="begin"/>
      </w:r>
      <w:r w:rsidRPr="007A0543">
        <w:instrText xml:space="preserve"> REF _Ref198562000 \h </w:instrText>
      </w:r>
      <w:r w:rsidRPr="007A0543">
        <w:fldChar w:fldCharType="separate"/>
      </w:r>
      <w:r w:rsidRPr="007A0543">
        <w:t>Table 12</w:t>
      </w:r>
      <w:r w:rsidRPr="007A0543">
        <w:fldChar w:fldCharType="end"/>
      </w:r>
      <w:r w:rsidRPr="007A0543">
        <w:t xml:space="preserve"> shows that Protocol buffers were superior in every analysis performed for the creation of a user</w:t>
      </w:r>
      <w:r w:rsidR="00D83B49" w:rsidRPr="007A0543">
        <w:t xml:space="preserve"> with a mere 1,000 iterations, and the absence of a gateway, Protocol Buffers exhibited a 3.30% lower average response time. Additionally, they demonstrated a 3.0</w:t>
      </w:r>
      <w:r w:rsidR="00B50A25" w:rsidRPr="007A0543">
        <w:t>6</w:t>
      </w:r>
      <w:r w:rsidR="00D83B49" w:rsidRPr="007A0543">
        <w:t>% improvement in throughput in comparison to JSON and a 2.88% median reduction in response time compared to their counterpart</w:t>
      </w:r>
      <w:r w:rsidR="002F5DCB" w:rsidRPr="007A0543">
        <w:t>.</w:t>
      </w:r>
      <w:r w:rsidR="007E103A" w:rsidRPr="007A0543">
        <w:t xml:space="preserve"> When increasing the load to 10,000 requests</w:t>
      </w:r>
      <w:r w:rsidR="00D83B49" w:rsidRPr="007A0543">
        <w:t>,</w:t>
      </w:r>
      <w:r w:rsidR="007E103A" w:rsidRPr="007A0543">
        <w:t xml:space="preserve"> the difference persisted</w:t>
      </w:r>
      <w:r w:rsidR="00D83B49" w:rsidRPr="007A0543">
        <w:t>,</w:t>
      </w:r>
      <w:r w:rsidR="007E103A" w:rsidRPr="007A0543">
        <w:t xml:space="preserve"> although not with the same magnitude of improvement, having the difference been slightly diminished </w:t>
      </w:r>
    </w:p>
    <w:p w14:paraId="6557A79E" w14:textId="7E90E9FE" w:rsidR="00D83B49" w:rsidRPr="007A0543" w:rsidRDefault="00D83B49" w:rsidP="002134D5">
      <w:pPr>
        <w:jc w:val="both"/>
      </w:pPr>
      <w:r w:rsidRPr="007A0543">
        <w:t xml:space="preserve">Furthermore, the introduction of a gateway added approximately </w:t>
      </w:r>
      <w:proofErr w:type="gramStart"/>
      <w:r w:rsidRPr="007A0543">
        <w:t>3</w:t>
      </w:r>
      <w:proofErr w:type="gramEnd"/>
      <w:r w:rsidRPr="007A0543">
        <w:t xml:space="preserve"> </w:t>
      </w:r>
      <w:r w:rsidR="00340D8D" w:rsidRPr="007A0543">
        <w:t>milliseconds</w:t>
      </w:r>
      <w:r w:rsidRPr="007A0543">
        <w:t xml:space="preserve"> to t</w:t>
      </w:r>
      <w:r w:rsidR="00340D8D" w:rsidRPr="007A0543">
        <w:t xml:space="preserve">he average response time at 1,000 iterations, while Protocol Buffers increased only </w:t>
      </w:r>
      <w:proofErr w:type="gramStart"/>
      <w:r w:rsidR="00340D8D" w:rsidRPr="007A0543">
        <w:t>1</w:t>
      </w:r>
      <w:proofErr w:type="gramEnd"/>
      <w:r w:rsidR="00340D8D" w:rsidRPr="007A0543">
        <w:t xml:space="preserve"> millisecond. It is noteworthy that, after the introduction of the gateway, the performance disparity remained consistent with the prior observation, indicating that with an increase in the number of iterations, the discrepancy between Protocol Buffers and JSON, in this endpoint, diminished.</w:t>
      </w:r>
    </w:p>
    <w:p w14:paraId="586DF107" w14:textId="77777777" w:rsidR="00340D8D" w:rsidRPr="007A0543" w:rsidRDefault="00340D8D" w:rsidP="002134D5">
      <w:pPr>
        <w:jc w:val="both"/>
      </w:pPr>
    </w:p>
    <w:p w14:paraId="2F5B3A9A" w14:textId="41054CC3" w:rsidR="0053178F" w:rsidRPr="007A0543" w:rsidRDefault="0053178F" w:rsidP="0053178F">
      <w:pPr>
        <w:pStyle w:val="Caption"/>
        <w:keepNext/>
      </w:pPr>
      <w:bookmarkStart w:id="189" w:name="_Ref198587426"/>
      <w:bookmarkStart w:id="190" w:name="_Toc198970294"/>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13</w:t>
      </w:r>
      <w:proofErr w:type="gramEnd"/>
      <w:r w:rsidR="00E9752E" w:rsidRPr="007A0543">
        <w:fldChar w:fldCharType="end"/>
      </w:r>
      <w:bookmarkEnd w:id="189"/>
      <w:r w:rsidRPr="007A0543">
        <w:t xml:space="preserve"> </w:t>
      </w:r>
      <w:r w:rsidR="00DF0E37" w:rsidRPr="007A0543">
        <w:t>-</w:t>
      </w:r>
      <w:r w:rsidRPr="007A0543">
        <w:t xml:space="preserve"> </w:t>
      </w:r>
      <w:r w:rsidR="000B4E87" w:rsidRPr="007A0543">
        <w:t xml:space="preserve">Benchmark results for retrieving </w:t>
      </w:r>
      <w:r w:rsidR="001E3989" w:rsidRPr="007A0543">
        <w:t xml:space="preserve">all </w:t>
      </w:r>
      <w:proofErr w:type="gramStart"/>
      <w:r w:rsidR="00C06244" w:rsidRPr="007A0543">
        <w:t>u</w:t>
      </w:r>
      <w:r w:rsidR="001E3989" w:rsidRPr="007A0543">
        <w:t>sers</w:t>
      </w:r>
      <w:bookmarkEnd w:id="190"/>
      <w:proofErr w:type="gramEnd"/>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7A0543"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7A0543" w:rsidRDefault="00AC6E0A" w:rsidP="000B4E87">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1103" w:type="dxa"/>
            <w:vAlign w:val="center"/>
          </w:tcPr>
          <w:p w14:paraId="4F1B2540" w14:textId="5F11FF63" w:rsidR="00623338" w:rsidRPr="007A0543"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2120" w:type="dxa"/>
            <w:vAlign w:val="center"/>
          </w:tcPr>
          <w:p w14:paraId="09FBA928" w14:textId="72A8C1AE" w:rsidR="00623338" w:rsidRPr="007A0543"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Response Time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299" w:type="dxa"/>
            <w:vAlign w:val="center"/>
          </w:tcPr>
          <w:p w14:paraId="16952373" w14:textId="373EEE0D" w:rsidR="00623338" w:rsidRPr="007A0543"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Throughput (</w:t>
            </w:r>
            <w:proofErr w:type="spellStart"/>
            <w:r w:rsidRPr="007A0543">
              <w:rPr>
                <w:rFonts w:cstheme="minorHAnsi"/>
                <w:bCs w:val="0"/>
                <w:color w:val="auto"/>
                <w:lang w:eastAsia="pt-PT"/>
              </w:rPr>
              <w:t>req</w:t>
            </w:r>
            <w:proofErr w:type="spellEnd"/>
            <w:r w:rsidRPr="007A0543">
              <w:rPr>
                <w:rFonts w:cstheme="minorHAnsi"/>
                <w:bCs w:val="0"/>
                <w:color w:val="auto"/>
                <w:lang w:eastAsia="pt-PT"/>
              </w:rPr>
              <w:t>/s)</w:t>
            </w:r>
          </w:p>
        </w:tc>
        <w:tc>
          <w:tcPr>
            <w:tcW w:w="1322" w:type="dxa"/>
            <w:vAlign w:val="center"/>
          </w:tcPr>
          <w:p w14:paraId="727DA3ED" w14:textId="6B694794" w:rsidR="00623338" w:rsidRPr="007A0543"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Median(</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297" w:type="dxa"/>
            <w:vAlign w:val="center"/>
          </w:tcPr>
          <w:p w14:paraId="5906C14B" w14:textId="10FA8D35" w:rsidR="00623338" w:rsidRPr="007A0543"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Maximum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11" w:type="dxa"/>
          </w:tcPr>
          <w:p w14:paraId="49173C89" w14:textId="14DBAEC3" w:rsidR="00623338" w:rsidRPr="007A0543"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Minimum (</w:t>
            </w:r>
            <w:proofErr w:type="spellStart"/>
            <w:r w:rsidRPr="007A0543">
              <w:rPr>
                <w:rFonts w:cstheme="minorHAnsi"/>
                <w:lang w:eastAsia="pt-PT"/>
              </w:rPr>
              <w:t>ms</w:t>
            </w:r>
            <w:proofErr w:type="spellEnd"/>
            <w:r w:rsidRPr="007A0543">
              <w:rPr>
                <w:rFonts w:cstheme="minorHAnsi"/>
                <w:lang w:eastAsia="pt-PT"/>
              </w:rPr>
              <w:t>)</w:t>
            </w:r>
          </w:p>
        </w:tc>
      </w:tr>
      <w:tr w:rsidR="00883683" w:rsidRPr="007A0543"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7A0543" w:rsidRDefault="00623338" w:rsidP="00623338">
            <w:pPr>
              <w:tabs>
                <w:tab w:val="center" w:pos="1018"/>
              </w:tabs>
              <w:rPr>
                <w:color w:val="auto"/>
              </w:rPr>
            </w:pPr>
            <w:r w:rsidRPr="007A0543">
              <w:rPr>
                <w:color w:val="auto"/>
              </w:rPr>
              <w:t>JSON</w:t>
            </w:r>
          </w:p>
        </w:tc>
        <w:tc>
          <w:tcPr>
            <w:tcW w:w="1103" w:type="dxa"/>
          </w:tcPr>
          <w:p w14:paraId="070BF023" w14:textId="1C7FD6F7" w:rsidR="00623338" w:rsidRPr="007A0543"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2120" w:type="dxa"/>
            <w:noWrap/>
            <w:hideMark/>
          </w:tcPr>
          <w:p w14:paraId="44DF04AA" w14:textId="5F70D799"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5.71</w:t>
            </w:r>
          </w:p>
        </w:tc>
        <w:tc>
          <w:tcPr>
            <w:tcW w:w="1299" w:type="dxa"/>
            <w:noWrap/>
            <w:hideMark/>
          </w:tcPr>
          <w:p w14:paraId="3AC2C7D2" w14:textId="1F7054DB" w:rsidR="00623338" w:rsidRPr="007A0543"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165.37</w:t>
            </w:r>
          </w:p>
        </w:tc>
        <w:tc>
          <w:tcPr>
            <w:tcW w:w="1322" w:type="dxa"/>
            <w:noWrap/>
            <w:hideMark/>
          </w:tcPr>
          <w:p w14:paraId="5D78A9DD" w14:textId="6B129E6D"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2.82</w:t>
            </w:r>
          </w:p>
        </w:tc>
        <w:tc>
          <w:tcPr>
            <w:tcW w:w="1297" w:type="dxa"/>
            <w:noWrap/>
            <w:hideMark/>
          </w:tcPr>
          <w:p w14:paraId="791976AC" w14:textId="32FC93B7"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81.40</w:t>
            </w:r>
          </w:p>
        </w:tc>
        <w:tc>
          <w:tcPr>
            <w:tcW w:w="1111" w:type="dxa"/>
          </w:tcPr>
          <w:p w14:paraId="38C19084" w14:textId="39E3E0CF" w:rsidR="00623338" w:rsidRPr="007A0543"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1.86</w:t>
            </w:r>
          </w:p>
        </w:tc>
      </w:tr>
      <w:tr w:rsidR="00623338" w:rsidRPr="007A0543"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7A0543" w:rsidRDefault="00623338" w:rsidP="00623338">
            <w:pPr>
              <w:tabs>
                <w:tab w:val="center" w:pos="1018"/>
              </w:tabs>
              <w:rPr>
                <w:color w:val="auto"/>
              </w:rPr>
            </w:pPr>
            <w:r w:rsidRPr="007A0543">
              <w:rPr>
                <w:color w:val="auto"/>
              </w:rPr>
              <w:t>Protocol Buffers</w:t>
            </w:r>
          </w:p>
        </w:tc>
        <w:tc>
          <w:tcPr>
            <w:tcW w:w="1103" w:type="dxa"/>
          </w:tcPr>
          <w:p w14:paraId="033CC1AB" w14:textId="6F66932D" w:rsidR="00623338" w:rsidRPr="007A0543"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2120" w:type="dxa"/>
            <w:noWrap/>
            <w:hideMark/>
          </w:tcPr>
          <w:p w14:paraId="2906808B" w14:textId="7008233D"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5.13</w:t>
            </w:r>
          </w:p>
        </w:tc>
        <w:tc>
          <w:tcPr>
            <w:tcW w:w="1299" w:type="dxa"/>
            <w:noWrap/>
            <w:hideMark/>
          </w:tcPr>
          <w:p w14:paraId="797E1AED" w14:textId="454BFAE6" w:rsidR="00623338" w:rsidRPr="007A0543"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181.94</w:t>
            </w:r>
          </w:p>
        </w:tc>
        <w:tc>
          <w:tcPr>
            <w:tcW w:w="1322" w:type="dxa"/>
            <w:noWrap/>
            <w:hideMark/>
          </w:tcPr>
          <w:p w14:paraId="75DBEC68" w14:textId="3CA1D507"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2.53</w:t>
            </w:r>
          </w:p>
        </w:tc>
        <w:tc>
          <w:tcPr>
            <w:tcW w:w="1297" w:type="dxa"/>
            <w:noWrap/>
            <w:hideMark/>
          </w:tcPr>
          <w:p w14:paraId="11094ACB" w14:textId="47CD0C54"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69.03</w:t>
            </w:r>
          </w:p>
        </w:tc>
        <w:tc>
          <w:tcPr>
            <w:tcW w:w="1111" w:type="dxa"/>
          </w:tcPr>
          <w:p w14:paraId="36D9778A" w14:textId="75C798D2" w:rsidR="00623338" w:rsidRPr="007A0543"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1.44</w:t>
            </w:r>
          </w:p>
        </w:tc>
      </w:tr>
      <w:tr w:rsidR="00883683" w:rsidRPr="007A0543"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7A0543" w:rsidRDefault="00623338" w:rsidP="00623338">
            <w:pPr>
              <w:tabs>
                <w:tab w:val="center" w:pos="1018"/>
              </w:tabs>
              <w:rPr>
                <w:color w:val="auto"/>
              </w:rPr>
            </w:pPr>
            <w:r w:rsidRPr="007A0543">
              <w:rPr>
                <w:color w:val="auto"/>
              </w:rPr>
              <w:t>JSON</w:t>
            </w:r>
          </w:p>
        </w:tc>
        <w:tc>
          <w:tcPr>
            <w:tcW w:w="1103" w:type="dxa"/>
          </w:tcPr>
          <w:p w14:paraId="099B9167" w14:textId="4D291032" w:rsidR="00623338" w:rsidRPr="007A0543"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2120" w:type="dxa"/>
            <w:noWrap/>
          </w:tcPr>
          <w:p w14:paraId="7EEB9F72" w14:textId="20CE09AB" w:rsidR="00623338" w:rsidRPr="007A0543"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2.62</w:t>
            </w:r>
          </w:p>
        </w:tc>
        <w:tc>
          <w:tcPr>
            <w:tcW w:w="1299" w:type="dxa"/>
            <w:noWrap/>
          </w:tcPr>
          <w:p w14:paraId="3050D6AB" w14:textId="68267FC6" w:rsidR="00623338" w:rsidRPr="007A0543"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341.49</w:t>
            </w:r>
          </w:p>
        </w:tc>
        <w:tc>
          <w:tcPr>
            <w:tcW w:w="1322" w:type="dxa"/>
            <w:noWrap/>
          </w:tcPr>
          <w:p w14:paraId="28483A82" w14:textId="6680968F" w:rsidR="00623338" w:rsidRPr="007A0543"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2.17</w:t>
            </w:r>
          </w:p>
        </w:tc>
        <w:tc>
          <w:tcPr>
            <w:tcW w:w="1297" w:type="dxa"/>
            <w:noWrap/>
          </w:tcPr>
          <w:p w14:paraId="75F965A4" w14:textId="7C1CC427" w:rsidR="00623338" w:rsidRPr="007A0543"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68.11</w:t>
            </w:r>
          </w:p>
        </w:tc>
        <w:tc>
          <w:tcPr>
            <w:tcW w:w="1111" w:type="dxa"/>
          </w:tcPr>
          <w:p w14:paraId="7BBD2B4D" w14:textId="25062CC6" w:rsidR="00623338" w:rsidRPr="007A0543"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1.57</w:t>
            </w:r>
          </w:p>
        </w:tc>
      </w:tr>
      <w:tr w:rsidR="00623338" w:rsidRPr="007A0543"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7A0543" w:rsidRDefault="00623338" w:rsidP="00623338">
            <w:pPr>
              <w:tabs>
                <w:tab w:val="center" w:pos="1018"/>
              </w:tabs>
              <w:rPr>
                <w:color w:val="auto"/>
              </w:rPr>
            </w:pPr>
            <w:r w:rsidRPr="007A0543">
              <w:rPr>
                <w:color w:val="auto"/>
              </w:rPr>
              <w:t>Protocol Buffers</w:t>
            </w:r>
          </w:p>
        </w:tc>
        <w:tc>
          <w:tcPr>
            <w:tcW w:w="1103" w:type="dxa"/>
          </w:tcPr>
          <w:p w14:paraId="3557B95B" w14:textId="3B5F28E7" w:rsidR="00623338" w:rsidRPr="007A0543"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2120" w:type="dxa"/>
            <w:noWrap/>
          </w:tcPr>
          <w:p w14:paraId="6145314D" w14:textId="41E9BF6B" w:rsidR="00623338" w:rsidRPr="007A0543"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2.27</w:t>
            </w:r>
          </w:p>
        </w:tc>
        <w:tc>
          <w:tcPr>
            <w:tcW w:w="1299" w:type="dxa"/>
            <w:noWrap/>
          </w:tcPr>
          <w:p w14:paraId="3681353C" w14:textId="1F17BA74" w:rsidR="00623338" w:rsidRPr="007A0543"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383.61</w:t>
            </w:r>
          </w:p>
        </w:tc>
        <w:tc>
          <w:tcPr>
            <w:tcW w:w="1322" w:type="dxa"/>
            <w:noWrap/>
          </w:tcPr>
          <w:p w14:paraId="15E4059B" w14:textId="7671A3E0" w:rsidR="00623338" w:rsidRPr="007A0543"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1.98</w:t>
            </w:r>
          </w:p>
        </w:tc>
        <w:tc>
          <w:tcPr>
            <w:tcW w:w="1297" w:type="dxa"/>
            <w:noWrap/>
          </w:tcPr>
          <w:p w14:paraId="67B7D7BC" w14:textId="301A3EB0" w:rsidR="00623338" w:rsidRPr="007A0543"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44.89</w:t>
            </w:r>
          </w:p>
        </w:tc>
        <w:tc>
          <w:tcPr>
            <w:tcW w:w="1111" w:type="dxa"/>
          </w:tcPr>
          <w:p w14:paraId="12DC2BA1" w14:textId="5AE9AE08" w:rsidR="00623338" w:rsidRPr="007A0543" w:rsidRDefault="0059548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1.05</w:t>
            </w:r>
          </w:p>
        </w:tc>
      </w:tr>
      <w:tr w:rsidR="00883683" w:rsidRPr="007A0543"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7A0543" w:rsidRDefault="00623338" w:rsidP="00623338">
            <w:pPr>
              <w:tabs>
                <w:tab w:val="center" w:pos="1018"/>
              </w:tabs>
              <w:rPr>
                <w:color w:val="auto"/>
              </w:rPr>
            </w:pPr>
            <w:r w:rsidRPr="007A0543">
              <w:rPr>
                <w:color w:val="auto"/>
              </w:rPr>
              <w:t>JSON + Gateway</w:t>
            </w:r>
          </w:p>
        </w:tc>
        <w:tc>
          <w:tcPr>
            <w:tcW w:w="1103" w:type="dxa"/>
          </w:tcPr>
          <w:p w14:paraId="0E07BD9A" w14:textId="4CB0FE7C" w:rsidR="00623338" w:rsidRPr="007A0543"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2120" w:type="dxa"/>
            <w:noWrap/>
          </w:tcPr>
          <w:p w14:paraId="2869C8A0" w14:textId="209A6897"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6.13</w:t>
            </w:r>
          </w:p>
        </w:tc>
        <w:tc>
          <w:tcPr>
            <w:tcW w:w="1299" w:type="dxa"/>
            <w:noWrap/>
          </w:tcPr>
          <w:p w14:paraId="7D426B1A" w14:textId="4F3373A3" w:rsidR="00623338" w:rsidRPr="007A0543"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153.98</w:t>
            </w:r>
          </w:p>
        </w:tc>
        <w:tc>
          <w:tcPr>
            <w:tcW w:w="1322" w:type="dxa"/>
            <w:noWrap/>
          </w:tcPr>
          <w:p w14:paraId="7813C17F" w14:textId="7EF29F9C"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4.01</w:t>
            </w:r>
          </w:p>
        </w:tc>
        <w:tc>
          <w:tcPr>
            <w:tcW w:w="1297" w:type="dxa"/>
            <w:noWrap/>
          </w:tcPr>
          <w:p w14:paraId="28F32B7C" w14:textId="07755867"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70.99</w:t>
            </w:r>
          </w:p>
        </w:tc>
        <w:tc>
          <w:tcPr>
            <w:tcW w:w="1111" w:type="dxa"/>
          </w:tcPr>
          <w:p w14:paraId="13D801C0" w14:textId="7426B25C"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2.68</w:t>
            </w:r>
          </w:p>
        </w:tc>
      </w:tr>
      <w:tr w:rsidR="00623338" w:rsidRPr="007A0543"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7A0543" w:rsidRDefault="00623338" w:rsidP="00623338">
            <w:pPr>
              <w:tabs>
                <w:tab w:val="center" w:pos="1018"/>
              </w:tabs>
              <w:rPr>
                <w:color w:val="auto"/>
              </w:rPr>
            </w:pPr>
            <w:r w:rsidRPr="007A0543">
              <w:rPr>
                <w:color w:val="auto"/>
              </w:rPr>
              <w:t>Protocol Buffers + Gateway</w:t>
            </w:r>
          </w:p>
        </w:tc>
        <w:tc>
          <w:tcPr>
            <w:tcW w:w="1103" w:type="dxa"/>
          </w:tcPr>
          <w:p w14:paraId="04E6950A" w14:textId="3D1FA959" w:rsidR="00623338" w:rsidRPr="007A0543"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2120" w:type="dxa"/>
            <w:noWrap/>
          </w:tcPr>
          <w:p w14:paraId="14920564" w14:textId="69BBA451" w:rsidR="00623338" w:rsidRPr="007A0543"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5.80</w:t>
            </w:r>
          </w:p>
        </w:tc>
        <w:tc>
          <w:tcPr>
            <w:tcW w:w="1299" w:type="dxa"/>
            <w:noWrap/>
          </w:tcPr>
          <w:p w14:paraId="40E58320" w14:textId="3F6D0CCC" w:rsidR="00623338" w:rsidRPr="007A0543" w:rsidRDefault="00E67F53"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162.02</w:t>
            </w:r>
          </w:p>
        </w:tc>
        <w:tc>
          <w:tcPr>
            <w:tcW w:w="1322" w:type="dxa"/>
            <w:noWrap/>
          </w:tcPr>
          <w:p w14:paraId="3FE44C80" w14:textId="4FBF2B72" w:rsidR="00623338" w:rsidRPr="007A0543"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3.61</w:t>
            </w:r>
          </w:p>
        </w:tc>
        <w:tc>
          <w:tcPr>
            <w:tcW w:w="1297" w:type="dxa"/>
            <w:noWrap/>
          </w:tcPr>
          <w:p w14:paraId="3457973A" w14:textId="16C5ED42" w:rsidR="00623338" w:rsidRPr="007A0543"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67.91</w:t>
            </w:r>
          </w:p>
        </w:tc>
        <w:tc>
          <w:tcPr>
            <w:tcW w:w="1111" w:type="dxa"/>
          </w:tcPr>
          <w:p w14:paraId="1F5165E9" w14:textId="464572F9" w:rsidR="00623338" w:rsidRPr="007A0543" w:rsidRDefault="00B57F5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2.31</w:t>
            </w:r>
          </w:p>
        </w:tc>
      </w:tr>
      <w:tr w:rsidR="00883683" w:rsidRPr="007A0543"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7A0543" w:rsidRDefault="00623338" w:rsidP="00623338">
            <w:pPr>
              <w:tabs>
                <w:tab w:val="center" w:pos="1018"/>
              </w:tabs>
              <w:rPr>
                <w:color w:val="auto"/>
              </w:rPr>
            </w:pPr>
            <w:r w:rsidRPr="007A0543">
              <w:rPr>
                <w:color w:val="auto"/>
              </w:rPr>
              <w:t>JSON + Gateway</w:t>
            </w:r>
          </w:p>
        </w:tc>
        <w:tc>
          <w:tcPr>
            <w:tcW w:w="1103" w:type="dxa"/>
          </w:tcPr>
          <w:p w14:paraId="4C44976B" w14:textId="02B08E0F" w:rsidR="00623338" w:rsidRPr="007A0543"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2120" w:type="dxa"/>
            <w:noWrap/>
          </w:tcPr>
          <w:p w14:paraId="081556C3" w14:textId="53E6DF1F"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3.82</w:t>
            </w:r>
          </w:p>
        </w:tc>
        <w:tc>
          <w:tcPr>
            <w:tcW w:w="1299" w:type="dxa"/>
            <w:noWrap/>
          </w:tcPr>
          <w:p w14:paraId="35AE3076" w14:textId="68459B29" w:rsidR="00623338" w:rsidRPr="007A0543" w:rsidRDefault="00E67F53"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241.05</w:t>
            </w:r>
          </w:p>
        </w:tc>
        <w:tc>
          <w:tcPr>
            <w:tcW w:w="1322" w:type="dxa"/>
            <w:noWrap/>
          </w:tcPr>
          <w:p w14:paraId="7685EC7D" w14:textId="06F58A42"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3.51</w:t>
            </w:r>
          </w:p>
        </w:tc>
        <w:tc>
          <w:tcPr>
            <w:tcW w:w="1297" w:type="dxa"/>
            <w:noWrap/>
          </w:tcPr>
          <w:p w14:paraId="0ACE7E82" w14:textId="551DD356"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62.17</w:t>
            </w:r>
          </w:p>
        </w:tc>
        <w:tc>
          <w:tcPr>
            <w:tcW w:w="1111" w:type="dxa"/>
          </w:tcPr>
          <w:p w14:paraId="2ED807E3" w14:textId="4E4FF1F1" w:rsidR="00623338" w:rsidRPr="007A0543" w:rsidRDefault="00B57F5D"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2.49</w:t>
            </w:r>
          </w:p>
        </w:tc>
      </w:tr>
      <w:tr w:rsidR="00623338" w:rsidRPr="007A0543"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7A0543" w:rsidRDefault="00623338" w:rsidP="00623338">
            <w:pPr>
              <w:tabs>
                <w:tab w:val="center" w:pos="1018"/>
              </w:tabs>
              <w:rPr>
                <w:color w:val="auto"/>
              </w:rPr>
            </w:pPr>
            <w:r w:rsidRPr="007A0543">
              <w:rPr>
                <w:color w:val="auto"/>
              </w:rPr>
              <w:t>Protocol Buffers + Gateway</w:t>
            </w:r>
          </w:p>
        </w:tc>
        <w:tc>
          <w:tcPr>
            <w:tcW w:w="1103" w:type="dxa"/>
          </w:tcPr>
          <w:p w14:paraId="6E8489E5" w14:textId="4A4676F1" w:rsidR="00623338" w:rsidRPr="007A0543"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2120" w:type="dxa"/>
            <w:noWrap/>
          </w:tcPr>
          <w:p w14:paraId="41642A46" w14:textId="66038FA8" w:rsidR="00623338" w:rsidRPr="007A0543"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3.49</w:t>
            </w:r>
          </w:p>
        </w:tc>
        <w:tc>
          <w:tcPr>
            <w:tcW w:w="1299" w:type="dxa"/>
            <w:noWrap/>
          </w:tcPr>
          <w:p w14:paraId="3AB6863D" w14:textId="13D42454" w:rsidR="00623338" w:rsidRPr="007A0543" w:rsidRDefault="00E67F53"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258.05</w:t>
            </w:r>
          </w:p>
        </w:tc>
        <w:tc>
          <w:tcPr>
            <w:tcW w:w="1322" w:type="dxa"/>
            <w:noWrap/>
          </w:tcPr>
          <w:p w14:paraId="07489E97" w14:textId="538750C4" w:rsidR="00623338" w:rsidRPr="007A0543"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3.32</w:t>
            </w:r>
          </w:p>
        </w:tc>
        <w:tc>
          <w:tcPr>
            <w:tcW w:w="1297" w:type="dxa"/>
            <w:noWrap/>
          </w:tcPr>
          <w:p w14:paraId="07F8C4D3" w14:textId="2CF5D07C" w:rsidR="00623338" w:rsidRPr="007A0543"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55.44</w:t>
            </w:r>
          </w:p>
        </w:tc>
        <w:tc>
          <w:tcPr>
            <w:tcW w:w="1111" w:type="dxa"/>
          </w:tcPr>
          <w:p w14:paraId="6DA38E71" w14:textId="13BBEB9F" w:rsidR="00623338" w:rsidRPr="007A0543" w:rsidRDefault="00B57F5D"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1.91</w:t>
            </w:r>
          </w:p>
        </w:tc>
      </w:tr>
    </w:tbl>
    <w:p w14:paraId="5FD2027D" w14:textId="77777777" w:rsidR="0053178F" w:rsidRPr="007A0543" w:rsidRDefault="0053178F" w:rsidP="00CD788E">
      <w:pPr>
        <w:jc w:val="both"/>
      </w:pPr>
    </w:p>
    <w:p w14:paraId="7AA35798" w14:textId="51A34BA2" w:rsidR="00340D8D" w:rsidRPr="007A0543" w:rsidRDefault="00065791" w:rsidP="00CD788E">
      <w:pPr>
        <w:jc w:val="both"/>
      </w:pPr>
      <w:r w:rsidRPr="007A0543">
        <w:t xml:space="preserve">Looking closely at </w:t>
      </w:r>
      <w:r w:rsidR="00EE7685" w:rsidRPr="007A0543">
        <w:fldChar w:fldCharType="begin"/>
      </w:r>
      <w:r w:rsidR="00EE7685" w:rsidRPr="007A0543">
        <w:instrText xml:space="preserve"> REF _Ref198587426 \h </w:instrText>
      </w:r>
      <w:r w:rsidR="00EE7685" w:rsidRPr="007A0543">
        <w:fldChar w:fldCharType="separate"/>
      </w:r>
      <w:r w:rsidR="00EE7685" w:rsidRPr="007A0543">
        <w:t>Table 13</w:t>
      </w:r>
      <w:r w:rsidR="00EE7685" w:rsidRPr="007A0543">
        <w:fldChar w:fldCharType="end"/>
      </w:r>
      <w:r w:rsidR="00EE7685" w:rsidRPr="007A0543">
        <w:t xml:space="preserve"> </w:t>
      </w:r>
      <w:r w:rsidRPr="007A0543">
        <w:t xml:space="preserve">it </w:t>
      </w:r>
      <w:r w:rsidR="00EE7685" w:rsidRPr="007A0543">
        <w:t>shows that Protocol Buffers have superior performance in comparison to JSON under the same conditions</w:t>
      </w:r>
      <w:r w:rsidRPr="007A0543">
        <w:t xml:space="preserve">. One explanation for this is </w:t>
      </w:r>
      <w:r w:rsidR="00EE7685" w:rsidRPr="007A0543">
        <w:t>due to thei</w:t>
      </w:r>
      <w:r w:rsidRPr="007A0543">
        <w:t xml:space="preserve">r increased data requirement for serialization, where </w:t>
      </w:r>
      <w:r w:rsidR="00EE7685" w:rsidRPr="007A0543">
        <w:t xml:space="preserve">Protocol Buffers </w:t>
      </w:r>
      <w:r w:rsidRPr="007A0543">
        <w:t>gains</w:t>
      </w:r>
      <w:r w:rsidR="00EE7685" w:rsidRPr="007A0543">
        <w:t xml:space="preserve"> a bigger margin of </w:t>
      </w:r>
      <w:r w:rsidR="00EE7685" w:rsidRPr="007A0543">
        <w:lastRenderedPageBreak/>
        <w:t xml:space="preserve">performance compared to the previously analysed data from </w:t>
      </w:r>
      <w:r w:rsidR="00EE7685" w:rsidRPr="007A0543">
        <w:fldChar w:fldCharType="begin"/>
      </w:r>
      <w:r w:rsidR="00EE7685" w:rsidRPr="007A0543">
        <w:instrText xml:space="preserve"> REF _Ref198562000 \h </w:instrText>
      </w:r>
      <w:r w:rsidR="00EE7685" w:rsidRPr="007A0543">
        <w:fldChar w:fldCharType="separate"/>
      </w:r>
      <w:r w:rsidR="00EE7685" w:rsidRPr="007A0543">
        <w:t>Table 12</w:t>
      </w:r>
      <w:r w:rsidR="00EE7685" w:rsidRPr="007A0543">
        <w:fldChar w:fldCharType="end"/>
      </w:r>
      <w:r w:rsidR="00EE7685" w:rsidRPr="007A0543">
        <w:t xml:space="preserve">. When performing 1,000 iterations and without a gateway, Protocol Buffers has </w:t>
      </w:r>
      <w:r w:rsidRPr="007A0543">
        <w:t xml:space="preserve">a </w:t>
      </w:r>
      <w:r w:rsidR="00EE7685" w:rsidRPr="007A0543">
        <w:t xml:space="preserve">5.71% </w:t>
      </w:r>
      <w:r w:rsidRPr="007A0543">
        <w:t>reduction</w:t>
      </w:r>
      <w:r w:rsidR="00EE7685" w:rsidRPr="007A0543">
        <w:t xml:space="preserve"> </w:t>
      </w:r>
      <w:r w:rsidRPr="007A0543">
        <w:t xml:space="preserve">in </w:t>
      </w:r>
      <w:r w:rsidR="00EE7685" w:rsidRPr="007A0543">
        <w:t xml:space="preserve">average response time, they also have a </w:t>
      </w:r>
      <w:r w:rsidR="00516918" w:rsidRPr="007A0543">
        <w:t>10</w:t>
      </w:r>
      <w:r w:rsidR="00EE7685" w:rsidRPr="007A0543">
        <w:t>.</w:t>
      </w:r>
      <w:r w:rsidR="00516918" w:rsidRPr="007A0543">
        <w:t>01</w:t>
      </w:r>
      <w:r w:rsidR="00EE7685" w:rsidRPr="007A0543">
        <w:t xml:space="preserve">% </w:t>
      </w:r>
      <w:r w:rsidRPr="007A0543">
        <w:t>increase</w:t>
      </w:r>
      <w:r w:rsidR="00EE7685" w:rsidRPr="007A0543">
        <w:t xml:space="preserve"> </w:t>
      </w:r>
      <w:r w:rsidRPr="007A0543">
        <w:t xml:space="preserve">in </w:t>
      </w:r>
      <w:r w:rsidR="00EE7685" w:rsidRPr="007A0543">
        <w:t xml:space="preserve">throughput and a 10.28% </w:t>
      </w:r>
      <w:r w:rsidRPr="007A0543">
        <w:t>reduction in</w:t>
      </w:r>
      <w:r w:rsidR="00EE7685" w:rsidRPr="007A0543">
        <w:t xml:space="preserve"> median response time, showing a notable difference between the two serializations</w:t>
      </w:r>
      <w:r w:rsidRPr="007A0543">
        <w:t>.</w:t>
      </w:r>
    </w:p>
    <w:p w14:paraId="3CE90F57" w14:textId="45545087" w:rsidR="00EE7685" w:rsidRPr="007A0543" w:rsidRDefault="00065791" w:rsidP="00CD788E">
      <w:pPr>
        <w:jc w:val="both"/>
      </w:pPr>
      <w:r w:rsidRPr="007A0543">
        <w:t>Furthermore, in the absence of a gateway during the 10,000 iterations, the discrepancy persists, resulting in Protocol Buffers exhibiting 13.36% reduc</w:t>
      </w:r>
      <w:r w:rsidR="009607B2" w:rsidRPr="007A0543">
        <w:t>tion of</w:t>
      </w:r>
      <w:r w:rsidRPr="007A0543">
        <w:t xml:space="preserve"> average response time, 1</w:t>
      </w:r>
      <w:r w:rsidR="001F7152" w:rsidRPr="007A0543">
        <w:t>2</w:t>
      </w:r>
      <w:r w:rsidRPr="007A0543">
        <w:t>.</w:t>
      </w:r>
      <w:r w:rsidR="001F7152" w:rsidRPr="007A0543">
        <w:t>33</w:t>
      </w:r>
      <w:r w:rsidRPr="007A0543">
        <w:t>% improved throughput, and 8.76% reduction in median response time.</w:t>
      </w:r>
    </w:p>
    <w:p w14:paraId="0BADBFF1" w14:textId="5503EF8B" w:rsidR="00EE7685" w:rsidRPr="007A0543" w:rsidRDefault="003269AD" w:rsidP="00CD788E">
      <w:pPr>
        <w:jc w:val="both"/>
      </w:pPr>
      <w:r w:rsidRPr="007A0543">
        <w:t xml:space="preserve">In conclusion, it </w:t>
      </w:r>
      <w:proofErr w:type="gramStart"/>
      <w:r w:rsidRPr="007A0543">
        <w:t>was found</w:t>
      </w:r>
      <w:proofErr w:type="gramEnd"/>
      <w:r w:rsidRPr="007A0543">
        <w:t xml:space="preserve"> that the number of iterations performed, whilst using a gateway, resulted in a consistent increase in the elapsed time for both serialisation formats. However, it </w:t>
      </w:r>
      <w:proofErr w:type="gramStart"/>
      <w:r w:rsidRPr="007A0543">
        <w:t>was observed</w:t>
      </w:r>
      <w:proofErr w:type="gramEnd"/>
      <w:r w:rsidRPr="007A0543">
        <w:t xml:space="preserve"> that Protocol Buffers still showed superior performance in comparison to their JSON counterpart</w:t>
      </w:r>
      <w:r w:rsidR="00BF594A" w:rsidRPr="007A0543">
        <w:t>.</w:t>
      </w:r>
    </w:p>
    <w:p w14:paraId="1C922128" w14:textId="2D0EC8EF" w:rsidR="00340D8D" w:rsidRPr="007A0543" w:rsidRDefault="00A10023" w:rsidP="00A10023">
      <w:r w:rsidRPr="007A0543">
        <w:br w:type="page"/>
      </w:r>
    </w:p>
    <w:p w14:paraId="4264B144" w14:textId="4650CFF8" w:rsidR="000B4E87" w:rsidRPr="007A0543" w:rsidRDefault="000B4E87" w:rsidP="00340D8D">
      <w:pPr>
        <w:pStyle w:val="Caption"/>
        <w:keepNext/>
      </w:pPr>
      <w:bookmarkStart w:id="191" w:name="_Ref198626347"/>
      <w:bookmarkStart w:id="192" w:name="_Toc198970295"/>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14</w:t>
      </w:r>
      <w:proofErr w:type="gramEnd"/>
      <w:r w:rsidR="00E9752E" w:rsidRPr="007A0543">
        <w:fldChar w:fldCharType="end"/>
      </w:r>
      <w:bookmarkEnd w:id="191"/>
      <w:r w:rsidRPr="007A0543">
        <w:t xml:space="preserve"> </w:t>
      </w:r>
      <w:r w:rsidR="00DF0E37" w:rsidRPr="007A0543">
        <w:t>-</w:t>
      </w:r>
      <w:r w:rsidRPr="007A0543">
        <w:t xml:space="preserve"> Benchmark results for retrieving</w:t>
      </w:r>
      <w:r w:rsidR="001E3989" w:rsidRPr="007A0543">
        <w:t xml:space="preserve"> </w:t>
      </w:r>
      <w:r w:rsidR="008F1356" w:rsidRPr="007A0543">
        <w:t>u</w:t>
      </w:r>
      <w:r w:rsidR="001E3989" w:rsidRPr="007A0543">
        <w:t xml:space="preserve">ser by </w:t>
      </w:r>
      <w:proofErr w:type="gramStart"/>
      <w:r w:rsidR="001E3989" w:rsidRPr="007A0543">
        <w:t>id</w:t>
      </w:r>
      <w:bookmarkEnd w:id="192"/>
      <w:proofErr w:type="gramEnd"/>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7A0543"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7A0543" w:rsidRDefault="00AC6E0A" w:rsidP="000B4E87">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1134" w:type="dxa"/>
            <w:vAlign w:val="center"/>
          </w:tcPr>
          <w:p w14:paraId="5FBF665F" w14:textId="61398C3B" w:rsidR="00D75FCF" w:rsidRPr="007A0543"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7A0543">
              <w:rPr>
                <w:rFonts w:cstheme="minorHAnsi"/>
                <w:bCs w:val="0"/>
                <w:color w:val="auto"/>
                <w:lang w:eastAsia="pt-PT"/>
              </w:rPr>
              <w:t>Requests</w:t>
            </w:r>
          </w:p>
        </w:tc>
        <w:tc>
          <w:tcPr>
            <w:tcW w:w="1989" w:type="dxa"/>
            <w:vAlign w:val="center"/>
          </w:tcPr>
          <w:p w14:paraId="032A3AA5" w14:textId="1DB9109F" w:rsidR="00D75FCF" w:rsidRPr="007A0543"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Response Time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413" w:type="dxa"/>
            <w:vAlign w:val="center"/>
          </w:tcPr>
          <w:p w14:paraId="06189107" w14:textId="77777777" w:rsidR="00D75FCF" w:rsidRPr="007A0543"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Throughput (</w:t>
            </w:r>
            <w:proofErr w:type="spellStart"/>
            <w:r w:rsidRPr="007A0543">
              <w:rPr>
                <w:rFonts w:cstheme="minorHAnsi"/>
                <w:bCs w:val="0"/>
                <w:color w:val="auto"/>
                <w:lang w:eastAsia="pt-PT"/>
              </w:rPr>
              <w:t>req</w:t>
            </w:r>
            <w:proofErr w:type="spellEnd"/>
            <w:r w:rsidRPr="007A0543">
              <w:rPr>
                <w:rFonts w:cstheme="minorHAnsi"/>
                <w:bCs w:val="0"/>
                <w:color w:val="auto"/>
                <w:lang w:eastAsia="pt-PT"/>
              </w:rPr>
              <w:t>/s)</w:t>
            </w:r>
          </w:p>
        </w:tc>
        <w:tc>
          <w:tcPr>
            <w:tcW w:w="1417" w:type="dxa"/>
            <w:vAlign w:val="center"/>
          </w:tcPr>
          <w:p w14:paraId="77807F27" w14:textId="77777777" w:rsidR="00D75FCF" w:rsidRPr="007A0543"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Median(</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276" w:type="dxa"/>
            <w:vAlign w:val="center"/>
          </w:tcPr>
          <w:p w14:paraId="179AE230" w14:textId="77777777" w:rsidR="00D75FCF" w:rsidRPr="007A0543"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Maximum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38" w:type="dxa"/>
          </w:tcPr>
          <w:p w14:paraId="66AAA10C" w14:textId="37EB4F1B" w:rsidR="00D75FCF" w:rsidRPr="007A0543"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Minimum (</w:t>
            </w:r>
            <w:proofErr w:type="spellStart"/>
            <w:r w:rsidRPr="007A0543">
              <w:rPr>
                <w:rFonts w:cstheme="minorHAnsi"/>
                <w:lang w:eastAsia="pt-PT"/>
              </w:rPr>
              <w:t>ms</w:t>
            </w:r>
            <w:proofErr w:type="spellEnd"/>
            <w:r w:rsidRPr="007A0543">
              <w:rPr>
                <w:rFonts w:cstheme="minorHAnsi"/>
                <w:lang w:eastAsia="pt-PT"/>
              </w:rPr>
              <w:t>)</w:t>
            </w:r>
          </w:p>
        </w:tc>
      </w:tr>
      <w:tr w:rsidR="00883683" w:rsidRPr="007A0543"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7A0543" w:rsidRDefault="00D75FCF" w:rsidP="00D75FCF">
            <w:pPr>
              <w:tabs>
                <w:tab w:val="center" w:pos="1018"/>
              </w:tabs>
              <w:rPr>
                <w:color w:val="auto"/>
              </w:rPr>
            </w:pPr>
            <w:r w:rsidRPr="007A0543">
              <w:rPr>
                <w:color w:val="auto"/>
              </w:rPr>
              <w:t>JSON</w:t>
            </w:r>
          </w:p>
        </w:tc>
        <w:tc>
          <w:tcPr>
            <w:tcW w:w="1134" w:type="dxa"/>
          </w:tcPr>
          <w:p w14:paraId="118AA2AF" w14:textId="0D4427A4"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9" w:type="dxa"/>
            <w:noWrap/>
            <w:hideMark/>
          </w:tcPr>
          <w:p w14:paraId="243C907C" w14:textId="4CC736B5"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4.39</w:t>
            </w:r>
          </w:p>
        </w:tc>
        <w:tc>
          <w:tcPr>
            <w:tcW w:w="1413" w:type="dxa"/>
            <w:noWrap/>
            <w:hideMark/>
          </w:tcPr>
          <w:p w14:paraId="427FAB7B" w14:textId="1CCB8360" w:rsidR="00D75FCF" w:rsidRPr="007A0543" w:rsidRDefault="003173A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216.33</w:t>
            </w:r>
          </w:p>
        </w:tc>
        <w:tc>
          <w:tcPr>
            <w:tcW w:w="1417" w:type="dxa"/>
            <w:noWrap/>
            <w:hideMark/>
          </w:tcPr>
          <w:p w14:paraId="36E25DA2" w14:textId="434D3A8C"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1.85</w:t>
            </w:r>
          </w:p>
        </w:tc>
        <w:tc>
          <w:tcPr>
            <w:tcW w:w="1276" w:type="dxa"/>
            <w:noWrap/>
            <w:hideMark/>
          </w:tcPr>
          <w:p w14:paraId="252EE26D" w14:textId="210BEC28"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73.74</w:t>
            </w:r>
          </w:p>
        </w:tc>
        <w:tc>
          <w:tcPr>
            <w:tcW w:w="1138" w:type="dxa"/>
          </w:tcPr>
          <w:p w14:paraId="547AB82D" w14:textId="0ECB8C68"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1.14</w:t>
            </w:r>
          </w:p>
        </w:tc>
      </w:tr>
      <w:tr w:rsidR="00EB59AE" w:rsidRPr="007A0543"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7A0543" w:rsidRDefault="00D75FCF" w:rsidP="00D75FCF">
            <w:pPr>
              <w:tabs>
                <w:tab w:val="center" w:pos="1018"/>
              </w:tabs>
              <w:rPr>
                <w:color w:val="auto"/>
              </w:rPr>
            </w:pPr>
            <w:r w:rsidRPr="007A0543">
              <w:rPr>
                <w:color w:val="auto"/>
              </w:rPr>
              <w:t>Protocol Buffers</w:t>
            </w:r>
          </w:p>
        </w:tc>
        <w:tc>
          <w:tcPr>
            <w:tcW w:w="1134" w:type="dxa"/>
          </w:tcPr>
          <w:p w14:paraId="40AE0309" w14:textId="0AB1738E"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9" w:type="dxa"/>
            <w:noWrap/>
            <w:hideMark/>
          </w:tcPr>
          <w:p w14:paraId="5FA2B063" w14:textId="0E8FE0C1"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4.86</w:t>
            </w:r>
          </w:p>
        </w:tc>
        <w:tc>
          <w:tcPr>
            <w:tcW w:w="1413" w:type="dxa"/>
            <w:noWrap/>
            <w:hideMark/>
          </w:tcPr>
          <w:p w14:paraId="7F55B468" w14:textId="4EBF4027" w:rsidR="00D75FCF" w:rsidRPr="007A0543" w:rsidRDefault="003173A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195.64</w:t>
            </w:r>
          </w:p>
        </w:tc>
        <w:tc>
          <w:tcPr>
            <w:tcW w:w="1417" w:type="dxa"/>
            <w:noWrap/>
            <w:hideMark/>
          </w:tcPr>
          <w:p w14:paraId="15F6EFF2" w14:textId="4B85148A"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1.97</w:t>
            </w:r>
          </w:p>
        </w:tc>
        <w:tc>
          <w:tcPr>
            <w:tcW w:w="1276" w:type="dxa"/>
            <w:noWrap/>
            <w:hideMark/>
          </w:tcPr>
          <w:p w14:paraId="3D5FDBA0" w14:textId="7BEE2470"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68.94</w:t>
            </w:r>
          </w:p>
        </w:tc>
        <w:tc>
          <w:tcPr>
            <w:tcW w:w="1138" w:type="dxa"/>
          </w:tcPr>
          <w:p w14:paraId="0FA436BC" w14:textId="7F3DA832"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1.08</w:t>
            </w:r>
          </w:p>
        </w:tc>
      </w:tr>
      <w:tr w:rsidR="00883683" w:rsidRPr="007A0543"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7A0543" w:rsidRDefault="00D75FCF" w:rsidP="00D75FCF">
            <w:pPr>
              <w:tabs>
                <w:tab w:val="center" w:pos="1018"/>
              </w:tabs>
              <w:rPr>
                <w:color w:val="auto"/>
              </w:rPr>
            </w:pPr>
            <w:r w:rsidRPr="007A0543">
              <w:rPr>
                <w:color w:val="auto"/>
              </w:rPr>
              <w:t>JSON</w:t>
            </w:r>
          </w:p>
        </w:tc>
        <w:tc>
          <w:tcPr>
            <w:tcW w:w="1134" w:type="dxa"/>
          </w:tcPr>
          <w:p w14:paraId="0974BC68" w14:textId="54AAD22C"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9" w:type="dxa"/>
            <w:noWrap/>
          </w:tcPr>
          <w:p w14:paraId="5B22C08E" w14:textId="5FA63C10" w:rsidR="00D75FCF" w:rsidRPr="007A0543"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1.71</w:t>
            </w:r>
          </w:p>
        </w:tc>
        <w:tc>
          <w:tcPr>
            <w:tcW w:w="1413" w:type="dxa"/>
            <w:noWrap/>
          </w:tcPr>
          <w:p w14:paraId="5F41FEB8" w14:textId="6F2B5B85" w:rsidR="00D75FCF" w:rsidRPr="007A0543" w:rsidRDefault="002A5A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518.92</w:t>
            </w:r>
          </w:p>
        </w:tc>
        <w:tc>
          <w:tcPr>
            <w:tcW w:w="1417" w:type="dxa"/>
            <w:noWrap/>
          </w:tcPr>
          <w:p w14:paraId="01D5D1B5" w14:textId="024C4A5B" w:rsidR="00D75FCF" w:rsidRPr="007A0543"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1.45</w:t>
            </w:r>
          </w:p>
        </w:tc>
        <w:tc>
          <w:tcPr>
            <w:tcW w:w="1276" w:type="dxa"/>
            <w:noWrap/>
          </w:tcPr>
          <w:p w14:paraId="02DABFB6" w14:textId="682937A9" w:rsidR="00D75FCF" w:rsidRPr="007A0543"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62.64</w:t>
            </w:r>
          </w:p>
        </w:tc>
        <w:tc>
          <w:tcPr>
            <w:tcW w:w="1138" w:type="dxa"/>
          </w:tcPr>
          <w:p w14:paraId="1CF94A04" w14:textId="25F5BABB" w:rsidR="00D75FCF" w:rsidRPr="007A0543"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0.84</w:t>
            </w:r>
          </w:p>
        </w:tc>
      </w:tr>
      <w:tr w:rsidR="00EB59AE" w:rsidRPr="007A0543"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7A0543" w:rsidRDefault="00D75FCF" w:rsidP="00D75FCF">
            <w:pPr>
              <w:tabs>
                <w:tab w:val="center" w:pos="1018"/>
              </w:tabs>
              <w:rPr>
                <w:color w:val="auto"/>
              </w:rPr>
            </w:pPr>
            <w:r w:rsidRPr="007A0543">
              <w:rPr>
                <w:color w:val="auto"/>
              </w:rPr>
              <w:t>Protocol Buffers</w:t>
            </w:r>
          </w:p>
        </w:tc>
        <w:tc>
          <w:tcPr>
            <w:tcW w:w="1134" w:type="dxa"/>
          </w:tcPr>
          <w:p w14:paraId="07814CD3" w14:textId="384DB5AE"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9" w:type="dxa"/>
            <w:noWrap/>
          </w:tcPr>
          <w:p w14:paraId="62AF8CC9" w14:textId="68ED5B43" w:rsidR="00D75FCF" w:rsidRPr="007A0543"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1.83</w:t>
            </w:r>
          </w:p>
        </w:tc>
        <w:tc>
          <w:tcPr>
            <w:tcW w:w="1413" w:type="dxa"/>
            <w:noWrap/>
          </w:tcPr>
          <w:p w14:paraId="03B8F5AE" w14:textId="4129A2BE" w:rsidR="00D75FCF" w:rsidRPr="007A0543" w:rsidRDefault="00A82AB5"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487.93</w:t>
            </w:r>
          </w:p>
        </w:tc>
        <w:tc>
          <w:tcPr>
            <w:tcW w:w="1417" w:type="dxa"/>
            <w:noWrap/>
          </w:tcPr>
          <w:p w14:paraId="69B5D4F2" w14:textId="295F10E6" w:rsidR="00D75FCF" w:rsidRPr="007A0543"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1.44</w:t>
            </w:r>
          </w:p>
        </w:tc>
        <w:tc>
          <w:tcPr>
            <w:tcW w:w="1276" w:type="dxa"/>
            <w:noWrap/>
          </w:tcPr>
          <w:p w14:paraId="7FB745B7" w14:textId="2CF58268" w:rsidR="00D75FCF" w:rsidRPr="007A0543"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54.04</w:t>
            </w:r>
          </w:p>
        </w:tc>
        <w:tc>
          <w:tcPr>
            <w:tcW w:w="1138" w:type="dxa"/>
          </w:tcPr>
          <w:p w14:paraId="34FA7CB6" w14:textId="0633FD99" w:rsidR="00D75FCF" w:rsidRPr="007A0543"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0.71</w:t>
            </w:r>
          </w:p>
        </w:tc>
      </w:tr>
      <w:tr w:rsidR="00883683" w:rsidRPr="007A0543"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7A0543" w:rsidRDefault="00D75FCF" w:rsidP="00D75FCF">
            <w:pPr>
              <w:tabs>
                <w:tab w:val="center" w:pos="1018"/>
              </w:tabs>
              <w:rPr>
                <w:color w:val="auto"/>
              </w:rPr>
            </w:pPr>
            <w:r w:rsidRPr="007A0543">
              <w:rPr>
                <w:color w:val="auto"/>
              </w:rPr>
              <w:t>JSON + Gateway</w:t>
            </w:r>
          </w:p>
        </w:tc>
        <w:tc>
          <w:tcPr>
            <w:tcW w:w="1134" w:type="dxa"/>
          </w:tcPr>
          <w:p w14:paraId="1AF5854D" w14:textId="183FA9EF"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9" w:type="dxa"/>
            <w:noWrap/>
          </w:tcPr>
          <w:p w14:paraId="069E5939" w14:textId="1EDCBA84" w:rsidR="00D75FCF" w:rsidRPr="007A0543"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5.36</w:t>
            </w:r>
          </w:p>
        </w:tc>
        <w:tc>
          <w:tcPr>
            <w:tcW w:w="1413" w:type="dxa"/>
            <w:noWrap/>
          </w:tcPr>
          <w:p w14:paraId="03D18853" w14:textId="3D659753" w:rsidR="00D75FCF" w:rsidRPr="007A0543" w:rsidRDefault="000464C5"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177.88</w:t>
            </w:r>
          </w:p>
        </w:tc>
        <w:tc>
          <w:tcPr>
            <w:tcW w:w="1417" w:type="dxa"/>
            <w:noWrap/>
          </w:tcPr>
          <w:p w14:paraId="18678D7F" w14:textId="5BB95D24"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3.25</w:t>
            </w:r>
          </w:p>
        </w:tc>
        <w:tc>
          <w:tcPr>
            <w:tcW w:w="1276" w:type="dxa"/>
            <w:noWrap/>
          </w:tcPr>
          <w:p w14:paraId="57ABF1F1" w14:textId="404E40FF"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67.13</w:t>
            </w:r>
          </w:p>
        </w:tc>
        <w:tc>
          <w:tcPr>
            <w:tcW w:w="1138" w:type="dxa"/>
          </w:tcPr>
          <w:p w14:paraId="7A6D9552" w14:textId="45785970"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1.87</w:t>
            </w:r>
          </w:p>
        </w:tc>
      </w:tr>
      <w:tr w:rsidR="00EB59AE" w:rsidRPr="007A0543"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7A0543" w:rsidRDefault="00D75FCF" w:rsidP="00D75FCF">
            <w:pPr>
              <w:tabs>
                <w:tab w:val="center" w:pos="1018"/>
              </w:tabs>
              <w:rPr>
                <w:color w:val="auto"/>
              </w:rPr>
            </w:pPr>
            <w:r w:rsidRPr="007A0543">
              <w:rPr>
                <w:color w:val="auto"/>
              </w:rPr>
              <w:t>Protocol Buffers + Gateway</w:t>
            </w:r>
          </w:p>
        </w:tc>
        <w:tc>
          <w:tcPr>
            <w:tcW w:w="1134" w:type="dxa"/>
          </w:tcPr>
          <w:p w14:paraId="38B677FF" w14:textId="5D66E182"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9" w:type="dxa"/>
            <w:noWrap/>
          </w:tcPr>
          <w:p w14:paraId="7C8A48E8" w14:textId="2A7BEB39" w:rsidR="00D75FCF" w:rsidRPr="007A0543" w:rsidRDefault="005F0DFC"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6.31</w:t>
            </w:r>
          </w:p>
        </w:tc>
        <w:tc>
          <w:tcPr>
            <w:tcW w:w="1413" w:type="dxa"/>
            <w:noWrap/>
          </w:tcPr>
          <w:p w14:paraId="601BEDAE" w14:textId="2543F6FB" w:rsidR="00D75FCF" w:rsidRPr="007A0543" w:rsidRDefault="0014783E"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151.99</w:t>
            </w:r>
          </w:p>
        </w:tc>
        <w:tc>
          <w:tcPr>
            <w:tcW w:w="1417" w:type="dxa"/>
            <w:noWrap/>
          </w:tcPr>
          <w:p w14:paraId="2A7A20BA" w14:textId="309E73B5"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3.32</w:t>
            </w:r>
          </w:p>
        </w:tc>
        <w:tc>
          <w:tcPr>
            <w:tcW w:w="1276" w:type="dxa"/>
            <w:noWrap/>
          </w:tcPr>
          <w:p w14:paraId="2A46445B" w14:textId="54C03985"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65.19</w:t>
            </w:r>
          </w:p>
        </w:tc>
        <w:tc>
          <w:tcPr>
            <w:tcW w:w="1138" w:type="dxa"/>
          </w:tcPr>
          <w:p w14:paraId="64B92728" w14:textId="5809E436"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2.19</w:t>
            </w:r>
          </w:p>
        </w:tc>
      </w:tr>
      <w:tr w:rsidR="00883683" w:rsidRPr="007A0543"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7A0543" w:rsidRDefault="00D75FCF" w:rsidP="00D75FCF">
            <w:pPr>
              <w:tabs>
                <w:tab w:val="center" w:pos="1018"/>
              </w:tabs>
              <w:rPr>
                <w:color w:val="auto"/>
              </w:rPr>
            </w:pPr>
            <w:r w:rsidRPr="007A0543">
              <w:rPr>
                <w:color w:val="auto"/>
              </w:rPr>
              <w:t>JSON + Gateway</w:t>
            </w:r>
          </w:p>
        </w:tc>
        <w:tc>
          <w:tcPr>
            <w:tcW w:w="1134" w:type="dxa"/>
          </w:tcPr>
          <w:p w14:paraId="168F1FFB" w14:textId="4EE60E18" w:rsidR="00D75FCF" w:rsidRPr="007A0543"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9" w:type="dxa"/>
            <w:noWrap/>
          </w:tcPr>
          <w:p w14:paraId="40714922" w14:textId="2008C9D1"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3.13</w:t>
            </w:r>
          </w:p>
        </w:tc>
        <w:tc>
          <w:tcPr>
            <w:tcW w:w="1413" w:type="dxa"/>
            <w:noWrap/>
          </w:tcPr>
          <w:p w14:paraId="550F6402" w14:textId="599FDEDC" w:rsidR="00D75FCF" w:rsidRPr="007A0543" w:rsidRDefault="00EA262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295.46</w:t>
            </w:r>
          </w:p>
        </w:tc>
        <w:tc>
          <w:tcPr>
            <w:tcW w:w="1417" w:type="dxa"/>
            <w:noWrap/>
          </w:tcPr>
          <w:p w14:paraId="4A7C8594" w14:textId="01DD8C76"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2.87</w:t>
            </w:r>
          </w:p>
        </w:tc>
        <w:tc>
          <w:tcPr>
            <w:tcW w:w="1276" w:type="dxa"/>
            <w:noWrap/>
          </w:tcPr>
          <w:p w14:paraId="261D6B57" w14:textId="3DBD84C0"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58.90</w:t>
            </w:r>
          </w:p>
        </w:tc>
        <w:tc>
          <w:tcPr>
            <w:tcW w:w="1138" w:type="dxa"/>
          </w:tcPr>
          <w:p w14:paraId="51ABA3A6" w14:textId="0B474D53" w:rsidR="00D75FCF" w:rsidRPr="007A0543" w:rsidRDefault="00F04570"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1.70</w:t>
            </w:r>
          </w:p>
        </w:tc>
      </w:tr>
      <w:tr w:rsidR="00EB59AE" w:rsidRPr="007A0543"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7A0543" w:rsidRDefault="00D75FCF" w:rsidP="00D75FCF">
            <w:pPr>
              <w:tabs>
                <w:tab w:val="center" w:pos="1018"/>
              </w:tabs>
              <w:rPr>
                <w:color w:val="auto"/>
              </w:rPr>
            </w:pPr>
            <w:r w:rsidRPr="007A0543">
              <w:rPr>
                <w:color w:val="auto"/>
              </w:rPr>
              <w:t>Protocol Buffers + Gateway</w:t>
            </w:r>
          </w:p>
        </w:tc>
        <w:tc>
          <w:tcPr>
            <w:tcW w:w="1134" w:type="dxa"/>
          </w:tcPr>
          <w:p w14:paraId="74591A08" w14:textId="6AB78EB3" w:rsidR="00D75FCF" w:rsidRPr="007A0543"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9" w:type="dxa"/>
            <w:noWrap/>
          </w:tcPr>
          <w:p w14:paraId="0EC94773" w14:textId="70077C65"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2.95</w:t>
            </w:r>
          </w:p>
        </w:tc>
        <w:tc>
          <w:tcPr>
            <w:tcW w:w="1413" w:type="dxa"/>
            <w:noWrap/>
          </w:tcPr>
          <w:p w14:paraId="5AC6C8A3" w14:textId="69259509" w:rsidR="00D75FCF" w:rsidRPr="007A0543" w:rsidRDefault="002B31D3"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312.52</w:t>
            </w:r>
          </w:p>
        </w:tc>
        <w:tc>
          <w:tcPr>
            <w:tcW w:w="1417" w:type="dxa"/>
            <w:noWrap/>
          </w:tcPr>
          <w:p w14:paraId="170C0875" w14:textId="3DE190E8"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2.71</w:t>
            </w:r>
          </w:p>
        </w:tc>
        <w:tc>
          <w:tcPr>
            <w:tcW w:w="1276" w:type="dxa"/>
            <w:noWrap/>
          </w:tcPr>
          <w:p w14:paraId="43AD31EB" w14:textId="3630DFBB"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54.85</w:t>
            </w:r>
          </w:p>
        </w:tc>
        <w:tc>
          <w:tcPr>
            <w:tcW w:w="1138" w:type="dxa"/>
          </w:tcPr>
          <w:p w14:paraId="6660CDCC" w14:textId="3466B730" w:rsidR="00D75FCF" w:rsidRPr="007A0543"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1.46</w:t>
            </w:r>
          </w:p>
        </w:tc>
      </w:tr>
    </w:tbl>
    <w:p w14:paraId="6D4FC1CC" w14:textId="77777777" w:rsidR="0053178F" w:rsidRPr="007A0543" w:rsidRDefault="0053178F" w:rsidP="00CD788E">
      <w:pPr>
        <w:jc w:val="both"/>
      </w:pPr>
    </w:p>
    <w:p w14:paraId="7C5A4D19" w14:textId="36E91008" w:rsidR="00A10023" w:rsidRPr="007A0543" w:rsidRDefault="00AC2220" w:rsidP="00CD788E">
      <w:pPr>
        <w:jc w:val="both"/>
      </w:pPr>
      <w:r w:rsidRPr="007A0543">
        <w:t xml:space="preserve">The </w:t>
      </w:r>
      <w:r w:rsidR="00A10023" w:rsidRPr="007A0543">
        <w:fldChar w:fldCharType="begin"/>
      </w:r>
      <w:r w:rsidR="00A10023" w:rsidRPr="007A0543">
        <w:instrText xml:space="preserve"> REF _Ref198626347 \h </w:instrText>
      </w:r>
      <w:r w:rsidR="00A10023" w:rsidRPr="007A0543">
        <w:fldChar w:fldCharType="separate"/>
      </w:r>
      <w:r w:rsidR="00A10023" w:rsidRPr="007A0543">
        <w:t>Table 14</w:t>
      </w:r>
      <w:r w:rsidR="00A10023" w:rsidRPr="007A0543">
        <w:fldChar w:fldCharType="end"/>
      </w:r>
      <w:r w:rsidR="00A10023" w:rsidRPr="007A0543">
        <w:t xml:space="preserve"> </w:t>
      </w:r>
      <w:r w:rsidR="00971DDC" w:rsidRPr="007A0543">
        <w:t>results are contrary to those observed in the other two tables</w:t>
      </w:r>
      <w:r w:rsidR="00A10023" w:rsidRPr="007A0543">
        <w:t>.</w:t>
      </w:r>
      <w:r w:rsidRPr="007A0543">
        <w:t xml:space="preserve"> </w:t>
      </w:r>
      <w:r w:rsidR="00A10023" w:rsidRPr="007A0543">
        <w:t xml:space="preserve">When performing 1,000 iterations without a gateway, </w:t>
      </w:r>
      <w:r w:rsidRPr="007A0543">
        <w:t>a substantial discrepancy is observed</w:t>
      </w:r>
      <w:r w:rsidR="00A10023" w:rsidRPr="007A0543">
        <w:t xml:space="preserve">, showing that Protocol Buffers have a 10.71% increase in the average response time, the throughput follows the same results, with a </w:t>
      </w:r>
      <w:r w:rsidR="00DC3AED" w:rsidRPr="007A0543">
        <w:t>9</w:t>
      </w:r>
      <w:r w:rsidR="00A10023" w:rsidRPr="007A0543">
        <w:t>.</w:t>
      </w:r>
      <w:r w:rsidR="00DC3AED" w:rsidRPr="007A0543">
        <w:t>56</w:t>
      </w:r>
      <w:r w:rsidR="00A10023" w:rsidRPr="007A0543">
        <w:t xml:space="preserve">% reduction </w:t>
      </w:r>
      <w:r w:rsidR="00971DDC" w:rsidRPr="007A0543">
        <w:t>in</w:t>
      </w:r>
      <w:r w:rsidR="00A10023" w:rsidRPr="007A0543">
        <w:t xml:space="preserve"> the requests per second and finally, the median response time also has a 6.49% increase</w:t>
      </w:r>
      <w:r w:rsidR="00971DDC" w:rsidRPr="007A0543">
        <w:t>, this performance maintains itself in the 10,000 iteration test case without a gateway, but it already shows slight signs of Protocol Buffers improving over time, even to the point of the median being just slightly better than the JSON one.</w:t>
      </w:r>
    </w:p>
    <w:p w14:paraId="5D2C6EDB" w14:textId="7F58AFC4" w:rsidR="00981668" w:rsidRPr="007A0543" w:rsidRDefault="00971DDC" w:rsidP="00CD788E">
      <w:pPr>
        <w:jc w:val="both"/>
      </w:pPr>
      <w:r w:rsidRPr="007A0543">
        <w:t>Furthermore, the difference when a gateway is present the differences are more abrupt. When performing 1,000 iterations with the gateway, the average response time of Protocol Buffers increased by 17.72%, the throughput had a 1</w:t>
      </w:r>
      <w:r w:rsidR="00AE792B" w:rsidRPr="007A0543">
        <w:t>4</w:t>
      </w:r>
      <w:r w:rsidRPr="007A0543">
        <w:t>.</w:t>
      </w:r>
      <w:r w:rsidR="00AE792B" w:rsidRPr="007A0543">
        <w:t>55</w:t>
      </w:r>
      <w:r w:rsidRPr="007A0543">
        <w:t xml:space="preserve">% decrease, and the median response time had a 2.15% increase. However, when performing 10,000 iterations with a gateway, the performance for Protocol Buffers </w:t>
      </w:r>
      <w:r w:rsidR="00AC2220" w:rsidRPr="007A0543">
        <w:t xml:space="preserve">surpassed that of the </w:t>
      </w:r>
      <w:r w:rsidRPr="007A0543">
        <w:t>JSON serialization, the average response time decreased by 5.7</w:t>
      </w:r>
      <w:r w:rsidR="00AE792B" w:rsidRPr="007A0543">
        <w:t>7</w:t>
      </w:r>
      <w:r w:rsidRPr="007A0543">
        <w:t>%, the throughput had a 5.65% increase, and the median response time had a 5.57% reduction.</w:t>
      </w:r>
    </w:p>
    <w:p w14:paraId="5D18C01F" w14:textId="75A24209" w:rsidR="00981668" w:rsidRPr="007A0543" w:rsidRDefault="00981668" w:rsidP="00981668">
      <w:r w:rsidRPr="007A0543">
        <w:br w:type="page"/>
      </w:r>
    </w:p>
    <w:p w14:paraId="4656FB20" w14:textId="5585DD2F" w:rsidR="000B4E87" w:rsidRPr="007A0543" w:rsidRDefault="000B4E87" w:rsidP="000B4E87">
      <w:pPr>
        <w:pStyle w:val="Caption"/>
        <w:keepNext/>
      </w:pPr>
      <w:bookmarkStart w:id="193" w:name="_Ref198628647"/>
      <w:bookmarkStart w:id="194" w:name="_Toc198970296"/>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820CC9" w:rsidRPr="007A0543">
        <w:t>15</w:t>
      </w:r>
      <w:proofErr w:type="gramEnd"/>
      <w:r w:rsidR="00E9752E" w:rsidRPr="007A0543">
        <w:fldChar w:fldCharType="end"/>
      </w:r>
      <w:bookmarkEnd w:id="193"/>
      <w:r w:rsidRPr="007A0543">
        <w:t xml:space="preserve"> </w:t>
      </w:r>
      <w:r w:rsidR="00DF0E37" w:rsidRPr="007A0543">
        <w:t>-</w:t>
      </w:r>
      <w:r w:rsidRPr="007A0543">
        <w:t xml:space="preserve"> </w:t>
      </w:r>
      <w:r w:rsidR="00A9182A" w:rsidRPr="007A0543">
        <w:t xml:space="preserve">Benchmark results for retrieving </w:t>
      </w:r>
      <w:r w:rsidR="001E3989" w:rsidRPr="007A0543">
        <w:t xml:space="preserve">all </w:t>
      </w:r>
      <w:r w:rsidR="008F1356" w:rsidRPr="007A0543">
        <w:t>p</w:t>
      </w:r>
      <w:r w:rsidR="001E3989" w:rsidRPr="007A0543">
        <w:t xml:space="preserve">roduct </w:t>
      </w:r>
      <w:proofErr w:type="gramStart"/>
      <w:r w:rsidR="008F1356" w:rsidRPr="007A0543">
        <w:t>e</w:t>
      </w:r>
      <w:r w:rsidR="001E3989" w:rsidRPr="007A0543">
        <w:t>ntities</w:t>
      </w:r>
      <w:bookmarkEnd w:id="194"/>
      <w:proofErr w:type="gramEnd"/>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7A0543"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7A0543" w:rsidRDefault="00AC6E0A">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1103" w:type="dxa"/>
            <w:vAlign w:val="center"/>
          </w:tcPr>
          <w:p w14:paraId="436D557E" w14:textId="2E5B40BB" w:rsidR="00D75FCF" w:rsidRPr="007A0543"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984" w:type="dxa"/>
            <w:vAlign w:val="center"/>
          </w:tcPr>
          <w:p w14:paraId="019DE3B0" w14:textId="2E1053D8" w:rsidR="00D75FCF" w:rsidRPr="007A0543"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Response Time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418" w:type="dxa"/>
            <w:vAlign w:val="center"/>
          </w:tcPr>
          <w:p w14:paraId="21349907" w14:textId="77777777" w:rsidR="00D75FCF" w:rsidRPr="007A0543"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Throughput (</w:t>
            </w:r>
            <w:proofErr w:type="spellStart"/>
            <w:r w:rsidRPr="007A0543">
              <w:rPr>
                <w:rFonts w:cstheme="minorHAnsi"/>
                <w:bCs w:val="0"/>
                <w:color w:val="auto"/>
                <w:lang w:eastAsia="pt-PT"/>
              </w:rPr>
              <w:t>req</w:t>
            </w:r>
            <w:proofErr w:type="spellEnd"/>
            <w:r w:rsidRPr="007A0543">
              <w:rPr>
                <w:rFonts w:cstheme="minorHAnsi"/>
                <w:bCs w:val="0"/>
                <w:color w:val="auto"/>
                <w:lang w:eastAsia="pt-PT"/>
              </w:rPr>
              <w:t>/s)</w:t>
            </w:r>
          </w:p>
        </w:tc>
        <w:tc>
          <w:tcPr>
            <w:tcW w:w="1417" w:type="dxa"/>
            <w:vAlign w:val="center"/>
          </w:tcPr>
          <w:p w14:paraId="79DF5CF6" w14:textId="77777777" w:rsidR="00D75FCF" w:rsidRPr="007A0543"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Median(</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276" w:type="dxa"/>
            <w:vAlign w:val="center"/>
          </w:tcPr>
          <w:p w14:paraId="08FE3049" w14:textId="77777777" w:rsidR="00D75FCF" w:rsidRPr="007A0543"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Maximum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11" w:type="dxa"/>
          </w:tcPr>
          <w:p w14:paraId="2F28CC78" w14:textId="4B05D94E" w:rsidR="00D75FCF" w:rsidRPr="007A0543"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Minimum (</w:t>
            </w:r>
            <w:proofErr w:type="spellStart"/>
            <w:r w:rsidRPr="007A0543">
              <w:rPr>
                <w:rFonts w:cstheme="minorHAnsi"/>
                <w:lang w:eastAsia="pt-PT"/>
              </w:rPr>
              <w:t>ms</w:t>
            </w:r>
            <w:proofErr w:type="spellEnd"/>
            <w:r w:rsidRPr="007A0543">
              <w:rPr>
                <w:rFonts w:cstheme="minorHAnsi"/>
                <w:lang w:eastAsia="pt-PT"/>
              </w:rPr>
              <w:t>)</w:t>
            </w:r>
          </w:p>
        </w:tc>
      </w:tr>
      <w:tr w:rsidR="00883683" w:rsidRPr="007A0543"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7A0543" w:rsidRDefault="00D75FCF" w:rsidP="00D75FCF">
            <w:pPr>
              <w:rPr>
                <w:rFonts w:eastAsia="Times New Roman" w:cstheme="minorHAnsi"/>
                <w:color w:val="000000"/>
                <w:lang w:eastAsia="en-GB"/>
              </w:rPr>
            </w:pPr>
            <w:r w:rsidRPr="007A0543">
              <w:rPr>
                <w:color w:val="auto"/>
              </w:rPr>
              <w:t>JSON</w:t>
            </w:r>
          </w:p>
        </w:tc>
        <w:tc>
          <w:tcPr>
            <w:tcW w:w="1103" w:type="dxa"/>
          </w:tcPr>
          <w:p w14:paraId="3EFA853A" w14:textId="09A41AE1"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4" w:type="dxa"/>
            <w:noWrap/>
            <w:hideMark/>
          </w:tcPr>
          <w:p w14:paraId="45FC33F7" w14:textId="54759C50"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18.23</w:t>
            </w:r>
          </w:p>
        </w:tc>
        <w:tc>
          <w:tcPr>
            <w:tcW w:w="1418" w:type="dxa"/>
            <w:noWrap/>
            <w:hideMark/>
          </w:tcPr>
          <w:p w14:paraId="77625608" w14:textId="2952E628" w:rsidR="00D75FCF" w:rsidRPr="007A0543" w:rsidRDefault="00117C33"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54.01</w:t>
            </w:r>
          </w:p>
        </w:tc>
        <w:tc>
          <w:tcPr>
            <w:tcW w:w="1417" w:type="dxa"/>
            <w:noWrap/>
            <w:hideMark/>
          </w:tcPr>
          <w:p w14:paraId="128B5FCE" w14:textId="6BE941DE"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6.29</w:t>
            </w:r>
          </w:p>
        </w:tc>
        <w:tc>
          <w:tcPr>
            <w:tcW w:w="1276" w:type="dxa"/>
            <w:noWrap/>
            <w:hideMark/>
          </w:tcPr>
          <w:p w14:paraId="07E70EB9" w14:textId="297D341F"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97.04</w:t>
            </w:r>
          </w:p>
        </w:tc>
        <w:tc>
          <w:tcPr>
            <w:tcW w:w="1111" w:type="dxa"/>
          </w:tcPr>
          <w:p w14:paraId="5F7C848F" w14:textId="1186EA18"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2.84</w:t>
            </w:r>
          </w:p>
        </w:tc>
      </w:tr>
      <w:tr w:rsidR="00D75FCF" w:rsidRPr="007A0543"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7A0543" w:rsidRDefault="00D75FCF" w:rsidP="00D75FCF">
            <w:pPr>
              <w:rPr>
                <w:rFonts w:eastAsia="Times New Roman" w:cstheme="minorHAnsi"/>
                <w:color w:val="000000"/>
                <w:lang w:eastAsia="en-GB"/>
              </w:rPr>
            </w:pPr>
            <w:r w:rsidRPr="007A0543">
              <w:rPr>
                <w:color w:val="auto"/>
              </w:rPr>
              <w:t>Protocol Buffers</w:t>
            </w:r>
          </w:p>
        </w:tc>
        <w:tc>
          <w:tcPr>
            <w:tcW w:w="1103" w:type="dxa"/>
          </w:tcPr>
          <w:p w14:paraId="4309B1DB" w14:textId="77A7E5D4"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4" w:type="dxa"/>
            <w:noWrap/>
            <w:hideMark/>
          </w:tcPr>
          <w:p w14:paraId="350B9452" w14:textId="2BD5C595"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16.97</w:t>
            </w:r>
          </w:p>
        </w:tc>
        <w:tc>
          <w:tcPr>
            <w:tcW w:w="1418" w:type="dxa"/>
            <w:noWrap/>
            <w:hideMark/>
          </w:tcPr>
          <w:p w14:paraId="1845DC8B" w14:textId="02619413" w:rsidR="00D75FCF" w:rsidRPr="007A0543" w:rsidRDefault="00117C33"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57.97</w:t>
            </w:r>
          </w:p>
        </w:tc>
        <w:tc>
          <w:tcPr>
            <w:tcW w:w="1417" w:type="dxa"/>
            <w:noWrap/>
            <w:hideMark/>
          </w:tcPr>
          <w:p w14:paraId="4B2A704D" w14:textId="2609C86B"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5.88</w:t>
            </w:r>
          </w:p>
        </w:tc>
        <w:tc>
          <w:tcPr>
            <w:tcW w:w="1276" w:type="dxa"/>
            <w:noWrap/>
            <w:hideMark/>
          </w:tcPr>
          <w:p w14:paraId="36230F77" w14:textId="71C07ED5"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533.22</w:t>
            </w:r>
          </w:p>
        </w:tc>
        <w:tc>
          <w:tcPr>
            <w:tcW w:w="1111" w:type="dxa"/>
          </w:tcPr>
          <w:p w14:paraId="726B8301" w14:textId="5D472085"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2.75</w:t>
            </w:r>
          </w:p>
        </w:tc>
      </w:tr>
      <w:tr w:rsidR="00883683" w:rsidRPr="007A0543"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7A0543" w:rsidRDefault="00D75FCF" w:rsidP="00D75FCF">
            <w:pPr>
              <w:rPr>
                <w:rFonts w:eastAsia="Times New Roman" w:cstheme="minorHAnsi"/>
                <w:color w:val="000000"/>
                <w:lang w:eastAsia="en-GB"/>
              </w:rPr>
            </w:pPr>
            <w:r w:rsidRPr="007A0543">
              <w:rPr>
                <w:color w:val="auto"/>
              </w:rPr>
              <w:t>JSON</w:t>
            </w:r>
          </w:p>
        </w:tc>
        <w:tc>
          <w:tcPr>
            <w:tcW w:w="1103" w:type="dxa"/>
          </w:tcPr>
          <w:p w14:paraId="1B5E32BB" w14:textId="7F28E9C7"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4" w:type="dxa"/>
            <w:noWrap/>
          </w:tcPr>
          <w:p w14:paraId="433592E8" w14:textId="69C4031D"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4.67</w:t>
            </w:r>
          </w:p>
        </w:tc>
        <w:tc>
          <w:tcPr>
            <w:tcW w:w="1418" w:type="dxa"/>
            <w:noWrap/>
          </w:tcPr>
          <w:p w14:paraId="7951B2AF" w14:textId="63D3C097" w:rsidR="00D75FCF" w:rsidRPr="007A0543" w:rsidRDefault="0057794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202.82</w:t>
            </w:r>
          </w:p>
        </w:tc>
        <w:tc>
          <w:tcPr>
            <w:tcW w:w="1417" w:type="dxa"/>
            <w:noWrap/>
          </w:tcPr>
          <w:p w14:paraId="4E40CCB3" w14:textId="25A61B22"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2.57</w:t>
            </w:r>
          </w:p>
        </w:tc>
        <w:tc>
          <w:tcPr>
            <w:tcW w:w="1276" w:type="dxa"/>
            <w:noWrap/>
          </w:tcPr>
          <w:p w14:paraId="26F9C2E0" w14:textId="59DC2CE5"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77.20</w:t>
            </w:r>
          </w:p>
        </w:tc>
        <w:tc>
          <w:tcPr>
            <w:tcW w:w="1111" w:type="dxa"/>
          </w:tcPr>
          <w:p w14:paraId="56B5C8AA" w14:textId="08789272"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1.07</w:t>
            </w:r>
          </w:p>
        </w:tc>
      </w:tr>
      <w:tr w:rsidR="00D75FCF" w:rsidRPr="007A0543"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7A0543" w:rsidRDefault="00D75FCF" w:rsidP="00D75FCF">
            <w:pPr>
              <w:rPr>
                <w:rFonts w:eastAsia="Times New Roman" w:cstheme="minorHAnsi"/>
                <w:color w:val="000000"/>
                <w:lang w:eastAsia="en-GB"/>
              </w:rPr>
            </w:pPr>
            <w:r w:rsidRPr="007A0543">
              <w:rPr>
                <w:color w:val="auto"/>
              </w:rPr>
              <w:t>Protocol Buffers</w:t>
            </w:r>
          </w:p>
        </w:tc>
        <w:tc>
          <w:tcPr>
            <w:tcW w:w="1103" w:type="dxa"/>
          </w:tcPr>
          <w:p w14:paraId="5A2BC597" w14:textId="5F9D698F"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4" w:type="dxa"/>
            <w:noWrap/>
          </w:tcPr>
          <w:p w14:paraId="28859767" w14:textId="3D032684"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4.31</w:t>
            </w:r>
          </w:p>
        </w:tc>
        <w:tc>
          <w:tcPr>
            <w:tcW w:w="1418" w:type="dxa"/>
            <w:noWrap/>
          </w:tcPr>
          <w:p w14:paraId="280E0C0F" w14:textId="2F9A2E36" w:rsidR="00D75FCF" w:rsidRPr="007A0543" w:rsidRDefault="003C495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219.50</w:t>
            </w:r>
          </w:p>
        </w:tc>
        <w:tc>
          <w:tcPr>
            <w:tcW w:w="1417" w:type="dxa"/>
            <w:noWrap/>
          </w:tcPr>
          <w:p w14:paraId="3DF1536C" w14:textId="5033276D"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2.29</w:t>
            </w:r>
          </w:p>
        </w:tc>
        <w:tc>
          <w:tcPr>
            <w:tcW w:w="1276" w:type="dxa"/>
            <w:noWrap/>
          </w:tcPr>
          <w:p w14:paraId="6E1A2402" w14:textId="34422D3A"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64.82</w:t>
            </w:r>
          </w:p>
        </w:tc>
        <w:tc>
          <w:tcPr>
            <w:tcW w:w="1111" w:type="dxa"/>
          </w:tcPr>
          <w:p w14:paraId="7BE44F64" w14:textId="14427973"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1.06</w:t>
            </w:r>
          </w:p>
        </w:tc>
      </w:tr>
      <w:tr w:rsidR="00883683" w:rsidRPr="007A0543"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7A0543" w:rsidRDefault="00D75FCF" w:rsidP="00D75FCF">
            <w:pPr>
              <w:rPr>
                <w:rFonts w:eastAsia="Times New Roman" w:cstheme="minorHAnsi"/>
                <w:color w:val="000000"/>
                <w:lang w:eastAsia="en-GB"/>
              </w:rPr>
            </w:pPr>
            <w:r w:rsidRPr="007A0543">
              <w:rPr>
                <w:color w:val="auto"/>
              </w:rPr>
              <w:t>JSON + Gateway</w:t>
            </w:r>
          </w:p>
        </w:tc>
        <w:tc>
          <w:tcPr>
            <w:tcW w:w="1103" w:type="dxa"/>
          </w:tcPr>
          <w:p w14:paraId="5698D36F" w14:textId="34E76CF0"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4" w:type="dxa"/>
            <w:noWrap/>
          </w:tcPr>
          <w:p w14:paraId="741D5B23" w14:textId="636834E1"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21.62</w:t>
            </w:r>
          </w:p>
        </w:tc>
        <w:tc>
          <w:tcPr>
            <w:tcW w:w="1418" w:type="dxa"/>
            <w:noWrap/>
          </w:tcPr>
          <w:p w14:paraId="253E4C92" w14:textId="75A4BB19" w:rsidR="00D75FCF" w:rsidRPr="007A0543" w:rsidRDefault="000420E6"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45.64</w:t>
            </w:r>
          </w:p>
        </w:tc>
        <w:tc>
          <w:tcPr>
            <w:tcW w:w="1417" w:type="dxa"/>
            <w:noWrap/>
          </w:tcPr>
          <w:p w14:paraId="620C4472" w14:textId="35ED3B9F"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9.64</w:t>
            </w:r>
          </w:p>
        </w:tc>
        <w:tc>
          <w:tcPr>
            <w:tcW w:w="1276" w:type="dxa"/>
            <w:noWrap/>
          </w:tcPr>
          <w:p w14:paraId="0BAAA73A" w14:textId="3ACE27D5"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213.46</w:t>
            </w:r>
          </w:p>
        </w:tc>
        <w:tc>
          <w:tcPr>
            <w:tcW w:w="1111" w:type="dxa"/>
          </w:tcPr>
          <w:p w14:paraId="2CDE1F6F" w14:textId="4DC6D157"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5.13</w:t>
            </w:r>
          </w:p>
        </w:tc>
      </w:tr>
      <w:tr w:rsidR="00D75FCF" w:rsidRPr="007A0543"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1103" w:type="dxa"/>
          </w:tcPr>
          <w:p w14:paraId="150407C7" w14:textId="2D4B12CC"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4" w:type="dxa"/>
            <w:noWrap/>
          </w:tcPr>
          <w:p w14:paraId="2869013B" w14:textId="284ECC50"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19.63</w:t>
            </w:r>
          </w:p>
        </w:tc>
        <w:tc>
          <w:tcPr>
            <w:tcW w:w="1418" w:type="dxa"/>
            <w:noWrap/>
          </w:tcPr>
          <w:p w14:paraId="5F60F34C" w14:textId="7F387227" w:rsidR="00D75FCF" w:rsidRPr="007A0543" w:rsidRDefault="00950F80"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50.19</w:t>
            </w:r>
          </w:p>
        </w:tc>
        <w:tc>
          <w:tcPr>
            <w:tcW w:w="1417" w:type="dxa"/>
            <w:noWrap/>
          </w:tcPr>
          <w:p w14:paraId="256293A9" w14:textId="28856B55"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7.70</w:t>
            </w:r>
          </w:p>
        </w:tc>
        <w:tc>
          <w:tcPr>
            <w:tcW w:w="1276" w:type="dxa"/>
            <w:noWrap/>
          </w:tcPr>
          <w:p w14:paraId="51C78732" w14:textId="5444554E"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354.09</w:t>
            </w:r>
          </w:p>
        </w:tc>
        <w:tc>
          <w:tcPr>
            <w:tcW w:w="1111" w:type="dxa"/>
          </w:tcPr>
          <w:p w14:paraId="6E9A69F8" w14:textId="7BB914F0"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4.12</w:t>
            </w:r>
          </w:p>
        </w:tc>
      </w:tr>
      <w:tr w:rsidR="00883683" w:rsidRPr="007A0543"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7A0543" w:rsidRDefault="00D75FCF" w:rsidP="00D75FCF">
            <w:pPr>
              <w:rPr>
                <w:rFonts w:eastAsia="Times New Roman" w:cstheme="minorHAnsi"/>
                <w:color w:val="000000"/>
                <w:lang w:eastAsia="en-GB"/>
              </w:rPr>
            </w:pPr>
            <w:r w:rsidRPr="007A0543">
              <w:rPr>
                <w:color w:val="auto"/>
              </w:rPr>
              <w:t>JSON + Gateway</w:t>
            </w:r>
          </w:p>
        </w:tc>
        <w:tc>
          <w:tcPr>
            <w:tcW w:w="1103" w:type="dxa"/>
          </w:tcPr>
          <w:p w14:paraId="7B0E2E7A" w14:textId="341CED42"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4" w:type="dxa"/>
            <w:noWrap/>
          </w:tcPr>
          <w:p w14:paraId="6D9E10AB" w14:textId="46E2EDAD" w:rsidR="00D75FCF" w:rsidRPr="007A0543" w:rsidRDefault="0046046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5.53</w:t>
            </w:r>
          </w:p>
        </w:tc>
        <w:tc>
          <w:tcPr>
            <w:tcW w:w="1418" w:type="dxa"/>
            <w:noWrap/>
          </w:tcPr>
          <w:p w14:paraId="63F25785" w14:textId="21AD6D28" w:rsidR="00D75FCF" w:rsidRPr="007A0543" w:rsidRDefault="00C8405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172.59</w:t>
            </w:r>
          </w:p>
        </w:tc>
        <w:tc>
          <w:tcPr>
            <w:tcW w:w="1417" w:type="dxa"/>
            <w:noWrap/>
          </w:tcPr>
          <w:p w14:paraId="63147CA1" w14:textId="4446D4D0" w:rsidR="00D75FCF" w:rsidRPr="007A0543"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4.00</w:t>
            </w:r>
          </w:p>
        </w:tc>
        <w:tc>
          <w:tcPr>
            <w:tcW w:w="1276" w:type="dxa"/>
            <w:noWrap/>
          </w:tcPr>
          <w:p w14:paraId="23FE1B3C" w14:textId="23990B51" w:rsidR="00D75FCF" w:rsidRPr="007A0543"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72.98</w:t>
            </w:r>
          </w:p>
        </w:tc>
        <w:tc>
          <w:tcPr>
            <w:tcW w:w="1111" w:type="dxa"/>
          </w:tcPr>
          <w:p w14:paraId="6667921B" w14:textId="689C71C6" w:rsidR="00D75FCF" w:rsidRPr="007A0543" w:rsidRDefault="008C248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2.05</w:t>
            </w:r>
          </w:p>
        </w:tc>
      </w:tr>
      <w:tr w:rsidR="00D75FCF" w:rsidRPr="007A0543"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1103" w:type="dxa"/>
          </w:tcPr>
          <w:p w14:paraId="024BEC2C" w14:textId="54C6CBF3"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4" w:type="dxa"/>
            <w:noWrap/>
          </w:tcPr>
          <w:p w14:paraId="34F209E5" w14:textId="223DC571" w:rsidR="00D75FCF" w:rsidRPr="007A0543" w:rsidRDefault="0046046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5.06</w:t>
            </w:r>
          </w:p>
        </w:tc>
        <w:tc>
          <w:tcPr>
            <w:tcW w:w="1418" w:type="dxa"/>
            <w:noWrap/>
          </w:tcPr>
          <w:p w14:paraId="44726936" w14:textId="2C7A630D" w:rsidR="00D75FCF" w:rsidRPr="007A0543" w:rsidRDefault="00C8405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187.44</w:t>
            </w:r>
          </w:p>
        </w:tc>
        <w:tc>
          <w:tcPr>
            <w:tcW w:w="1417" w:type="dxa"/>
            <w:noWrap/>
          </w:tcPr>
          <w:p w14:paraId="743B2058" w14:textId="585E90D2" w:rsidR="00D75FCF" w:rsidRPr="007A0543"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3.64</w:t>
            </w:r>
          </w:p>
        </w:tc>
        <w:tc>
          <w:tcPr>
            <w:tcW w:w="1276" w:type="dxa"/>
            <w:noWrap/>
          </w:tcPr>
          <w:p w14:paraId="1B54C71B" w14:textId="3F8EFE72" w:rsidR="00D75FCF" w:rsidRPr="007A0543"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76.45</w:t>
            </w:r>
          </w:p>
        </w:tc>
        <w:tc>
          <w:tcPr>
            <w:tcW w:w="1111" w:type="dxa"/>
          </w:tcPr>
          <w:p w14:paraId="1E672975" w14:textId="42C1032E" w:rsidR="00D75FCF" w:rsidRPr="007A0543" w:rsidRDefault="008C248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1.89</w:t>
            </w:r>
          </w:p>
        </w:tc>
      </w:tr>
    </w:tbl>
    <w:p w14:paraId="0C1750E2" w14:textId="77777777" w:rsidR="00CC04A0" w:rsidRPr="007A0543" w:rsidRDefault="00CC04A0" w:rsidP="00CD788E">
      <w:pPr>
        <w:jc w:val="both"/>
      </w:pPr>
    </w:p>
    <w:p w14:paraId="74AE2615" w14:textId="0A4F699B" w:rsidR="00981668" w:rsidRPr="007A0543" w:rsidRDefault="005307C4" w:rsidP="00CD788E">
      <w:pPr>
        <w:jc w:val="both"/>
      </w:pPr>
      <w:r w:rsidRPr="007A0543">
        <w:fldChar w:fldCharType="begin"/>
      </w:r>
      <w:r w:rsidRPr="007A0543">
        <w:instrText xml:space="preserve"> REF _Ref198628647 \h </w:instrText>
      </w:r>
      <w:r w:rsidRPr="007A0543">
        <w:fldChar w:fldCharType="separate"/>
      </w:r>
      <w:r w:rsidRPr="007A0543">
        <w:t>Table 15</w:t>
      </w:r>
      <w:r w:rsidRPr="007A0543">
        <w:fldChar w:fldCharType="end"/>
      </w:r>
      <w:r w:rsidRPr="007A0543">
        <w:t xml:space="preserve"> shows that Protocol Buffers are more performant than JSON, the retrieval of all product entities is one of the more </w:t>
      </w:r>
      <w:r w:rsidR="007C57F0" w:rsidRPr="007A0543">
        <w:t>serialisation-heavy</w:t>
      </w:r>
      <w:r w:rsidRPr="007A0543">
        <w:t xml:space="preserve"> requests</w:t>
      </w:r>
      <w:r w:rsidR="007C57F0" w:rsidRPr="007A0543">
        <w:t>,</w:t>
      </w:r>
      <w:r w:rsidRPr="007A0543">
        <w:t xml:space="preserve"> and it shows that Protocol Buffers </w:t>
      </w:r>
      <w:r w:rsidR="007C57F0" w:rsidRPr="007A0543">
        <w:t xml:space="preserve">prosper more in these kinds of requests with high data density. </w:t>
      </w:r>
    </w:p>
    <w:p w14:paraId="5F7A95B4" w14:textId="3EFF9C18" w:rsidR="007C57F0" w:rsidRPr="007A0543" w:rsidRDefault="007C57F0" w:rsidP="00CD788E">
      <w:pPr>
        <w:jc w:val="both"/>
      </w:pPr>
      <w:r w:rsidRPr="007A0543">
        <w:t xml:space="preserve">Furthermore, when analysing the data, the 1,000 iterations test shows a 6.91% average response time reduction on Protocol Buffers, with an increase in throughput of </w:t>
      </w:r>
      <w:r w:rsidR="00AE792B" w:rsidRPr="007A0543">
        <w:t>7</w:t>
      </w:r>
      <w:r w:rsidRPr="007A0543">
        <w:t>.</w:t>
      </w:r>
      <w:r w:rsidR="00AE792B" w:rsidRPr="007A0543">
        <w:t>33</w:t>
      </w:r>
      <w:r w:rsidRPr="007A0543">
        <w:t xml:space="preserve">% and a decrease in the median response time of 6.62%. Moreover, when increasing the number of iterations performed, the difference in performance also increases slightly, in this case, making the average response time decrease about 7.71%, increasing the throughput by </w:t>
      </w:r>
      <w:r w:rsidR="006D62A3" w:rsidRPr="007A0543">
        <w:t>8</w:t>
      </w:r>
      <w:r w:rsidRPr="007A0543">
        <w:t>.</w:t>
      </w:r>
      <w:r w:rsidR="006D62A3" w:rsidRPr="007A0543">
        <w:t>22</w:t>
      </w:r>
      <w:r w:rsidRPr="007A0543">
        <w:t>% and decreasing the median response time by 10.89%.</w:t>
      </w:r>
    </w:p>
    <w:p w14:paraId="66B6A872" w14:textId="69CD5433" w:rsidR="007C57F0" w:rsidRPr="007A0543" w:rsidRDefault="0031439E" w:rsidP="00CD788E">
      <w:pPr>
        <w:jc w:val="both"/>
      </w:pPr>
      <w:r w:rsidRPr="007A0543">
        <w:t xml:space="preserve">Finally, when </w:t>
      </w:r>
      <w:proofErr w:type="spellStart"/>
      <w:r w:rsidRPr="007A0543">
        <w:t>analyzing</w:t>
      </w:r>
      <w:proofErr w:type="spellEnd"/>
      <w:r w:rsidRPr="007A0543">
        <w:t xml:space="preserve"> the tests with a gateway, we can reach the same conclusion that Protocol Buffers are more performant than JSON in this endpoint. In the 1,000 iterations, it registered a 20.12% decrease in terms of the median response time and a 9.2% average response time reduction, and the throughput is also 9.96% higher than its counterpart. Even in the 10,000 iterations tests with a gateway, the same pattern can </w:t>
      </w:r>
      <w:proofErr w:type="gramStart"/>
      <w:r w:rsidRPr="007A0543">
        <w:t>be observed</w:t>
      </w:r>
      <w:proofErr w:type="gramEnd"/>
      <w:r w:rsidRPr="007A0543">
        <w:t>, even if it diminished slightly.</w:t>
      </w:r>
    </w:p>
    <w:p w14:paraId="47C93E6A" w14:textId="0E6C47AC" w:rsidR="00981668" w:rsidRPr="007A0543" w:rsidRDefault="00097FE5" w:rsidP="00097FE5">
      <w:r w:rsidRPr="007A0543">
        <w:br w:type="page"/>
      </w:r>
    </w:p>
    <w:p w14:paraId="7343DC05" w14:textId="2E8E652C" w:rsidR="00CC04A0" w:rsidRPr="007A0543" w:rsidRDefault="00CC04A0" w:rsidP="00CC04A0">
      <w:pPr>
        <w:pStyle w:val="Caption"/>
        <w:keepNext/>
      </w:pPr>
      <w:bookmarkStart w:id="195" w:name="_Ref198648575"/>
      <w:bookmarkStart w:id="196" w:name="_Toc198970297"/>
      <w:r w:rsidRPr="007A0543">
        <w:lastRenderedPageBreak/>
        <w:t xml:space="preserve">Table </w:t>
      </w:r>
      <w:r w:rsidRPr="007A0543">
        <w:fldChar w:fldCharType="begin"/>
      </w:r>
      <w:r w:rsidRPr="007A0543">
        <w:instrText xml:space="preserve"> SEQ Table \* ARABIC </w:instrText>
      </w:r>
      <w:r w:rsidRPr="007A0543">
        <w:fldChar w:fldCharType="separate"/>
      </w:r>
      <w:proofErr w:type="gramStart"/>
      <w:r w:rsidRPr="007A0543">
        <w:t>16</w:t>
      </w:r>
      <w:proofErr w:type="gramEnd"/>
      <w:r w:rsidRPr="007A0543">
        <w:fldChar w:fldCharType="end"/>
      </w:r>
      <w:bookmarkEnd w:id="195"/>
      <w:r w:rsidRPr="007A0543">
        <w:t xml:space="preserve"> - Benchmark results for updating a </w:t>
      </w:r>
      <w:proofErr w:type="gramStart"/>
      <w:r w:rsidR="008F1356" w:rsidRPr="007A0543">
        <w:t>u</w:t>
      </w:r>
      <w:r w:rsidRPr="007A0543">
        <w:t>ser</w:t>
      </w:r>
      <w:bookmarkEnd w:id="196"/>
      <w:proofErr w:type="gramEnd"/>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7A0543"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7A0543" w:rsidRDefault="00AC6E0A" w:rsidP="00955D0B">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1134" w:type="dxa"/>
            <w:vAlign w:val="center"/>
          </w:tcPr>
          <w:p w14:paraId="10C8A4A2" w14:textId="1B0E90CB" w:rsidR="00D75FCF" w:rsidRPr="007A0543"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984" w:type="dxa"/>
            <w:vAlign w:val="center"/>
          </w:tcPr>
          <w:p w14:paraId="32D0A093" w14:textId="1A60DB45"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Response Time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418" w:type="dxa"/>
            <w:vAlign w:val="center"/>
          </w:tcPr>
          <w:p w14:paraId="08ACEAFE"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Throughput (</w:t>
            </w:r>
            <w:proofErr w:type="spellStart"/>
            <w:r w:rsidRPr="007A0543">
              <w:rPr>
                <w:rFonts w:cstheme="minorHAnsi"/>
                <w:bCs w:val="0"/>
                <w:color w:val="auto"/>
                <w:lang w:eastAsia="pt-PT"/>
              </w:rPr>
              <w:t>req</w:t>
            </w:r>
            <w:proofErr w:type="spellEnd"/>
            <w:r w:rsidRPr="007A0543">
              <w:rPr>
                <w:rFonts w:cstheme="minorHAnsi"/>
                <w:bCs w:val="0"/>
                <w:color w:val="auto"/>
                <w:lang w:eastAsia="pt-PT"/>
              </w:rPr>
              <w:t>/s)</w:t>
            </w:r>
          </w:p>
        </w:tc>
        <w:tc>
          <w:tcPr>
            <w:tcW w:w="1417" w:type="dxa"/>
            <w:vAlign w:val="center"/>
          </w:tcPr>
          <w:p w14:paraId="6CBFBF9A"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Median(</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57" w:type="dxa"/>
            <w:vAlign w:val="center"/>
          </w:tcPr>
          <w:p w14:paraId="13267308"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Maximum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11" w:type="dxa"/>
          </w:tcPr>
          <w:p w14:paraId="4517A597"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Minimum (</w:t>
            </w:r>
            <w:proofErr w:type="spellStart"/>
            <w:r w:rsidRPr="007A0543">
              <w:rPr>
                <w:rFonts w:cstheme="minorHAnsi"/>
                <w:lang w:eastAsia="pt-PT"/>
              </w:rPr>
              <w:t>ms</w:t>
            </w:r>
            <w:proofErr w:type="spellEnd"/>
            <w:r w:rsidRPr="007A0543">
              <w:rPr>
                <w:rFonts w:cstheme="minorHAnsi"/>
                <w:lang w:eastAsia="pt-PT"/>
              </w:rPr>
              <w:t>)</w:t>
            </w:r>
          </w:p>
        </w:tc>
      </w:tr>
      <w:tr w:rsidR="00883683" w:rsidRPr="007A0543"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7A0543" w:rsidRDefault="00D75FCF" w:rsidP="00D75FCF">
            <w:pPr>
              <w:rPr>
                <w:rFonts w:eastAsia="Times New Roman" w:cstheme="minorHAnsi"/>
                <w:color w:val="000000"/>
                <w:lang w:eastAsia="en-GB"/>
              </w:rPr>
            </w:pPr>
            <w:r w:rsidRPr="007A0543">
              <w:rPr>
                <w:color w:val="auto"/>
              </w:rPr>
              <w:t>JSON</w:t>
            </w:r>
          </w:p>
        </w:tc>
        <w:tc>
          <w:tcPr>
            <w:tcW w:w="1134" w:type="dxa"/>
          </w:tcPr>
          <w:p w14:paraId="231AF1D5" w14:textId="719BFC55"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4" w:type="dxa"/>
            <w:noWrap/>
            <w:hideMark/>
          </w:tcPr>
          <w:p w14:paraId="57DD996D" w14:textId="7C60A806"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5.05</w:t>
            </w:r>
          </w:p>
        </w:tc>
        <w:tc>
          <w:tcPr>
            <w:tcW w:w="1418" w:type="dxa"/>
            <w:noWrap/>
            <w:hideMark/>
          </w:tcPr>
          <w:p w14:paraId="6B53CB54" w14:textId="208A3145"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w:t>
            </w:r>
            <w:r w:rsidR="00D27B02" w:rsidRPr="007A0543">
              <w:rPr>
                <w:rFonts w:eastAsia="Times New Roman" w:cstheme="minorHAnsi"/>
                <w:color w:val="000000"/>
                <w:lang w:eastAsia="en-GB"/>
              </w:rPr>
              <w:t>84.89</w:t>
            </w:r>
          </w:p>
        </w:tc>
        <w:tc>
          <w:tcPr>
            <w:tcW w:w="1417" w:type="dxa"/>
            <w:noWrap/>
            <w:hideMark/>
          </w:tcPr>
          <w:p w14:paraId="08AC4277" w14:textId="743A46EA"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3.85</w:t>
            </w:r>
          </w:p>
        </w:tc>
        <w:tc>
          <w:tcPr>
            <w:tcW w:w="1157" w:type="dxa"/>
            <w:noWrap/>
            <w:hideMark/>
          </w:tcPr>
          <w:p w14:paraId="537E86E7" w14:textId="3E47ECA0"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66.14</w:t>
            </w:r>
          </w:p>
        </w:tc>
        <w:tc>
          <w:tcPr>
            <w:tcW w:w="1111" w:type="dxa"/>
          </w:tcPr>
          <w:p w14:paraId="380A242F" w14:textId="3CBCEA83"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2.23</w:t>
            </w:r>
          </w:p>
        </w:tc>
      </w:tr>
      <w:tr w:rsidR="00D75FCF" w:rsidRPr="007A0543"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7A0543" w:rsidRDefault="00D75FCF" w:rsidP="00D75FCF">
            <w:pPr>
              <w:rPr>
                <w:rFonts w:eastAsia="Times New Roman" w:cstheme="minorHAnsi"/>
                <w:color w:val="000000"/>
                <w:lang w:eastAsia="en-GB"/>
              </w:rPr>
            </w:pPr>
            <w:r w:rsidRPr="007A0543">
              <w:rPr>
                <w:color w:val="auto"/>
              </w:rPr>
              <w:t>Protocol Buffers</w:t>
            </w:r>
          </w:p>
        </w:tc>
        <w:tc>
          <w:tcPr>
            <w:tcW w:w="1134" w:type="dxa"/>
          </w:tcPr>
          <w:p w14:paraId="5DBFF8A9" w14:textId="082C39A6"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4" w:type="dxa"/>
            <w:noWrap/>
            <w:hideMark/>
          </w:tcPr>
          <w:p w14:paraId="4D82F421" w14:textId="5BBC3166"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5.06</w:t>
            </w:r>
          </w:p>
        </w:tc>
        <w:tc>
          <w:tcPr>
            <w:tcW w:w="1418" w:type="dxa"/>
            <w:noWrap/>
            <w:hideMark/>
          </w:tcPr>
          <w:p w14:paraId="33DC8555" w14:textId="11B50549" w:rsidR="00D75FCF" w:rsidRPr="007A0543" w:rsidRDefault="00D27B02"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176.93</w:t>
            </w:r>
          </w:p>
        </w:tc>
        <w:tc>
          <w:tcPr>
            <w:tcW w:w="1417" w:type="dxa"/>
            <w:noWrap/>
            <w:hideMark/>
          </w:tcPr>
          <w:p w14:paraId="2DF3E493" w14:textId="0D095A8D"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3.83</w:t>
            </w:r>
          </w:p>
        </w:tc>
        <w:tc>
          <w:tcPr>
            <w:tcW w:w="1157" w:type="dxa"/>
            <w:noWrap/>
            <w:hideMark/>
          </w:tcPr>
          <w:p w14:paraId="009494F4" w14:textId="5EC4A972"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68.79</w:t>
            </w:r>
          </w:p>
        </w:tc>
        <w:tc>
          <w:tcPr>
            <w:tcW w:w="1111" w:type="dxa"/>
          </w:tcPr>
          <w:p w14:paraId="5F22F4EF" w14:textId="2553EA0D"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2.40</w:t>
            </w:r>
          </w:p>
        </w:tc>
      </w:tr>
      <w:tr w:rsidR="00883683" w:rsidRPr="007A0543"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7A0543" w:rsidRDefault="00D75FCF" w:rsidP="00D75FCF">
            <w:pPr>
              <w:rPr>
                <w:rFonts w:eastAsia="Times New Roman" w:cstheme="minorHAnsi"/>
                <w:color w:val="000000"/>
                <w:lang w:eastAsia="en-GB"/>
              </w:rPr>
            </w:pPr>
            <w:r w:rsidRPr="007A0543">
              <w:rPr>
                <w:color w:val="auto"/>
              </w:rPr>
              <w:t>JSON</w:t>
            </w:r>
          </w:p>
        </w:tc>
        <w:tc>
          <w:tcPr>
            <w:tcW w:w="1134" w:type="dxa"/>
          </w:tcPr>
          <w:p w14:paraId="00AD5DE3" w14:textId="23AC5705"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4" w:type="dxa"/>
            <w:noWrap/>
          </w:tcPr>
          <w:p w14:paraId="60FA0886" w14:textId="3365FD60" w:rsidR="00D75FCF" w:rsidRPr="007A0543"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3.71</w:t>
            </w:r>
          </w:p>
        </w:tc>
        <w:tc>
          <w:tcPr>
            <w:tcW w:w="1418" w:type="dxa"/>
            <w:noWrap/>
          </w:tcPr>
          <w:p w14:paraId="7325D47E" w14:textId="02A9F7C7" w:rsidR="00D75FCF" w:rsidRPr="007A0543" w:rsidRDefault="00D27B0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246.50</w:t>
            </w:r>
          </w:p>
        </w:tc>
        <w:tc>
          <w:tcPr>
            <w:tcW w:w="1417" w:type="dxa"/>
            <w:noWrap/>
          </w:tcPr>
          <w:p w14:paraId="0D55E17C" w14:textId="0904F779" w:rsidR="00D75FCF" w:rsidRPr="007A0543" w:rsidRDefault="002B2E3F"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w:t>
            </w:r>
            <w:r w:rsidR="006C0A3B" w:rsidRPr="007A0543">
              <w:rPr>
                <w:color w:val="auto"/>
              </w:rPr>
              <w:t>.29</w:t>
            </w:r>
          </w:p>
        </w:tc>
        <w:tc>
          <w:tcPr>
            <w:tcW w:w="1157" w:type="dxa"/>
            <w:noWrap/>
          </w:tcPr>
          <w:p w14:paraId="32B80154" w14:textId="131344D3" w:rsidR="00D75FCF" w:rsidRPr="007A0543"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64.14</w:t>
            </w:r>
          </w:p>
        </w:tc>
        <w:tc>
          <w:tcPr>
            <w:tcW w:w="1111" w:type="dxa"/>
          </w:tcPr>
          <w:p w14:paraId="5817BE98" w14:textId="43E99F37" w:rsidR="00D75FCF" w:rsidRPr="007A0543" w:rsidRDefault="006C0A3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1.93</w:t>
            </w:r>
          </w:p>
        </w:tc>
      </w:tr>
      <w:tr w:rsidR="00D75FCF" w:rsidRPr="007A0543"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7A0543" w:rsidRDefault="00D75FCF" w:rsidP="00D75FCF">
            <w:pPr>
              <w:rPr>
                <w:rFonts w:eastAsia="Times New Roman" w:cstheme="minorHAnsi"/>
                <w:color w:val="000000"/>
                <w:lang w:eastAsia="en-GB"/>
              </w:rPr>
            </w:pPr>
            <w:r w:rsidRPr="007A0543">
              <w:rPr>
                <w:color w:val="auto"/>
              </w:rPr>
              <w:t>Protocol Buffers</w:t>
            </w:r>
          </w:p>
        </w:tc>
        <w:tc>
          <w:tcPr>
            <w:tcW w:w="1134" w:type="dxa"/>
          </w:tcPr>
          <w:p w14:paraId="522EB9D4" w14:textId="259319C2"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4" w:type="dxa"/>
            <w:noWrap/>
          </w:tcPr>
          <w:p w14:paraId="55B04874" w14:textId="78DDB1C6" w:rsidR="00D75FCF" w:rsidRPr="007A0543"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3.89</w:t>
            </w:r>
          </w:p>
        </w:tc>
        <w:tc>
          <w:tcPr>
            <w:tcW w:w="1418" w:type="dxa"/>
            <w:noWrap/>
          </w:tcPr>
          <w:p w14:paraId="66D867F3" w14:textId="7CA21E6F" w:rsidR="00D75FCF" w:rsidRPr="007A0543" w:rsidRDefault="00D27B0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221.85</w:t>
            </w:r>
          </w:p>
        </w:tc>
        <w:tc>
          <w:tcPr>
            <w:tcW w:w="1417" w:type="dxa"/>
            <w:noWrap/>
          </w:tcPr>
          <w:p w14:paraId="1718BF01" w14:textId="536C24A4" w:rsidR="00D75FCF" w:rsidRPr="007A0543"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3.67</w:t>
            </w:r>
          </w:p>
        </w:tc>
        <w:tc>
          <w:tcPr>
            <w:tcW w:w="1157" w:type="dxa"/>
            <w:noWrap/>
          </w:tcPr>
          <w:p w14:paraId="2B644828" w14:textId="4578E36B" w:rsidR="00D75FCF" w:rsidRPr="007A0543"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48.64</w:t>
            </w:r>
          </w:p>
        </w:tc>
        <w:tc>
          <w:tcPr>
            <w:tcW w:w="1111" w:type="dxa"/>
          </w:tcPr>
          <w:p w14:paraId="4130E240" w14:textId="2995321C" w:rsidR="00D75FCF" w:rsidRPr="007A0543" w:rsidRDefault="006C0A3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2.07</w:t>
            </w:r>
          </w:p>
        </w:tc>
      </w:tr>
      <w:tr w:rsidR="00883683" w:rsidRPr="007A0543"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7A0543" w:rsidRDefault="00D75FCF" w:rsidP="00D75FCF">
            <w:pPr>
              <w:rPr>
                <w:rFonts w:eastAsia="Times New Roman" w:cstheme="minorHAnsi"/>
                <w:color w:val="000000"/>
                <w:lang w:eastAsia="en-GB"/>
              </w:rPr>
            </w:pPr>
            <w:r w:rsidRPr="007A0543">
              <w:rPr>
                <w:color w:val="auto"/>
              </w:rPr>
              <w:t>JSON + Gateway</w:t>
            </w:r>
          </w:p>
        </w:tc>
        <w:tc>
          <w:tcPr>
            <w:tcW w:w="1134" w:type="dxa"/>
          </w:tcPr>
          <w:p w14:paraId="26A993DE" w14:textId="174FF122"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84" w:type="dxa"/>
            <w:noWrap/>
          </w:tcPr>
          <w:p w14:paraId="45158B30" w14:textId="6BA2888A"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6.49</w:t>
            </w:r>
          </w:p>
        </w:tc>
        <w:tc>
          <w:tcPr>
            <w:tcW w:w="1418" w:type="dxa"/>
            <w:noWrap/>
          </w:tcPr>
          <w:p w14:paraId="66898721" w14:textId="32A337BF" w:rsidR="00D75FCF" w:rsidRPr="007A0543" w:rsidRDefault="006B22D0"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145.59</w:t>
            </w:r>
          </w:p>
        </w:tc>
        <w:tc>
          <w:tcPr>
            <w:tcW w:w="1417" w:type="dxa"/>
            <w:noWrap/>
          </w:tcPr>
          <w:p w14:paraId="4511DCE6" w14:textId="23FC194E"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5.21</w:t>
            </w:r>
          </w:p>
        </w:tc>
        <w:tc>
          <w:tcPr>
            <w:tcW w:w="1157" w:type="dxa"/>
            <w:noWrap/>
          </w:tcPr>
          <w:p w14:paraId="59542A36" w14:textId="2CFC6581"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131.51</w:t>
            </w:r>
          </w:p>
        </w:tc>
        <w:tc>
          <w:tcPr>
            <w:tcW w:w="1111" w:type="dxa"/>
          </w:tcPr>
          <w:p w14:paraId="0CE43E79" w14:textId="5BC7FCE9"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3.55</w:t>
            </w:r>
          </w:p>
        </w:tc>
      </w:tr>
      <w:tr w:rsidR="00D75FCF" w:rsidRPr="007A0543"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1134" w:type="dxa"/>
          </w:tcPr>
          <w:p w14:paraId="0BA12DDD" w14:textId="70E26E08"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84" w:type="dxa"/>
            <w:noWrap/>
          </w:tcPr>
          <w:p w14:paraId="327C9999" w14:textId="0B583815"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9.61</w:t>
            </w:r>
          </w:p>
        </w:tc>
        <w:tc>
          <w:tcPr>
            <w:tcW w:w="1418" w:type="dxa"/>
            <w:noWrap/>
          </w:tcPr>
          <w:p w14:paraId="711D50E1" w14:textId="5FED19FD" w:rsidR="00D75FCF" w:rsidRPr="007A0543" w:rsidRDefault="000239C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98.24</w:t>
            </w:r>
          </w:p>
        </w:tc>
        <w:tc>
          <w:tcPr>
            <w:tcW w:w="1417" w:type="dxa"/>
            <w:noWrap/>
          </w:tcPr>
          <w:p w14:paraId="0CB4C0D3" w14:textId="2FCE0B97"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8.39</w:t>
            </w:r>
          </w:p>
        </w:tc>
        <w:tc>
          <w:tcPr>
            <w:tcW w:w="1157" w:type="dxa"/>
            <w:noWrap/>
          </w:tcPr>
          <w:p w14:paraId="0D562683" w14:textId="6503F578"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74.04</w:t>
            </w:r>
          </w:p>
        </w:tc>
        <w:tc>
          <w:tcPr>
            <w:tcW w:w="1111" w:type="dxa"/>
          </w:tcPr>
          <w:p w14:paraId="3D102A7C" w14:textId="3790FBE7"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6.65</w:t>
            </w:r>
          </w:p>
        </w:tc>
      </w:tr>
      <w:tr w:rsidR="00883683" w:rsidRPr="007A0543"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75FCF" w:rsidRPr="007A0543" w:rsidRDefault="00D75FCF" w:rsidP="00D75FCF">
            <w:pPr>
              <w:rPr>
                <w:rFonts w:eastAsia="Times New Roman" w:cstheme="minorHAnsi"/>
                <w:color w:val="000000"/>
                <w:lang w:eastAsia="en-GB"/>
              </w:rPr>
            </w:pPr>
            <w:r w:rsidRPr="007A0543">
              <w:rPr>
                <w:color w:val="auto"/>
              </w:rPr>
              <w:t>JSON + Gateway</w:t>
            </w:r>
          </w:p>
        </w:tc>
        <w:tc>
          <w:tcPr>
            <w:tcW w:w="1134" w:type="dxa"/>
          </w:tcPr>
          <w:p w14:paraId="7B24464D" w14:textId="39A40A17"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84" w:type="dxa"/>
            <w:noWrap/>
          </w:tcPr>
          <w:p w14:paraId="094C9F0C" w14:textId="4EA6C2F6"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5.12</w:t>
            </w:r>
          </w:p>
        </w:tc>
        <w:tc>
          <w:tcPr>
            <w:tcW w:w="1418" w:type="dxa"/>
            <w:noWrap/>
          </w:tcPr>
          <w:p w14:paraId="5B7E3B6A" w14:textId="592AA781" w:rsidR="00D75FCF" w:rsidRPr="007A0543" w:rsidRDefault="00E56C91"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181.73</w:t>
            </w:r>
          </w:p>
        </w:tc>
        <w:tc>
          <w:tcPr>
            <w:tcW w:w="1417" w:type="dxa"/>
            <w:noWrap/>
          </w:tcPr>
          <w:p w14:paraId="14BA4A38" w14:textId="1AFF008D"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4.85</w:t>
            </w:r>
          </w:p>
        </w:tc>
        <w:tc>
          <w:tcPr>
            <w:tcW w:w="1157" w:type="dxa"/>
            <w:noWrap/>
          </w:tcPr>
          <w:p w14:paraId="49BE11B9" w14:textId="3D987077"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65.08</w:t>
            </w:r>
          </w:p>
        </w:tc>
        <w:tc>
          <w:tcPr>
            <w:tcW w:w="1111" w:type="dxa"/>
          </w:tcPr>
          <w:p w14:paraId="1BBAB5B5" w14:textId="14F24550" w:rsidR="00D75FCF" w:rsidRPr="007A0543" w:rsidRDefault="006A46E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3.04</w:t>
            </w:r>
          </w:p>
        </w:tc>
      </w:tr>
      <w:tr w:rsidR="00D75FCF" w:rsidRPr="007A0543"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1134" w:type="dxa"/>
          </w:tcPr>
          <w:p w14:paraId="47AB7337" w14:textId="6523DE75"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84" w:type="dxa"/>
            <w:noWrap/>
          </w:tcPr>
          <w:p w14:paraId="3B5D00EE" w14:textId="32C42139"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7.81</w:t>
            </w:r>
          </w:p>
        </w:tc>
        <w:tc>
          <w:tcPr>
            <w:tcW w:w="1418" w:type="dxa"/>
            <w:noWrap/>
          </w:tcPr>
          <w:p w14:paraId="79F978E8" w14:textId="1DF9087A" w:rsidR="00D75FCF" w:rsidRPr="007A0543" w:rsidRDefault="00FD32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119.39</w:t>
            </w:r>
          </w:p>
        </w:tc>
        <w:tc>
          <w:tcPr>
            <w:tcW w:w="1417" w:type="dxa"/>
            <w:noWrap/>
          </w:tcPr>
          <w:p w14:paraId="72A0634D" w14:textId="7DD29108"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7.37</w:t>
            </w:r>
          </w:p>
        </w:tc>
        <w:tc>
          <w:tcPr>
            <w:tcW w:w="1157" w:type="dxa"/>
            <w:noWrap/>
          </w:tcPr>
          <w:p w14:paraId="0E0E671A" w14:textId="24472BC4"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113.64</w:t>
            </w:r>
          </w:p>
        </w:tc>
        <w:tc>
          <w:tcPr>
            <w:tcW w:w="1111" w:type="dxa"/>
          </w:tcPr>
          <w:p w14:paraId="59961A19" w14:textId="28BF50D8" w:rsidR="00D75FCF" w:rsidRPr="007A0543" w:rsidRDefault="006A46E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5.64</w:t>
            </w:r>
          </w:p>
        </w:tc>
      </w:tr>
    </w:tbl>
    <w:p w14:paraId="55D08F6B" w14:textId="77777777" w:rsidR="00CC04A0" w:rsidRPr="007A0543" w:rsidRDefault="00CC04A0" w:rsidP="00CD788E">
      <w:pPr>
        <w:jc w:val="both"/>
      </w:pPr>
    </w:p>
    <w:p w14:paraId="68BEB7FD" w14:textId="565FC5E8" w:rsidR="00097FE5" w:rsidRPr="007A0543" w:rsidRDefault="00A11693" w:rsidP="00CD788E">
      <w:pPr>
        <w:jc w:val="both"/>
      </w:pPr>
      <w:r w:rsidRPr="007A0543">
        <w:fldChar w:fldCharType="begin"/>
      </w:r>
      <w:r w:rsidRPr="007A0543">
        <w:instrText xml:space="preserve"> REF _Ref198648575 \h </w:instrText>
      </w:r>
      <w:r w:rsidRPr="007A0543">
        <w:fldChar w:fldCharType="separate"/>
      </w:r>
      <w:r w:rsidRPr="007A0543">
        <w:t>Table 16</w:t>
      </w:r>
      <w:r w:rsidRPr="007A0543">
        <w:fldChar w:fldCharType="end"/>
      </w:r>
      <w:r w:rsidRPr="007A0543">
        <w:t xml:space="preserve"> shows the data from the user data update</w:t>
      </w:r>
      <w:r w:rsidR="002B2C9D" w:rsidRPr="007A0543">
        <w:t>,</w:t>
      </w:r>
      <w:r w:rsidRPr="007A0543">
        <w:t xml:space="preserve"> it is the second least data-intensive endpoint out of the </w:t>
      </w:r>
      <w:proofErr w:type="gramStart"/>
      <w:r w:rsidRPr="007A0543">
        <w:t>6</w:t>
      </w:r>
      <w:proofErr w:type="gramEnd"/>
      <w:r w:rsidRPr="007A0543">
        <w:t xml:space="preserve"> endpoints being </w:t>
      </w:r>
      <w:proofErr w:type="gramStart"/>
      <w:r w:rsidRPr="007A0543">
        <w:t>tested</w:t>
      </w:r>
      <w:proofErr w:type="gramEnd"/>
      <w:r w:rsidRPr="007A0543">
        <w:t xml:space="preserve">. In general, it shows that Protocol Buffers are inferior to JSON in every test performed. The first </w:t>
      </w:r>
      <w:r w:rsidR="002B2C9D" w:rsidRPr="007A0543">
        <w:t xml:space="preserve">test case without </w:t>
      </w:r>
      <w:r w:rsidRPr="007A0543">
        <w:t>a gateway</w:t>
      </w:r>
      <w:r w:rsidR="002B2C9D" w:rsidRPr="007A0543">
        <w:t xml:space="preserve">, when looking at </w:t>
      </w:r>
      <w:r w:rsidR="00006185" w:rsidRPr="007A0543">
        <w:t>the average response size, the difference is of only 10 microseconds, and in the median</w:t>
      </w:r>
      <w:r w:rsidR="002B2C9D" w:rsidRPr="007A0543">
        <w:t>,</w:t>
      </w:r>
      <w:r w:rsidR="00006185" w:rsidRPr="007A0543">
        <w:t xml:space="preserve"> the difference is about 20 microseconds</w:t>
      </w:r>
      <w:r w:rsidR="002B2C9D" w:rsidRPr="007A0543">
        <w:t>,</w:t>
      </w:r>
      <w:r w:rsidR="00006185" w:rsidRPr="007A0543">
        <w:t xml:space="preserve"> with the throughput having a more pronounced difference</w:t>
      </w:r>
      <w:r w:rsidR="002B2C9D" w:rsidRPr="007A0543">
        <w:t>,</w:t>
      </w:r>
      <w:r w:rsidR="00006185" w:rsidRPr="007A0543">
        <w:t xml:space="preserve"> with a 4.30% increase </w:t>
      </w:r>
      <w:r w:rsidR="002B2C9D" w:rsidRPr="007A0543">
        <w:t>in</w:t>
      </w:r>
      <w:r w:rsidR="00006185" w:rsidRPr="007A0543">
        <w:t xml:space="preserve"> throughput in JSON.</w:t>
      </w:r>
    </w:p>
    <w:p w14:paraId="5A831C25" w14:textId="0FF29C81" w:rsidR="00006185" w:rsidRPr="007A0543" w:rsidRDefault="00006185" w:rsidP="00CD788E">
      <w:pPr>
        <w:jc w:val="both"/>
      </w:pPr>
      <w:r w:rsidRPr="007A0543">
        <w:t xml:space="preserve">Furthermore, the tests performed </w:t>
      </w:r>
      <w:r w:rsidR="002B2C9D" w:rsidRPr="007A0543">
        <w:t>demonstrate a significant disparity</w:t>
      </w:r>
      <w:r w:rsidRPr="007A0543">
        <w:t xml:space="preserve"> between Protocol Buffers and JSON, in favour of JSON. For 10,000 requests, Protocol Buffers had a 4.85% increase in the average response time, with the median response time also having an 11.55% increase and the throughput registering a 10% reduction.</w:t>
      </w:r>
    </w:p>
    <w:p w14:paraId="4A2163DE" w14:textId="6527B2DD" w:rsidR="002B2C9D" w:rsidRPr="007A0543" w:rsidRDefault="00006185" w:rsidP="00CD788E">
      <w:pPr>
        <w:jc w:val="both"/>
      </w:pPr>
      <w:r w:rsidRPr="007A0543">
        <w:t xml:space="preserve">Finally, when adding the gateway, either in the 1,000 iterations and in the 10,000 iterations, the performance of Protocol Buffers took a beat, in the 1,000 iterations, the average response time increased </w:t>
      </w:r>
      <w:r w:rsidR="002B2C9D" w:rsidRPr="007A0543">
        <w:t xml:space="preserve">by </w:t>
      </w:r>
      <w:r w:rsidRPr="007A0543">
        <w:t xml:space="preserve">about 48.07% and the median response time increased </w:t>
      </w:r>
      <w:r w:rsidR="002B2C9D" w:rsidRPr="007A0543">
        <w:t xml:space="preserve">by </w:t>
      </w:r>
      <w:r w:rsidRPr="007A0543">
        <w:t>61.04%</w:t>
      </w:r>
      <w:r w:rsidR="002B2C9D" w:rsidRPr="007A0543">
        <w:t xml:space="preserve"> and the throughput also presented a 32.52% decrease. The same phenomenon happens when performing 10,000 iterations, the average response time increased by about 52.54%, the median response time increased by 51.96%, and the throughput had a 34.30% reduction.</w:t>
      </w:r>
    </w:p>
    <w:p w14:paraId="5584DD39" w14:textId="5A178A08" w:rsidR="002B2C9D" w:rsidRPr="007A0543" w:rsidRDefault="002B2C9D" w:rsidP="002B2C9D">
      <w:r w:rsidRPr="007A0543">
        <w:br w:type="page"/>
      </w:r>
    </w:p>
    <w:p w14:paraId="63E61F15" w14:textId="142915F9" w:rsidR="00CC04A0" w:rsidRPr="007A0543" w:rsidRDefault="00CC04A0" w:rsidP="00CC04A0">
      <w:pPr>
        <w:pStyle w:val="Caption"/>
        <w:keepNext/>
      </w:pPr>
      <w:bookmarkStart w:id="197" w:name="_Ref198650142"/>
      <w:bookmarkStart w:id="198" w:name="_Toc198970298"/>
      <w:r w:rsidRPr="007A0543">
        <w:lastRenderedPageBreak/>
        <w:t xml:space="preserve">Table </w:t>
      </w:r>
      <w:r w:rsidRPr="007A0543">
        <w:fldChar w:fldCharType="begin"/>
      </w:r>
      <w:r w:rsidRPr="007A0543">
        <w:instrText xml:space="preserve"> SEQ Table \* ARABIC </w:instrText>
      </w:r>
      <w:r w:rsidRPr="007A0543">
        <w:fldChar w:fldCharType="separate"/>
      </w:r>
      <w:proofErr w:type="gramStart"/>
      <w:r w:rsidR="0091659B" w:rsidRPr="007A0543">
        <w:t>17</w:t>
      </w:r>
      <w:proofErr w:type="gramEnd"/>
      <w:r w:rsidRPr="007A0543">
        <w:fldChar w:fldCharType="end"/>
      </w:r>
      <w:bookmarkEnd w:id="197"/>
      <w:r w:rsidRPr="007A0543">
        <w:t xml:space="preserve"> - Benchmark results for deleting a </w:t>
      </w:r>
      <w:proofErr w:type="gramStart"/>
      <w:r w:rsidR="008F1356" w:rsidRPr="007A0543">
        <w:t>u</w:t>
      </w:r>
      <w:r w:rsidRPr="007A0543">
        <w:t>ser</w:t>
      </w:r>
      <w:bookmarkEnd w:id="198"/>
      <w:proofErr w:type="gramEnd"/>
    </w:p>
    <w:tbl>
      <w:tblPr>
        <w:tblStyle w:val="GridTable6Colorful"/>
        <w:tblW w:w="10598" w:type="dxa"/>
        <w:jc w:val="center"/>
        <w:tblLook w:val="04A0" w:firstRow="1" w:lastRow="0" w:firstColumn="1" w:lastColumn="0" w:noHBand="0" w:noVBand="1"/>
      </w:tblPr>
      <w:tblGrid>
        <w:gridCol w:w="2830"/>
        <w:gridCol w:w="1050"/>
        <w:gridCol w:w="1992"/>
        <w:gridCol w:w="1318"/>
        <w:gridCol w:w="1322"/>
        <w:gridCol w:w="1316"/>
        <w:gridCol w:w="1111"/>
      </w:tblGrid>
      <w:tr w:rsidR="00D75FCF" w:rsidRPr="007A0543" w14:paraId="504ED27A"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7A0543" w:rsidRDefault="00AC6E0A" w:rsidP="00955D0B">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709" w:type="dxa"/>
            <w:vAlign w:val="center"/>
          </w:tcPr>
          <w:p w14:paraId="197269FC" w14:textId="691E24B8" w:rsidR="00D75FCF" w:rsidRPr="007A0543"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992" w:type="dxa"/>
            <w:vAlign w:val="center"/>
          </w:tcPr>
          <w:p w14:paraId="46429CCA" w14:textId="573B4FD4"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Response Time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318" w:type="dxa"/>
            <w:vAlign w:val="center"/>
          </w:tcPr>
          <w:p w14:paraId="0485D63E"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Throughput (</w:t>
            </w:r>
            <w:proofErr w:type="spellStart"/>
            <w:r w:rsidRPr="007A0543">
              <w:rPr>
                <w:rFonts w:cstheme="minorHAnsi"/>
                <w:bCs w:val="0"/>
                <w:color w:val="auto"/>
                <w:lang w:eastAsia="pt-PT"/>
              </w:rPr>
              <w:t>req</w:t>
            </w:r>
            <w:proofErr w:type="spellEnd"/>
            <w:r w:rsidRPr="007A0543">
              <w:rPr>
                <w:rFonts w:cstheme="minorHAnsi"/>
                <w:bCs w:val="0"/>
                <w:color w:val="auto"/>
                <w:lang w:eastAsia="pt-PT"/>
              </w:rPr>
              <w:t>/s)</w:t>
            </w:r>
          </w:p>
        </w:tc>
        <w:tc>
          <w:tcPr>
            <w:tcW w:w="1322" w:type="dxa"/>
            <w:vAlign w:val="center"/>
          </w:tcPr>
          <w:p w14:paraId="1D78A85F"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Median(</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316" w:type="dxa"/>
            <w:vAlign w:val="center"/>
          </w:tcPr>
          <w:p w14:paraId="38DFFF8E"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Maximum (</w:t>
            </w:r>
            <w:proofErr w:type="spellStart"/>
            <w:r w:rsidRPr="007A0543">
              <w:rPr>
                <w:rFonts w:cstheme="minorHAnsi"/>
                <w:bCs w:val="0"/>
                <w:color w:val="auto"/>
                <w:lang w:eastAsia="pt-PT"/>
              </w:rPr>
              <w:t>ms</w:t>
            </w:r>
            <w:proofErr w:type="spellEnd"/>
            <w:r w:rsidRPr="007A0543">
              <w:rPr>
                <w:rFonts w:cstheme="minorHAnsi"/>
                <w:bCs w:val="0"/>
                <w:color w:val="auto"/>
                <w:lang w:eastAsia="pt-PT"/>
              </w:rPr>
              <w:t>)</w:t>
            </w:r>
          </w:p>
        </w:tc>
        <w:tc>
          <w:tcPr>
            <w:tcW w:w="1111" w:type="dxa"/>
          </w:tcPr>
          <w:p w14:paraId="045BC986" w14:textId="77777777" w:rsidR="00D75FCF" w:rsidRPr="007A0543"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Minimum (</w:t>
            </w:r>
            <w:proofErr w:type="spellStart"/>
            <w:r w:rsidRPr="007A0543">
              <w:rPr>
                <w:rFonts w:cstheme="minorHAnsi"/>
                <w:lang w:eastAsia="pt-PT"/>
              </w:rPr>
              <w:t>ms</w:t>
            </w:r>
            <w:proofErr w:type="spellEnd"/>
            <w:r w:rsidRPr="007A0543">
              <w:rPr>
                <w:rFonts w:cstheme="minorHAnsi"/>
                <w:lang w:eastAsia="pt-PT"/>
              </w:rPr>
              <w:t>)</w:t>
            </w:r>
          </w:p>
        </w:tc>
      </w:tr>
      <w:tr w:rsidR="00883683" w:rsidRPr="007A0543" w14:paraId="125B9F6F"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D75FCF" w:rsidRPr="007A0543" w:rsidRDefault="00D75FCF" w:rsidP="00D75FCF">
            <w:pPr>
              <w:rPr>
                <w:rFonts w:eastAsia="Times New Roman" w:cstheme="minorHAnsi"/>
                <w:color w:val="000000"/>
                <w:lang w:eastAsia="en-GB"/>
              </w:rPr>
            </w:pPr>
            <w:r w:rsidRPr="007A0543">
              <w:rPr>
                <w:color w:val="auto"/>
              </w:rPr>
              <w:t>JSON</w:t>
            </w:r>
          </w:p>
        </w:tc>
        <w:tc>
          <w:tcPr>
            <w:tcW w:w="709" w:type="dxa"/>
          </w:tcPr>
          <w:p w14:paraId="44FBB19E" w14:textId="608A16E7"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92" w:type="dxa"/>
            <w:noWrap/>
            <w:hideMark/>
          </w:tcPr>
          <w:p w14:paraId="7F898783" w14:textId="5558A696"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3.96</w:t>
            </w:r>
          </w:p>
        </w:tc>
        <w:tc>
          <w:tcPr>
            <w:tcW w:w="1318" w:type="dxa"/>
            <w:noWrap/>
            <w:hideMark/>
          </w:tcPr>
          <w:p w14:paraId="5A20BBC7" w14:textId="081E9677" w:rsidR="00D75FCF" w:rsidRPr="007A0543" w:rsidRDefault="00854C21"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239.03</w:t>
            </w:r>
          </w:p>
        </w:tc>
        <w:tc>
          <w:tcPr>
            <w:tcW w:w="1322" w:type="dxa"/>
            <w:noWrap/>
            <w:hideMark/>
          </w:tcPr>
          <w:p w14:paraId="34D09FA1" w14:textId="0F3777CB"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2.99</w:t>
            </w:r>
          </w:p>
        </w:tc>
        <w:tc>
          <w:tcPr>
            <w:tcW w:w="1316" w:type="dxa"/>
            <w:noWrap/>
            <w:hideMark/>
          </w:tcPr>
          <w:p w14:paraId="4288B144" w14:textId="1C2F6B55"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65.91</w:t>
            </w:r>
          </w:p>
        </w:tc>
        <w:tc>
          <w:tcPr>
            <w:tcW w:w="1111" w:type="dxa"/>
          </w:tcPr>
          <w:p w14:paraId="11054603" w14:textId="12B1BD5F"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1.82</w:t>
            </w:r>
          </w:p>
        </w:tc>
      </w:tr>
      <w:tr w:rsidR="00D75FCF" w:rsidRPr="007A0543" w14:paraId="26F95E5B"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D75FCF" w:rsidRPr="007A0543" w:rsidRDefault="00D75FCF" w:rsidP="00D75FCF">
            <w:pPr>
              <w:rPr>
                <w:rFonts w:eastAsia="Times New Roman" w:cstheme="minorHAnsi"/>
                <w:color w:val="000000"/>
                <w:lang w:eastAsia="en-GB"/>
              </w:rPr>
            </w:pPr>
            <w:r w:rsidRPr="007A0543">
              <w:rPr>
                <w:color w:val="auto"/>
              </w:rPr>
              <w:t>Protocol Buffers</w:t>
            </w:r>
          </w:p>
        </w:tc>
        <w:tc>
          <w:tcPr>
            <w:tcW w:w="709" w:type="dxa"/>
          </w:tcPr>
          <w:p w14:paraId="6CC7244E" w14:textId="2C9D94EE"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92" w:type="dxa"/>
            <w:noWrap/>
            <w:hideMark/>
          </w:tcPr>
          <w:p w14:paraId="7F7C39DD" w14:textId="06D9CE2C"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4.86</w:t>
            </w:r>
          </w:p>
        </w:tc>
        <w:tc>
          <w:tcPr>
            <w:tcW w:w="1318" w:type="dxa"/>
            <w:noWrap/>
            <w:hideMark/>
          </w:tcPr>
          <w:p w14:paraId="5BC4D7D5" w14:textId="0268AB5E" w:rsidR="00D75FCF" w:rsidRPr="007A0543" w:rsidRDefault="00854C21"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195.48</w:t>
            </w:r>
          </w:p>
        </w:tc>
        <w:tc>
          <w:tcPr>
            <w:tcW w:w="1322" w:type="dxa"/>
            <w:noWrap/>
            <w:hideMark/>
          </w:tcPr>
          <w:p w14:paraId="2998ECA8" w14:textId="179B6972"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3.60</w:t>
            </w:r>
          </w:p>
        </w:tc>
        <w:tc>
          <w:tcPr>
            <w:tcW w:w="1316" w:type="dxa"/>
            <w:noWrap/>
            <w:hideMark/>
          </w:tcPr>
          <w:p w14:paraId="6ABBC08C" w14:textId="56B860CC"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60.83</w:t>
            </w:r>
          </w:p>
        </w:tc>
        <w:tc>
          <w:tcPr>
            <w:tcW w:w="1111" w:type="dxa"/>
          </w:tcPr>
          <w:p w14:paraId="3FD69AB1" w14:textId="4C5F3E4E"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2.19</w:t>
            </w:r>
          </w:p>
        </w:tc>
      </w:tr>
      <w:tr w:rsidR="00883683" w:rsidRPr="007A0543" w14:paraId="5D7FDE2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D75FCF" w:rsidRPr="007A0543" w:rsidRDefault="00D75FCF" w:rsidP="00D75FCF">
            <w:pPr>
              <w:rPr>
                <w:rFonts w:eastAsia="Times New Roman" w:cstheme="minorHAnsi"/>
                <w:color w:val="000000"/>
                <w:lang w:eastAsia="en-GB"/>
              </w:rPr>
            </w:pPr>
            <w:r w:rsidRPr="007A0543">
              <w:rPr>
                <w:color w:val="auto"/>
              </w:rPr>
              <w:t>JSON</w:t>
            </w:r>
          </w:p>
        </w:tc>
        <w:tc>
          <w:tcPr>
            <w:tcW w:w="709" w:type="dxa"/>
          </w:tcPr>
          <w:p w14:paraId="655FA85E" w14:textId="34672F5A"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92" w:type="dxa"/>
            <w:noWrap/>
          </w:tcPr>
          <w:p w14:paraId="6075CEB1" w14:textId="437228A5" w:rsidR="00D75FCF" w:rsidRPr="007A0543"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w:t>
            </w:r>
            <w:r w:rsidR="008C1F1E" w:rsidRPr="007A0543">
              <w:rPr>
                <w:color w:val="auto"/>
              </w:rPr>
              <w:t>.</w:t>
            </w:r>
            <w:r w:rsidRPr="007A0543">
              <w:rPr>
                <w:color w:val="auto"/>
              </w:rPr>
              <w:t>54</w:t>
            </w:r>
          </w:p>
        </w:tc>
        <w:tc>
          <w:tcPr>
            <w:tcW w:w="1318" w:type="dxa"/>
            <w:noWrap/>
          </w:tcPr>
          <w:p w14:paraId="22874188" w14:textId="7D503B37" w:rsidR="00D75FCF" w:rsidRPr="007A0543" w:rsidRDefault="00D742A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361.82</w:t>
            </w:r>
          </w:p>
        </w:tc>
        <w:tc>
          <w:tcPr>
            <w:tcW w:w="1322" w:type="dxa"/>
            <w:noWrap/>
          </w:tcPr>
          <w:p w14:paraId="39E9C118" w14:textId="29692F51" w:rsidR="00D75FCF" w:rsidRPr="007A0543"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2.26</w:t>
            </w:r>
          </w:p>
        </w:tc>
        <w:tc>
          <w:tcPr>
            <w:tcW w:w="1316" w:type="dxa"/>
            <w:noWrap/>
          </w:tcPr>
          <w:p w14:paraId="57A18285" w14:textId="4BBD1FE9" w:rsidR="00D75FCF" w:rsidRPr="007A0543"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w:t>
            </w:r>
            <w:r w:rsidR="00EA4829" w:rsidRPr="007A0543">
              <w:rPr>
                <w:color w:val="auto"/>
              </w:rPr>
              <w:t>2</w:t>
            </w:r>
            <w:r w:rsidRPr="007A0543">
              <w:rPr>
                <w:color w:val="auto"/>
              </w:rPr>
              <w:t>.1</w:t>
            </w:r>
            <w:r w:rsidR="00EA4829" w:rsidRPr="007A0543">
              <w:rPr>
                <w:color w:val="auto"/>
              </w:rPr>
              <w:t>9</w:t>
            </w:r>
          </w:p>
        </w:tc>
        <w:tc>
          <w:tcPr>
            <w:tcW w:w="1111" w:type="dxa"/>
          </w:tcPr>
          <w:p w14:paraId="6A19091F" w14:textId="3D727975" w:rsidR="00D75FCF" w:rsidRPr="007A0543" w:rsidRDefault="00EA4829"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1.02</w:t>
            </w:r>
          </w:p>
        </w:tc>
      </w:tr>
      <w:tr w:rsidR="00D75FCF" w:rsidRPr="007A0543" w14:paraId="06218736"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D75FCF" w:rsidRPr="007A0543" w:rsidRDefault="00D75FCF" w:rsidP="00D75FCF">
            <w:pPr>
              <w:rPr>
                <w:rFonts w:eastAsia="Times New Roman" w:cstheme="minorHAnsi"/>
                <w:color w:val="000000"/>
                <w:lang w:eastAsia="en-GB"/>
              </w:rPr>
            </w:pPr>
            <w:r w:rsidRPr="007A0543">
              <w:rPr>
                <w:color w:val="auto"/>
              </w:rPr>
              <w:t>Protocol Buffers</w:t>
            </w:r>
          </w:p>
        </w:tc>
        <w:tc>
          <w:tcPr>
            <w:tcW w:w="709" w:type="dxa"/>
          </w:tcPr>
          <w:p w14:paraId="02FD120F" w14:textId="75904EB5"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92" w:type="dxa"/>
            <w:noWrap/>
          </w:tcPr>
          <w:p w14:paraId="7E443E38" w14:textId="1CF64448" w:rsidR="00D75FCF" w:rsidRPr="007A0543"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2.57</w:t>
            </w:r>
          </w:p>
        </w:tc>
        <w:tc>
          <w:tcPr>
            <w:tcW w:w="1318" w:type="dxa"/>
            <w:noWrap/>
          </w:tcPr>
          <w:p w14:paraId="1B13E202" w14:textId="2D4BB6CE" w:rsidR="00D75FCF" w:rsidRPr="007A0543" w:rsidRDefault="00D742A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357.67</w:t>
            </w:r>
          </w:p>
        </w:tc>
        <w:tc>
          <w:tcPr>
            <w:tcW w:w="1322" w:type="dxa"/>
            <w:noWrap/>
          </w:tcPr>
          <w:p w14:paraId="64D21D59" w14:textId="6F0FFA1A" w:rsidR="00D75FCF" w:rsidRPr="007A0543"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2.26</w:t>
            </w:r>
          </w:p>
        </w:tc>
        <w:tc>
          <w:tcPr>
            <w:tcW w:w="1316" w:type="dxa"/>
            <w:noWrap/>
          </w:tcPr>
          <w:p w14:paraId="6BBCC921" w14:textId="4BB40A85" w:rsidR="00D75FCF" w:rsidRPr="007A0543" w:rsidRDefault="008C1F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w:t>
            </w:r>
            <w:r w:rsidR="00EA4829" w:rsidRPr="007A0543">
              <w:rPr>
                <w:color w:val="auto"/>
              </w:rPr>
              <w:t>3</w:t>
            </w:r>
            <w:r w:rsidRPr="007A0543">
              <w:rPr>
                <w:color w:val="auto"/>
              </w:rPr>
              <w:t>.</w:t>
            </w:r>
            <w:r w:rsidR="00EA4829" w:rsidRPr="007A0543">
              <w:rPr>
                <w:color w:val="auto"/>
              </w:rPr>
              <w:t>77</w:t>
            </w:r>
          </w:p>
        </w:tc>
        <w:tc>
          <w:tcPr>
            <w:tcW w:w="1111" w:type="dxa"/>
          </w:tcPr>
          <w:p w14:paraId="447CE31C" w14:textId="49155AC6" w:rsidR="00D75FCF" w:rsidRPr="007A0543" w:rsidRDefault="00EA4829"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0.88</w:t>
            </w:r>
          </w:p>
        </w:tc>
      </w:tr>
      <w:tr w:rsidR="00883683" w:rsidRPr="007A0543" w14:paraId="30A11069"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D75FCF" w:rsidRPr="007A0543" w:rsidRDefault="00D75FCF" w:rsidP="00D75FCF">
            <w:pPr>
              <w:rPr>
                <w:rFonts w:eastAsia="Times New Roman" w:cstheme="minorHAnsi"/>
                <w:color w:val="000000"/>
                <w:lang w:eastAsia="en-GB"/>
              </w:rPr>
            </w:pPr>
            <w:r w:rsidRPr="007A0543">
              <w:rPr>
                <w:color w:val="auto"/>
              </w:rPr>
              <w:t>JSON + Gateway</w:t>
            </w:r>
          </w:p>
        </w:tc>
        <w:tc>
          <w:tcPr>
            <w:tcW w:w="709" w:type="dxa"/>
          </w:tcPr>
          <w:p w14:paraId="45D7B2A4" w14:textId="3C286CBE"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w:t>
            </w:r>
          </w:p>
        </w:tc>
        <w:tc>
          <w:tcPr>
            <w:tcW w:w="1992" w:type="dxa"/>
            <w:noWrap/>
          </w:tcPr>
          <w:p w14:paraId="72DF7C15" w14:textId="6AE9B956" w:rsidR="00D75FCF" w:rsidRPr="007A0543"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5.91</w:t>
            </w:r>
          </w:p>
        </w:tc>
        <w:tc>
          <w:tcPr>
            <w:tcW w:w="1318" w:type="dxa"/>
            <w:noWrap/>
          </w:tcPr>
          <w:p w14:paraId="02A827F2" w14:textId="4DCEB4E2" w:rsidR="00D75FCF" w:rsidRPr="007A0543" w:rsidRDefault="00C568A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161.91</w:t>
            </w:r>
          </w:p>
        </w:tc>
        <w:tc>
          <w:tcPr>
            <w:tcW w:w="1322" w:type="dxa"/>
            <w:noWrap/>
          </w:tcPr>
          <w:p w14:paraId="08111B33" w14:textId="4D83E47E" w:rsidR="00D75FCF" w:rsidRPr="007A0543"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4.90</w:t>
            </w:r>
          </w:p>
        </w:tc>
        <w:tc>
          <w:tcPr>
            <w:tcW w:w="1316" w:type="dxa"/>
            <w:noWrap/>
          </w:tcPr>
          <w:p w14:paraId="134D346C" w14:textId="0A1FA0B7" w:rsidR="00D75FCF" w:rsidRPr="007A0543"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67.76</w:t>
            </w:r>
          </w:p>
        </w:tc>
        <w:tc>
          <w:tcPr>
            <w:tcW w:w="1111" w:type="dxa"/>
          </w:tcPr>
          <w:p w14:paraId="13E0C2E2" w14:textId="4F9DDDA8" w:rsidR="00D75FCF" w:rsidRPr="007A0543" w:rsidRDefault="0085670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3.17</w:t>
            </w:r>
          </w:p>
        </w:tc>
      </w:tr>
      <w:tr w:rsidR="00D75FCF" w:rsidRPr="007A0543" w14:paraId="38FF286F"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709" w:type="dxa"/>
          </w:tcPr>
          <w:p w14:paraId="68C4F43F" w14:textId="75E07994"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w:t>
            </w:r>
          </w:p>
        </w:tc>
        <w:tc>
          <w:tcPr>
            <w:tcW w:w="1992" w:type="dxa"/>
            <w:noWrap/>
          </w:tcPr>
          <w:p w14:paraId="1160328D" w14:textId="498BDD3C" w:rsidR="00D75FCF" w:rsidRPr="007A0543"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5.54</w:t>
            </w:r>
          </w:p>
        </w:tc>
        <w:tc>
          <w:tcPr>
            <w:tcW w:w="1318" w:type="dxa"/>
            <w:noWrap/>
          </w:tcPr>
          <w:p w14:paraId="32800B70" w14:textId="7EBDC9E9" w:rsidR="00D75FCF" w:rsidRPr="007A0543" w:rsidRDefault="00C568A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172.52</w:t>
            </w:r>
          </w:p>
        </w:tc>
        <w:tc>
          <w:tcPr>
            <w:tcW w:w="1322" w:type="dxa"/>
            <w:noWrap/>
          </w:tcPr>
          <w:p w14:paraId="754394B6" w14:textId="6091A31B" w:rsidR="00D75FCF" w:rsidRPr="007A0543"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4.59</w:t>
            </w:r>
          </w:p>
        </w:tc>
        <w:tc>
          <w:tcPr>
            <w:tcW w:w="1316" w:type="dxa"/>
            <w:noWrap/>
          </w:tcPr>
          <w:p w14:paraId="3CACFFD4" w14:textId="1F6CF8E4" w:rsidR="00D75FCF" w:rsidRPr="007A0543"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58.83</w:t>
            </w:r>
          </w:p>
        </w:tc>
        <w:tc>
          <w:tcPr>
            <w:tcW w:w="1111" w:type="dxa"/>
          </w:tcPr>
          <w:p w14:paraId="53DF4FA4" w14:textId="629118AE" w:rsidR="00D75FCF" w:rsidRPr="007A0543" w:rsidRDefault="0085670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2.95</w:t>
            </w:r>
          </w:p>
        </w:tc>
      </w:tr>
      <w:tr w:rsidR="00883683" w:rsidRPr="007A0543" w14:paraId="7CAD814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D75FCF" w:rsidRPr="007A0543" w:rsidRDefault="00D75FCF" w:rsidP="00D75FCF">
            <w:pPr>
              <w:rPr>
                <w:rFonts w:eastAsia="Times New Roman" w:cstheme="minorHAnsi"/>
                <w:color w:val="000000"/>
                <w:lang w:eastAsia="en-GB"/>
              </w:rPr>
            </w:pPr>
            <w:r w:rsidRPr="007A0543">
              <w:rPr>
                <w:color w:val="auto"/>
              </w:rPr>
              <w:t>JSON + Gateway</w:t>
            </w:r>
          </w:p>
        </w:tc>
        <w:tc>
          <w:tcPr>
            <w:tcW w:w="709" w:type="dxa"/>
          </w:tcPr>
          <w:p w14:paraId="7D466AB7" w14:textId="3FA52AB0" w:rsidR="00D75FCF" w:rsidRPr="007A0543"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10,000</w:t>
            </w:r>
          </w:p>
        </w:tc>
        <w:tc>
          <w:tcPr>
            <w:tcW w:w="1992" w:type="dxa"/>
            <w:noWrap/>
          </w:tcPr>
          <w:p w14:paraId="6EDF8BE4" w14:textId="4A951E04" w:rsidR="00D75FCF" w:rsidRPr="007A0543"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4.07</w:t>
            </w:r>
          </w:p>
        </w:tc>
        <w:tc>
          <w:tcPr>
            <w:tcW w:w="1318" w:type="dxa"/>
            <w:noWrap/>
          </w:tcPr>
          <w:p w14:paraId="11068C5D" w14:textId="4271E0C7" w:rsidR="00D75FCF" w:rsidRPr="007A0543" w:rsidRDefault="00EC199B"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230.38</w:t>
            </w:r>
          </w:p>
        </w:tc>
        <w:tc>
          <w:tcPr>
            <w:tcW w:w="1322" w:type="dxa"/>
            <w:noWrap/>
          </w:tcPr>
          <w:p w14:paraId="434379DE" w14:textId="394E211E" w:rsidR="00D75FCF" w:rsidRPr="007A0543"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3.84</w:t>
            </w:r>
          </w:p>
        </w:tc>
        <w:tc>
          <w:tcPr>
            <w:tcW w:w="1316" w:type="dxa"/>
            <w:noWrap/>
          </w:tcPr>
          <w:p w14:paraId="0EA70854" w14:textId="1BFC2510" w:rsidR="00D75FCF" w:rsidRPr="007A0543" w:rsidRDefault="008C1F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6</w:t>
            </w:r>
            <w:r w:rsidR="00667FCD" w:rsidRPr="007A0543">
              <w:rPr>
                <w:color w:val="auto"/>
              </w:rPr>
              <w:t>4</w:t>
            </w:r>
            <w:r w:rsidRPr="007A0543">
              <w:rPr>
                <w:color w:val="auto"/>
              </w:rPr>
              <w:t>.</w:t>
            </w:r>
            <w:r w:rsidR="00667FCD" w:rsidRPr="007A0543">
              <w:rPr>
                <w:color w:val="auto"/>
              </w:rPr>
              <w:t>66</w:t>
            </w:r>
          </w:p>
        </w:tc>
        <w:tc>
          <w:tcPr>
            <w:tcW w:w="1111" w:type="dxa"/>
          </w:tcPr>
          <w:p w14:paraId="38F7275A" w14:textId="112E3E9B" w:rsidR="00D75FCF" w:rsidRPr="007A0543" w:rsidRDefault="00667FCD"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7A0543">
              <w:rPr>
                <w:color w:val="auto"/>
              </w:rPr>
              <w:t>1.86</w:t>
            </w:r>
          </w:p>
        </w:tc>
      </w:tr>
      <w:tr w:rsidR="00D75FCF" w:rsidRPr="007A0543" w14:paraId="4FB48F9E"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D75FCF" w:rsidRPr="007A0543" w:rsidRDefault="00D75FCF" w:rsidP="00D75FCF">
            <w:pPr>
              <w:rPr>
                <w:rFonts w:eastAsia="Times New Roman" w:cstheme="minorHAnsi"/>
                <w:color w:val="000000"/>
                <w:lang w:eastAsia="en-GB"/>
              </w:rPr>
            </w:pPr>
            <w:r w:rsidRPr="007A0543">
              <w:rPr>
                <w:color w:val="auto"/>
              </w:rPr>
              <w:t>Protocol Buffers + Gateway</w:t>
            </w:r>
          </w:p>
        </w:tc>
        <w:tc>
          <w:tcPr>
            <w:tcW w:w="709" w:type="dxa"/>
          </w:tcPr>
          <w:p w14:paraId="65C5D433" w14:textId="3E636898" w:rsidR="00D75FCF" w:rsidRPr="007A0543"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10,000</w:t>
            </w:r>
          </w:p>
        </w:tc>
        <w:tc>
          <w:tcPr>
            <w:tcW w:w="1992" w:type="dxa"/>
            <w:noWrap/>
          </w:tcPr>
          <w:p w14:paraId="7A2D6A6B" w14:textId="6EBC5273" w:rsidR="00D75FCF" w:rsidRPr="007A0543"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4.04</w:t>
            </w:r>
          </w:p>
        </w:tc>
        <w:tc>
          <w:tcPr>
            <w:tcW w:w="1318" w:type="dxa"/>
            <w:noWrap/>
          </w:tcPr>
          <w:p w14:paraId="3B587AD1" w14:textId="6BF3BD7E" w:rsidR="00D75FCF" w:rsidRPr="007A0543" w:rsidRDefault="00EC199B"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232.00</w:t>
            </w:r>
          </w:p>
        </w:tc>
        <w:tc>
          <w:tcPr>
            <w:tcW w:w="1322" w:type="dxa"/>
            <w:noWrap/>
          </w:tcPr>
          <w:p w14:paraId="4C6C65CA" w14:textId="5E295DD3" w:rsidR="00D75FCF" w:rsidRPr="007A0543"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3.83</w:t>
            </w:r>
          </w:p>
        </w:tc>
        <w:tc>
          <w:tcPr>
            <w:tcW w:w="1316" w:type="dxa"/>
            <w:noWrap/>
          </w:tcPr>
          <w:p w14:paraId="7589C342" w14:textId="66B35818" w:rsidR="00D75FCF" w:rsidRPr="007A0543"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63.03</w:t>
            </w:r>
          </w:p>
        </w:tc>
        <w:tc>
          <w:tcPr>
            <w:tcW w:w="1111" w:type="dxa"/>
          </w:tcPr>
          <w:p w14:paraId="4114A2C1" w14:textId="2B9201D6" w:rsidR="00D75FCF" w:rsidRPr="007A0543" w:rsidRDefault="00667FCD"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7A0543">
              <w:rPr>
                <w:color w:val="auto"/>
              </w:rPr>
              <w:t>1.89</w:t>
            </w:r>
          </w:p>
        </w:tc>
      </w:tr>
    </w:tbl>
    <w:p w14:paraId="48FB7EFF" w14:textId="77777777" w:rsidR="00CC04A0" w:rsidRPr="007A0543" w:rsidRDefault="00CC04A0" w:rsidP="00CD788E">
      <w:pPr>
        <w:jc w:val="both"/>
      </w:pPr>
    </w:p>
    <w:p w14:paraId="1AA80D32" w14:textId="6AE2D990" w:rsidR="002B2C9D" w:rsidRPr="007A0543" w:rsidRDefault="00AC453D" w:rsidP="00CD788E">
      <w:pPr>
        <w:jc w:val="both"/>
      </w:pPr>
      <w:r w:rsidRPr="007A0543">
        <w:fldChar w:fldCharType="begin"/>
      </w:r>
      <w:r w:rsidRPr="007A0543">
        <w:instrText xml:space="preserve"> REF _Ref198650142 \h </w:instrText>
      </w:r>
      <w:r w:rsidRPr="007A0543">
        <w:fldChar w:fldCharType="separate"/>
      </w:r>
      <w:r w:rsidRPr="007A0543">
        <w:t>Table 17</w:t>
      </w:r>
      <w:r w:rsidRPr="007A0543">
        <w:fldChar w:fldCharType="end"/>
      </w:r>
      <w:r w:rsidRPr="007A0543">
        <w:t xml:space="preserve"> shows the data of the deletion of a user, </w:t>
      </w:r>
      <w:r w:rsidR="00DE715C" w:rsidRPr="007A0543">
        <w:t>representing</w:t>
      </w:r>
      <w:r w:rsidRPr="007A0543">
        <w:t xml:space="preserve"> the endpoint with the least required serialization to </w:t>
      </w:r>
      <w:proofErr w:type="gramStart"/>
      <w:r w:rsidRPr="007A0543">
        <w:t>be performed</w:t>
      </w:r>
      <w:proofErr w:type="gramEnd"/>
      <w:r w:rsidRPr="007A0543">
        <w:t xml:space="preserve">. Starting </w:t>
      </w:r>
      <w:r w:rsidR="00DE715C" w:rsidRPr="007A0543">
        <w:t>off</w:t>
      </w:r>
      <w:r w:rsidRPr="007A0543">
        <w:t xml:space="preserve"> with the first test case which </w:t>
      </w:r>
      <w:proofErr w:type="gramStart"/>
      <w:r w:rsidRPr="007A0543">
        <w:t>were performed</w:t>
      </w:r>
      <w:proofErr w:type="gramEnd"/>
      <w:r w:rsidRPr="007A0543">
        <w:t xml:space="preserve"> 1,000 iterations</w:t>
      </w:r>
      <w:r w:rsidR="00EA4829" w:rsidRPr="007A0543">
        <w:t xml:space="preserve"> without a gateway</w:t>
      </w:r>
      <w:r w:rsidRPr="007A0543">
        <w:t xml:space="preserve">, it has quite </w:t>
      </w:r>
      <w:r w:rsidR="00DE715C" w:rsidRPr="007A0543">
        <w:t xml:space="preserve">a pronounced disparity </w:t>
      </w:r>
      <w:r w:rsidRPr="007A0543">
        <w:t>in performance</w:t>
      </w:r>
      <w:r w:rsidR="00DE715C" w:rsidRPr="007A0543">
        <w:t>,</w:t>
      </w:r>
      <w:r w:rsidRPr="007A0543">
        <w:t xml:space="preserve"> </w:t>
      </w:r>
      <w:r w:rsidR="00DE715C" w:rsidRPr="007A0543">
        <w:t>resulting in</w:t>
      </w:r>
      <w:r w:rsidRPr="007A0543">
        <w:t xml:space="preserve"> Protocol Buffers </w:t>
      </w:r>
      <w:r w:rsidR="00DE715C" w:rsidRPr="007A0543">
        <w:t>having</w:t>
      </w:r>
      <w:r w:rsidRPr="007A0543">
        <w:t xml:space="preserve"> worse</w:t>
      </w:r>
      <w:r w:rsidR="00DE715C" w:rsidRPr="007A0543">
        <w:t xml:space="preserve"> performance</w:t>
      </w:r>
      <w:r w:rsidRPr="007A0543">
        <w:t xml:space="preserve"> than JSON</w:t>
      </w:r>
      <w:r w:rsidR="00DE715C" w:rsidRPr="007A0543">
        <w:t xml:space="preserve">. </w:t>
      </w:r>
      <w:proofErr w:type="gramStart"/>
      <w:r w:rsidR="00DE715C" w:rsidRPr="007A0543">
        <w:t>Upon making a comprehensive analysis of the data, it</w:t>
      </w:r>
      <w:proofErr w:type="gramEnd"/>
      <w:r w:rsidR="00DE715C" w:rsidRPr="007A0543">
        <w:t xml:space="preserve"> </w:t>
      </w:r>
      <w:proofErr w:type="gramStart"/>
      <w:r w:rsidR="00DE715C" w:rsidRPr="007A0543">
        <w:t>is revealed</w:t>
      </w:r>
      <w:proofErr w:type="gramEnd"/>
      <w:r w:rsidR="00DE715C" w:rsidRPr="007A0543">
        <w:t xml:space="preserve"> that</w:t>
      </w:r>
      <w:r w:rsidRPr="007A0543">
        <w:t xml:space="preserve"> the average response time has a 22.73% increase in seconds, there is also a 20.40% increase in the median response time, and a 18.21% decrease in throughput.</w:t>
      </w:r>
    </w:p>
    <w:p w14:paraId="410F3C1F" w14:textId="17456070" w:rsidR="00AC453D" w:rsidRPr="007A0543" w:rsidRDefault="00AC453D" w:rsidP="00CD788E">
      <w:pPr>
        <w:jc w:val="both"/>
      </w:pPr>
      <w:r w:rsidRPr="007A0543">
        <w:t xml:space="preserve">Furthermore, </w:t>
      </w:r>
      <w:r w:rsidR="000D53CD" w:rsidRPr="007A0543">
        <w:t>in the subsequent tests</w:t>
      </w:r>
      <w:r w:rsidRPr="007A0543">
        <w:t xml:space="preserve">, the discrepancy </w:t>
      </w:r>
      <w:r w:rsidR="00EA4829" w:rsidRPr="007A0543">
        <w:t xml:space="preserve">between Protocol Buffers and JSON </w:t>
      </w:r>
      <w:proofErr w:type="gramStart"/>
      <w:r w:rsidR="000D53CD" w:rsidRPr="007A0543">
        <w:t>is marginally reduced</w:t>
      </w:r>
      <w:proofErr w:type="gramEnd"/>
      <w:r w:rsidR="00EA4829" w:rsidRPr="007A0543">
        <w:t xml:space="preserve"> when compared to the </w:t>
      </w:r>
      <w:r w:rsidR="000D53CD" w:rsidRPr="007A0543">
        <w:t>initial</w:t>
      </w:r>
      <w:r w:rsidR="00EA4829" w:rsidRPr="007A0543">
        <w:t xml:space="preserve"> test case executed</w:t>
      </w:r>
      <w:r w:rsidR="000D53CD" w:rsidRPr="007A0543">
        <w:t>. For instance</w:t>
      </w:r>
      <w:r w:rsidR="00EA4829" w:rsidRPr="007A0543">
        <w:t xml:space="preserve">, in the second test, where 10,000 iterations were performed and without the gateway, </w:t>
      </w:r>
      <w:r w:rsidR="009E5AE3" w:rsidRPr="007A0543">
        <w:t xml:space="preserve">the difference in the average response time is 30 microseconds in </w:t>
      </w:r>
      <w:r w:rsidR="00DE715C" w:rsidRPr="007A0543">
        <w:t>favour</w:t>
      </w:r>
      <w:r w:rsidR="009E5AE3" w:rsidRPr="007A0543">
        <w:t xml:space="preserve"> of JSON</w:t>
      </w:r>
      <w:r w:rsidR="000D53CD" w:rsidRPr="007A0543">
        <w:t xml:space="preserve">, with </w:t>
      </w:r>
      <w:r w:rsidR="009E5AE3" w:rsidRPr="007A0543">
        <w:t xml:space="preserve">the median </w:t>
      </w:r>
      <w:r w:rsidR="000D53CD" w:rsidRPr="007A0543">
        <w:t>remaining consistent in both cases</w:t>
      </w:r>
      <w:r w:rsidR="00DE715C" w:rsidRPr="007A0543">
        <w:t xml:space="preserve">, the throughput </w:t>
      </w:r>
      <w:r w:rsidR="000D53CD" w:rsidRPr="007A0543">
        <w:t xml:space="preserve">exhibited a modest improvement for </w:t>
      </w:r>
      <w:r w:rsidR="00DE715C" w:rsidRPr="007A0543">
        <w:t>JSON</w:t>
      </w:r>
      <w:r w:rsidR="00D23666" w:rsidRPr="007A0543">
        <w:t>,</w:t>
      </w:r>
      <w:r w:rsidR="00DE715C" w:rsidRPr="007A0543">
        <w:t xml:space="preserve"> but nothing considerable.</w:t>
      </w:r>
    </w:p>
    <w:p w14:paraId="0471815C" w14:textId="1184E926" w:rsidR="006736E2" w:rsidRPr="007A0543" w:rsidRDefault="00DE715C" w:rsidP="00CD788E">
      <w:pPr>
        <w:jc w:val="both"/>
      </w:pPr>
      <w:r w:rsidRPr="007A0543">
        <w:t xml:space="preserve">Finally, when </w:t>
      </w:r>
      <w:proofErr w:type="spellStart"/>
      <w:r w:rsidRPr="007A0543">
        <w:t>anlysing</w:t>
      </w:r>
      <w:proofErr w:type="spellEnd"/>
      <w:r w:rsidRPr="007A0543">
        <w:t xml:space="preserve"> both the tests where the gateway was added, it is possible to see that in the 1,000 iterations </w:t>
      </w:r>
      <w:r w:rsidR="00607440" w:rsidRPr="007A0543">
        <w:t>test case</w:t>
      </w:r>
      <w:r w:rsidRPr="007A0543">
        <w:t xml:space="preserve">, Protocol Buffers </w:t>
      </w:r>
      <w:r w:rsidR="00A97214" w:rsidRPr="007A0543">
        <w:t>exhibited marginal superiority</w:t>
      </w:r>
      <w:r w:rsidRPr="007A0543">
        <w:t xml:space="preserve">, in terms of the average response time, it decreased 6.26%, and in the median it decreased 6.33%, having the throughput improved 6.55%. However, when performing 10,000 iterations with a gateway, this difference in performance diminishes quite significantly, having the average response time being just 30 microseconds less than JSON, the median is also just </w:t>
      </w:r>
      <w:r w:rsidR="00A97214" w:rsidRPr="007A0543">
        <w:t>10 microseconds</w:t>
      </w:r>
      <w:r w:rsidRPr="007A0543">
        <w:t xml:space="preserve"> decrease, in favour of Protocol Buffers and the throughput also being just </w:t>
      </w:r>
      <w:r w:rsidR="00A97214" w:rsidRPr="007A0543">
        <w:t xml:space="preserve">more or less a </w:t>
      </w:r>
      <w:r w:rsidRPr="007A0543">
        <w:t xml:space="preserve">2 </w:t>
      </w:r>
      <w:r w:rsidR="00A97214" w:rsidRPr="007A0543">
        <w:t>requests</w:t>
      </w:r>
      <w:r w:rsidRPr="007A0543">
        <w:t xml:space="preserve"> per second</w:t>
      </w:r>
      <w:r w:rsidR="00A97214" w:rsidRPr="007A0543">
        <w:t xml:space="preserve"> increase</w:t>
      </w:r>
      <w:r w:rsidRPr="007A0543">
        <w:t>.</w:t>
      </w:r>
    </w:p>
    <w:p w14:paraId="11B7B7F7" w14:textId="07EB7591" w:rsidR="009E65BE" w:rsidRPr="007A0543" w:rsidRDefault="00EB15CA" w:rsidP="00122009">
      <w:pPr>
        <w:pStyle w:val="Heading4"/>
      </w:pPr>
      <w:bookmarkStart w:id="199" w:name="_Toc1280773032"/>
      <w:r w:rsidRPr="007A0543">
        <w:t>Hypothesis Tests</w:t>
      </w:r>
      <w:bookmarkEnd w:id="199"/>
    </w:p>
    <w:p w14:paraId="7359F965" w14:textId="19607367" w:rsidR="009E65BE" w:rsidRPr="007A0543" w:rsidRDefault="00817363" w:rsidP="00CD788E">
      <w:pPr>
        <w:jc w:val="both"/>
      </w:pPr>
      <w:proofErr w:type="gramStart"/>
      <w:r w:rsidRPr="007A0543">
        <w:t>In order to</w:t>
      </w:r>
      <w:proofErr w:type="gramEnd"/>
      <w:r w:rsidRPr="007A0543">
        <w:t xml:space="preserve"> further validate the obtained analysis, hypothesis tests </w:t>
      </w:r>
      <w:proofErr w:type="gramStart"/>
      <w:r w:rsidRPr="007A0543">
        <w:t>were performed</w:t>
      </w:r>
      <w:proofErr w:type="gramEnd"/>
      <w:r w:rsidRPr="007A0543">
        <w:t xml:space="preserve">. These are statistical methods used to validate our assumption hypothesis. For this task, Python </w:t>
      </w:r>
      <w:proofErr w:type="gramStart"/>
      <w:r w:rsidRPr="007A0543">
        <w:t>was used</w:t>
      </w:r>
      <w:proofErr w:type="gramEnd"/>
      <w:r w:rsidRPr="007A0543">
        <w:t xml:space="preserve"> with the </w:t>
      </w:r>
      <w:r w:rsidR="00C13FD8" w:rsidRPr="007A0543">
        <w:t>SciPy</w:t>
      </w:r>
      <w:r w:rsidRPr="007A0543">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Q4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B6396A" w:rsidRPr="007A0543">
            <w:rPr>
              <w:color w:val="000000"/>
            </w:rPr>
            <w:t>[48]</w:t>
          </w:r>
        </w:sdtContent>
      </w:sdt>
      <w:r w:rsidR="00C13FD8" w:rsidRPr="007A0543">
        <w:t xml:space="preserve"> library</w:t>
      </w:r>
      <w:r w:rsidRPr="007A0543">
        <w:t xml:space="preserve">, which offers all the algorithms for the statistical analysis. </w:t>
      </w:r>
      <w:proofErr w:type="gramStart"/>
      <w:r w:rsidRPr="007A0543">
        <w:t>In essence, these</w:t>
      </w:r>
      <w:proofErr w:type="gramEnd"/>
      <w:r w:rsidRPr="007A0543">
        <w:t xml:space="preserve"> tests serve to verify if the performance differences between JSON and </w:t>
      </w:r>
      <w:r w:rsidR="005C2B7B" w:rsidRPr="007A0543">
        <w:t>Protocol Buffers</w:t>
      </w:r>
      <w:r w:rsidRPr="007A0543">
        <w:t xml:space="preserve"> are statistically significant. The hypotheses </w:t>
      </w:r>
      <w:proofErr w:type="gramStart"/>
      <w:r w:rsidRPr="007A0543">
        <w:t>were developed</w:t>
      </w:r>
      <w:proofErr w:type="gramEnd"/>
      <w:r w:rsidRPr="007A0543">
        <w:t xml:space="preserve"> for each endpoint, this is because </w:t>
      </w:r>
      <w:r w:rsidRPr="007A0543">
        <w:lastRenderedPageBreak/>
        <w:t>each endpoint has its logic and complexity, and aggregating all the results would mask the differences which could lead to misleading conclusions.</w:t>
      </w:r>
    </w:p>
    <w:p w14:paraId="609A27A5" w14:textId="27C64420" w:rsidR="00324A37" w:rsidRPr="007A0543" w:rsidRDefault="00324A37" w:rsidP="00CD788E">
      <w:pPr>
        <w:jc w:val="both"/>
      </w:pPr>
      <w:r w:rsidRPr="007A0543">
        <w:t xml:space="preserve">The following tests followed a simple procedure to ensure </w:t>
      </w:r>
      <w:r w:rsidR="00F549CE" w:rsidRPr="007A0543">
        <w:t>an</w:t>
      </w:r>
      <w:r w:rsidRPr="007A0543">
        <w:t xml:space="preserve"> adequate statistical method </w:t>
      </w:r>
      <w:proofErr w:type="gramStart"/>
      <w:r w:rsidRPr="007A0543">
        <w:t>was chosen</w:t>
      </w:r>
      <w:proofErr w:type="gramEnd"/>
      <w:r w:rsidR="00F549CE" w:rsidRPr="007A0543">
        <w:t>. Firstly, each dataset was tested for normality</w:t>
      </w:r>
      <w:r w:rsidR="001121D2" w:rsidRPr="007A0543">
        <w:t>, which means each dataset was analysed to see if the data followed a normal distribution, as stated before, our dataset for each endpoint exceeds at least 1,000 requests, which means that a low number requirement test wasn’t possible, like Shapiro-wilk</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Q5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B6396A" w:rsidRPr="007A0543">
            <w:rPr>
              <w:color w:val="000000"/>
            </w:rPr>
            <w:t>[49]</w:t>
          </w:r>
        </w:sdtContent>
      </w:sdt>
      <w:r w:rsidR="001121D2" w:rsidRPr="007A0543">
        <w:t xml:space="preserve">, </w:t>
      </w:r>
      <w:r w:rsidR="00C13FD8" w:rsidRPr="007A0543">
        <w:t xml:space="preserve">as such, a test that doesn’t view the small deviations is important, the one chosen was </w:t>
      </w:r>
      <w:proofErr w:type="spellStart"/>
      <w:r w:rsidR="00C13FD8" w:rsidRPr="007A0543">
        <w:t>D’Agostinho</w:t>
      </w:r>
      <w:proofErr w:type="spellEnd"/>
      <w:r w:rsidR="00C13FD8" w:rsidRPr="007A0543">
        <w:t xml:space="preserve"> and Pearson’s</w:t>
      </w:r>
      <w:r w:rsidR="00A1144F" w:rsidRPr="007A0543">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Uw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B6396A" w:rsidRPr="007A0543">
            <w:rPr>
              <w:color w:val="000000"/>
            </w:rPr>
            <w:t>[50]</w:t>
          </w:r>
        </w:sdtContent>
      </w:sdt>
      <w:r w:rsidR="00C13FD8" w:rsidRPr="007A0543">
        <w:t xml:space="preserve">, for two main reasons, the first one being that the SciPy library uses that one as the default for </w:t>
      </w:r>
      <w:r w:rsidR="00077945" w:rsidRPr="007A0543">
        <w:t>the normality test</w:t>
      </w:r>
      <w:r w:rsidR="00A1144F" w:rsidRPr="007A0543">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Ux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B6396A" w:rsidRPr="007A0543">
            <w:rPr>
              <w:color w:val="000000"/>
            </w:rPr>
            <w:t>[51]</w:t>
          </w:r>
        </w:sdtContent>
      </w:sdt>
      <w:r w:rsidR="00077945" w:rsidRPr="007A0543">
        <w:t xml:space="preserve">, but the other reason and </w:t>
      </w:r>
      <w:r w:rsidR="00A1144F" w:rsidRPr="007A0543">
        <w:t xml:space="preserve">a </w:t>
      </w:r>
      <w:r w:rsidR="00077945" w:rsidRPr="007A0543">
        <w:t>more important one is because of the dataset size</w:t>
      </w:r>
      <w:r w:rsidR="00A1144F" w:rsidRPr="007A0543">
        <w:t xml:space="preserve">. Finally, after uncovering the normality of the dataset, we choose the test, if the distribution is </w:t>
      </w:r>
      <w:r w:rsidR="00E306B1" w:rsidRPr="007A0543">
        <w:t>normal,</w:t>
      </w:r>
      <w:r w:rsidR="00A1144F" w:rsidRPr="007A0543">
        <w:t xml:space="preserve"> we use a parametric test, in this case</w:t>
      </w:r>
      <w:r w:rsidR="00E306B1" w:rsidRPr="007A0543">
        <w:t>,</w:t>
      </w:r>
      <w:r w:rsidR="00A1144F" w:rsidRPr="007A0543">
        <w:t xml:space="preserve"> the T-test</w:t>
      </w:r>
      <w:r w:rsidR="00556A38" w:rsidRPr="007A0543">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Uy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B6396A" w:rsidRPr="007A0543">
            <w:rPr>
              <w:color w:val="000000"/>
            </w:rPr>
            <w:t>[52]</w:t>
          </w:r>
        </w:sdtContent>
      </w:sdt>
      <w:r w:rsidR="00E306B1" w:rsidRPr="007A0543">
        <w:rPr>
          <w:color w:val="000000"/>
        </w:rPr>
        <w:t>, however, if it doesn’t follow a normal distribution</w:t>
      </w:r>
      <w:r w:rsidR="00BA1D0B" w:rsidRPr="007A0543">
        <w:rPr>
          <w:color w:val="000000"/>
        </w:rPr>
        <w:t>,</w:t>
      </w:r>
      <w:r w:rsidR="00E306B1" w:rsidRPr="007A0543">
        <w:rPr>
          <w:color w:val="000000"/>
        </w:rPr>
        <w:t xml:space="preserve"> a non-parametric test needs to be employed, in this case</w:t>
      </w:r>
      <w:r w:rsidR="00E86440" w:rsidRPr="007A0543">
        <w:rPr>
          <w:color w:val="000000"/>
        </w:rPr>
        <w:t>,</w:t>
      </w:r>
      <w:r w:rsidR="00E306B1" w:rsidRPr="007A0543">
        <w:rPr>
          <w:color w:val="000000"/>
        </w:rPr>
        <w:t xml:space="preserve"> it was used the Mann-Whitney U</w:t>
      </w:r>
      <w:r w:rsidR="00E86440" w:rsidRPr="007A0543">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Uz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B6396A" w:rsidRPr="007A0543">
            <w:rPr>
              <w:color w:val="000000"/>
            </w:rPr>
            <w:t>[53]</w:t>
          </w:r>
        </w:sdtContent>
      </w:sdt>
      <w:r w:rsidR="00E86440" w:rsidRPr="007A0543">
        <w:rPr>
          <w:color w:val="000000"/>
        </w:rPr>
        <w:t>, which works well with large datasets.</w:t>
      </w:r>
      <w:r w:rsidR="007A18DE" w:rsidRPr="007A0543">
        <w:rPr>
          <w:color w:val="000000"/>
        </w:rPr>
        <w:t xml:space="preserve"> </w:t>
      </w:r>
      <w:r w:rsidR="000E2092" w:rsidRPr="007A0543">
        <w:rPr>
          <w:color w:val="000000"/>
        </w:rPr>
        <w:fldChar w:fldCharType="begin"/>
      </w:r>
      <w:r w:rsidR="000E2092" w:rsidRPr="007A0543">
        <w:rPr>
          <w:color w:val="000000"/>
        </w:rPr>
        <w:instrText xml:space="preserve"> REF _Ref198970155 \h </w:instrText>
      </w:r>
      <w:r w:rsidR="000E2092" w:rsidRPr="007A0543">
        <w:rPr>
          <w:color w:val="000000"/>
        </w:rPr>
      </w:r>
      <w:r w:rsidR="000E2092" w:rsidRPr="007A0543">
        <w:rPr>
          <w:color w:val="000000"/>
        </w:rPr>
        <w:fldChar w:fldCharType="separate"/>
      </w:r>
      <w:r w:rsidR="000E2092" w:rsidRPr="007A0543">
        <w:t>Table 18</w:t>
      </w:r>
      <w:r w:rsidR="000E2092" w:rsidRPr="007A0543">
        <w:rPr>
          <w:color w:val="000000"/>
        </w:rPr>
        <w:fldChar w:fldCharType="end"/>
      </w:r>
      <w:r w:rsidR="007A18DE" w:rsidRPr="007A0543">
        <w:rPr>
          <w:color w:val="000000"/>
        </w:rPr>
        <w:t xml:space="preserve"> </w:t>
      </w:r>
      <w:r w:rsidR="00C66FF2" w:rsidRPr="007A0543">
        <w:rPr>
          <w:color w:val="000000"/>
        </w:rPr>
        <w:t>shows</w:t>
      </w:r>
      <w:r w:rsidR="007A18DE" w:rsidRPr="007A0543">
        <w:rPr>
          <w:color w:val="000000"/>
        </w:rPr>
        <w:t xml:space="preserve"> the created hypothesis for the performance study.</w:t>
      </w:r>
    </w:p>
    <w:p w14:paraId="1BAF2D60" w14:textId="019FD4C0" w:rsidR="00827AF3" w:rsidRPr="007A0543" w:rsidRDefault="00827AF3" w:rsidP="00827AF3">
      <w:pPr>
        <w:pStyle w:val="Caption"/>
        <w:keepNext/>
      </w:pPr>
      <w:bookmarkStart w:id="200" w:name="_Ref198970155"/>
      <w:bookmarkStart w:id="201" w:name="_Toc198970299"/>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1659B" w:rsidRPr="007A0543">
        <w:t>18</w:t>
      </w:r>
      <w:proofErr w:type="gramEnd"/>
      <w:r w:rsidR="00E9752E" w:rsidRPr="007A0543">
        <w:fldChar w:fldCharType="end"/>
      </w:r>
      <w:bookmarkEnd w:id="200"/>
      <w:r w:rsidRPr="007A0543">
        <w:t xml:space="preserve"> </w:t>
      </w:r>
      <w:r w:rsidR="00DF0E37" w:rsidRPr="007A0543">
        <w:t>-</w:t>
      </w:r>
      <w:r w:rsidRPr="007A0543">
        <w:t xml:space="preserve"> Hypothesis tests for each endpoint</w:t>
      </w:r>
      <w:r w:rsidR="00C458B9" w:rsidRPr="007A0543">
        <w:t xml:space="preserve"> in terms of performance</w:t>
      </w:r>
      <w:bookmarkEnd w:id="201"/>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7A0543"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7A0543" w:rsidRDefault="00A02351" w:rsidP="00A02351">
            <w:pPr>
              <w:jc w:val="center"/>
              <w:rPr>
                <w:b/>
                <w:lang w:eastAsia="pt-PT"/>
              </w:rPr>
            </w:pPr>
            <w:r w:rsidRPr="007A0543">
              <w:rPr>
                <w:b/>
                <w:lang w:eastAsia="pt-PT"/>
              </w:rPr>
              <w:t>Title</w:t>
            </w:r>
          </w:p>
        </w:tc>
        <w:tc>
          <w:tcPr>
            <w:tcW w:w="1134" w:type="dxa"/>
            <w:tcBorders>
              <w:bottom w:val="single" w:sz="12" w:space="0" w:color="000000"/>
            </w:tcBorders>
          </w:tcPr>
          <w:p w14:paraId="68459518" w14:textId="77777777" w:rsidR="00A02351" w:rsidRPr="007A0543" w:rsidRDefault="00A02351" w:rsidP="00A02351">
            <w:pPr>
              <w:jc w:val="center"/>
              <w:rPr>
                <w:b/>
                <w:lang w:eastAsia="pt-PT"/>
              </w:rPr>
            </w:pPr>
            <w:r w:rsidRPr="007A0543">
              <w:rPr>
                <w:b/>
                <w:lang w:eastAsia="pt-PT"/>
              </w:rPr>
              <w:t>Method</w:t>
            </w:r>
          </w:p>
        </w:tc>
        <w:tc>
          <w:tcPr>
            <w:tcW w:w="5225" w:type="dxa"/>
            <w:tcBorders>
              <w:bottom w:val="single" w:sz="12" w:space="0" w:color="000000"/>
            </w:tcBorders>
          </w:tcPr>
          <w:p w14:paraId="4B8D90E5" w14:textId="424A61B1" w:rsidR="00A02351" w:rsidRPr="007A0543" w:rsidRDefault="00A02351" w:rsidP="00A02351">
            <w:pPr>
              <w:jc w:val="center"/>
              <w:rPr>
                <w:b/>
                <w:lang w:eastAsia="pt-PT"/>
              </w:rPr>
            </w:pPr>
            <w:r w:rsidRPr="007A0543">
              <w:rPr>
                <w:b/>
                <w:lang w:eastAsia="pt-PT"/>
              </w:rPr>
              <w:t>Hypothesis</w:t>
            </w:r>
          </w:p>
        </w:tc>
      </w:tr>
      <w:tr w:rsidR="00BA1D0B" w:rsidRPr="007A0543" w14:paraId="2CE7E438" w14:textId="77777777" w:rsidTr="00BA1D0B">
        <w:trPr>
          <w:trHeight w:val="86"/>
          <w:tblHeader/>
          <w:jc w:val="center"/>
        </w:trPr>
        <w:tc>
          <w:tcPr>
            <w:tcW w:w="2395" w:type="dxa"/>
            <w:shd w:val="clear" w:color="auto" w:fill="auto"/>
            <w:vAlign w:val="center"/>
          </w:tcPr>
          <w:p w14:paraId="40B27775" w14:textId="77777777" w:rsidR="00BA1D0B" w:rsidRPr="007A0543" w:rsidRDefault="00BA1D0B" w:rsidP="00A02351">
            <w:r w:rsidRPr="007A0543">
              <w:t>Create user</w:t>
            </w:r>
          </w:p>
        </w:tc>
        <w:tc>
          <w:tcPr>
            <w:tcW w:w="1134" w:type="dxa"/>
            <w:vAlign w:val="center"/>
          </w:tcPr>
          <w:p w14:paraId="199DA570" w14:textId="77777777" w:rsidR="00BA1D0B" w:rsidRPr="007A0543" w:rsidRDefault="00BA1D0B" w:rsidP="00A02351">
            <w:pPr>
              <w:jc w:val="center"/>
              <w:rPr>
                <w:lang w:eastAsia="pt-PT"/>
              </w:rPr>
            </w:pPr>
            <w:r w:rsidRPr="007A0543">
              <w:rPr>
                <w:lang w:eastAsia="pt-PT"/>
              </w:rPr>
              <w:t>POST</w:t>
            </w:r>
          </w:p>
        </w:tc>
        <w:tc>
          <w:tcPr>
            <w:tcW w:w="5225" w:type="dxa"/>
          </w:tcPr>
          <w:p w14:paraId="721BBB28" w14:textId="606C6184" w:rsidR="00BA1D0B" w:rsidRPr="007A0543" w:rsidRDefault="00BA1D0B">
            <w:pPr>
              <w:jc w:val="both"/>
            </w:pPr>
            <w:r w:rsidRPr="007A0543">
              <w:t>Protocol Buffers have a lower response time</w:t>
            </w:r>
          </w:p>
        </w:tc>
      </w:tr>
      <w:tr w:rsidR="00BA1D0B" w:rsidRPr="007A0543" w14:paraId="2BB06C30" w14:textId="77777777" w:rsidTr="00BA1D0B">
        <w:trPr>
          <w:trHeight w:val="86"/>
          <w:tblHeader/>
          <w:jc w:val="center"/>
        </w:trPr>
        <w:tc>
          <w:tcPr>
            <w:tcW w:w="2395" w:type="dxa"/>
            <w:shd w:val="clear" w:color="auto" w:fill="auto"/>
            <w:vAlign w:val="center"/>
          </w:tcPr>
          <w:p w14:paraId="40E28F18" w14:textId="16C2FD5F" w:rsidR="00BA1D0B" w:rsidRPr="007A0543" w:rsidRDefault="00BA1D0B" w:rsidP="00A02351">
            <w:r w:rsidRPr="007A0543">
              <w:t>Update user</w:t>
            </w:r>
          </w:p>
        </w:tc>
        <w:tc>
          <w:tcPr>
            <w:tcW w:w="1134" w:type="dxa"/>
            <w:vAlign w:val="center"/>
          </w:tcPr>
          <w:p w14:paraId="4E987032" w14:textId="0EBA9505" w:rsidR="00BA1D0B" w:rsidRPr="007A0543" w:rsidRDefault="00BA1D0B" w:rsidP="00A02351">
            <w:pPr>
              <w:jc w:val="center"/>
              <w:rPr>
                <w:lang w:eastAsia="pt-PT"/>
              </w:rPr>
            </w:pPr>
            <w:r w:rsidRPr="007A0543">
              <w:rPr>
                <w:lang w:eastAsia="pt-PT"/>
              </w:rPr>
              <w:t>PUT</w:t>
            </w:r>
          </w:p>
        </w:tc>
        <w:tc>
          <w:tcPr>
            <w:tcW w:w="5225" w:type="dxa"/>
          </w:tcPr>
          <w:p w14:paraId="4A3699A0" w14:textId="16806A01" w:rsidR="00BA1D0B" w:rsidRPr="007A0543" w:rsidRDefault="00BA1D0B">
            <w:pPr>
              <w:jc w:val="both"/>
            </w:pPr>
            <w:r w:rsidRPr="007A0543">
              <w:t>Protocol Buffers have a lower response time</w:t>
            </w:r>
          </w:p>
        </w:tc>
      </w:tr>
      <w:tr w:rsidR="00BA1D0B" w:rsidRPr="007A0543" w14:paraId="025C95BA" w14:textId="77777777" w:rsidTr="00BA1D0B">
        <w:trPr>
          <w:trHeight w:val="86"/>
          <w:tblHeader/>
          <w:jc w:val="center"/>
        </w:trPr>
        <w:tc>
          <w:tcPr>
            <w:tcW w:w="2395" w:type="dxa"/>
            <w:shd w:val="clear" w:color="auto" w:fill="auto"/>
            <w:vAlign w:val="center"/>
          </w:tcPr>
          <w:p w14:paraId="14D1C2A7" w14:textId="31A58A0F" w:rsidR="00BA1D0B" w:rsidRPr="007A0543" w:rsidRDefault="00BA1D0B" w:rsidP="00A02351">
            <w:r w:rsidRPr="007A0543">
              <w:t>Delete user</w:t>
            </w:r>
          </w:p>
        </w:tc>
        <w:tc>
          <w:tcPr>
            <w:tcW w:w="1134" w:type="dxa"/>
            <w:vAlign w:val="center"/>
          </w:tcPr>
          <w:p w14:paraId="4E253F02" w14:textId="535DBC7D" w:rsidR="00BA1D0B" w:rsidRPr="007A0543" w:rsidRDefault="00BA1D0B" w:rsidP="00A02351">
            <w:pPr>
              <w:jc w:val="center"/>
              <w:rPr>
                <w:lang w:eastAsia="pt-PT"/>
              </w:rPr>
            </w:pPr>
            <w:r w:rsidRPr="007A0543">
              <w:rPr>
                <w:lang w:eastAsia="pt-PT"/>
              </w:rPr>
              <w:t>DELETE</w:t>
            </w:r>
          </w:p>
        </w:tc>
        <w:tc>
          <w:tcPr>
            <w:tcW w:w="5225" w:type="dxa"/>
          </w:tcPr>
          <w:p w14:paraId="3F06C912" w14:textId="420ACC1B" w:rsidR="00BA1D0B" w:rsidRPr="007A0543" w:rsidRDefault="00BA1D0B">
            <w:pPr>
              <w:jc w:val="both"/>
            </w:pPr>
            <w:r w:rsidRPr="007A0543">
              <w:t>Protocol Buffers have a lower response time</w:t>
            </w:r>
          </w:p>
        </w:tc>
      </w:tr>
      <w:tr w:rsidR="00BA1D0B" w:rsidRPr="007A0543" w14:paraId="29B5EAEF" w14:textId="77777777" w:rsidTr="00BA1D0B">
        <w:trPr>
          <w:trHeight w:val="404"/>
          <w:tblHeader/>
          <w:jc w:val="center"/>
        </w:trPr>
        <w:tc>
          <w:tcPr>
            <w:tcW w:w="2395" w:type="dxa"/>
            <w:shd w:val="clear" w:color="auto" w:fill="auto"/>
            <w:vAlign w:val="center"/>
          </w:tcPr>
          <w:p w14:paraId="572B0764" w14:textId="77777777" w:rsidR="00BA1D0B" w:rsidRPr="007A0543" w:rsidRDefault="00BA1D0B" w:rsidP="00A02351">
            <w:r w:rsidRPr="007A0543">
              <w:t>Get all product entities</w:t>
            </w:r>
          </w:p>
        </w:tc>
        <w:tc>
          <w:tcPr>
            <w:tcW w:w="1134" w:type="dxa"/>
            <w:vAlign w:val="center"/>
          </w:tcPr>
          <w:p w14:paraId="28C7795F" w14:textId="77777777" w:rsidR="00BA1D0B" w:rsidRPr="007A0543" w:rsidRDefault="00BA1D0B" w:rsidP="00A02351">
            <w:pPr>
              <w:jc w:val="center"/>
              <w:rPr>
                <w:lang w:eastAsia="pt-PT"/>
              </w:rPr>
            </w:pPr>
            <w:r w:rsidRPr="007A0543">
              <w:rPr>
                <w:lang w:eastAsia="pt-PT"/>
              </w:rPr>
              <w:t>GET</w:t>
            </w:r>
          </w:p>
        </w:tc>
        <w:tc>
          <w:tcPr>
            <w:tcW w:w="5225" w:type="dxa"/>
          </w:tcPr>
          <w:p w14:paraId="06093153" w14:textId="76FEA144" w:rsidR="00BA1D0B" w:rsidRPr="007A0543" w:rsidRDefault="00BA1D0B">
            <w:pPr>
              <w:jc w:val="both"/>
              <w:rPr>
                <w:lang w:eastAsia="pt-PT"/>
              </w:rPr>
            </w:pPr>
            <w:r w:rsidRPr="007A0543">
              <w:t>Protocol Buffers have a lower response time</w:t>
            </w:r>
          </w:p>
        </w:tc>
      </w:tr>
      <w:tr w:rsidR="00BA1D0B" w:rsidRPr="007A0543" w14:paraId="0794192B" w14:textId="77777777" w:rsidTr="00BA1D0B">
        <w:trPr>
          <w:trHeight w:val="288"/>
          <w:tblHeader/>
          <w:jc w:val="center"/>
        </w:trPr>
        <w:tc>
          <w:tcPr>
            <w:tcW w:w="2395" w:type="dxa"/>
            <w:shd w:val="clear" w:color="auto" w:fill="auto"/>
            <w:vAlign w:val="center"/>
          </w:tcPr>
          <w:p w14:paraId="4302ABFD" w14:textId="77777777" w:rsidR="00BA1D0B" w:rsidRPr="007A0543" w:rsidRDefault="00BA1D0B" w:rsidP="00A02351">
            <w:r w:rsidRPr="007A0543">
              <w:t>Get all users</w:t>
            </w:r>
          </w:p>
        </w:tc>
        <w:tc>
          <w:tcPr>
            <w:tcW w:w="1134" w:type="dxa"/>
            <w:vAlign w:val="center"/>
          </w:tcPr>
          <w:p w14:paraId="588CE898" w14:textId="77777777" w:rsidR="00BA1D0B" w:rsidRPr="007A0543" w:rsidRDefault="00BA1D0B" w:rsidP="00A02351">
            <w:pPr>
              <w:jc w:val="center"/>
              <w:rPr>
                <w:lang w:eastAsia="pt-PT"/>
              </w:rPr>
            </w:pPr>
            <w:r w:rsidRPr="007A0543">
              <w:rPr>
                <w:lang w:eastAsia="pt-PT"/>
              </w:rPr>
              <w:t>GET</w:t>
            </w:r>
          </w:p>
        </w:tc>
        <w:tc>
          <w:tcPr>
            <w:tcW w:w="5225" w:type="dxa"/>
          </w:tcPr>
          <w:p w14:paraId="668E9918" w14:textId="6A2CD591" w:rsidR="00BA1D0B" w:rsidRPr="007A0543" w:rsidRDefault="00BA1D0B">
            <w:pPr>
              <w:jc w:val="both"/>
              <w:rPr>
                <w:lang w:eastAsia="pt-PT"/>
              </w:rPr>
            </w:pPr>
            <w:r w:rsidRPr="007A0543">
              <w:t>Protocol Buffers have a lower response time</w:t>
            </w:r>
          </w:p>
        </w:tc>
      </w:tr>
      <w:tr w:rsidR="00BA1D0B" w:rsidRPr="007A0543" w14:paraId="7F056367" w14:textId="77777777" w:rsidTr="00BA1D0B">
        <w:trPr>
          <w:trHeight w:val="183"/>
          <w:tblHeader/>
          <w:jc w:val="center"/>
        </w:trPr>
        <w:tc>
          <w:tcPr>
            <w:tcW w:w="2395" w:type="dxa"/>
            <w:shd w:val="clear" w:color="auto" w:fill="auto"/>
            <w:vAlign w:val="center"/>
          </w:tcPr>
          <w:p w14:paraId="57964C3A" w14:textId="77777777" w:rsidR="00BA1D0B" w:rsidRPr="007A0543" w:rsidRDefault="00BA1D0B" w:rsidP="00A02351">
            <w:pPr>
              <w:tabs>
                <w:tab w:val="center" w:pos="1018"/>
              </w:tabs>
            </w:pPr>
            <w:r w:rsidRPr="007A0543">
              <w:t>Get user by ID</w:t>
            </w:r>
          </w:p>
        </w:tc>
        <w:tc>
          <w:tcPr>
            <w:tcW w:w="1134" w:type="dxa"/>
            <w:vAlign w:val="center"/>
          </w:tcPr>
          <w:p w14:paraId="3BF74375" w14:textId="77777777" w:rsidR="00BA1D0B" w:rsidRPr="007A0543" w:rsidRDefault="00BA1D0B" w:rsidP="00A02351">
            <w:pPr>
              <w:jc w:val="center"/>
              <w:rPr>
                <w:lang w:eastAsia="pt-PT"/>
              </w:rPr>
            </w:pPr>
            <w:r w:rsidRPr="007A0543">
              <w:rPr>
                <w:lang w:eastAsia="pt-PT"/>
              </w:rPr>
              <w:t>GET</w:t>
            </w:r>
          </w:p>
        </w:tc>
        <w:tc>
          <w:tcPr>
            <w:tcW w:w="5225" w:type="dxa"/>
          </w:tcPr>
          <w:p w14:paraId="163EB729" w14:textId="7B27EE98" w:rsidR="00BA1D0B" w:rsidRPr="007A0543" w:rsidRDefault="00BA1D0B">
            <w:pPr>
              <w:jc w:val="both"/>
              <w:rPr>
                <w:lang w:eastAsia="pt-PT"/>
              </w:rPr>
            </w:pPr>
            <w:r w:rsidRPr="007A0543">
              <w:t>Protocol Buffers have a lower response time</w:t>
            </w:r>
          </w:p>
        </w:tc>
      </w:tr>
    </w:tbl>
    <w:p w14:paraId="41D180EE" w14:textId="4F9E1C54" w:rsidR="00817363" w:rsidRPr="007A0543" w:rsidRDefault="004A33C9" w:rsidP="00CD788E">
      <w:pPr>
        <w:jc w:val="both"/>
      </w:pPr>
      <w:r w:rsidRPr="007A0543">
        <w:t xml:space="preserve">For all endpoints, the three repeated trials for each serialization format </w:t>
      </w:r>
      <w:proofErr w:type="gramStart"/>
      <w:r w:rsidRPr="007A0543">
        <w:t>were aggregated</w:t>
      </w:r>
      <w:proofErr w:type="gramEnd"/>
      <w:r w:rsidRPr="007A0543">
        <w:t xml:space="preserve">. </w:t>
      </w:r>
      <w:r w:rsidR="00A84D14" w:rsidRPr="007A0543">
        <w:fldChar w:fldCharType="begin"/>
      </w:r>
      <w:r w:rsidR="00A84D14" w:rsidRPr="007A0543">
        <w:instrText xml:space="preserve"> REF _Ref198970182 \h </w:instrText>
      </w:r>
      <w:r w:rsidR="00A84D14" w:rsidRPr="007A0543">
        <w:fldChar w:fldCharType="separate"/>
      </w:r>
      <w:r w:rsidR="00A84D14" w:rsidRPr="007A0543">
        <w:t>Code Snippet 17</w:t>
      </w:r>
      <w:r w:rsidR="00A84D14" w:rsidRPr="007A0543">
        <w:fldChar w:fldCharType="end"/>
      </w:r>
      <w:r w:rsidR="00A84D14" w:rsidRPr="007A0543">
        <w:t xml:space="preserve"> </w:t>
      </w:r>
      <w:r w:rsidRPr="007A0543">
        <w:t xml:space="preserve">the base structure to perform these tests. The code and the results can all </w:t>
      </w:r>
      <w:proofErr w:type="gramStart"/>
      <w:r w:rsidRPr="007A0543">
        <w:t>be found</w:t>
      </w:r>
      <w:proofErr w:type="gramEnd"/>
      <w:r w:rsidRPr="007A0543">
        <w:t xml:space="preserve"> at /</w:t>
      </w:r>
      <w:proofErr w:type="spellStart"/>
      <w:r w:rsidRPr="007A0543">
        <w:t>Data_Analysis</w:t>
      </w:r>
      <w:proofErr w:type="spellEnd"/>
      <w:r w:rsidR="009B72CB" w:rsidRPr="007A0543">
        <w:t xml:space="preserve"> directory</w:t>
      </w:r>
      <w:r w:rsidRPr="007A0543">
        <w:t xml:space="preserve">. It should </w:t>
      </w:r>
      <w:proofErr w:type="gramStart"/>
      <w:r w:rsidRPr="007A0543">
        <w:t>be noted</w:t>
      </w:r>
      <w:proofErr w:type="gramEnd"/>
      <w:r w:rsidRPr="007A0543">
        <w:t xml:space="preserve"> that the following code snippet involves looping through the data, which results in certain variables not being present within the shown code snippet.</w:t>
      </w:r>
    </w:p>
    <w:p w14:paraId="6C018996" w14:textId="77777777" w:rsidR="00823594" w:rsidRPr="007A0543" w:rsidRDefault="00823594" w:rsidP="00CD788E">
      <w:pPr>
        <w:jc w:val="both"/>
      </w:pPr>
    </w:p>
    <w:p w14:paraId="11788731" w14:textId="53A50E8A" w:rsidR="00B67EC9" w:rsidRPr="007A0543" w:rsidRDefault="00B67EC9" w:rsidP="00B67EC9">
      <w:pPr>
        <w:pStyle w:val="Cdigo"/>
        <w:keepNext/>
      </w:pPr>
      <w:proofErr w:type="spellStart"/>
      <w:r w:rsidRPr="007A0543">
        <w:lastRenderedPageBreak/>
        <w:t>json_norm_p</w:t>
      </w:r>
      <w:proofErr w:type="spellEnd"/>
      <w:r w:rsidRPr="007A0543">
        <w:t xml:space="preserve"> = </w:t>
      </w:r>
      <w:proofErr w:type="spellStart"/>
      <w:r w:rsidRPr="007A0543">
        <w:t>normaltest</w:t>
      </w:r>
      <w:proofErr w:type="spellEnd"/>
      <w:r w:rsidRPr="007A0543">
        <w:t>(</w:t>
      </w:r>
      <w:proofErr w:type="spellStart"/>
      <w:r w:rsidRPr="007A0543">
        <w:t>json_data</w:t>
      </w:r>
      <w:proofErr w:type="spellEnd"/>
      <w:proofErr w:type="gramStart"/>
      <w:r w:rsidRPr="007A0543">
        <w:t>).</w:t>
      </w:r>
      <w:proofErr w:type="spellStart"/>
      <w:r w:rsidRPr="007A0543">
        <w:t>pvalue</w:t>
      </w:r>
      <w:proofErr w:type="spellEnd"/>
      <w:proofErr w:type="gramEnd"/>
    </w:p>
    <w:p w14:paraId="57E70DE2" w14:textId="7546A41E" w:rsidR="00B67EC9" w:rsidRPr="007A0543" w:rsidRDefault="00B67EC9" w:rsidP="00B67EC9">
      <w:pPr>
        <w:pStyle w:val="Cdigo"/>
        <w:keepNext/>
      </w:pPr>
      <w:proofErr w:type="spellStart"/>
      <w:r w:rsidRPr="007A0543">
        <w:t>proto_norm_p</w:t>
      </w:r>
      <w:proofErr w:type="spellEnd"/>
      <w:r w:rsidRPr="007A0543">
        <w:t xml:space="preserve"> = </w:t>
      </w:r>
      <w:proofErr w:type="spellStart"/>
      <w:r w:rsidRPr="007A0543">
        <w:t>normaltest</w:t>
      </w:r>
      <w:proofErr w:type="spellEnd"/>
      <w:r w:rsidRPr="007A0543">
        <w:t>(</w:t>
      </w:r>
      <w:proofErr w:type="spellStart"/>
      <w:r w:rsidRPr="007A0543">
        <w:t>protobuf_data</w:t>
      </w:r>
      <w:proofErr w:type="spellEnd"/>
      <w:proofErr w:type="gramStart"/>
      <w:r w:rsidRPr="007A0543">
        <w:t>).</w:t>
      </w:r>
      <w:proofErr w:type="spellStart"/>
      <w:r w:rsidRPr="007A0543">
        <w:t>pvalue</w:t>
      </w:r>
      <w:proofErr w:type="spellEnd"/>
      <w:proofErr w:type="gramEnd"/>
    </w:p>
    <w:p w14:paraId="560C81F3" w14:textId="7CCD7ED5" w:rsidR="00B67EC9" w:rsidRPr="007A0543" w:rsidRDefault="00B67EC9" w:rsidP="00B67EC9">
      <w:pPr>
        <w:pStyle w:val="Cdigo"/>
        <w:keepNext/>
      </w:pPr>
      <w:proofErr w:type="spellStart"/>
      <w:r w:rsidRPr="007A0543">
        <w:t>var_p</w:t>
      </w:r>
      <w:proofErr w:type="spellEnd"/>
      <w:r w:rsidRPr="007A0543">
        <w:t xml:space="preserve"> = </w:t>
      </w:r>
      <w:proofErr w:type="spellStart"/>
      <w:proofErr w:type="gramStart"/>
      <w:r w:rsidRPr="007A0543">
        <w:t>levene</w:t>
      </w:r>
      <w:proofErr w:type="spellEnd"/>
      <w:r w:rsidRPr="007A0543">
        <w:t>(</w:t>
      </w:r>
      <w:proofErr w:type="spellStart"/>
      <w:proofErr w:type="gramEnd"/>
      <w:r w:rsidRPr="007A0543">
        <w:t>protobuf_data</w:t>
      </w:r>
      <w:proofErr w:type="spellEnd"/>
      <w:r w:rsidRPr="007A0543">
        <w:t xml:space="preserve">, </w:t>
      </w:r>
      <w:proofErr w:type="spellStart"/>
      <w:r w:rsidRPr="007A0543">
        <w:t>json_data</w:t>
      </w:r>
      <w:proofErr w:type="spellEnd"/>
      <w:proofErr w:type="gramStart"/>
      <w:r w:rsidRPr="007A0543">
        <w:t>).</w:t>
      </w:r>
      <w:proofErr w:type="spellStart"/>
      <w:r w:rsidRPr="007A0543">
        <w:t>pvalue</w:t>
      </w:r>
      <w:proofErr w:type="spellEnd"/>
      <w:proofErr w:type="gramEnd"/>
    </w:p>
    <w:p w14:paraId="38E221DE" w14:textId="77777777" w:rsidR="00B67EC9" w:rsidRPr="007A0543" w:rsidRDefault="00B67EC9" w:rsidP="00B67EC9">
      <w:pPr>
        <w:pStyle w:val="Cdigo"/>
        <w:keepNext/>
      </w:pPr>
    </w:p>
    <w:p w14:paraId="563A0C47" w14:textId="080F0DF2" w:rsidR="00B67EC9" w:rsidRPr="007A0543" w:rsidRDefault="00B67EC9" w:rsidP="00B67EC9">
      <w:pPr>
        <w:pStyle w:val="Cdigo"/>
        <w:keepNext/>
      </w:pPr>
      <w:r w:rsidRPr="007A0543">
        <w:t xml:space="preserve">if </w:t>
      </w:r>
      <w:proofErr w:type="spellStart"/>
      <w:r w:rsidRPr="007A0543">
        <w:t>json_norm_p</w:t>
      </w:r>
      <w:proofErr w:type="spellEnd"/>
      <w:r w:rsidRPr="007A0543">
        <w:t xml:space="preserve"> &gt; 0.05 and </w:t>
      </w:r>
      <w:proofErr w:type="spellStart"/>
      <w:r w:rsidRPr="007A0543">
        <w:t>proto_norm_p</w:t>
      </w:r>
      <w:proofErr w:type="spellEnd"/>
      <w:r w:rsidRPr="007A0543">
        <w:t xml:space="preserve"> &gt; 0.05:</w:t>
      </w:r>
    </w:p>
    <w:p w14:paraId="0BF5D657" w14:textId="03E5EB0C" w:rsidR="00B67EC9" w:rsidRPr="007A0543" w:rsidRDefault="00B67EC9" w:rsidP="00B67EC9">
      <w:pPr>
        <w:pStyle w:val="Cdigo"/>
        <w:keepNext/>
      </w:pPr>
      <w:r w:rsidRPr="007A0543">
        <w:t xml:space="preserve">  _, </w:t>
      </w:r>
      <w:proofErr w:type="spellStart"/>
      <w:r w:rsidRPr="007A0543">
        <w:t>p_val</w:t>
      </w:r>
      <w:proofErr w:type="spellEnd"/>
      <w:r w:rsidRPr="007A0543">
        <w:t xml:space="preserve"> = </w:t>
      </w:r>
      <w:proofErr w:type="spellStart"/>
      <w:r w:rsidRPr="007A0543">
        <w:t>ttest_</w:t>
      </w:r>
      <w:proofErr w:type="gramStart"/>
      <w:r w:rsidRPr="007A0543">
        <w:t>ind</w:t>
      </w:r>
      <w:proofErr w:type="spellEnd"/>
      <w:r w:rsidRPr="007A0543">
        <w:t>(</w:t>
      </w:r>
      <w:proofErr w:type="spellStart"/>
      <w:proofErr w:type="gramEnd"/>
      <w:r w:rsidRPr="007A0543">
        <w:t>protobuf_data</w:t>
      </w:r>
      <w:proofErr w:type="spellEnd"/>
      <w:r w:rsidRPr="007A0543">
        <w:t xml:space="preserve">, </w:t>
      </w:r>
      <w:proofErr w:type="spellStart"/>
      <w:r w:rsidRPr="007A0543">
        <w:t>json_data</w:t>
      </w:r>
      <w:proofErr w:type="spellEnd"/>
      <w:r w:rsidRPr="007A0543">
        <w:t xml:space="preserve">, </w:t>
      </w:r>
      <w:proofErr w:type="spellStart"/>
      <w:r w:rsidRPr="007A0543">
        <w:t>equal_var</w:t>
      </w:r>
      <w:proofErr w:type="spellEnd"/>
      <w:proofErr w:type="gramStart"/>
      <w:r w:rsidRPr="007A0543">
        <w:t>=(</w:t>
      </w:r>
      <w:proofErr w:type="spellStart"/>
      <w:proofErr w:type="gramEnd"/>
      <w:r w:rsidRPr="007A0543">
        <w:t>var_p</w:t>
      </w:r>
      <w:proofErr w:type="spellEnd"/>
      <w:r w:rsidRPr="007A0543">
        <w:t xml:space="preserve"> &gt;= 0.05))</w:t>
      </w:r>
    </w:p>
    <w:p w14:paraId="712C7336" w14:textId="5F939CDA" w:rsidR="00B67EC9" w:rsidRPr="007A0543" w:rsidRDefault="00B67EC9" w:rsidP="00B67EC9">
      <w:pPr>
        <w:pStyle w:val="Cdigo"/>
        <w:keepNext/>
      </w:pPr>
      <w:r w:rsidRPr="007A0543">
        <w:t xml:space="preserve">  </w:t>
      </w:r>
      <w:proofErr w:type="spellStart"/>
      <w:proofErr w:type="gramStart"/>
      <w:r w:rsidRPr="007A0543">
        <w:t>test</w:t>
      </w:r>
      <w:proofErr w:type="gramEnd"/>
      <w:r w:rsidRPr="007A0543">
        <w:t>_name</w:t>
      </w:r>
      <w:proofErr w:type="spellEnd"/>
      <w:r w:rsidRPr="007A0543">
        <w:t xml:space="preserve"> = "t-test"</w:t>
      </w:r>
    </w:p>
    <w:p w14:paraId="514CD3E1" w14:textId="3A824C51" w:rsidR="00B67EC9" w:rsidRPr="007A0543" w:rsidRDefault="00B67EC9" w:rsidP="00B67EC9">
      <w:pPr>
        <w:pStyle w:val="Cdigo"/>
        <w:keepNext/>
      </w:pPr>
      <w:r w:rsidRPr="007A0543">
        <w:t>else:</w:t>
      </w:r>
    </w:p>
    <w:p w14:paraId="0B6942EC" w14:textId="0E1B1BD5" w:rsidR="00B67EC9" w:rsidRPr="007A0543" w:rsidRDefault="00B67EC9" w:rsidP="00B67EC9">
      <w:pPr>
        <w:pStyle w:val="Cdigo"/>
        <w:keepNext/>
      </w:pPr>
      <w:r w:rsidRPr="007A0543">
        <w:t xml:space="preserve">  _, </w:t>
      </w:r>
      <w:proofErr w:type="spellStart"/>
      <w:r w:rsidRPr="007A0543">
        <w:t>p_val</w:t>
      </w:r>
      <w:proofErr w:type="spellEnd"/>
      <w:r w:rsidRPr="007A0543">
        <w:t xml:space="preserve"> = </w:t>
      </w:r>
      <w:proofErr w:type="spellStart"/>
      <w:proofErr w:type="gramStart"/>
      <w:r w:rsidRPr="007A0543">
        <w:t>mannwhitneyu</w:t>
      </w:r>
      <w:proofErr w:type="spellEnd"/>
      <w:r w:rsidRPr="007A0543">
        <w:t>(</w:t>
      </w:r>
      <w:proofErr w:type="spellStart"/>
      <w:proofErr w:type="gramEnd"/>
      <w:r w:rsidRPr="007A0543">
        <w:t>protobuf_data</w:t>
      </w:r>
      <w:proofErr w:type="spellEnd"/>
      <w:r w:rsidRPr="007A0543">
        <w:t xml:space="preserve">, </w:t>
      </w:r>
      <w:proofErr w:type="spellStart"/>
      <w:r w:rsidRPr="007A0543">
        <w:t>json_data</w:t>
      </w:r>
      <w:proofErr w:type="spellEnd"/>
      <w:r w:rsidRPr="007A0543">
        <w:t>, alternative="less")</w:t>
      </w:r>
    </w:p>
    <w:p w14:paraId="60390597" w14:textId="539F706D" w:rsidR="00B67EC9" w:rsidRPr="007A0543" w:rsidRDefault="00B67EC9" w:rsidP="00B67EC9">
      <w:pPr>
        <w:pStyle w:val="Cdigo"/>
        <w:keepNext/>
      </w:pPr>
      <w:r w:rsidRPr="007A0543">
        <w:t xml:space="preserve">  </w:t>
      </w:r>
      <w:proofErr w:type="spellStart"/>
      <w:proofErr w:type="gramStart"/>
      <w:r w:rsidRPr="007A0543">
        <w:t>test</w:t>
      </w:r>
      <w:proofErr w:type="gramEnd"/>
      <w:r w:rsidRPr="007A0543">
        <w:t>_name</w:t>
      </w:r>
      <w:proofErr w:type="spellEnd"/>
      <w:r w:rsidRPr="007A0543">
        <w:t xml:space="preserve"> = "Mann-Whitney U"</w:t>
      </w:r>
    </w:p>
    <w:p w14:paraId="069851FE" w14:textId="7124DB7D" w:rsidR="00B67EC9" w:rsidRPr="007A0543" w:rsidRDefault="00B67EC9" w:rsidP="00B67EC9">
      <w:pPr>
        <w:pStyle w:val="Cdigo"/>
        <w:keepNext/>
      </w:pPr>
      <w:r w:rsidRPr="007A0543">
        <w:t>return {</w:t>
      </w:r>
    </w:p>
    <w:p w14:paraId="1C8E327A" w14:textId="3018D2C8" w:rsidR="00B67EC9" w:rsidRPr="007A0543" w:rsidRDefault="00B67EC9" w:rsidP="00B67EC9">
      <w:pPr>
        <w:pStyle w:val="Cdigo"/>
        <w:keepNext/>
      </w:pPr>
      <w:r w:rsidRPr="007A0543">
        <w:t xml:space="preserve">  "</w:t>
      </w:r>
      <w:proofErr w:type="spellStart"/>
      <w:r w:rsidRPr="007A0543">
        <w:t>p_value</w:t>
      </w:r>
      <w:proofErr w:type="spellEnd"/>
      <w:r w:rsidRPr="007A0543">
        <w:t xml:space="preserve">": </w:t>
      </w:r>
      <w:proofErr w:type="spellStart"/>
      <w:r w:rsidRPr="007A0543">
        <w:t>p_val</w:t>
      </w:r>
      <w:proofErr w:type="spellEnd"/>
      <w:r w:rsidRPr="007A0543">
        <w:t>,</w:t>
      </w:r>
    </w:p>
    <w:p w14:paraId="16332473" w14:textId="378CC72B" w:rsidR="00B67EC9" w:rsidRPr="007A0543" w:rsidRDefault="00B67EC9" w:rsidP="00B67EC9">
      <w:pPr>
        <w:pStyle w:val="Cdigo"/>
        <w:keepNext/>
      </w:pPr>
      <w:r w:rsidRPr="007A0543">
        <w:t xml:space="preserve">  "</w:t>
      </w:r>
      <w:proofErr w:type="spellStart"/>
      <w:proofErr w:type="gramStart"/>
      <w:r w:rsidRPr="007A0543">
        <w:t>test</w:t>
      </w:r>
      <w:proofErr w:type="gramEnd"/>
      <w:r w:rsidRPr="007A0543">
        <w:t>_used</w:t>
      </w:r>
      <w:proofErr w:type="spellEnd"/>
      <w:r w:rsidRPr="007A0543">
        <w:t xml:space="preserve">": </w:t>
      </w:r>
      <w:proofErr w:type="spellStart"/>
      <w:r w:rsidRPr="007A0543">
        <w:t>test_name</w:t>
      </w:r>
      <w:proofErr w:type="spellEnd"/>
      <w:r w:rsidRPr="007A0543">
        <w:t>,</w:t>
      </w:r>
    </w:p>
    <w:p w14:paraId="430A171C" w14:textId="7C92A5CE" w:rsidR="00B67EC9" w:rsidRPr="007A0543" w:rsidRDefault="00B67EC9" w:rsidP="00B67EC9">
      <w:pPr>
        <w:pStyle w:val="Cdigo"/>
        <w:keepNext/>
      </w:pPr>
      <w:r w:rsidRPr="007A0543">
        <w:t xml:space="preserve">  "</w:t>
      </w:r>
      <w:proofErr w:type="spellStart"/>
      <w:proofErr w:type="gramStart"/>
      <w:r w:rsidRPr="007A0543">
        <w:t>json</w:t>
      </w:r>
      <w:proofErr w:type="gramEnd"/>
      <w:r w:rsidRPr="007A0543">
        <w:t>_median</w:t>
      </w:r>
      <w:proofErr w:type="spellEnd"/>
      <w:r w:rsidRPr="007A0543">
        <w:t xml:space="preserve">": </w:t>
      </w:r>
      <w:proofErr w:type="spellStart"/>
      <w:proofErr w:type="gramStart"/>
      <w:r w:rsidRPr="007A0543">
        <w:t>np.median</w:t>
      </w:r>
      <w:proofErr w:type="spellEnd"/>
      <w:proofErr w:type="gramEnd"/>
      <w:r w:rsidRPr="007A0543">
        <w:t>(</w:t>
      </w:r>
      <w:proofErr w:type="spellStart"/>
      <w:r w:rsidRPr="007A0543">
        <w:t>json_data</w:t>
      </w:r>
      <w:proofErr w:type="spellEnd"/>
      <w:r w:rsidRPr="007A0543">
        <w:t>),</w:t>
      </w:r>
    </w:p>
    <w:p w14:paraId="75256403" w14:textId="73165B1E" w:rsidR="00B67EC9" w:rsidRPr="007A0543" w:rsidRDefault="00B67EC9" w:rsidP="00B67EC9">
      <w:pPr>
        <w:pStyle w:val="Cdigo"/>
        <w:keepNext/>
      </w:pPr>
      <w:r w:rsidRPr="007A0543">
        <w:t xml:space="preserve">  "</w:t>
      </w:r>
      <w:proofErr w:type="spellStart"/>
      <w:proofErr w:type="gramStart"/>
      <w:r w:rsidRPr="007A0543">
        <w:t>protobuf</w:t>
      </w:r>
      <w:proofErr w:type="gramEnd"/>
      <w:r w:rsidRPr="007A0543">
        <w:t>_median</w:t>
      </w:r>
      <w:proofErr w:type="spellEnd"/>
      <w:r w:rsidRPr="007A0543">
        <w:t xml:space="preserve">": </w:t>
      </w:r>
      <w:proofErr w:type="spellStart"/>
      <w:proofErr w:type="gramStart"/>
      <w:r w:rsidRPr="007A0543">
        <w:t>np.median</w:t>
      </w:r>
      <w:proofErr w:type="spellEnd"/>
      <w:proofErr w:type="gramEnd"/>
      <w:r w:rsidRPr="007A0543">
        <w:t>(</w:t>
      </w:r>
      <w:proofErr w:type="spellStart"/>
      <w:r w:rsidRPr="007A0543">
        <w:t>protobuf_data</w:t>
      </w:r>
      <w:proofErr w:type="spellEnd"/>
      <w:r w:rsidRPr="007A0543">
        <w:t>),</w:t>
      </w:r>
    </w:p>
    <w:p w14:paraId="367AB4F0" w14:textId="46D42188" w:rsidR="00B67EC9" w:rsidRPr="007A0543" w:rsidRDefault="00B67EC9" w:rsidP="00B67EC9">
      <w:pPr>
        <w:pStyle w:val="Cdigo"/>
        <w:keepNext/>
      </w:pPr>
      <w:r w:rsidRPr="007A0543">
        <w:t xml:space="preserve">  "</w:t>
      </w:r>
      <w:proofErr w:type="spellStart"/>
      <w:proofErr w:type="gramStart"/>
      <w:r w:rsidRPr="007A0543">
        <w:t>is</w:t>
      </w:r>
      <w:proofErr w:type="gramEnd"/>
      <w:r w:rsidRPr="007A0543">
        <w:t>_significant</w:t>
      </w:r>
      <w:proofErr w:type="spellEnd"/>
      <w:r w:rsidRPr="007A0543">
        <w:t>": (</w:t>
      </w:r>
    </w:p>
    <w:p w14:paraId="1C7C19C1" w14:textId="2B78DD88" w:rsidR="00B67EC9" w:rsidRPr="007A0543" w:rsidRDefault="00B67EC9" w:rsidP="00B67EC9">
      <w:pPr>
        <w:pStyle w:val="Cdigo"/>
        <w:keepNext/>
      </w:pPr>
      <w:r w:rsidRPr="007A0543">
        <w:t xml:space="preserve">     "The difference is </w:t>
      </w:r>
      <w:proofErr w:type="gramStart"/>
      <w:r w:rsidRPr="007A0543">
        <w:t>significant</w:t>
      </w:r>
      <w:proofErr w:type="gramEnd"/>
      <w:r w:rsidRPr="007A0543">
        <w:t>"</w:t>
      </w:r>
    </w:p>
    <w:p w14:paraId="5FF4CE4A" w14:textId="6A8D23F5" w:rsidR="00B67EC9" w:rsidRPr="007A0543" w:rsidRDefault="00B67EC9" w:rsidP="00B67EC9">
      <w:pPr>
        <w:pStyle w:val="Cdigo"/>
        <w:keepNext/>
      </w:pPr>
      <w:r w:rsidRPr="007A0543">
        <w:t xml:space="preserve">     if </w:t>
      </w:r>
      <w:proofErr w:type="spellStart"/>
      <w:r w:rsidRPr="007A0543">
        <w:t>p_val</w:t>
      </w:r>
      <w:proofErr w:type="spellEnd"/>
      <w:r w:rsidRPr="007A0543">
        <w:t xml:space="preserve"> &lt; 0.05</w:t>
      </w:r>
    </w:p>
    <w:p w14:paraId="4D9ACA2B" w14:textId="43A95DA6" w:rsidR="00B67EC9" w:rsidRPr="007A0543" w:rsidRDefault="00B67EC9" w:rsidP="00B67EC9">
      <w:pPr>
        <w:pStyle w:val="Cdigo"/>
        <w:keepNext/>
      </w:pPr>
      <w:r w:rsidRPr="007A0543">
        <w:t xml:space="preserve">     else "The difference is not </w:t>
      </w:r>
      <w:proofErr w:type="gramStart"/>
      <w:r w:rsidRPr="007A0543">
        <w:t>significant"</w:t>
      </w:r>
      <w:proofErr w:type="gramEnd"/>
    </w:p>
    <w:p w14:paraId="464AB2EE" w14:textId="4AE425E6" w:rsidR="00B67EC9" w:rsidRPr="007A0543" w:rsidRDefault="00B67EC9" w:rsidP="00B67EC9">
      <w:pPr>
        <w:pStyle w:val="Cdigo"/>
        <w:keepNext/>
      </w:pPr>
      <w:r w:rsidRPr="007A0543">
        <w:t xml:space="preserve">   ),</w:t>
      </w:r>
    </w:p>
    <w:p w14:paraId="0192373B" w14:textId="1AD1C63B" w:rsidR="00823594" w:rsidRPr="007A0543" w:rsidRDefault="00B67EC9" w:rsidP="00B67EC9">
      <w:pPr>
        <w:pStyle w:val="Cdigo"/>
        <w:keepNext/>
      </w:pPr>
      <w:r w:rsidRPr="007A0543">
        <w:t>}</w:t>
      </w:r>
    </w:p>
    <w:p w14:paraId="6300100F" w14:textId="3AE47A02" w:rsidR="00BD3E22" w:rsidRPr="007A0543" w:rsidRDefault="00DC6492" w:rsidP="00DC6492">
      <w:pPr>
        <w:pStyle w:val="Caption"/>
      </w:pPr>
      <w:bookmarkStart w:id="202" w:name="_Toc198904731"/>
      <w:bookmarkStart w:id="203" w:name="_Ref198970182"/>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17</w:t>
      </w:r>
      <w:proofErr w:type="gramEnd"/>
      <w:r w:rsidRPr="007A0543">
        <w:fldChar w:fldCharType="end"/>
      </w:r>
      <w:bookmarkEnd w:id="203"/>
      <w:r w:rsidRPr="007A0543">
        <w:t xml:space="preserve"> </w:t>
      </w:r>
      <w:r w:rsidR="00DF0E37" w:rsidRPr="007A0543">
        <w:t>-</w:t>
      </w:r>
      <w:r w:rsidRPr="007A0543">
        <w:t xml:space="preserve"> Response time </w:t>
      </w:r>
      <w:r w:rsidR="003B6071" w:rsidRPr="007A0543">
        <w:t>h</w:t>
      </w:r>
      <w:r w:rsidRPr="007A0543">
        <w:t xml:space="preserve">ypothesis test </w:t>
      </w:r>
      <w:proofErr w:type="gramStart"/>
      <w:r w:rsidRPr="007A0543">
        <w:t>structure</w:t>
      </w:r>
      <w:bookmarkEnd w:id="202"/>
      <w:proofErr w:type="gramEnd"/>
    </w:p>
    <w:p w14:paraId="25F534C0" w14:textId="1805D0F5" w:rsidR="005570B6" w:rsidRPr="007A0543" w:rsidRDefault="00063D1E" w:rsidP="000A470A">
      <w:pPr>
        <w:jc w:val="both"/>
      </w:pPr>
      <w:r w:rsidRPr="007A0543">
        <w:t xml:space="preserve">The results of the hypothesis tests for the response time are as follows. The statistical significance observed in the user creation process across all tests performed, both with and without the gateway, aligns with the findings of prior analyses that consistently demonstrated the superiority of Protocol Buffers. Consequently, the alternative hypothesis (H1) </w:t>
      </w:r>
      <w:proofErr w:type="gramStart"/>
      <w:r w:rsidRPr="007A0543">
        <w:t>is substantiated</w:t>
      </w:r>
      <w:proofErr w:type="gramEnd"/>
      <w:r w:rsidRPr="007A0543">
        <w:t xml:space="preserve"> by the results of all the tests conducted in this </w:t>
      </w:r>
      <w:r w:rsidR="00161968" w:rsidRPr="007A0543">
        <w:t>endpoint</w:t>
      </w:r>
      <w:r w:rsidR="0013126E" w:rsidRPr="007A0543">
        <w:t>.</w:t>
      </w:r>
    </w:p>
    <w:p w14:paraId="3528AF0A" w14:textId="568FE2FD" w:rsidR="005570B6" w:rsidRPr="007A0543" w:rsidRDefault="008F14D3" w:rsidP="000A470A">
      <w:pPr>
        <w:jc w:val="both"/>
      </w:pPr>
      <w:r w:rsidRPr="007A0543">
        <w:t>The retrieval of all users exhibited a similar phenomenon</w:t>
      </w:r>
      <w:r w:rsidR="005570B6" w:rsidRPr="007A0543">
        <w:t xml:space="preserve">, demonstrating that there is statistical significance across all the tests performed. This is consistent with the prior analysis performed, not only that, but this is one of the most intense serialization endpoints, where Protocol Buffers </w:t>
      </w:r>
      <w:r w:rsidR="00161968" w:rsidRPr="007A0543">
        <w:t xml:space="preserve">have </w:t>
      </w:r>
      <w:proofErr w:type="gramStart"/>
      <w:r w:rsidR="00161968" w:rsidRPr="007A0543">
        <w:t>been shown</w:t>
      </w:r>
      <w:proofErr w:type="gramEnd"/>
      <w:r w:rsidR="00161968" w:rsidRPr="007A0543">
        <w:t xml:space="preserve"> to outperform </w:t>
      </w:r>
      <w:r w:rsidR="005570B6" w:rsidRPr="007A0543">
        <w:t>JSON.</w:t>
      </w:r>
      <w:r w:rsidR="0013126E" w:rsidRPr="007A0543">
        <w:t xml:space="preserve"> Like the previous endpoint, this one </w:t>
      </w:r>
      <w:r w:rsidR="00161968" w:rsidRPr="007A0543">
        <w:t>also</w:t>
      </w:r>
      <w:r w:rsidR="0013126E" w:rsidRPr="007A0543">
        <w:t xml:space="preserve"> accepts the alternative hypothesis throughout all the tests performed in this endpoint.</w:t>
      </w:r>
    </w:p>
    <w:p w14:paraId="1B96FA28" w14:textId="79B732F4" w:rsidR="005570B6" w:rsidRPr="007A0543" w:rsidRDefault="005570B6" w:rsidP="000A470A">
      <w:pPr>
        <w:jc w:val="both"/>
      </w:pPr>
      <w:r w:rsidRPr="007A0543">
        <w:t xml:space="preserve">The next endpoint, however, </w:t>
      </w:r>
      <w:r w:rsidR="00B606A7" w:rsidRPr="007A0543">
        <w:t>is</w:t>
      </w:r>
      <w:r w:rsidRPr="007A0543">
        <w:t xml:space="preserve"> slightly different, the retrieval of user information by its id </w:t>
      </w:r>
      <w:proofErr w:type="gramStart"/>
      <w:r w:rsidRPr="007A0543">
        <w:t>doesn’t</w:t>
      </w:r>
      <w:proofErr w:type="gramEnd"/>
      <w:r w:rsidRPr="007A0543">
        <w:t xml:space="preserve"> show statistical significance in </w:t>
      </w:r>
      <w:r w:rsidR="00B606A7" w:rsidRPr="007A0543">
        <w:t>three</w:t>
      </w:r>
      <w:r w:rsidRPr="007A0543">
        <w:t xml:space="preserve"> out of the </w:t>
      </w:r>
      <w:r w:rsidR="00B606A7" w:rsidRPr="007A0543">
        <w:t>four</w:t>
      </w:r>
      <w:r w:rsidRPr="007A0543">
        <w:t xml:space="preserve"> tests. The </w:t>
      </w:r>
      <w:r w:rsidR="00B606A7" w:rsidRPr="007A0543">
        <w:t>three</w:t>
      </w:r>
      <w:r w:rsidRPr="007A0543">
        <w:t xml:space="preserve"> instances where </w:t>
      </w:r>
      <w:r w:rsidR="00B606A7" w:rsidRPr="007A0543">
        <w:t xml:space="preserve">statistical significance is absent </w:t>
      </w:r>
      <w:proofErr w:type="gramStart"/>
      <w:r w:rsidRPr="007A0543">
        <w:t xml:space="preserve">are </w:t>
      </w:r>
      <w:r w:rsidR="00B606A7" w:rsidRPr="007A0543">
        <w:t>observed</w:t>
      </w:r>
      <w:proofErr w:type="gramEnd"/>
      <w:r w:rsidR="00B606A7" w:rsidRPr="007A0543">
        <w:t xml:space="preserve"> in</w:t>
      </w:r>
      <w:r w:rsidRPr="007A0543">
        <w:t xml:space="preserve"> the 1,000 and 10,000 iterations without a gateway and the 1,000 iterations with the gateway. The </w:t>
      </w:r>
      <w:r w:rsidR="00B606A7" w:rsidRPr="007A0543">
        <w:t xml:space="preserve">sole test </w:t>
      </w:r>
      <w:r w:rsidRPr="007A0543">
        <w:t xml:space="preserve">that </w:t>
      </w:r>
      <w:r w:rsidR="00B606A7" w:rsidRPr="007A0543">
        <w:t>demonstrates</w:t>
      </w:r>
      <w:r w:rsidRPr="007A0543">
        <w:t xml:space="preserve"> statistical significance is the </w:t>
      </w:r>
      <w:r w:rsidR="00B606A7" w:rsidRPr="007A0543">
        <w:t>final</w:t>
      </w:r>
      <w:r w:rsidRPr="007A0543">
        <w:t xml:space="preserve"> test with 10,000 iterations with a gateway. This </w:t>
      </w:r>
      <w:proofErr w:type="spellStart"/>
      <w:r w:rsidRPr="007A0543">
        <w:t>behavior</w:t>
      </w:r>
      <w:proofErr w:type="spellEnd"/>
      <w:r w:rsidRPr="007A0543">
        <w:t xml:space="preserve"> </w:t>
      </w:r>
      <w:proofErr w:type="gramStart"/>
      <w:r w:rsidRPr="007A0543">
        <w:t xml:space="preserve">was also previously </w:t>
      </w:r>
      <w:proofErr w:type="spellStart"/>
      <w:r w:rsidRPr="007A0543">
        <w:t>analyzed</w:t>
      </w:r>
      <w:proofErr w:type="spellEnd"/>
      <w:proofErr w:type="gramEnd"/>
      <w:r w:rsidRPr="007A0543">
        <w:t xml:space="preserve">, as the more requests </w:t>
      </w:r>
      <w:proofErr w:type="gramStart"/>
      <w:r w:rsidRPr="007A0543">
        <w:t>were performed</w:t>
      </w:r>
      <w:proofErr w:type="gramEnd"/>
      <w:r w:rsidR="00FA79C1" w:rsidRPr="007A0543">
        <w:t>,</w:t>
      </w:r>
      <w:r w:rsidRPr="007A0543">
        <w:t xml:space="preserve"> the </w:t>
      </w:r>
      <w:r w:rsidR="00FA79C1" w:rsidRPr="007A0543">
        <w:t>closer</w:t>
      </w:r>
      <w:r w:rsidRPr="007A0543">
        <w:t xml:space="preserve"> the Protocol Buffers were to the performance of JSON</w:t>
      </w:r>
      <w:r w:rsidR="00FA79C1" w:rsidRPr="007A0543">
        <w:t xml:space="preserve"> and even surpassed it in the last test.</w:t>
      </w:r>
      <w:r w:rsidR="0013126E" w:rsidRPr="007A0543">
        <w:t xml:space="preserve"> In this case, the only endpoint accepting the alternative hypothesis is the test where 10,000 iterations </w:t>
      </w:r>
      <w:proofErr w:type="gramStart"/>
      <w:r w:rsidR="0013126E" w:rsidRPr="007A0543">
        <w:t>were performed</w:t>
      </w:r>
      <w:proofErr w:type="gramEnd"/>
      <w:r w:rsidR="0013126E" w:rsidRPr="007A0543">
        <w:t xml:space="preserve"> with a gateway. However, the other </w:t>
      </w:r>
      <w:r w:rsidR="00B606A7" w:rsidRPr="007A0543">
        <w:t>three</w:t>
      </w:r>
      <w:r w:rsidR="0013126E" w:rsidRPr="007A0543">
        <w:t xml:space="preserve"> tests accept the null hypothesis (H0)</w:t>
      </w:r>
      <w:r w:rsidR="00063D1E" w:rsidRPr="007A0543">
        <w:t>,</w:t>
      </w:r>
      <w:r w:rsidR="0013126E" w:rsidRPr="007A0543">
        <w:t xml:space="preserve"> </w:t>
      </w:r>
      <w:r w:rsidR="00063D1E" w:rsidRPr="007A0543">
        <w:t>which</w:t>
      </w:r>
      <w:r w:rsidR="0013126E" w:rsidRPr="007A0543">
        <w:t xml:space="preserve"> states that </w:t>
      </w:r>
      <w:r w:rsidR="00B606A7" w:rsidRPr="007A0543">
        <w:t xml:space="preserve">there is no difference in response time between </w:t>
      </w:r>
      <w:r w:rsidR="0013126E" w:rsidRPr="007A0543">
        <w:t xml:space="preserve">Protocol Buffers </w:t>
      </w:r>
      <w:r w:rsidR="00B606A7" w:rsidRPr="007A0543">
        <w:t>and JSON</w:t>
      </w:r>
      <w:r w:rsidR="00063D1E" w:rsidRPr="007A0543">
        <w:t>.</w:t>
      </w:r>
    </w:p>
    <w:p w14:paraId="3E014933" w14:textId="0AC37225" w:rsidR="00FA79C1" w:rsidRPr="007A0543" w:rsidRDefault="00FA79C1" w:rsidP="000A470A">
      <w:pPr>
        <w:jc w:val="both"/>
      </w:pPr>
      <w:r w:rsidRPr="007A0543">
        <w:t xml:space="preserve">The retrieval of every product </w:t>
      </w:r>
      <w:r w:rsidR="00063D1E" w:rsidRPr="007A0543">
        <w:t>entity</w:t>
      </w:r>
      <w:r w:rsidRPr="007A0543">
        <w:t xml:space="preserve"> endpoint is no different from the first two endpoints analysed, as it </w:t>
      </w:r>
      <w:r w:rsidR="00C66073" w:rsidRPr="007A0543">
        <w:t>demonstrates</w:t>
      </w:r>
      <w:r w:rsidRPr="007A0543">
        <w:t xml:space="preserve"> that</w:t>
      </w:r>
      <w:r w:rsidR="00C66073" w:rsidRPr="007A0543">
        <w:t>,</w:t>
      </w:r>
      <w:r w:rsidRPr="007A0543">
        <w:t xml:space="preserve"> in all tests, there is a significant statistical </w:t>
      </w:r>
      <w:r w:rsidR="000A470A" w:rsidRPr="007A0543">
        <w:t>difference. This</w:t>
      </w:r>
      <w:r w:rsidR="00C66073" w:rsidRPr="007A0543">
        <w:t xml:space="preserve"> finding</w:t>
      </w:r>
      <w:r w:rsidR="000A470A" w:rsidRPr="007A0543">
        <w:t xml:space="preserve"> is also consistent with the analysis </w:t>
      </w:r>
      <w:proofErr w:type="gramStart"/>
      <w:r w:rsidR="00063D1E" w:rsidRPr="007A0543">
        <w:t>carried out</w:t>
      </w:r>
      <w:proofErr w:type="gramEnd"/>
      <w:r w:rsidR="000A470A" w:rsidRPr="007A0543">
        <w:t xml:space="preserve">, </w:t>
      </w:r>
      <w:r w:rsidR="00C66073" w:rsidRPr="007A0543">
        <w:t>and furthermore</w:t>
      </w:r>
      <w:r w:rsidR="00063D1E" w:rsidRPr="007A0543">
        <w:t>,</w:t>
      </w:r>
      <w:r w:rsidR="00C66073" w:rsidRPr="007A0543">
        <w:t xml:space="preserve"> </w:t>
      </w:r>
      <w:proofErr w:type="gramStart"/>
      <w:r w:rsidR="00063D1E" w:rsidRPr="007A0543">
        <w:t>it’s</w:t>
      </w:r>
      <w:proofErr w:type="gramEnd"/>
      <w:r w:rsidR="000A470A" w:rsidRPr="007A0543">
        <w:t xml:space="preserve"> also a </w:t>
      </w:r>
      <w:r w:rsidR="00063D1E" w:rsidRPr="007A0543">
        <w:t>serialization-</w:t>
      </w:r>
      <w:r w:rsidR="00063D1E" w:rsidRPr="007A0543">
        <w:lastRenderedPageBreak/>
        <w:t>heavy</w:t>
      </w:r>
      <w:r w:rsidR="000A470A" w:rsidRPr="007A0543">
        <w:t xml:space="preserve"> endpoint, where Protocol Buffers have </w:t>
      </w:r>
      <w:proofErr w:type="gramStart"/>
      <w:r w:rsidR="000A470A" w:rsidRPr="007A0543">
        <w:t>been observed</w:t>
      </w:r>
      <w:proofErr w:type="gramEnd"/>
      <w:r w:rsidR="000A470A" w:rsidRPr="007A0543">
        <w:t xml:space="preserve"> to have </w:t>
      </w:r>
      <w:r w:rsidR="00C66073" w:rsidRPr="007A0543">
        <w:t>superior</w:t>
      </w:r>
      <w:r w:rsidR="000A470A" w:rsidRPr="007A0543">
        <w:t xml:space="preserve"> overall performance.</w:t>
      </w:r>
      <w:r w:rsidR="00063D1E" w:rsidRPr="007A0543">
        <w:t xml:space="preserve"> With everything said, the </w:t>
      </w:r>
      <w:r w:rsidR="00C66073" w:rsidRPr="007A0543">
        <w:t xml:space="preserve">results of all </w:t>
      </w:r>
      <w:r w:rsidR="00063D1E" w:rsidRPr="007A0543">
        <w:t xml:space="preserve">tests </w:t>
      </w:r>
      <w:r w:rsidR="00C66073" w:rsidRPr="007A0543">
        <w:t xml:space="preserve">conducted at </w:t>
      </w:r>
      <w:r w:rsidR="00063D1E" w:rsidRPr="007A0543">
        <w:t>this endpoint support the alternative hypothesis.</w:t>
      </w:r>
    </w:p>
    <w:p w14:paraId="71176089" w14:textId="3EFC650E" w:rsidR="000A470A" w:rsidRPr="007A0543" w:rsidRDefault="00881674" w:rsidP="000A470A">
      <w:pPr>
        <w:jc w:val="both"/>
      </w:pPr>
      <w:r w:rsidRPr="007A0543">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iterations without a gateway, but even there, the difference was marginal. This is also one of the endpoints for which the amount of data required for </w:t>
      </w:r>
      <w:r w:rsidR="003D0462" w:rsidRPr="007A0543">
        <w:t>serialization</w:t>
      </w:r>
      <w:r w:rsidRPr="007A0543">
        <w:t xml:space="preserve"> is minimal. In addition, the null hypothesis </w:t>
      </w:r>
      <w:proofErr w:type="gramStart"/>
      <w:r w:rsidRPr="007A0543">
        <w:t>was confirmed</w:t>
      </w:r>
      <w:proofErr w:type="gramEnd"/>
      <w:r w:rsidRPr="007A0543">
        <w:t xml:space="preserve"> in all instances following the execution of the designated tests at this </w:t>
      </w:r>
      <w:proofErr w:type="gramStart"/>
      <w:r w:rsidRPr="007A0543">
        <w:t>particular endpoint</w:t>
      </w:r>
      <w:proofErr w:type="gramEnd"/>
      <w:r w:rsidRPr="007A0543">
        <w:t>.</w:t>
      </w:r>
    </w:p>
    <w:p w14:paraId="61D6B9A0" w14:textId="51E17EF1" w:rsidR="00A92692" w:rsidRPr="007A0543" w:rsidRDefault="0013126E" w:rsidP="000A470A">
      <w:pPr>
        <w:jc w:val="both"/>
      </w:pPr>
      <w:r w:rsidRPr="007A0543">
        <w:t xml:space="preserve">Finally, the last endpoint, the deletion of a user, has </w:t>
      </w:r>
      <w:r w:rsidR="003D0462" w:rsidRPr="007A0543">
        <w:t>three</w:t>
      </w:r>
      <w:r w:rsidRPr="007A0543">
        <w:t xml:space="preserve"> out of </w:t>
      </w:r>
      <w:r w:rsidR="003D0462" w:rsidRPr="007A0543">
        <w:t>four</w:t>
      </w:r>
      <w:r w:rsidRPr="007A0543">
        <w:t xml:space="preserve"> tests that are not </w:t>
      </w:r>
      <w:r w:rsidR="003D0462" w:rsidRPr="007A0543">
        <w:t>statistically significant</w:t>
      </w:r>
      <w:r w:rsidRPr="007A0543">
        <w:t xml:space="preserve">, where the only one that was significant was the test with 1,000 iterations with a gateway. This is the endpoint with </w:t>
      </w:r>
      <w:r w:rsidR="00063D1E" w:rsidRPr="007A0543">
        <w:t xml:space="preserve">the </w:t>
      </w:r>
      <w:r w:rsidRPr="007A0543">
        <w:t xml:space="preserve">least serialization out of the </w:t>
      </w:r>
      <w:r w:rsidR="003D0462" w:rsidRPr="007A0543">
        <w:t>six</w:t>
      </w:r>
      <w:r w:rsidRPr="007A0543">
        <w:t xml:space="preserve"> endpoints </w:t>
      </w:r>
      <w:proofErr w:type="gramStart"/>
      <w:r w:rsidRPr="007A0543">
        <w:t>tested</w:t>
      </w:r>
      <w:proofErr w:type="gramEnd"/>
      <w:r w:rsidRPr="007A0543">
        <w:t>.</w:t>
      </w:r>
      <w:r w:rsidR="00063D1E" w:rsidRPr="007A0543">
        <w:t xml:space="preserve"> Like the retrieval of user information by its id, it has one test which accepts the alternative hypothesis, in this case, the test with 1,000 iterations with a gateway, </w:t>
      </w:r>
      <w:r w:rsidR="00306FC3" w:rsidRPr="007A0543">
        <w:t xml:space="preserve">while </w:t>
      </w:r>
      <w:r w:rsidR="00063D1E" w:rsidRPr="007A0543">
        <w:t xml:space="preserve">the </w:t>
      </w:r>
      <w:r w:rsidR="00306FC3" w:rsidRPr="007A0543">
        <w:t>rest of the tests accept</w:t>
      </w:r>
      <w:r w:rsidR="00063D1E" w:rsidRPr="007A0543">
        <w:t xml:space="preserve"> the null hypothesis.</w:t>
      </w:r>
    </w:p>
    <w:p w14:paraId="538935CB" w14:textId="57CB541A" w:rsidR="000A470A" w:rsidRPr="007A0543" w:rsidRDefault="00A92692" w:rsidP="00A24554">
      <w:r w:rsidRPr="007A0543">
        <w:br w:type="page"/>
      </w:r>
    </w:p>
    <w:p w14:paraId="7A973B98" w14:textId="154F1EBB" w:rsidR="004C0FA9" w:rsidRPr="007A0543" w:rsidRDefault="0053330E" w:rsidP="00CF43C0">
      <w:pPr>
        <w:pStyle w:val="Heading3"/>
      </w:pPr>
      <w:bookmarkStart w:id="204" w:name="_Toc1471489108"/>
      <w:bookmarkStart w:id="205" w:name="_Toc198969854"/>
      <w:r w:rsidRPr="007A0543">
        <w:lastRenderedPageBreak/>
        <w:t xml:space="preserve">Energy Consumption </w:t>
      </w:r>
      <w:r w:rsidR="00441450" w:rsidRPr="007A0543">
        <w:t>Tests</w:t>
      </w:r>
      <w:bookmarkEnd w:id="204"/>
      <w:bookmarkEnd w:id="205"/>
    </w:p>
    <w:p w14:paraId="241026CF" w14:textId="3517E425" w:rsidR="00411E30" w:rsidRPr="007A0543" w:rsidRDefault="00441450" w:rsidP="00A24554">
      <w:pPr>
        <w:jc w:val="both"/>
        <w:rPr>
          <w:color w:val="000000"/>
        </w:rPr>
      </w:pPr>
      <w:r w:rsidRPr="007A0543">
        <w:t xml:space="preserve">To perform these tests, Kepler </w:t>
      </w:r>
      <w:proofErr w:type="gramStart"/>
      <w:r w:rsidRPr="007A0543">
        <w:t>was used</w:t>
      </w:r>
      <w:proofErr w:type="gramEnd"/>
      <w:r w:rsidRPr="007A0543">
        <w:t xml:space="preserve">, which is a tool that can extract the energy consumption of a software system inside a Kubernetes cluster, for further details check Section 2.4.2. Furthermore, Kepler is a Prometheus exporter, with this we can connect </w:t>
      </w:r>
      <w:r w:rsidR="00514B41" w:rsidRPr="007A0543">
        <w:t xml:space="preserve">with </w:t>
      </w:r>
      <w:r w:rsidRPr="007A0543">
        <w:t xml:space="preserve">Grafana and use their pre-made </w:t>
      </w:r>
      <w:r w:rsidR="00514B41" w:rsidRPr="007A0543">
        <w:t>dashboard</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U0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B6396A" w:rsidRPr="007A0543">
            <w:rPr>
              <w:color w:val="000000"/>
            </w:rPr>
            <w:t>[54]</w:t>
          </w:r>
        </w:sdtContent>
      </w:sdt>
      <w:r w:rsidR="00514B41" w:rsidRPr="007A0543">
        <w:rPr>
          <w:color w:val="000000"/>
        </w:rPr>
        <w:t>, after that, we change the scrape interval to one second, meaning that each second Grafana queries Prometheus for Kepler metrics. 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7A0543">
        <w:rPr>
          <w:color w:val="000000"/>
        </w:rPr>
        <w:t>.</w:t>
      </w:r>
    </w:p>
    <w:p w14:paraId="19A99E8A" w14:textId="77777777" w:rsidR="00A24554" w:rsidRPr="007A0543" w:rsidRDefault="00A24554" w:rsidP="00A24554">
      <w:pPr>
        <w:jc w:val="both"/>
      </w:pPr>
    </w:p>
    <w:p w14:paraId="21BB056E" w14:textId="3CCB0E12" w:rsidR="009D1B7D" w:rsidRPr="007A0543" w:rsidRDefault="009D1B7D" w:rsidP="009D1B7D">
      <w:pPr>
        <w:jc w:val="both"/>
      </w:pPr>
      <w:r w:rsidRPr="007A0543">
        <w:t xml:space="preserve">For this section, an analysis of the energy consumption data is going to </w:t>
      </w:r>
      <w:proofErr w:type="gramStart"/>
      <w:r w:rsidRPr="007A0543">
        <w:t>be made</w:t>
      </w:r>
      <w:proofErr w:type="gramEnd"/>
      <w:r w:rsidRPr="007A0543">
        <w:t xml:space="preserve">, which comprises a series of tables, with each table corresponding to a separate endpoint that has been </w:t>
      </w:r>
      <w:proofErr w:type="gramStart"/>
      <w:r w:rsidRPr="007A0543">
        <w:t>tested</w:t>
      </w:r>
      <w:proofErr w:type="gramEnd"/>
      <w:r w:rsidRPr="007A0543">
        <w:t xml:space="preserve">. The tables provide </w:t>
      </w:r>
      <w:r w:rsidR="00FE77B0" w:rsidRPr="007A0543">
        <w:t>test</w:t>
      </w:r>
      <w:r w:rsidRPr="007A0543">
        <w:t xml:space="preserve"> cases, indicating the utilization of either JSON or Protocol Buffers, with or without a gateway. The tables further enumerate the number of requests executed for that test, the total wasted energy in joules for that test, the average and median energy consumption in joules, and finally, the energy consumption per request.</w:t>
      </w:r>
    </w:p>
    <w:p w14:paraId="02B1A639" w14:textId="689BCA46" w:rsidR="005D2568" w:rsidRPr="007A0543" w:rsidRDefault="005D2568" w:rsidP="005D2568">
      <w:pPr>
        <w:pStyle w:val="Caption"/>
        <w:keepNext/>
      </w:pPr>
      <w:bookmarkStart w:id="206" w:name="_Ref198798669"/>
      <w:bookmarkStart w:id="207" w:name="_Toc198970300"/>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3209DF" w:rsidRPr="007A0543">
        <w:t>19</w:t>
      </w:r>
      <w:proofErr w:type="gramEnd"/>
      <w:r w:rsidR="00E9752E" w:rsidRPr="007A0543">
        <w:fldChar w:fldCharType="end"/>
      </w:r>
      <w:bookmarkEnd w:id="206"/>
      <w:r w:rsidRPr="007A0543">
        <w:t xml:space="preserve"> </w:t>
      </w:r>
      <w:r w:rsidR="00DF0E37" w:rsidRPr="007A0543">
        <w:t>-</w:t>
      </w:r>
      <w:r w:rsidRPr="007A0543">
        <w:t xml:space="preserve"> Energy consumption of </w:t>
      </w:r>
      <w:r w:rsidR="0086197C" w:rsidRPr="007A0543">
        <w:t>u</w:t>
      </w:r>
      <w:r w:rsidRPr="007A0543">
        <w:t>ser creation in joules</w:t>
      </w:r>
      <w:bookmarkEnd w:id="207"/>
    </w:p>
    <w:tbl>
      <w:tblPr>
        <w:tblStyle w:val="GridTable6Colorful"/>
        <w:tblW w:w="8642" w:type="dxa"/>
        <w:jc w:val="center"/>
        <w:tblLook w:val="04A0" w:firstRow="1" w:lastRow="0" w:firstColumn="1" w:lastColumn="0" w:noHBand="0" w:noVBand="1"/>
      </w:tblPr>
      <w:tblGrid>
        <w:gridCol w:w="2830"/>
        <w:gridCol w:w="1050"/>
        <w:gridCol w:w="1077"/>
        <w:gridCol w:w="1276"/>
        <w:gridCol w:w="1134"/>
        <w:gridCol w:w="1275"/>
      </w:tblGrid>
      <w:tr w:rsidR="00081319" w:rsidRPr="007A0543" w14:paraId="4F83E598" w14:textId="77777777" w:rsidTr="00081319">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E355F8" w14:textId="43C8FE77" w:rsidR="00081319" w:rsidRPr="007A0543" w:rsidRDefault="00081319">
            <w:pPr>
              <w:jc w:val="center"/>
              <w:rPr>
                <w:rFonts w:cstheme="minorHAnsi"/>
                <w:bCs w:val="0"/>
                <w:lang w:eastAsia="pt-PT"/>
              </w:rPr>
            </w:pPr>
            <w:proofErr w:type="gramStart"/>
            <w:r w:rsidRPr="007A0543">
              <w:rPr>
                <w:rFonts w:cstheme="minorHAnsi"/>
                <w:bCs w:val="0"/>
                <w:color w:val="auto"/>
                <w:lang w:eastAsia="pt-PT"/>
              </w:rPr>
              <w:t>Test</w:t>
            </w:r>
            <w:proofErr w:type="gramEnd"/>
            <w:r w:rsidRPr="007A0543">
              <w:rPr>
                <w:rFonts w:cstheme="minorHAnsi"/>
                <w:bCs w:val="0"/>
                <w:color w:val="auto"/>
                <w:lang w:eastAsia="pt-PT"/>
              </w:rPr>
              <w:t xml:space="preserve"> Case</w:t>
            </w:r>
          </w:p>
        </w:tc>
        <w:tc>
          <w:tcPr>
            <w:tcW w:w="1050" w:type="dxa"/>
            <w:vAlign w:val="center"/>
          </w:tcPr>
          <w:p w14:paraId="1050A69D" w14:textId="10F14A5F"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077" w:type="dxa"/>
            <w:vAlign w:val="center"/>
          </w:tcPr>
          <w:p w14:paraId="5066065A" w14:textId="1C9B63CE"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276" w:type="dxa"/>
            <w:vAlign w:val="center"/>
          </w:tcPr>
          <w:p w14:paraId="750E7CE4" w14:textId="7E34C4AB"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1134" w:type="dxa"/>
            <w:vAlign w:val="center"/>
          </w:tcPr>
          <w:p w14:paraId="47DA1AA2" w14:textId="6F744431"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275" w:type="dxa"/>
            <w:vAlign w:val="center"/>
          </w:tcPr>
          <w:p w14:paraId="153C9098" w14:textId="060BE371"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081319" w:rsidRPr="007A0543" w14:paraId="44F5EB14" w14:textId="77777777" w:rsidTr="00081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120BD1E9" w14:textId="77777777"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0AAC27F0" w14:textId="570D4B3F" w:rsidR="00081319" w:rsidRPr="007A0543"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077" w:type="dxa"/>
            <w:noWrap/>
            <w:hideMark/>
          </w:tcPr>
          <w:p w14:paraId="6A809B61" w14:textId="09A17BE9" w:rsidR="00081319" w:rsidRPr="007A0543"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456.95</w:t>
            </w:r>
          </w:p>
        </w:tc>
        <w:tc>
          <w:tcPr>
            <w:tcW w:w="1276" w:type="dxa"/>
            <w:noWrap/>
            <w:hideMark/>
          </w:tcPr>
          <w:p w14:paraId="62D5B9DE" w14:textId="62938978"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4.71</w:t>
            </w:r>
          </w:p>
        </w:tc>
        <w:tc>
          <w:tcPr>
            <w:tcW w:w="1134" w:type="dxa"/>
            <w:noWrap/>
            <w:hideMark/>
          </w:tcPr>
          <w:p w14:paraId="3C486D7D" w14:textId="243F466F"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4.36</w:t>
            </w:r>
          </w:p>
        </w:tc>
        <w:tc>
          <w:tcPr>
            <w:tcW w:w="1275" w:type="dxa"/>
            <w:noWrap/>
            <w:hideMark/>
          </w:tcPr>
          <w:p w14:paraId="419D2735" w14:textId="24BFFB06"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0.46</w:t>
            </w:r>
          </w:p>
        </w:tc>
      </w:tr>
      <w:tr w:rsidR="00081319" w:rsidRPr="007A0543" w14:paraId="0D5939E3" w14:textId="77777777" w:rsidTr="00081319">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9483B67" w14:textId="370B5125"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4AFC95CA" w14:textId="0693C922" w:rsidR="00081319" w:rsidRPr="007A0543"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077" w:type="dxa"/>
            <w:noWrap/>
            <w:hideMark/>
          </w:tcPr>
          <w:p w14:paraId="531BAFCA" w14:textId="5A6F5BE3" w:rsidR="00081319" w:rsidRPr="007A0543"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426.72</w:t>
            </w:r>
          </w:p>
        </w:tc>
        <w:tc>
          <w:tcPr>
            <w:tcW w:w="1276" w:type="dxa"/>
            <w:noWrap/>
            <w:hideMark/>
          </w:tcPr>
          <w:p w14:paraId="6833BC43" w14:textId="4E9747DE"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4.54</w:t>
            </w:r>
          </w:p>
        </w:tc>
        <w:tc>
          <w:tcPr>
            <w:tcW w:w="1134" w:type="dxa"/>
            <w:noWrap/>
            <w:hideMark/>
          </w:tcPr>
          <w:p w14:paraId="23CA350D" w14:textId="0A3D4662"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4.58</w:t>
            </w:r>
          </w:p>
        </w:tc>
        <w:tc>
          <w:tcPr>
            <w:tcW w:w="1275" w:type="dxa"/>
            <w:noWrap/>
            <w:hideMark/>
          </w:tcPr>
          <w:p w14:paraId="1F61FDFB" w14:textId="4169D26A"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0.43</w:t>
            </w:r>
          </w:p>
        </w:tc>
      </w:tr>
      <w:tr w:rsidR="00081319" w:rsidRPr="007A0543" w14:paraId="5EC8D395" w14:textId="77777777" w:rsidTr="00081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62621FA" w14:textId="54632688"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65BB6BB4" w14:textId="4D0E8C61" w:rsidR="00081319" w:rsidRPr="007A0543"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077" w:type="dxa"/>
            <w:noWrap/>
          </w:tcPr>
          <w:p w14:paraId="0FF24CC3" w14:textId="2F7D1F79"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5111.80</w:t>
            </w:r>
          </w:p>
        </w:tc>
        <w:tc>
          <w:tcPr>
            <w:tcW w:w="1276" w:type="dxa"/>
            <w:noWrap/>
          </w:tcPr>
          <w:p w14:paraId="513354E0" w14:textId="1F7DEF6C"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5.51</w:t>
            </w:r>
          </w:p>
        </w:tc>
        <w:tc>
          <w:tcPr>
            <w:tcW w:w="1134" w:type="dxa"/>
            <w:noWrap/>
          </w:tcPr>
          <w:p w14:paraId="394C0578" w14:textId="27F6C3B8"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5.62</w:t>
            </w:r>
          </w:p>
        </w:tc>
        <w:tc>
          <w:tcPr>
            <w:tcW w:w="1275" w:type="dxa"/>
            <w:noWrap/>
          </w:tcPr>
          <w:p w14:paraId="347A9C3E" w14:textId="168D43EE"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0.51</w:t>
            </w:r>
          </w:p>
        </w:tc>
      </w:tr>
      <w:tr w:rsidR="00081319" w:rsidRPr="007A0543" w14:paraId="5A682778" w14:textId="77777777" w:rsidTr="00081319">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7D803BA" w14:textId="1B6A07FE"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77D3F2C5" w14:textId="49712896" w:rsidR="00081319" w:rsidRPr="007A0543"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077" w:type="dxa"/>
            <w:noWrap/>
          </w:tcPr>
          <w:p w14:paraId="4513E038" w14:textId="1CF0F0AB"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5117.89</w:t>
            </w:r>
          </w:p>
        </w:tc>
        <w:tc>
          <w:tcPr>
            <w:tcW w:w="1276" w:type="dxa"/>
            <w:noWrap/>
          </w:tcPr>
          <w:p w14:paraId="22A0FB3F" w14:textId="1539159E"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5.54</w:t>
            </w:r>
          </w:p>
        </w:tc>
        <w:tc>
          <w:tcPr>
            <w:tcW w:w="1134" w:type="dxa"/>
            <w:noWrap/>
          </w:tcPr>
          <w:p w14:paraId="14D37070" w14:textId="14696F2A"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5.67</w:t>
            </w:r>
          </w:p>
        </w:tc>
        <w:tc>
          <w:tcPr>
            <w:tcW w:w="1275" w:type="dxa"/>
            <w:noWrap/>
          </w:tcPr>
          <w:p w14:paraId="0E8D3648" w14:textId="3425DFDD"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0.51</w:t>
            </w:r>
          </w:p>
        </w:tc>
      </w:tr>
      <w:tr w:rsidR="00081319" w:rsidRPr="007A0543" w14:paraId="130AB87C" w14:textId="77777777" w:rsidTr="00081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BAE298B" w14:textId="7148A062"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050" w:type="dxa"/>
          </w:tcPr>
          <w:p w14:paraId="67312184" w14:textId="2500B7DA" w:rsidR="00081319" w:rsidRPr="007A0543"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077" w:type="dxa"/>
            <w:noWrap/>
          </w:tcPr>
          <w:p w14:paraId="637CA95D" w14:textId="7DEA585A"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611.41</w:t>
            </w:r>
          </w:p>
        </w:tc>
        <w:tc>
          <w:tcPr>
            <w:tcW w:w="1276" w:type="dxa"/>
            <w:noWrap/>
          </w:tcPr>
          <w:p w14:paraId="2D9D1C4B" w14:textId="7A07DF62"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6.11</w:t>
            </w:r>
          </w:p>
        </w:tc>
        <w:tc>
          <w:tcPr>
            <w:tcW w:w="1134" w:type="dxa"/>
            <w:noWrap/>
          </w:tcPr>
          <w:p w14:paraId="7F533CCA" w14:textId="025CBF4E"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7.00</w:t>
            </w:r>
          </w:p>
        </w:tc>
        <w:tc>
          <w:tcPr>
            <w:tcW w:w="1275" w:type="dxa"/>
            <w:noWrap/>
          </w:tcPr>
          <w:p w14:paraId="374FFF87" w14:textId="05832B07" w:rsidR="00081319" w:rsidRPr="007A0543"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0.61</w:t>
            </w:r>
          </w:p>
        </w:tc>
      </w:tr>
      <w:tr w:rsidR="00081319" w:rsidRPr="007A0543" w14:paraId="0A7A001A" w14:textId="77777777" w:rsidTr="00081319">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40D6868" w14:textId="7D3227FF" w:rsidR="00081319" w:rsidRPr="007A0543" w:rsidRDefault="00081319">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050" w:type="dxa"/>
          </w:tcPr>
          <w:p w14:paraId="3CD50A21" w14:textId="6602F84B" w:rsidR="00081319" w:rsidRPr="007A0543"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077" w:type="dxa"/>
            <w:noWrap/>
          </w:tcPr>
          <w:p w14:paraId="016B27D1" w14:textId="41BA3E90"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552.67</w:t>
            </w:r>
          </w:p>
        </w:tc>
        <w:tc>
          <w:tcPr>
            <w:tcW w:w="1276" w:type="dxa"/>
            <w:noWrap/>
          </w:tcPr>
          <w:p w14:paraId="51AB54C9" w14:textId="22E9D918"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5.82</w:t>
            </w:r>
          </w:p>
        </w:tc>
        <w:tc>
          <w:tcPr>
            <w:tcW w:w="1134" w:type="dxa"/>
            <w:noWrap/>
          </w:tcPr>
          <w:p w14:paraId="34E07A6D" w14:textId="4B109E81"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6.71</w:t>
            </w:r>
          </w:p>
        </w:tc>
        <w:tc>
          <w:tcPr>
            <w:tcW w:w="1275" w:type="dxa"/>
            <w:noWrap/>
          </w:tcPr>
          <w:p w14:paraId="22C569D6" w14:textId="5A4D6CA7" w:rsidR="00081319" w:rsidRPr="007A0543"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0.55</w:t>
            </w:r>
          </w:p>
        </w:tc>
      </w:tr>
      <w:tr w:rsidR="00081319" w:rsidRPr="007A0543" w14:paraId="2017453A" w14:textId="77777777" w:rsidTr="0008131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071EA94A" w14:textId="34F158CC" w:rsidR="00081319" w:rsidRPr="007A0543" w:rsidRDefault="00081319" w:rsidP="00B64C3E">
            <w:pPr>
              <w:rPr>
                <w:rFonts w:eastAsia="Times New Roman" w:cstheme="minorHAnsi"/>
                <w:color w:val="000000"/>
                <w:lang w:eastAsia="en-GB"/>
              </w:rPr>
            </w:pPr>
            <w:r w:rsidRPr="007A0543">
              <w:rPr>
                <w:color w:val="auto"/>
              </w:rPr>
              <w:t>JSON + Gateway</w:t>
            </w:r>
          </w:p>
        </w:tc>
        <w:tc>
          <w:tcPr>
            <w:tcW w:w="1050" w:type="dxa"/>
          </w:tcPr>
          <w:p w14:paraId="12F9B765" w14:textId="63758840" w:rsidR="00081319" w:rsidRPr="007A0543"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077" w:type="dxa"/>
            <w:noWrap/>
          </w:tcPr>
          <w:p w14:paraId="3E51428A" w14:textId="7ECADF42" w:rsidR="00081319" w:rsidRPr="007A0543"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6418.53</w:t>
            </w:r>
          </w:p>
        </w:tc>
        <w:tc>
          <w:tcPr>
            <w:tcW w:w="1276" w:type="dxa"/>
            <w:noWrap/>
          </w:tcPr>
          <w:p w14:paraId="1B978C1F" w14:textId="5A632B25" w:rsidR="00081319" w:rsidRPr="007A0543"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6.84</w:t>
            </w:r>
          </w:p>
        </w:tc>
        <w:tc>
          <w:tcPr>
            <w:tcW w:w="1134" w:type="dxa"/>
            <w:noWrap/>
          </w:tcPr>
          <w:p w14:paraId="1FE73C4F" w14:textId="6A21A267" w:rsidR="00081319" w:rsidRPr="007A0543"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6.97</w:t>
            </w:r>
          </w:p>
        </w:tc>
        <w:tc>
          <w:tcPr>
            <w:tcW w:w="1275" w:type="dxa"/>
            <w:noWrap/>
          </w:tcPr>
          <w:p w14:paraId="05015B46" w14:textId="0C618F65" w:rsidR="00081319" w:rsidRPr="007A0543"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0.64</w:t>
            </w:r>
          </w:p>
        </w:tc>
      </w:tr>
      <w:tr w:rsidR="00081319" w:rsidRPr="007A0543" w14:paraId="5796C48D" w14:textId="77777777" w:rsidTr="00081319">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1936492F" w14:textId="395BBEDD" w:rsidR="00081319" w:rsidRPr="007A0543" w:rsidRDefault="00081319" w:rsidP="00B64C3E">
            <w:pPr>
              <w:rPr>
                <w:rFonts w:eastAsia="Times New Roman" w:cstheme="minorHAnsi"/>
                <w:color w:val="000000"/>
                <w:lang w:eastAsia="en-GB"/>
              </w:rPr>
            </w:pPr>
            <w:r w:rsidRPr="007A0543">
              <w:rPr>
                <w:color w:val="auto"/>
              </w:rPr>
              <w:t>Protocol Buffers + Gateway</w:t>
            </w:r>
          </w:p>
        </w:tc>
        <w:tc>
          <w:tcPr>
            <w:tcW w:w="1050" w:type="dxa"/>
          </w:tcPr>
          <w:p w14:paraId="60EED27D" w14:textId="3E29C497" w:rsidR="00081319" w:rsidRPr="007A0543"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077" w:type="dxa"/>
            <w:noWrap/>
          </w:tcPr>
          <w:p w14:paraId="52A24858" w14:textId="58213AE3" w:rsidR="00081319" w:rsidRPr="007A0543"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6104.71</w:t>
            </w:r>
          </w:p>
        </w:tc>
        <w:tc>
          <w:tcPr>
            <w:tcW w:w="1276" w:type="dxa"/>
            <w:noWrap/>
          </w:tcPr>
          <w:p w14:paraId="3BE82895" w14:textId="6D872569" w:rsidR="00081319" w:rsidRPr="007A0543"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6.62</w:t>
            </w:r>
          </w:p>
        </w:tc>
        <w:tc>
          <w:tcPr>
            <w:tcW w:w="1134" w:type="dxa"/>
            <w:noWrap/>
          </w:tcPr>
          <w:p w14:paraId="5469C255" w14:textId="7EF0207D" w:rsidR="00081319" w:rsidRPr="007A0543"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6.73</w:t>
            </w:r>
          </w:p>
        </w:tc>
        <w:tc>
          <w:tcPr>
            <w:tcW w:w="1275" w:type="dxa"/>
            <w:noWrap/>
          </w:tcPr>
          <w:p w14:paraId="7851076C" w14:textId="2DC1E512" w:rsidR="00081319" w:rsidRPr="007A0543"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0.61</w:t>
            </w:r>
          </w:p>
        </w:tc>
      </w:tr>
    </w:tbl>
    <w:p w14:paraId="60BC7622" w14:textId="77777777" w:rsidR="002B1E9F" w:rsidRPr="007A0543" w:rsidRDefault="002B1E9F"/>
    <w:p w14:paraId="03226483" w14:textId="2C443B75" w:rsidR="0086197C" w:rsidRPr="007A0543" w:rsidRDefault="0086197C" w:rsidP="00823DE5">
      <w:pPr>
        <w:jc w:val="both"/>
      </w:pPr>
      <w:r w:rsidRPr="007A0543">
        <w:fldChar w:fldCharType="begin"/>
      </w:r>
      <w:r w:rsidRPr="007A0543">
        <w:instrText xml:space="preserve"> REF _Ref198798669 \h </w:instrText>
      </w:r>
      <w:r w:rsidR="00823DE5" w:rsidRPr="007A0543">
        <w:instrText xml:space="preserve"> \* MERGEFORMAT </w:instrText>
      </w:r>
      <w:r w:rsidRPr="007A0543">
        <w:fldChar w:fldCharType="separate"/>
      </w:r>
      <w:r w:rsidRPr="007A0543">
        <w:t>Table 19</w:t>
      </w:r>
      <w:r w:rsidRPr="007A0543">
        <w:fldChar w:fldCharType="end"/>
      </w:r>
      <w:r w:rsidRPr="007A0543">
        <w:t xml:space="preserve"> shows the gathered energy data for </w:t>
      </w:r>
      <w:r w:rsidR="00823DE5" w:rsidRPr="007A0543">
        <w:t xml:space="preserve">creating a user endpoint. </w:t>
      </w:r>
      <w:proofErr w:type="gramStart"/>
      <w:r w:rsidR="00823DE5" w:rsidRPr="007A0543">
        <w:t>Upon analysing that data, there</w:t>
      </w:r>
      <w:proofErr w:type="gramEnd"/>
      <w:r w:rsidR="00823DE5" w:rsidRPr="007A0543">
        <w:t xml:space="preserve"> is only one situation where the energy consumption of Protocol Buffers is worse than JSON, and that is the test case with 10,000 requests without a gateway. Even though the differences are marginal, </w:t>
      </w:r>
      <w:proofErr w:type="gramStart"/>
      <w:r w:rsidR="00823DE5" w:rsidRPr="007A0543">
        <w:t>it’s</w:t>
      </w:r>
      <w:proofErr w:type="gramEnd"/>
      <w:r w:rsidR="00823DE5" w:rsidRPr="007A0543">
        <w:t xml:space="preserve"> still an important consideration</w:t>
      </w:r>
      <w:r w:rsidRPr="007A0543">
        <w:t>.</w:t>
      </w:r>
    </w:p>
    <w:p w14:paraId="3D7BC3E0" w14:textId="04FE876A" w:rsidR="002B1E9F" w:rsidRPr="007A0543" w:rsidRDefault="00823DE5" w:rsidP="00823DE5">
      <w:pPr>
        <w:jc w:val="both"/>
      </w:pPr>
      <w:r w:rsidRPr="007A0543">
        <w:t xml:space="preserve">Moreover, the initial test case in which 1,000 requests </w:t>
      </w:r>
      <w:proofErr w:type="gramStart"/>
      <w:r w:rsidRPr="007A0543">
        <w:t>were executed</w:t>
      </w:r>
      <w:proofErr w:type="gramEnd"/>
      <w:r w:rsidRPr="007A0543">
        <w:t xml:space="preserve"> without a gateway revealed that Protocol Buffers exhibited a 6.62% reduction in energy expenditure when compared with JSON. </w:t>
      </w:r>
      <w:proofErr w:type="gramStart"/>
      <w:r w:rsidRPr="007A0543">
        <w:t>With regard to</w:t>
      </w:r>
      <w:proofErr w:type="gramEnd"/>
      <w:r w:rsidRPr="007A0543">
        <w:t xml:space="preserve"> the average energy consumption, this test demonstrated that Protocol Buffers consumed 3.61% less energy than JSON</w:t>
      </w:r>
      <w:r w:rsidR="00D94606" w:rsidRPr="007A0543">
        <w:t xml:space="preserve">, in the case of the </w:t>
      </w:r>
      <w:r w:rsidRPr="007A0543">
        <w:t xml:space="preserve">median, which exhibited a 5.05% </w:t>
      </w:r>
      <w:r w:rsidR="00D94606" w:rsidRPr="007A0543">
        <w:t xml:space="preserve">increase in </w:t>
      </w:r>
      <w:r w:rsidRPr="007A0543">
        <w:t xml:space="preserve">median energy </w:t>
      </w:r>
      <w:r w:rsidR="00D94606" w:rsidRPr="007A0543">
        <w:t>consumption</w:t>
      </w:r>
      <w:r w:rsidRPr="007A0543">
        <w:t>.</w:t>
      </w:r>
    </w:p>
    <w:p w14:paraId="7B6815FA" w14:textId="2E43F31A" w:rsidR="00B76794" w:rsidRPr="007A0543" w:rsidRDefault="00013AC9" w:rsidP="00013AC9">
      <w:pPr>
        <w:jc w:val="both"/>
      </w:pPr>
      <w:r w:rsidRPr="007A0543">
        <w:lastRenderedPageBreak/>
        <w:t xml:space="preserve">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t>
      </w:r>
      <w:proofErr w:type="gramStart"/>
      <w:r w:rsidRPr="007A0543">
        <w:t>were executed</w:t>
      </w:r>
      <w:proofErr w:type="gramEnd"/>
      <w:r w:rsidRPr="007A0543">
        <w:t xml:space="preserve"> with a gateway, Protocol Buffers demonstrated a cumulative energy expenditure reduction of 9.61%, accompanied by an average energy consumption decrease of 4.75% and a median energy consumption reduction of 4.14%. In the subsequent experiment, involving 10,000 requests, a decline in the discrepancy between the mean values </w:t>
      </w:r>
      <w:proofErr w:type="gramStart"/>
      <w:r w:rsidRPr="007A0543">
        <w:t>was observed</w:t>
      </w:r>
      <w:proofErr w:type="gramEnd"/>
      <w:r w:rsidRPr="007A0543">
        <w:t>. The mean energy consumption exhibited a 4.89% decrease, while the median and mean values of JSON remained comparatively lower, with the average discrepancy diminished to 3.22%, and the median to 3.44%.</w:t>
      </w:r>
    </w:p>
    <w:p w14:paraId="4ED23B0F" w14:textId="0CDF6F52" w:rsidR="005D2568" w:rsidRPr="007A0543" w:rsidRDefault="005D2568" w:rsidP="005D2568">
      <w:pPr>
        <w:pStyle w:val="Caption"/>
        <w:keepNext/>
      </w:pPr>
      <w:bookmarkStart w:id="208" w:name="_Ref198800638"/>
      <w:bookmarkStart w:id="209" w:name="_Toc198970301"/>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F36AC" w:rsidRPr="007A0543">
        <w:t>20</w:t>
      </w:r>
      <w:proofErr w:type="gramEnd"/>
      <w:r w:rsidR="00E9752E" w:rsidRPr="007A0543">
        <w:fldChar w:fldCharType="end"/>
      </w:r>
      <w:bookmarkEnd w:id="208"/>
      <w:r w:rsidR="000E79D0" w:rsidRPr="007A0543">
        <w:t xml:space="preserve"> </w:t>
      </w:r>
      <w:r w:rsidR="00DF0E37" w:rsidRPr="007A0543">
        <w:t>-</w:t>
      </w:r>
      <w:r w:rsidR="000E79D0" w:rsidRPr="007A0543">
        <w:t xml:space="preserve"> Energy consumption of </w:t>
      </w:r>
      <w:r w:rsidR="007C0C1C" w:rsidRPr="007A0543">
        <w:t xml:space="preserve">the </w:t>
      </w:r>
      <w:r w:rsidR="000E79D0" w:rsidRPr="007A0543">
        <w:t xml:space="preserve">retrieval of </w:t>
      </w:r>
      <w:r w:rsidR="000F7ED6" w:rsidRPr="007A0543">
        <w:t xml:space="preserve">all </w:t>
      </w:r>
      <w:r w:rsidR="007C0C1C" w:rsidRPr="007A0543">
        <w:t>u</w:t>
      </w:r>
      <w:r w:rsidR="000F7ED6" w:rsidRPr="007A0543">
        <w:t>sers in joules</w:t>
      </w:r>
      <w:bookmarkEnd w:id="209"/>
    </w:p>
    <w:tbl>
      <w:tblPr>
        <w:tblStyle w:val="GridTable6Colorful"/>
        <w:tblW w:w="8788" w:type="dxa"/>
        <w:jc w:val="center"/>
        <w:tblLook w:val="04A0" w:firstRow="1" w:lastRow="0" w:firstColumn="1" w:lastColumn="0" w:noHBand="0" w:noVBand="1"/>
      </w:tblPr>
      <w:tblGrid>
        <w:gridCol w:w="2830"/>
        <w:gridCol w:w="1050"/>
        <w:gridCol w:w="1218"/>
        <w:gridCol w:w="1134"/>
        <w:gridCol w:w="1134"/>
        <w:gridCol w:w="1422"/>
      </w:tblGrid>
      <w:tr w:rsidR="002B1E9F" w:rsidRPr="007A0543" w14:paraId="2540FC13" w14:textId="77777777" w:rsidTr="002B1E9F">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8D0520C" w14:textId="7BDDD0D0" w:rsidR="00081319" w:rsidRPr="007A0543" w:rsidRDefault="002B1E9F">
            <w:pPr>
              <w:jc w:val="center"/>
              <w:rPr>
                <w:rFonts w:cstheme="minorHAnsi"/>
                <w:bCs w:val="0"/>
                <w:lang w:eastAsia="pt-PT"/>
              </w:rPr>
            </w:pPr>
            <w:proofErr w:type="gramStart"/>
            <w:r w:rsidRPr="007A0543">
              <w:rPr>
                <w:rFonts w:cstheme="minorHAnsi"/>
                <w:bCs w:val="0"/>
                <w:lang w:eastAsia="pt-PT"/>
              </w:rPr>
              <w:t>Test</w:t>
            </w:r>
            <w:proofErr w:type="gramEnd"/>
            <w:r w:rsidRPr="007A0543">
              <w:rPr>
                <w:rFonts w:cstheme="minorHAnsi"/>
                <w:bCs w:val="0"/>
                <w:lang w:eastAsia="pt-PT"/>
              </w:rPr>
              <w:t xml:space="preserve"> Case</w:t>
            </w:r>
          </w:p>
        </w:tc>
        <w:tc>
          <w:tcPr>
            <w:tcW w:w="1050" w:type="dxa"/>
            <w:vAlign w:val="center"/>
          </w:tcPr>
          <w:p w14:paraId="7C7082AB" w14:textId="3B26F5F8"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218" w:type="dxa"/>
            <w:vAlign w:val="center"/>
          </w:tcPr>
          <w:p w14:paraId="6AE882A1" w14:textId="243766D3"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134" w:type="dxa"/>
            <w:vAlign w:val="center"/>
          </w:tcPr>
          <w:p w14:paraId="74E84675" w14:textId="62297FBD"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1134" w:type="dxa"/>
            <w:vAlign w:val="center"/>
          </w:tcPr>
          <w:p w14:paraId="0DE3ECF8"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422" w:type="dxa"/>
            <w:vAlign w:val="center"/>
          </w:tcPr>
          <w:p w14:paraId="7C06A04F"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472081" w:rsidRPr="007A0543" w14:paraId="0CA8095B" w14:textId="77777777" w:rsidTr="002B1E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91324AB" w14:textId="4AED4EB2"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73741374" w14:textId="6AF91869"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18" w:type="dxa"/>
            <w:noWrap/>
            <w:hideMark/>
          </w:tcPr>
          <w:p w14:paraId="7E727DB2" w14:textId="1BA11522"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21.83</w:t>
            </w:r>
          </w:p>
        </w:tc>
        <w:tc>
          <w:tcPr>
            <w:tcW w:w="1134" w:type="dxa"/>
            <w:noWrap/>
            <w:hideMark/>
          </w:tcPr>
          <w:p w14:paraId="094D241B" w14:textId="491CECA4"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3.12</w:t>
            </w:r>
          </w:p>
        </w:tc>
        <w:tc>
          <w:tcPr>
            <w:tcW w:w="1134" w:type="dxa"/>
            <w:noWrap/>
            <w:hideMark/>
          </w:tcPr>
          <w:p w14:paraId="6F6EDED2" w14:textId="3706F85C"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3.12</w:t>
            </w:r>
          </w:p>
        </w:tc>
        <w:tc>
          <w:tcPr>
            <w:tcW w:w="1422" w:type="dxa"/>
            <w:noWrap/>
            <w:hideMark/>
          </w:tcPr>
          <w:p w14:paraId="0B671547" w14:textId="2DD8014F"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B33FD0" w:rsidRPr="007A0543">
              <w:rPr>
                <w:rFonts w:eastAsia="Times New Roman" w:cstheme="minorHAnsi"/>
                <w:color w:val="000000"/>
                <w:lang w:eastAsia="en-GB"/>
              </w:rPr>
              <w:t>2</w:t>
            </w:r>
          </w:p>
        </w:tc>
      </w:tr>
      <w:tr w:rsidR="00472081" w:rsidRPr="007A0543" w14:paraId="78467A32" w14:textId="77777777" w:rsidTr="002B1E9F">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57BA341" w14:textId="124A6FE1"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794A66B6" w14:textId="00D5F917"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18" w:type="dxa"/>
            <w:noWrap/>
            <w:hideMark/>
          </w:tcPr>
          <w:p w14:paraId="1332BB20" w14:textId="6E8119F3"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25.26</w:t>
            </w:r>
          </w:p>
        </w:tc>
        <w:tc>
          <w:tcPr>
            <w:tcW w:w="1134" w:type="dxa"/>
            <w:noWrap/>
            <w:hideMark/>
          </w:tcPr>
          <w:p w14:paraId="1C416B2E" w14:textId="1A200E9B"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3.61</w:t>
            </w:r>
          </w:p>
        </w:tc>
        <w:tc>
          <w:tcPr>
            <w:tcW w:w="1134" w:type="dxa"/>
            <w:noWrap/>
            <w:hideMark/>
          </w:tcPr>
          <w:p w14:paraId="14B9922A" w14:textId="629AA04C"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3.61</w:t>
            </w:r>
          </w:p>
        </w:tc>
        <w:tc>
          <w:tcPr>
            <w:tcW w:w="1422" w:type="dxa"/>
            <w:noWrap/>
            <w:hideMark/>
          </w:tcPr>
          <w:p w14:paraId="2E290F8E" w14:textId="1E231A41"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B33FD0" w:rsidRPr="007A0543">
              <w:rPr>
                <w:rFonts w:eastAsia="Times New Roman" w:cstheme="minorHAnsi"/>
                <w:color w:val="000000"/>
                <w:lang w:eastAsia="en-GB"/>
              </w:rPr>
              <w:t>3</w:t>
            </w:r>
          </w:p>
        </w:tc>
      </w:tr>
      <w:tr w:rsidR="00472081" w:rsidRPr="007A0543" w14:paraId="17AFDBA0" w14:textId="77777777" w:rsidTr="002B1E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44F2038" w14:textId="4CB2C5DB"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4A940093" w14:textId="3ACE4C8A"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18" w:type="dxa"/>
            <w:noWrap/>
          </w:tcPr>
          <w:p w14:paraId="2AE6E763" w14:textId="2B2BD904"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94.61</w:t>
            </w:r>
          </w:p>
        </w:tc>
        <w:tc>
          <w:tcPr>
            <w:tcW w:w="1134" w:type="dxa"/>
            <w:noWrap/>
          </w:tcPr>
          <w:p w14:paraId="0F361797" w14:textId="7C6FE517"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3.15</w:t>
            </w:r>
          </w:p>
        </w:tc>
        <w:tc>
          <w:tcPr>
            <w:tcW w:w="1134" w:type="dxa"/>
            <w:noWrap/>
          </w:tcPr>
          <w:p w14:paraId="2933C284" w14:textId="740F5DEC"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2.32</w:t>
            </w:r>
          </w:p>
        </w:tc>
        <w:tc>
          <w:tcPr>
            <w:tcW w:w="1422" w:type="dxa"/>
            <w:noWrap/>
          </w:tcPr>
          <w:p w14:paraId="41BA0072" w14:textId="559DC7DD"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1EB61CF6" w14:textId="77777777" w:rsidTr="002B1E9F">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11A7ACC" w14:textId="015D4877"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7FE5BE2B" w14:textId="1D3C77B8"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18" w:type="dxa"/>
            <w:noWrap/>
          </w:tcPr>
          <w:p w14:paraId="2BBD8490" w14:textId="1874F061"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68.91</w:t>
            </w:r>
          </w:p>
        </w:tc>
        <w:tc>
          <w:tcPr>
            <w:tcW w:w="1134" w:type="dxa"/>
            <w:noWrap/>
          </w:tcPr>
          <w:p w14:paraId="4F4099D3" w14:textId="0479C01E"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2.55</w:t>
            </w:r>
          </w:p>
        </w:tc>
        <w:tc>
          <w:tcPr>
            <w:tcW w:w="1134" w:type="dxa"/>
            <w:noWrap/>
          </w:tcPr>
          <w:p w14:paraId="7C5A1714" w14:textId="372C668F"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2.02</w:t>
            </w:r>
          </w:p>
        </w:tc>
        <w:tc>
          <w:tcPr>
            <w:tcW w:w="1422" w:type="dxa"/>
            <w:noWrap/>
          </w:tcPr>
          <w:p w14:paraId="27345BE5" w14:textId="7D5B12A7"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2FC60B71" w14:textId="77777777" w:rsidTr="002B1E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EA30624" w14:textId="72B1B1E7"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050" w:type="dxa"/>
          </w:tcPr>
          <w:p w14:paraId="3F2F6546" w14:textId="55646D99"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18" w:type="dxa"/>
            <w:noWrap/>
          </w:tcPr>
          <w:p w14:paraId="184D123D" w14:textId="3B6B8876"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49.57</w:t>
            </w:r>
          </w:p>
        </w:tc>
        <w:tc>
          <w:tcPr>
            <w:tcW w:w="1134" w:type="dxa"/>
            <w:noWrap/>
          </w:tcPr>
          <w:p w14:paraId="187AFF83" w14:textId="61B4F27A"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7.08</w:t>
            </w:r>
          </w:p>
        </w:tc>
        <w:tc>
          <w:tcPr>
            <w:tcW w:w="1134" w:type="dxa"/>
            <w:noWrap/>
          </w:tcPr>
          <w:p w14:paraId="41A8F7EA" w14:textId="4B0563B2"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7.08</w:t>
            </w:r>
          </w:p>
        </w:tc>
        <w:tc>
          <w:tcPr>
            <w:tcW w:w="1422" w:type="dxa"/>
            <w:noWrap/>
          </w:tcPr>
          <w:p w14:paraId="0A3BB61C" w14:textId="17E54529"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1FC77274" w14:textId="77777777" w:rsidTr="002B1E9F">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E54365E" w14:textId="2602DF5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050" w:type="dxa"/>
          </w:tcPr>
          <w:p w14:paraId="5FB68C6A" w14:textId="49C5233C"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18" w:type="dxa"/>
            <w:noWrap/>
          </w:tcPr>
          <w:p w14:paraId="7935974B" w14:textId="4ADD26D6"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50.16</w:t>
            </w:r>
          </w:p>
        </w:tc>
        <w:tc>
          <w:tcPr>
            <w:tcW w:w="1134" w:type="dxa"/>
            <w:noWrap/>
          </w:tcPr>
          <w:p w14:paraId="71F01548" w14:textId="5AD863E7"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7.17</w:t>
            </w:r>
          </w:p>
        </w:tc>
        <w:tc>
          <w:tcPr>
            <w:tcW w:w="1134" w:type="dxa"/>
            <w:noWrap/>
          </w:tcPr>
          <w:p w14:paraId="226D5A80" w14:textId="1714446E"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7.17</w:t>
            </w:r>
          </w:p>
        </w:tc>
        <w:tc>
          <w:tcPr>
            <w:tcW w:w="1422" w:type="dxa"/>
            <w:noWrap/>
          </w:tcPr>
          <w:p w14:paraId="5835B757" w14:textId="011D2E38"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03B4F9F7" w14:textId="77777777" w:rsidTr="002B1E9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036CE755" w14:textId="573F95C7" w:rsidR="00472081" w:rsidRPr="007A0543" w:rsidRDefault="00472081" w:rsidP="00472081">
            <w:pPr>
              <w:rPr>
                <w:rFonts w:eastAsia="Times New Roman" w:cstheme="minorHAnsi"/>
                <w:color w:val="000000"/>
                <w:lang w:eastAsia="en-GB"/>
              </w:rPr>
            </w:pPr>
            <w:r w:rsidRPr="007A0543">
              <w:rPr>
                <w:color w:val="auto"/>
              </w:rPr>
              <w:t>JSON + Gateway</w:t>
            </w:r>
          </w:p>
        </w:tc>
        <w:tc>
          <w:tcPr>
            <w:tcW w:w="1050" w:type="dxa"/>
          </w:tcPr>
          <w:p w14:paraId="03F36613" w14:textId="432ADA0F"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18" w:type="dxa"/>
            <w:noWrap/>
          </w:tcPr>
          <w:p w14:paraId="2B9F913D" w14:textId="4F0FF2A9"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205.16</w:t>
            </w:r>
          </w:p>
        </w:tc>
        <w:tc>
          <w:tcPr>
            <w:tcW w:w="1134" w:type="dxa"/>
            <w:noWrap/>
          </w:tcPr>
          <w:p w14:paraId="70EEE95F" w14:textId="1759C3E9"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4.88</w:t>
            </w:r>
          </w:p>
        </w:tc>
        <w:tc>
          <w:tcPr>
            <w:tcW w:w="1134" w:type="dxa"/>
            <w:noWrap/>
          </w:tcPr>
          <w:p w14:paraId="187BCEC3" w14:textId="712EEDA3"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5.26</w:t>
            </w:r>
          </w:p>
        </w:tc>
        <w:tc>
          <w:tcPr>
            <w:tcW w:w="1422" w:type="dxa"/>
            <w:noWrap/>
          </w:tcPr>
          <w:p w14:paraId="60B7BC05" w14:textId="24C4099D" w:rsidR="00472081" w:rsidRPr="007A0543"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796A4ACD" w14:textId="77777777" w:rsidTr="002B1E9F">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A24EBCB" w14:textId="6B078E88" w:rsidR="00472081" w:rsidRPr="007A0543" w:rsidRDefault="00472081" w:rsidP="00472081">
            <w:pPr>
              <w:rPr>
                <w:rFonts w:eastAsia="Times New Roman" w:cstheme="minorHAnsi"/>
                <w:color w:val="000000"/>
                <w:lang w:eastAsia="en-GB"/>
              </w:rPr>
            </w:pPr>
            <w:r w:rsidRPr="007A0543">
              <w:rPr>
                <w:color w:val="auto"/>
              </w:rPr>
              <w:t>Protocol Buffers + Gateway</w:t>
            </w:r>
          </w:p>
        </w:tc>
        <w:tc>
          <w:tcPr>
            <w:tcW w:w="1050" w:type="dxa"/>
          </w:tcPr>
          <w:p w14:paraId="5576AC4D" w14:textId="5DFC563A"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18" w:type="dxa"/>
            <w:noWrap/>
          </w:tcPr>
          <w:p w14:paraId="44BCF2D8" w14:textId="34ECED92"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170.84</w:t>
            </w:r>
          </w:p>
        </w:tc>
        <w:tc>
          <w:tcPr>
            <w:tcW w:w="1134" w:type="dxa"/>
            <w:noWrap/>
          </w:tcPr>
          <w:p w14:paraId="3569E76A" w14:textId="489EB379"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4.27</w:t>
            </w:r>
          </w:p>
        </w:tc>
        <w:tc>
          <w:tcPr>
            <w:tcW w:w="1134" w:type="dxa"/>
            <w:noWrap/>
          </w:tcPr>
          <w:p w14:paraId="3ADFAE2A" w14:textId="4E85487E"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4.64</w:t>
            </w:r>
          </w:p>
        </w:tc>
        <w:tc>
          <w:tcPr>
            <w:tcW w:w="1422" w:type="dxa"/>
            <w:noWrap/>
          </w:tcPr>
          <w:p w14:paraId="3229673D" w14:textId="7323561D" w:rsidR="00472081" w:rsidRPr="007A0543"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bl>
    <w:p w14:paraId="510B752F" w14:textId="77777777" w:rsidR="00722849" w:rsidRPr="007A0543" w:rsidRDefault="00722849" w:rsidP="002B683D"/>
    <w:p w14:paraId="02B3F4CF" w14:textId="57126113" w:rsidR="00013AC9" w:rsidRPr="007A0543" w:rsidRDefault="00D23CED" w:rsidP="007C0C1C">
      <w:pPr>
        <w:jc w:val="both"/>
      </w:pPr>
      <w:r w:rsidRPr="007A0543">
        <w:t xml:space="preserve">As illustrated in </w:t>
      </w:r>
      <w:r w:rsidR="007C0C1C" w:rsidRPr="007A0543">
        <w:fldChar w:fldCharType="begin"/>
      </w:r>
      <w:r w:rsidR="007C0C1C" w:rsidRPr="007A0543">
        <w:instrText xml:space="preserve"> REF _Ref198800638 \h  \* MERGEFORMAT </w:instrText>
      </w:r>
      <w:r w:rsidR="007C0C1C" w:rsidRPr="007A0543">
        <w:fldChar w:fldCharType="separate"/>
      </w:r>
      <w:r w:rsidR="007C0C1C" w:rsidRPr="007A0543">
        <w:t>Table 20</w:t>
      </w:r>
      <w:r w:rsidR="007C0C1C" w:rsidRPr="007A0543">
        <w:fldChar w:fldCharType="end"/>
      </w:r>
      <w:r w:rsidRPr="007A0543">
        <w:t>,</w:t>
      </w:r>
      <w:r w:rsidR="007C0C1C" w:rsidRPr="007A0543">
        <w:t xml:space="preserve"> </w:t>
      </w:r>
      <w:r w:rsidRPr="007A0543">
        <w:t xml:space="preserve">the data about the energy consumption of the retrieval process for all users is presented in joules. The gathered data exhibits a different pattern to the previously analysed table. In this case, for both the test cases where 1,000 requests </w:t>
      </w:r>
      <w:proofErr w:type="gramStart"/>
      <w:r w:rsidRPr="007A0543">
        <w:t>were made</w:t>
      </w:r>
      <w:proofErr w:type="gramEnd"/>
      <w:r w:rsidRPr="007A0543">
        <w:t xml:space="preserve"> with or without a gateway, Protocol Buffers were inferior. In the first case, where the gateway </w:t>
      </w:r>
      <w:proofErr w:type="gramStart"/>
      <w:r w:rsidRPr="007A0543">
        <w:t>was not used</w:t>
      </w:r>
      <w:proofErr w:type="gramEnd"/>
      <w:r w:rsidRPr="007A0543">
        <w:t>, the difference is quite steep, with increases of 15.71% in total, average and median energy consumption. 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5FDE9A5" w14:textId="56AC1F0B" w:rsidR="00013AC9" w:rsidRPr="007A0543" w:rsidRDefault="00D23CED" w:rsidP="00DA2CF1">
      <w:pPr>
        <w:jc w:val="both"/>
      </w:pPr>
      <w:r w:rsidRPr="007A0543">
        <w:t>Furthermore, when increasing the number of requests, a different pattern emerges. In this case, there is an overall reduction of energy consumption. For instance, in the test case with 10,000 requests without a gateway, there is a total energy consumption reduction of 27.16%, with an average energy consumption reduction of 19.05%, and the median energy consumption also got a reduction of 12.93%.</w:t>
      </w:r>
      <w:r w:rsidR="008F6021" w:rsidRPr="007A0543">
        <w:t xml:space="preserve"> A similar trend </w:t>
      </w:r>
      <w:proofErr w:type="gramStart"/>
      <w:r w:rsidR="008F6021" w:rsidRPr="007A0543">
        <w:t>was observed</w:t>
      </w:r>
      <w:proofErr w:type="gramEnd"/>
      <w:r w:rsidR="008F6021" w:rsidRPr="007A0543">
        <w:t xml:space="preserve"> when using a gateway, where a 16.73% decrease in total energy consumption, a 12.5% decrease in average energy consumption, and an 11.79% decrease in median energy consumption </w:t>
      </w:r>
      <w:proofErr w:type="gramStart"/>
      <w:r w:rsidR="008F6021" w:rsidRPr="007A0543">
        <w:t>were recorded</w:t>
      </w:r>
      <w:proofErr w:type="gramEnd"/>
      <w:r w:rsidR="008F6021" w:rsidRPr="007A0543">
        <w:t>.</w:t>
      </w:r>
    </w:p>
    <w:p w14:paraId="14468478" w14:textId="26714501" w:rsidR="005D2568" w:rsidRPr="007A0543" w:rsidRDefault="005D2568" w:rsidP="000F7ED6">
      <w:pPr>
        <w:pStyle w:val="Caption"/>
        <w:keepNext/>
      </w:pPr>
      <w:bookmarkStart w:id="210" w:name="_Ref198801914"/>
      <w:bookmarkStart w:id="211" w:name="_Toc198970302"/>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F36AC" w:rsidRPr="007A0543">
        <w:t>21</w:t>
      </w:r>
      <w:proofErr w:type="gramEnd"/>
      <w:r w:rsidR="00E9752E" w:rsidRPr="007A0543">
        <w:fldChar w:fldCharType="end"/>
      </w:r>
      <w:bookmarkEnd w:id="210"/>
      <w:r w:rsidR="00B47E65" w:rsidRPr="007A0543">
        <w:t xml:space="preserve"> </w:t>
      </w:r>
      <w:r w:rsidR="00DF0E37" w:rsidRPr="007A0543">
        <w:t>-</w:t>
      </w:r>
      <w:r w:rsidR="00B47E65" w:rsidRPr="007A0543">
        <w:t xml:space="preserve"> </w:t>
      </w:r>
      <w:r w:rsidR="000F7ED6" w:rsidRPr="007A0543">
        <w:t xml:space="preserve">Energy consumption of </w:t>
      </w:r>
      <w:r w:rsidR="003F2F6B" w:rsidRPr="007A0543">
        <w:t xml:space="preserve">the </w:t>
      </w:r>
      <w:r w:rsidR="000F7ED6" w:rsidRPr="007A0543">
        <w:t>retrieval of</w:t>
      </w:r>
      <w:r w:rsidR="003F2F6B" w:rsidRPr="007A0543">
        <w:t xml:space="preserve"> a</w:t>
      </w:r>
      <w:r w:rsidR="000F7ED6" w:rsidRPr="007A0543">
        <w:t xml:space="preserve"> </w:t>
      </w:r>
      <w:r w:rsidR="003F2F6B" w:rsidRPr="007A0543">
        <w:t>u</w:t>
      </w:r>
      <w:r w:rsidR="000F7ED6" w:rsidRPr="007A0543">
        <w:t>ser by its id in joules</w:t>
      </w:r>
      <w:bookmarkEnd w:id="211"/>
    </w:p>
    <w:tbl>
      <w:tblPr>
        <w:tblStyle w:val="GridTable6Colorful"/>
        <w:tblW w:w="8699" w:type="dxa"/>
        <w:jc w:val="center"/>
        <w:tblLook w:val="04A0" w:firstRow="1" w:lastRow="0" w:firstColumn="1" w:lastColumn="0" w:noHBand="0" w:noVBand="1"/>
      </w:tblPr>
      <w:tblGrid>
        <w:gridCol w:w="2830"/>
        <w:gridCol w:w="1050"/>
        <w:gridCol w:w="1134"/>
        <w:gridCol w:w="1275"/>
        <w:gridCol w:w="993"/>
        <w:gridCol w:w="1417"/>
      </w:tblGrid>
      <w:tr w:rsidR="00081319" w:rsidRPr="007A0543" w14:paraId="778AA4B8" w14:textId="77777777" w:rsidTr="00472081">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7AA059" w14:textId="3387A51A" w:rsidR="00081319" w:rsidRPr="007A0543" w:rsidRDefault="002B1E9F">
            <w:pPr>
              <w:jc w:val="center"/>
              <w:rPr>
                <w:rFonts w:cstheme="minorHAnsi"/>
                <w:bCs w:val="0"/>
                <w:lang w:eastAsia="pt-PT"/>
              </w:rPr>
            </w:pPr>
            <w:proofErr w:type="gramStart"/>
            <w:r w:rsidRPr="007A0543">
              <w:rPr>
                <w:rFonts w:cstheme="minorHAnsi"/>
                <w:bCs w:val="0"/>
                <w:color w:val="auto"/>
                <w:lang w:eastAsia="pt-PT"/>
              </w:rPr>
              <w:t>Test</w:t>
            </w:r>
            <w:proofErr w:type="gramEnd"/>
            <w:r w:rsidRPr="007A0543">
              <w:rPr>
                <w:rFonts w:cstheme="minorHAnsi"/>
                <w:bCs w:val="0"/>
                <w:color w:val="auto"/>
                <w:lang w:eastAsia="pt-PT"/>
              </w:rPr>
              <w:t xml:space="preserve"> Case</w:t>
            </w:r>
          </w:p>
        </w:tc>
        <w:tc>
          <w:tcPr>
            <w:tcW w:w="1050" w:type="dxa"/>
            <w:vAlign w:val="center"/>
          </w:tcPr>
          <w:p w14:paraId="57B2C8D4" w14:textId="3787A8A9"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134" w:type="dxa"/>
            <w:vAlign w:val="center"/>
          </w:tcPr>
          <w:p w14:paraId="09666B00" w14:textId="20A43C8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275" w:type="dxa"/>
            <w:vAlign w:val="center"/>
          </w:tcPr>
          <w:p w14:paraId="39238B5C" w14:textId="2449A030"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993" w:type="dxa"/>
            <w:vAlign w:val="center"/>
          </w:tcPr>
          <w:p w14:paraId="23A61048"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417" w:type="dxa"/>
            <w:vAlign w:val="center"/>
          </w:tcPr>
          <w:p w14:paraId="34CB550D"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472081" w:rsidRPr="007A0543" w14:paraId="35A26915"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1CDE0E3F" w14:textId="0AC03336"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2DA1316B" w14:textId="1DEA1906"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134" w:type="dxa"/>
            <w:noWrap/>
            <w:hideMark/>
          </w:tcPr>
          <w:p w14:paraId="0DD553D7" w14:textId="28C34D3E"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40.07</w:t>
            </w:r>
          </w:p>
        </w:tc>
        <w:tc>
          <w:tcPr>
            <w:tcW w:w="1275" w:type="dxa"/>
            <w:noWrap/>
            <w:hideMark/>
          </w:tcPr>
          <w:p w14:paraId="4BFE277C" w14:textId="4811725B"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6.68</w:t>
            </w:r>
          </w:p>
        </w:tc>
        <w:tc>
          <w:tcPr>
            <w:tcW w:w="993" w:type="dxa"/>
            <w:noWrap/>
            <w:hideMark/>
          </w:tcPr>
          <w:p w14:paraId="703DABB7" w14:textId="27CCA5DA"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6.68</w:t>
            </w:r>
          </w:p>
        </w:tc>
        <w:tc>
          <w:tcPr>
            <w:tcW w:w="1417" w:type="dxa"/>
            <w:noWrap/>
            <w:hideMark/>
          </w:tcPr>
          <w:p w14:paraId="08F18C5C" w14:textId="08E1D54E"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0.04</w:t>
            </w:r>
          </w:p>
        </w:tc>
      </w:tr>
      <w:tr w:rsidR="00472081" w:rsidRPr="007A0543" w14:paraId="21E8B839"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2A6254B" w14:textId="6B521442"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1F6AD343" w14:textId="38CECF40"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134" w:type="dxa"/>
            <w:noWrap/>
            <w:hideMark/>
          </w:tcPr>
          <w:p w14:paraId="2AF17FD8" w14:textId="1ADB8F65"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32.80</w:t>
            </w:r>
          </w:p>
        </w:tc>
        <w:tc>
          <w:tcPr>
            <w:tcW w:w="1275" w:type="dxa"/>
            <w:noWrap/>
            <w:hideMark/>
          </w:tcPr>
          <w:p w14:paraId="0DC253E5" w14:textId="71E4DD31"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5.47</w:t>
            </w:r>
          </w:p>
        </w:tc>
        <w:tc>
          <w:tcPr>
            <w:tcW w:w="993" w:type="dxa"/>
            <w:noWrap/>
            <w:hideMark/>
          </w:tcPr>
          <w:p w14:paraId="7319242C" w14:textId="1704419E"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6.20</w:t>
            </w:r>
          </w:p>
        </w:tc>
        <w:tc>
          <w:tcPr>
            <w:tcW w:w="1417" w:type="dxa"/>
            <w:noWrap/>
            <w:hideMark/>
          </w:tcPr>
          <w:p w14:paraId="268D9DBA" w14:textId="162769B0"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w:t>
            </w:r>
            <w:r w:rsidR="001D651B" w:rsidRPr="007A0543">
              <w:rPr>
                <w:rFonts w:eastAsia="Times New Roman" w:cstheme="minorHAnsi"/>
                <w:color w:val="000000"/>
                <w:lang w:eastAsia="en-GB"/>
              </w:rPr>
              <w:t>.03</w:t>
            </w:r>
          </w:p>
        </w:tc>
      </w:tr>
      <w:tr w:rsidR="00472081" w:rsidRPr="007A0543" w14:paraId="79BF2F51"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FA9BF65" w14:textId="46E0239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2E20818D" w14:textId="70F19C72"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134" w:type="dxa"/>
            <w:noWrap/>
          </w:tcPr>
          <w:p w14:paraId="3016BB71" w14:textId="60EB6407"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35.93</w:t>
            </w:r>
          </w:p>
        </w:tc>
        <w:tc>
          <w:tcPr>
            <w:tcW w:w="1275" w:type="dxa"/>
            <w:noWrap/>
          </w:tcPr>
          <w:p w14:paraId="6C25FF33" w14:textId="7FFED129"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1.80</w:t>
            </w:r>
          </w:p>
        </w:tc>
        <w:tc>
          <w:tcPr>
            <w:tcW w:w="993" w:type="dxa"/>
            <w:noWrap/>
          </w:tcPr>
          <w:p w14:paraId="08BC4689" w14:textId="47F4587C"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1.80</w:t>
            </w:r>
          </w:p>
        </w:tc>
        <w:tc>
          <w:tcPr>
            <w:tcW w:w="1417" w:type="dxa"/>
            <w:noWrap/>
          </w:tcPr>
          <w:p w14:paraId="39EAA4C0" w14:textId="57C48BC4"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D17D2A" w:rsidRPr="007A0543">
              <w:rPr>
                <w:rFonts w:eastAsia="Times New Roman" w:cstheme="minorHAnsi"/>
                <w:color w:val="000000"/>
                <w:lang w:eastAsia="en-GB"/>
              </w:rPr>
              <w:t>1</w:t>
            </w:r>
            <w:r w:rsidR="00BA5158" w:rsidRPr="007A0543">
              <w:rPr>
                <w:rFonts w:eastAsia="Times New Roman" w:cstheme="minorHAnsi"/>
                <w:color w:val="000000"/>
                <w:lang w:eastAsia="en-GB"/>
              </w:rPr>
              <w:t>&lt;</w:t>
            </w:r>
          </w:p>
        </w:tc>
      </w:tr>
      <w:tr w:rsidR="00472081" w:rsidRPr="007A0543" w14:paraId="45153F70"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9489D30" w14:textId="1FC2E66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61C2FB2C" w14:textId="000BA539"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134" w:type="dxa"/>
            <w:noWrap/>
          </w:tcPr>
          <w:p w14:paraId="102AC4CB" w14:textId="0A5F2079"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38.97</w:t>
            </w:r>
          </w:p>
        </w:tc>
        <w:tc>
          <w:tcPr>
            <w:tcW w:w="1275" w:type="dxa"/>
            <w:noWrap/>
          </w:tcPr>
          <w:p w14:paraId="607C250F" w14:textId="77600502"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1.86</w:t>
            </w:r>
          </w:p>
        </w:tc>
        <w:tc>
          <w:tcPr>
            <w:tcW w:w="993" w:type="dxa"/>
            <w:noWrap/>
          </w:tcPr>
          <w:p w14:paraId="15A6990D" w14:textId="17D2AF29"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1.87</w:t>
            </w:r>
          </w:p>
        </w:tc>
        <w:tc>
          <w:tcPr>
            <w:tcW w:w="1417" w:type="dxa"/>
            <w:noWrap/>
          </w:tcPr>
          <w:p w14:paraId="334A5114" w14:textId="77526996"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D17D2A" w:rsidRPr="007A0543">
              <w:rPr>
                <w:rFonts w:eastAsia="Times New Roman" w:cstheme="minorHAnsi"/>
                <w:color w:val="000000"/>
                <w:lang w:eastAsia="en-GB"/>
              </w:rPr>
              <w:t>1</w:t>
            </w:r>
            <w:r w:rsidR="00BA5158" w:rsidRPr="007A0543">
              <w:rPr>
                <w:rFonts w:eastAsia="Times New Roman" w:cstheme="minorHAnsi"/>
                <w:color w:val="000000"/>
                <w:lang w:eastAsia="en-GB"/>
              </w:rPr>
              <w:t>&lt;</w:t>
            </w:r>
          </w:p>
        </w:tc>
      </w:tr>
      <w:tr w:rsidR="00472081" w:rsidRPr="007A0543" w14:paraId="3B5D643D"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05772480" w14:textId="130E9368"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050" w:type="dxa"/>
          </w:tcPr>
          <w:p w14:paraId="46BFF168" w14:textId="59CE2D15"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134" w:type="dxa"/>
            <w:noWrap/>
          </w:tcPr>
          <w:p w14:paraId="4C9CF161" w14:textId="735C08A4"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52.15</w:t>
            </w:r>
          </w:p>
        </w:tc>
        <w:tc>
          <w:tcPr>
            <w:tcW w:w="1275" w:type="dxa"/>
            <w:noWrap/>
          </w:tcPr>
          <w:p w14:paraId="5BF73D1D" w14:textId="604519BB"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7.45</w:t>
            </w:r>
          </w:p>
        </w:tc>
        <w:tc>
          <w:tcPr>
            <w:tcW w:w="993" w:type="dxa"/>
            <w:noWrap/>
          </w:tcPr>
          <w:p w14:paraId="36F0644B" w14:textId="4F237214"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7.45</w:t>
            </w:r>
          </w:p>
        </w:tc>
        <w:tc>
          <w:tcPr>
            <w:tcW w:w="1417" w:type="dxa"/>
            <w:noWrap/>
          </w:tcPr>
          <w:p w14:paraId="3F445428" w14:textId="33930B7F"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01349B4C"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169FE52" w14:textId="3139ABEA"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050" w:type="dxa"/>
          </w:tcPr>
          <w:p w14:paraId="0A4E8009" w14:textId="55A4735E"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134" w:type="dxa"/>
            <w:noWrap/>
          </w:tcPr>
          <w:p w14:paraId="009290A5" w14:textId="7696DDC5"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53.26</w:t>
            </w:r>
          </w:p>
        </w:tc>
        <w:tc>
          <w:tcPr>
            <w:tcW w:w="1275" w:type="dxa"/>
            <w:noWrap/>
          </w:tcPr>
          <w:p w14:paraId="1E9C9428" w14:textId="56BFA0D1"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7.61</w:t>
            </w:r>
          </w:p>
        </w:tc>
        <w:tc>
          <w:tcPr>
            <w:tcW w:w="993" w:type="dxa"/>
            <w:noWrap/>
          </w:tcPr>
          <w:p w14:paraId="77EC895F" w14:textId="40899565"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7.61</w:t>
            </w:r>
          </w:p>
        </w:tc>
        <w:tc>
          <w:tcPr>
            <w:tcW w:w="1417" w:type="dxa"/>
            <w:noWrap/>
          </w:tcPr>
          <w:p w14:paraId="485F0AF8" w14:textId="668B08DA"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28B9B0EA"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0C2DB9BE" w14:textId="0C84ED27" w:rsidR="00472081" w:rsidRPr="007A0543" w:rsidRDefault="00472081" w:rsidP="00472081">
            <w:pPr>
              <w:rPr>
                <w:rFonts w:eastAsia="Times New Roman" w:cstheme="minorHAnsi"/>
                <w:color w:val="000000"/>
                <w:lang w:eastAsia="en-GB"/>
              </w:rPr>
            </w:pPr>
            <w:r w:rsidRPr="007A0543">
              <w:rPr>
                <w:color w:val="auto"/>
              </w:rPr>
              <w:t>JSON + Gateway</w:t>
            </w:r>
          </w:p>
        </w:tc>
        <w:tc>
          <w:tcPr>
            <w:tcW w:w="1050" w:type="dxa"/>
          </w:tcPr>
          <w:p w14:paraId="513B538B" w14:textId="20EAC47A"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134" w:type="dxa"/>
            <w:noWrap/>
          </w:tcPr>
          <w:p w14:paraId="6C00DD42" w14:textId="249B550A"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159.57</w:t>
            </w:r>
          </w:p>
        </w:tc>
        <w:tc>
          <w:tcPr>
            <w:tcW w:w="1275" w:type="dxa"/>
            <w:noWrap/>
          </w:tcPr>
          <w:p w14:paraId="26BD8161" w14:textId="7297E541"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4.56</w:t>
            </w:r>
          </w:p>
        </w:tc>
        <w:tc>
          <w:tcPr>
            <w:tcW w:w="993" w:type="dxa"/>
            <w:noWrap/>
          </w:tcPr>
          <w:p w14:paraId="4F193224" w14:textId="5BB439FF"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5.37</w:t>
            </w:r>
          </w:p>
        </w:tc>
        <w:tc>
          <w:tcPr>
            <w:tcW w:w="1417" w:type="dxa"/>
            <w:noWrap/>
          </w:tcPr>
          <w:p w14:paraId="14A568FF" w14:textId="213E1494" w:rsidR="00472081" w:rsidRPr="007A0543"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2553ABBE"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314E545" w14:textId="7D1D1120" w:rsidR="00472081" w:rsidRPr="007A0543" w:rsidRDefault="00472081" w:rsidP="00472081">
            <w:pPr>
              <w:rPr>
                <w:rFonts w:eastAsia="Times New Roman" w:cstheme="minorHAnsi"/>
                <w:color w:val="000000"/>
                <w:lang w:eastAsia="en-GB"/>
              </w:rPr>
            </w:pPr>
            <w:r w:rsidRPr="007A0543">
              <w:rPr>
                <w:color w:val="auto"/>
              </w:rPr>
              <w:t>Protocol Buffers + Gateway</w:t>
            </w:r>
          </w:p>
        </w:tc>
        <w:tc>
          <w:tcPr>
            <w:tcW w:w="1050" w:type="dxa"/>
          </w:tcPr>
          <w:p w14:paraId="33AC7ADC" w14:textId="6980424D"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134" w:type="dxa"/>
            <w:noWrap/>
          </w:tcPr>
          <w:p w14:paraId="7AF207E2" w14:textId="3857390C"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137.58</w:t>
            </w:r>
          </w:p>
        </w:tc>
        <w:tc>
          <w:tcPr>
            <w:tcW w:w="1275" w:type="dxa"/>
            <w:noWrap/>
          </w:tcPr>
          <w:p w14:paraId="6184B8CD" w14:textId="0DBDC817"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4.17</w:t>
            </w:r>
          </w:p>
        </w:tc>
        <w:tc>
          <w:tcPr>
            <w:tcW w:w="993" w:type="dxa"/>
            <w:noWrap/>
          </w:tcPr>
          <w:p w14:paraId="3BB27AB9" w14:textId="0E744DF0"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4.45</w:t>
            </w:r>
          </w:p>
        </w:tc>
        <w:tc>
          <w:tcPr>
            <w:tcW w:w="1417" w:type="dxa"/>
            <w:noWrap/>
          </w:tcPr>
          <w:p w14:paraId="491AD469" w14:textId="7F0DA0F6" w:rsidR="00472081" w:rsidRPr="007A0543"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bl>
    <w:p w14:paraId="4F6741B6" w14:textId="77777777" w:rsidR="00E8511E" w:rsidRPr="007A0543" w:rsidRDefault="00E8511E" w:rsidP="002B683D"/>
    <w:p w14:paraId="58E27B90" w14:textId="49D5348C" w:rsidR="003F2F6B" w:rsidRPr="007A0543" w:rsidRDefault="003F2F6B" w:rsidP="007D40A8">
      <w:pPr>
        <w:jc w:val="both"/>
      </w:pPr>
      <w:r w:rsidRPr="007A0543">
        <w:fldChar w:fldCharType="begin"/>
      </w:r>
      <w:r w:rsidRPr="007A0543">
        <w:instrText xml:space="preserve"> REF _Ref198801914 \h </w:instrText>
      </w:r>
      <w:r w:rsidR="007D40A8" w:rsidRPr="007A0543">
        <w:instrText xml:space="preserve"> \* MERGEFORMAT </w:instrText>
      </w:r>
      <w:r w:rsidRPr="007A0543">
        <w:fldChar w:fldCharType="separate"/>
      </w:r>
      <w:r w:rsidRPr="007A0543">
        <w:t>Table 21</w:t>
      </w:r>
      <w:r w:rsidRPr="007A0543">
        <w:fldChar w:fldCharType="end"/>
      </w:r>
      <w:r w:rsidR="00C8292C" w:rsidRPr="007A0543">
        <w:t xml:space="preserve"> shows the gathered data for the energy consumption of the retrieval of a user by its id. </w:t>
      </w:r>
      <w:r w:rsidR="00F04497" w:rsidRPr="007A0543">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7A0543" w:rsidRDefault="00BE3EF0" w:rsidP="007D40A8">
      <w:pPr>
        <w:jc w:val="both"/>
      </w:pPr>
      <w:r w:rsidRPr="007A0543">
        <w:t xml:space="preserve">Furthermore, on the test where 10,000 requests </w:t>
      </w:r>
      <w:proofErr w:type="gramStart"/>
      <w:r w:rsidRPr="007A0543">
        <w:t>were performed</w:t>
      </w:r>
      <w:proofErr w:type="gramEnd"/>
      <w:r w:rsidRPr="007A0543">
        <w:t xml:space="preserve"> without a gateway, the energy consumption increased on the Protocol Buffers side, with the total energy consumption increasing by 8.46% and the average energy consumption increasing by 3.33%, and the median energy consumption also increasing by 3.89%. </w:t>
      </w:r>
      <w:r w:rsidR="00B96055" w:rsidRPr="007A0543">
        <w:t xml:space="preserve">The </w:t>
      </w:r>
      <w:proofErr w:type="gramStart"/>
      <w:r w:rsidR="00B96055" w:rsidRPr="007A0543">
        <w:t>aforementioned behaviour</w:t>
      </w:r>
      <w:proofErr w:type="gramEnd"/>
      <w:r w:rsidR="00B96055" w:rsidRPr="007A0543">
        <w:t xml:space="preserve"> </w:t>
      </w:r>
      <w:proofErr w:type="gramStart"/>
      <w:r w:rsidR="00B96055" w:rsidRPr="007A0543">
        <w:t>is also observed</w:t>
      </w:r>
      <w:proofErr w:type="gramEnd"/>
      <w:r w:rsidR="00B96055" w:rsidRPr="007A0543">
        <w:t xml:space="preserve"> in the context of testing for 1,000 requests with a gateway, wherein the data reveals a 2.13% increase in total energy consumption and a 2.15% increase in the average and median energy consumption.</w:t>
      </w:r>
    </w:p>
    <w:p w14:paraId="34261925" w14:textId="667D4C2C" w:rsidR="00B96055" w:rsidRPr="007A0543" w:rsidRDefault="00BE3EF0" w:rsidP="00B96055">
      <w:pPr>
        <w:jc w:val="both"/>
      </w:pPr>
      <w:r w:rsidRPr="007A0543">
        <w:t>Finally, when performing the test with 10,000 requests with a gateway, the energy consumption decreased</w:t>
      </w:r>
      <w:r w:rsidR="00F04497" w:rsidRPr="007A0543">
        <w:t xml:space="preserve"> significantly, for instance, the total energy consumption decreased by 13.78%, while the average energy consumption decreased by 8.55%, and the median energy consumed decreased by </w:t>
      </w:r>
      <w:proofErr w:type="gramStart"/>
      <w:r w:rsidR="00F04497" w:rsidRPr="007A0543">
        <w:t>17.13%</w:t>
      </w:r>
      <w:proofErr w:type="gramEnd"/>
      <w:r w:rsidR="00F04497" w:rsidRPr="007A0543">
        <w:t xml:space="preserve"> </w:t>
      </w:r>
    </w:p>
    <w:p w14:paraId="0318B8FC" w14:textId="069565BF" w:rsidR="00B96055" w:rsidRPr="007A0543" w:rsidRDefault="00B96055" w:rsidP="00B96055">
      <w:r w:rsidRPr="007A0543">
        <w:br w:type="page"/>
      </w:r>
    </w:p>
    <w:p w14:paraId="5592C2EA" w14:textId="44775392" w:rsidR="005D2568" w:rsidRPr="007A0543" w:rsidRDefault="005D2568" w:rsidP="005D2568">
      <w:pPr>
        <w:pStyle w:val="Caption"/>
        <w:keepNext/>
      </w:pPr>
      <w:bookmarkStart w:id="212" w:name="_Ref198804877"/>
      <w:bookmarkStart w:id="213" w:name="_Toc198970303"/>
      <w:r w:rsidRPr="007A0543">
        <w:lastRenderedPageBreak/>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9F36AC" w:rsidRPr="007A0543">
        <w:t>22</w:t>
      </w:r>
      <w:proofErr w:type="gramEnd"/>
      <w:r w:rsidR="00E9752E" w:rsidRPr="007A0543">
        <w:fldChar w:fldCharType="end"/>
      </w:r>
      <w:bookmarkEnd w:id="212"/>
      <w:r w:rsidR="000F7ED6" w:rsidRPr="007A0543">
        <w:t xml:space="preserve"> </w:t>
      </w:r>
      <w:r w:rsidR="00DF0E37" w:rsidRPr="007A0543">
        <w:t>-</w:t>
      </w:r>
      <w:r w:rsidR="000F7ED6" w:rsidRPr="007A0543">
        <w:t xml:space="preserve"> Energy consumption of </w:t>
      </w:r>
      <w:r w:rsidR="003F2F6B" w:rsidRPr="007A0543">
        <w:t xml:space="preserve">the </w:t>
      </w:r>
      <w:r w:rsidR="000F7ED6" w:rsidRPr="007A0543">
        <w:t xml:space="preserve">retrieval of all </w:t>
      </w:r>
      <w:r w:rsidR="007F3D3B" w:rsidRPr="007A0543">
        <w:t>p</w:t>
      </w:r>
      <w:r w:rsidR="000F7ED6" w:rsidRPr="007A0543">
        <w:t xml:space="preserve">roduct </w:t>
      </w:r>
      <w:r w:rsidR="007F3D3B" w:rsidRPr="007A0543">
        <w:t>e</w:t>
      </w:r>
      <w:r w:rsidR="000F7ED6" w:rsidRPr="007A0543">
        <w:t>ntities in joules</w:t>
      </w:r>
      <w:bookmarkEnd w:id="213"/>
    </w:p>
    <w:tbl>
      <w:tblPr>
        <w:tblStyle w:val="GridTable6Colorful"/>
        <w:tblW w:w="8988" w:type="dxa"/>
        <w:jc w:val="center"/>
        <w:tblLook w:val="04A0" w:firstRow="1" w:lastRow="0" w:firstColumn="1" w:lastColumn="0" w:noHBand="0" w:noVBand="1"/>
      </w:tblPr>
      <w:tblGrid>
        <w:gridCol w:w="2830"/>
        <w:gridCol w:w="1050"/>
        <w:gridCol w:w="1280"/>
        <w:gridCol w:w="1276"/>
        <w:gridCol w:w="992"/>
        <w:gridCol w:w="1560"/>
      </w:tblGrid>
      <w:tr w:rsidR="00081319" w:rsidRPr="007A0543" w14:paraId="4AF1D475" w14:textId="77777777" w:rsidTr="00472081">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F1C7661" w14:textId="58014335" w:rsidR="00081319" w:rsidRPr="007A0543" w:rsidRDefault="002B1E9F">
            <w:pPr>
              <w:jc w:val="center"/>
              <w:rPr>
                <w:rFonts w:cstheme="minorHAnsi"/>
                <w:bCs w:val="0"/>
                <w:lang w:eastAsia="pt-PT"/>
              </w:rPr>
            </w:pPr>
            <w:proofErr w:type="gramStart"/>
            <w:r w:rsidRPr="007A0543">
              <w:rPr>
                <w:rFonts w:cstheme="minorHAnsi"/>
                <w:bCs w:val="0"/>
                <w:color w:val="auto"/>
                <w:lang w:eastAsia="pt-PT"/>
              </w:rPr>
              <w:t>Test</w:t>
            </w:r>
            <w:proofErr w:type="gramEnd"/>
            <w:r w:rsidRPr="007A0543">
              <w:rPr>
                <w:rFonts w:cstheme="minorHAnsi"/>
                <w:bCs w:val="0"/>
                <w:color w:val="auto"/>
                <w:lang w:eastAsia="pt-PT"/>
              </w:rPr>
              <w:t xml:space="preserve"> Case</w:t>
            </w:r>
          </w:p>
        </w:tc>
        <w:tc>
          <w:tcPr>
            <w:tcW w:w="1050" w:type="dxa"/>
            <w:vAlign w:val="center"/>
          </w:tcPr>
          <w:p w14:paraId="200BCE36" w14:textId="4A8E786F"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280" w:type="dxa"/>
            <w:vAlign w:val="center"/>
          </w:tcPr>
          <w:p w14:paraId="31F655FC" w14:textId="3501C5BE"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276" w:type="dxa"/>
            <w:vAlign w:val="center"/>
          </w:tcPr>
          <w:p w14:paraId="524D6A01" w14:textId="46C8F8E1"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992" w:type="dxa"/>
            <w:vAlign w:val="center"/>
          </w:tcPr>
          <w:p w14:paraId="7EE890CF"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560" w:type="dxa"/>
            <w:vAlign w:val="center"/>
          </w:tcPr>
          <w:p w14:paraId="3B085D58" w14:textId="77777777" w:rsidR="00081319" w:rsidRPr="007A0543"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472081" w:rsidRPr="007A0543" w14:paraId="060F31BC"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3A705E07" w14:textId="0B8F5476"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1BCA13FF" w14:textId="462ED951"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80" w:type="dxa"/>
            <w:noWrap/>
            <w:hideMark/>
          </w:tcPr>
          <w:p w14:paraId="03D3FE00" w14:textId="6A46896A"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27.58</w:t>
            </w:r>
          </w:p>
        </w:tc>
        <w:tc>
          <w:tcPr>
            <w:tcW w:w="1276" w:type="dxa"/>
            <w:noWrap/>
            <w:hideMark/>
          </w:tcPr>
          <w:p w14:paraId="76C3F61A" w14:textId="0ADB170F"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1.38</w:t>
            </w:r>
          </w:p>
        </w:tc>
        <w:tc>
          <w:tcPr>
            <w:tcW w:w="992" w:type="dxa"/>
            <w:noWrap/>
            <w:hideMark/>
          </w:tcPr>
          <w:p w14:paraId="56C534D0" w14:textId="56E880A1"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1.51</w:t>
            </w:r>
          </w:p>
        </w:tc>
        <w:tc>
          <w:tcPr>
            <w:tcW w:w="1560" w:type="dxa"/>
            <w:noWrap/>
            <w:hideMark/>
          </w:tcPr>
          <w:p w14:paraId="6687E2A8" w14:textId="689558C3"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361FDD" w:rsidRPr="007A0543">
              <w:rPr>
                <w:rFonts w:eastAsia="Times New Roman" w:cstheme="minorHAnsi"/>
                <w:color w:val="000000"/>
                <w:lang w:eastAsia="en-GB"/>
              </w:rPr>
              <w:t>3</w:t>
            </w:r>
          </w:p>
        </w:tc>
      </w:tr>
      <w:tr w:rsidR="00472081" w:rsidRPr="007A0543" w14:paraId="031A50DB"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0FF39F97" w14:textId="08480F21"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39441F7C" w14:textId="0E53E526"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80" w:type="dxa"/>
            <w:noWrap/>
            <w:hideMark/>
          </w:tcPr>
          <w:p w14:paraId="103E105E" w14:textId="424C90B3"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20.07</w:t>
            </w:r>
          </w:p>
        </w:tc>
        <w:tc>
          <w:tcPr>
            <w:tcW w:w="1276" w:type="dxa"/>
            <w:noWrap/>
            <w:hideMark/>
          </w:tcPr>
          <w:p w14:paraId="38069594" w14:textId="2C007FE7"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w:t>
            </w:r>
            <w:r w:rsidR="00361FDD" w:rsidRPr="007A0543">
              <w:rPr>
                <w:rFonts w:eastAsia="Times New Roman" w:cstheme="minorHAnsi"/>
                <w:color w:val="000000"/>
                <w:lang w:eastAsia="en-GB"/>
              </w:rPr>
              <w:t>12</w:t>
            </w:r>
          </w:p>
        </w:tc>
        <w:tc>
          <w:tcPr>
            <w:tcW w:w="992" w:type="dxa"/>
            <w:noWrap/>
            <w:hideMark/>
          </w:tcPr>
          <w:p w14:paraId="6FA527C7" w14:textId="2CE9EFEB"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1.12</w:t>
            </w:r>
          </w:p>
        </w:tc>
        <w:tc>
          <w:tcPr>
            <w:tcW w:w="1560" w:type="dxa"/>
            <w:noWrap/>
            <w:hideMark/>
          </w:tcPr>
          <w:p w14:paraId="2DF3F568" w14:textId="40A5D7C0"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361FDD" w:rsidRPr="007A0543">
              <w:rPr>
                <w:rFonts w:eastAsia="Times New Roman" w:cstheme="minorHAnsi"/>
                <w:color w:val="000000"/>
                <w:lang w:eastAsia="en-GB"/>
              </w:rPr>
              <w:t>2</w:t>
            </w:r>
          </w:p>
        </w:tc>
      </w:tr>
      <w:tr w:rsidR="00472081" w:rsidRPr="007A0543" w14:paraId="029933FD"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F6A910D" w14:textId="4F790788"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050" w:type="dxa"/>
          </w:tcPr>
          <w:p w14:paraId="464B761D" w14:textId="438AABC9"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80" w:type="dxa"/>
            <w:noWrap/>
          </w:tcPr>
          <w:p w14:paraId="57FF20EF" w14:textId="737DC7AE"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200.51</w:t>
            </w:r>
          </w:p>
        </w:tc>
        <w:tc>
          <w:tcPr>
            <w:tcW w:w="1276" w:type="dxa"/>
            <w:noWrap/>
          </w:tcPr>
          <w:p w14:paraId="0698B217" w14:textId="38502CF1"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4.01</w:t>
            </w:r>
          </w:p>
        </w:tc>
        <w:tc>
          <w:tcPr>
            <w:tcW w:w="992" w:type="dxa"/>
            <w:noWrap/>
          </w:tcPr>
          <w:p w14:paraId="2AF4CA70" w14:textId="7145367E"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4.33</w:t>
            </w:r>
          </w:p>
        </w:tc>
        <w:tc>
          <w:tcPr>
            <w:tcW w:w="1560" w:type="dxa"/>
            <w:noWrap/>
          </w:tcPr>
          <w:p w14:paraId="0C06F95E" w14:textId="2A6EEC0E" w:rsidR="00472081" w:rsidRPr="007A0543"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0C8240FC"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4CDC0F7" w14:textId="7122BC21"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050" w:type="dxa"/>
          </w:tcPr>
          <w:p w14:paraId="1470B973" w14:textId="39ED14B6"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80" w:type="dxa"/>
            <w:noWrap/>
          </w:tcPr>
          <w:p w14:paraId="4387229B" w14:textId="11B29B64"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167.53</w:t>
            </w:r>
          </w:p>
        </w:tc>
        <w:tc>
          <w:tcPr>
            <w:tcW w:w="1276" w:type="dxa"/>
            <w:noWrap/>
          </w:tcPr>
          <w:p w14:paraId="7825E750" w14:textId="75EE647A"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3.56</w:t>
            </w:r>
          </w:p>
        </w:tc>
        <w:tc>
          <w:tcPr>
            <w:tcW w:w="992" w:type="dxa"/>
            <w:noWrap/>
          </w:tcPr>
          <w:p w14:paraId="6127D468" w14:textId="15A79AA6"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3.39</w:t>
            </w:r>
          </w:p>
        </w:tc>
        <w:tc>
          <w:tcPr>
            <w:tcW w:w="1560" w:type="dxa"/>
            <w:noWrap/>
          </w:tcPr>
          <w:p w14:paraId="500C8CCC" w14:textId="4678984B" w:rsidR="00472081" w:rsidRPr="007A0543"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5A2045EF"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E0E8EC7" w14:textId="5C982204"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050" w:type="dxa"/>
          </w:tcPr>
          <w:p w14:paraId="1F8836AC" w14:textId="57406A06"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80" w:type="dxa"/>
            <w:noWrap/>
          </w:tcPr>
          <w:p w14:paraId="47A617CF" w14:textId="1AD18715" w:rsidR="00472081" w:rsidRPr="007A0543"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51.26</w:t>
            </w:r>
          </w:p>
        </w:tc>
        <w:tc>
          <w:tcPr>
            <w:tcW w:w="1276" w:type="dxa"/>
            <w:noWrap/>
          </w:tcPr>
          <w:p w14:paraId="08EB273F" w14:textId="02886EEC" w:rsidR="00472081" w:rsidRPr="007A0543"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2.23</w:t>
            </w:r>
          </w:p>
        </w:tc>
        <w:tc>
          <w:tcPr>
            <w:tcW w:w="992" w:type="dxa"/>
            <w:noWrap/>
          </w:tcPr>
          <w:p w14:paraId="404D4300" w14:textId="13B304EB" w:rsidR="00472081" w:rsidRPr="007A0543"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2.23</w:t>
            </w:r>
          </w:p>
        </w:tc>
        <w:tc>
          <w:tcPr>
            <w:tcW w:w="1560" w:type="dxa"/>
            <w:noWrap/>
          </w:tcPr>
          <w:p w14:paraId="6F1029CB" w14:textId="74D7B398" w:rsidR="00472081" w:rsidRPr="007A0543"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25F32494"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A913E71" w14:textId="535DE02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050" w:type="dxa"/>
          </w:tcPr>
          <w:p w14:paraId="61155C86" w14:textId="5D305533"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80" w:type="dxa"/>
            <w:noWrap/>
          </w:tcPr>
          <w:p w14:paraId="0B8B7AF7" w14:textId="708A61F3" w:rsidR="00472081" w:rsidRPr="007A0543"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82.94</w:t>
            </w:r>
          </w:p>
        </w:tc>
        <w:tc>
          <w:tcPr>
            <w:tcW w:w="1276" w:type="dxa"/>
            <w:noWrap/>
          </w:tcPr>
          <w:p w14:paraId="6F66EAF4" w14:textId="519E0A5E" w:rsidR="00472081" w:rsidRPr="007A0543"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3.95</w:t>
            </w:r>
          </w:p>
        </w:tc>
        <w:tc>
          <w:tcPr>
            <w:tcW w:w="992" w:type="dxa"/>
            <w:noWrap/>
          </w:tcPr>
          <w:p w14:paraId="5A508FFF" w14:textId="4316FF18" w:rsidR="00472081" w:rsidRPr="007A0543"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3.87</w:t>
            </w:r>
          </w:p>
        </w:tc>
        <w:tc>
          <w:tcPr>
            <w:tcW w:w="1560" w:type="dxa"/>
            <w:noWrap/>
          </w:tcPr>
          <w:p w14:paraId="5FB10AAB" w14:textId="2CCE95A3" w:rsidR="00472081" w:rsidRPr="007A0543"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0.08</w:t>
            </w:r>
          </w:p>
        </w:tc>
      </w:tr>
      <w:tr w:rsidR="00472081" w:rsidRPr="007A0543" w14:paraId="18B89604" w14:textId="77777777" w:rsidTr="0047208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D068B52" w14:textId="536DE754" w:rsidR="00472081" w:rsidRPr="007A0543" w:rsidRDefault="00472081" w:rsidP="00472081">
            <w:pPr>
              <w:rPr>
                <w:rFonts w:eastAsia="Times New Roman" w:cstheme="minorHAnsi"/>
                <w:color w:val="000000"/>
                <w:lang w:eastAsia="en-GB"/>
              </w:rPr>
            </w:pPr>
            <w:r w:rsidRPr="007A0543">
              <w:rPr>
                <w:color w:val="auto"/>
              </w:rPr>
              <w:t>JSON + Gateway</w:t>
            </w:r>
          </w:p>
        </w:tc>
        <w:tc>
          <w:tcPr>
            <w:tcW w:w="1050" w:type="dxa"/>
          </w:tcPr>
          <w:p w14:paraId="7F1BC11F" w14:textId="22416A62"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80" w:type="dxa"/>
            <w:noWrap/>
          </w:tcPr>
          <w:p w14:paraId="66CCB7AC" w14:textId="3E68B1FF" w:rsidR="00472081" w:rsidRPr="007A0543"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434.77</w:t>
            </w:r>
          </w:p>
        </w:tc>
        <w:tc>
          <w:tcPr>
            <w:tcW w:w="1276" w:type="dxa"/>
            <w:noWrap/>
          </w:tcPr>
          <w:p w14:paraId="1A5B66ED" w14:textId="4DDC8E95" w:rsidR="00472081" w:rsidRPr="007A0543"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7.37</w:t>
            </w:r>
          </w:p>
        </w:tc>
        <w:tc>
          <w:tcPr>
            <w:tcW w:w="992" w:type="dxa"/>
            <w:noWrap/>
          </w:tcPr>
          <w:p w14:paraId="3F884C9E" w14:textId="4A0A9860" w:rsidR="00472081" w:rsidRPr="007A0543"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4.58</w:t>
            </w:r>
          </w:p>
        </w:tc>
        <w:tc>
          <w:tcPr>
            <w:tcW w:w="1560" w:type="dxa"/>
            <w:noWrap/>
          </w:tcPr>
          <w:p w14:paraId="6AF01DEA" w14:textId="7B42C60C" w:rsidR="00472081" w:rsidRPr="007A0543"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0.04</w:t>
            </w:r>
          </w:p>
        </w:tc>
      </w:tr>
      <w:tr w:rsidR="00472081" w:rsidRPr="007A0543" w14:paraId="560AD900" w14:textId="77777777" w:rsidTr="00472081">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44E54C5" w14:textId="3754C92A" w:rsidR="00472081" w:rsidRPr="007A0543" w:rsidRDefault="00472081" w:rsidP="00472081">
            <w:pPr>
              <w:rPr>
                <w:rFonts w:eastAsia="Times New Roman" w:cstheme="minorHAnsi"/>
                <w:color w:val="000000"/>
                <w:lang w:eastAsia="en-GB"/>
              </w:rPr>
            </w:pPr>
            <w:r w:rsidRPr="007A0543">
              <w:rPr>
                <w:color w:val="auto"/>
              </w:rPr>
              <w:t>Protocol Buffers + Gateway</w:t>
            </w:r>
          </w:p>
        </w:tc>
        <w:tc>
          <w:tcPr>
            <w:tcW w:w="1050" w:type="dxa"/>
          </w:tcPr>
          <w:p w14:paraId="6C16C249" w14:textId="429AF7CF"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80" w:type="dxa"/>
            <w:noWrap/>
          </w:tcPr>
          <w:p w14:paraId="4028579E" w14:textId="2566A8D5" w:rsidR="00472081" w:rsidRPr="007A0543"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309.22</w:t>
            </w:r>
          </w:p>
        </w:tc>
        <w:tc>
          <w:tcPr>
            <w:tcW w:w="1276" w:type="dxa"/>
            <w:noWrap/>
          </w:tcPr>
          <w:p w14:paraId="713E7302" w14:textId="2D931B54" w:rsidR="00472081" w:rsidRPr="007A0543"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5.62</w:t>
            </w:r>
          </w:p>
        </w:tc>
        <w:tc>
          <w:tcPr>
            <w:tcW w:w="992" w:type="dxa"/>
            <w:noWrap/>
          </w:tcPr>
          <w:p w14:paraId="03CEF583" w14:textId="70BFA5C7" w:rsidR="00472081" w:rsidRPr="007A0543"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2.94</w:t>
            </w:r>
          </w:p>
        </w:tc>
        <w:tc>
          <w:tcPr>
            <w:tcW w:w="1560" w:type="dxa"/>
            <w:noWrap/>
          </w:tcPr>
          <w:p w14:paraId="35AD57B7" w14:textId="4F3F45C7" w:rsidR="00472081" w:rsidRPr="007A0543"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0.03</w:t>
            </w:r>
          </w:p>
        </w:tc>
      </w:tr>
    </w:tbl>
    <w:p w14:paraId="7F3A2602" w14:textId="4527BD9E" w:rsidR="00722849" w:rsidRPr="007A0543" w:rsidRDefault="00722849" w:rsidP="002B683D"/>
    <w:p w14:paraId="00BEA4F1" w14:textId="711FBE49" w:rsidR="008F1356" w:rsidRPr="007A0543" w:rsidRDefault="00C306B6" w:rsidP="00B96055">
      <w:pPr>
        <w:jc w:val="both"/>
      </w:pPr>
      <w:r w:rsidRPr="007A0543">
        <w:t xml:space="preserve">As illustrated in, </w:t>
      </w:r>
      <w:r w:rsidR="00B96055" w:rsidRPr="007A0543">
        <w:fldChar w:fldCharType="begin"/>
      </w:r>
      <w:r w:rsidR="00B96055" w:rsidRPr="007A0543">
        <w:instrText xml:space="preserve"> REF _Ref198804877 \h </w:instrText>
      </w:r>
      <w:r w:rsidR="00B96055" w:rsidRPr="007A0543">
        <w:fldChar w:fldCharType="separate"/>
      </w:r>
      <w:r w:rsidR="00B96055" w:rsidRPr="007A0543">
        <w:t>Table 22</w:t>
      </w:r>
      <w:r w:rsidR="00B96055" w:rsidRPr="007A0543">
        <w:fldChar w:fldCharType="end"/>
      </w:r>
      <w:r w:rsidRPr="007A0543">
        <w:t>, the data collated pertains to the energy consumption of the retrieval of all product entities</w:t>
      </w:r>
      <w:r w:rsidR="007F3D3B" w:rsidRPr="007A0543">
        <w:t xml:space="preserve">. </w:t>
      </w:r>
      <w:r w:rsidRPr="007A0543">
        <w:t>The initial two test cases demonstrated a favourable representation of Protocol Buffers energy expenditure</w:t>
      </w:r>
      <w:r w:rsidR="007F3D3B" w:rsidRPr="007A0543">
        <w:t xml:space="preserve">. For the 1,000 requests without a gateway, the total energy expenditure saw a 27.23% decrease, with the average energy consumption also having an 18.84% decrease, and a 25.83% decrease on the median energy consumption. </w:t>
      </w:r>
      <w:r w:rsidR="0068765F" w:rsidRPr="007A0543">
        <w:t xml:space="preserve">In the test where 10,000 requests </w:t>
      </w:r>
      <w:proofErr w:type="gramStart"/>
      <w:r w:rsidR="0068765F" w:rsidRPr="007A0543">
        <w:t>were made</w:t>
      </w:r>
      <w:proofErr w:type="gramEnd"/>
      <w:r w:rsidR="0068765F" w:rsidRPr="007A0543">
        <w:t xml:space="preserve"> without a gateway, results remained consistent, with a 16.45% decrease in total energy consumption, a 11.22% decrease in average energy consumption, and a 21.71% decrease in median energy expenditure.</w:t>
      </w:r>
    </w:p>
    <w:p w14:paraId="06990A47" w14:textId="5DABCBD5" w:rsidR="008768C5" w:rsidRPr="007A0543" w:rsidRDefault="00042A7E" w:rsidP="00B96055">
      <w:pPr>
        <w:jc w:val="both"/>
      </w:pPr>
      <w:r w:rsidRPr="007A0543">
        <w:t xml:space="preserve">In the subsequent analysis of the test involving 1,000 requests to a gateway, an anomalous outcome </w:t>
      </w:r>
      <w:proofErr w:type="gramStart"/>
      <w:r w:rsidRPr="007A0543">
        <w:t>was observed</w:t>
      </w:r>
      <w:proofErr w:type="gramEnd"/>
      <w:r w:rsidRPr="007A0543">
        <w:t xml:space="preserve">. The energy consumption showed an abrupt increase, indicating that Protocol Buffers consumed </w:t>
      </w:r>
      <w:proofErr w:type="gramStart"/>
      <w:r w:rsidRPr="007A0543">
        <w:t>almost twice</w:t>
      </w:r>
      <w:proofErr w:type="gramEnd"/>
      <w:r w:rsidRPr="007A0543">
        <w:t xml:space="preserve"> the energy of JSON across all metrics. Further analysis of the discrepancies revealed the origin of the issue. In this instance, the gateway </w:t>
      </w:r>
      <w:proofErr w:type="gramStart"/>
      <w:r w:rsidRPr="007A0543">
        <w:t>was identified</w:t>
      </w:r>
      <w:proofErr w:type="gramEnd"/>
      <w:r w:rsidRPr="007A0543">
        <w:t xml:space="preserve"> as the source of the problem</w:t>
      </w:r>
      <w:r w:rsidR="008768C5" w:rsidRPr="007A0543">
        <w:t>.</w:t>
      </w:r>
    </w:p>
    <w:p w14:paraId="2352C89F" w14:textId="77777777" w:rsidR="008768C5" w:rsidRPr="007A0543" w:rsidRDefault="008768C5" w:rsidP="00B96055">
      <w:pPr>
        <w:jc w:val="both"/>
      </w:pPr>
      <w:r w:rsidRPr="007A0543">
        <w:t xml:space="preserve">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t>
      </w:r>
      <w:proofErr w:type="gramStart"/>
      <w:r w:rsidRPr="007A0543">
        <w:t>was found</w:t>
      </w:r>
      <w:proofErr w:type="gramEnd"/>
      <w:r w:rsidRPr="007A0543">
        <w:t xml:space="preserve"> to </w:t>
      </w:r>
      <w:proofErr w:type="gramStart"/>
      <w:r w:rsidRPr="007A0543">
        <w:t>be marginally lower compared</w:t>
      </w:r>
      <w:proofErr w:type="gramEnd"/>
      <w:r w:rsidRPr="007A0543">
        <w:t xml:space="preserve"> to that of JSON.</w:t>
      </w:r>
    </w:p>
    <w:p w14:paraId="40C042DB" w14:textId="33E1D76A" w:rsidR="00DA2CF1" w:rsidRPr="007A0543" w:rsidRDefault="00C306B6" w:rsidP="008768C5">
      <w:pPr>
        <w:jc w:val="both"/>
      </w:pPr>
      <w:r w:rsidRPr="007A0543">
        <w:t xml:space="preserve">Finally, in the last test, where 10,000 requests </w:t>
      </w:r>
      <w:proofErr w:type="gramStart"/>
      <w:r w:rsidRPr="007A0543">
        <w:t>were made</w:t>
      </w:r>
      <w:proofErr w:type="gramEnd"/>
      <w:r w:rsidRPr="007A0543">
        <w:t xml:space="preserve"> with </w:t>
      </w:r>
      <w:r w:rsidR="00DA2CF1" w:rsidRPr="007A0543">
        <w:t>the</w:t>
      </w:r>
      <w:r w:rsidRPr="007A0543">
        <w:t xml:space="preserve"> gateway, </w:t>
      </w:r>
      <w:r w:rsidR="008768C5" w:rsidRPr="007A0543">
        <w:t xml:space="preserve">a 28.88% decrease in total energy consumption </w:t>
      </w:r>
      <w:proofErr w:type="gramStart"/>
      <w:r w:rsidR="008768C5" w:rsidRPr="007A0543">
        <w:t>was observed</w:t>
      </w:r>
      <w:proofErr w:type="gramEnd"/>
      <w:r w:rsidR="008768C5" w:rsidRPr="007A0543">
        <w:t>. Furthermore, the average energy consumption decreased by 23.74%, while the median decreased by 35.81%.</w:t>
      </w:r>
    </w:p>
    <w:p w14:paraId="5B1831F6" w14:textId="486D1410" w:rsidR="008768C5" w:rsidRPr="007A0543" w:rsidRDefault="00DA2CF1" w:rsidP="00EC7689">
      <w:r w:rsidRPr="007A0543">
        <w:br w:type="page"/>
      </w:r>
    </w:p>
    <w:p w14:paraId="549BD2D4" w14:textId="06C8F035" w:rsidR="00720EF5" w:rsidRPr="007A0543" w:rsidRDefault="00720EF5" w:rsidP="00720EF5">
      <w:pPr>
        <w:pStyle w:val="Caption"/>
        <w:keepNext/>
      </w:pPr>
      <w:bookmarkStart w:id="214" w:name="_Ref198819805"/>
      <w:bookmarkStart w:id="215" w:name="_Toc198970304"/>
      <w:r w:rsidRPr="007A0543">
        <w:lastRenderedPageBreak/>
        <w:t xml:space="preserve">Table </w:t>
      </w:r>
      <w:r w:rsidRPr="007A0543">
        <w:fldChar w:fldCharType="begin"/>
      </w:r>
      <w:r w:rsidRPr="007A0543">
        <w:instrText xml:space="preserve"> SEQ Table \* ARABIC </w:instrText>
      </w:r>
      <w:r w:rsidRPr="007A0543">
        <w:fldChar w:fldCharType="separate"/>
      </w:r>
      <w:proofErr w:type="gramStart"/>
      <w:r w:rsidR="009F36AC" w:rsidRPr="007A0543">
        <w:t>23</w:t>
      </w:r>
      <w:proofErr w:type="gramEnd"/>
      <w:r w:rsidRPr="007A0543">
        <w:fldChar w:fldCharType="end"/>
      </w:r>
      <w:bookmarkEnd w:id="214"/>
      <w:r w:rsidRPr="007A0543">
        <w:t xml:space="preserve"> - Energy consumption of </w:t>
      </w:r>
      <w:r w:rsidR="008F1356" w:rsidRPr="007A0543">
        <w:t xml:space="preserve">updating a user in </w:t>
      </w:r>
      <w:proofErr w:type="gramStart"/>
      <w:r w:rsidRPr="007A0543">
        <w:t>joules</w:t>
      </w:r>
      <w:bookmarkEnd w:id="215"/>
      <w:proofErr w:type="gramEnd"/>
    </w:p>
    <w:tbl>
      <w:tblPr>
        <w:tblStyle w:val="GridTable6Colorful"/>
        <w:tblW w:w="9067" w:type="dxa"/>
        <w:jc w:val="center"/>
        <w:tblLook w:val="04A0" w:firstRow="1" w:lastRow="0" w:firstColumn="1" w:lastColumn="0" w:noHBand="0" w:noVBand="1"/>
      </w:tblPr>
      <w:tblGrid>
        <w:gridCol w:w="2830"/>
        <w:gridCol w:w="1134"/>
        <w:gridCol w:w="1276"/>
        <w:gridCol w:w="1134"/>
        <w:gridCol w:w="1276"/>
        <w:gridCol w:w="1417"/>
      </w:tblGrid>
      <w:tr w:rsidR="00081319" w:rsidRPr="007A0543" w14:paraId="4CB5E062" w14:textId="77777777" w:rsidTr="0096500E">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8F4009B" w14:textId="25B628F4" w:rsidR="00081319" w:rsidRPr="007A0543" w:rsidRDefault="002B1E9F" w:rsidP="000A7AE6">
            <w:pPr>
              <w:jc w:val="center"/>
              <w:rPr>
                <w:rFonts w:cstheme="minorHAnsi"/>
                <w:bCs w:val="0"/>
                <w:lang w:eastAsia="pt-PT"/>
              </w:rPr>
            </w:pPr>
            <w:proofErr w:type="gramStart"/>
            <w:r w:rsidRPr="007A0543">
              <w:rPr>
                <w:rFonts w:cstheme="minorHAnsi"/>
                <w:bCs w:val="0"/>
                <w:color w:val="auto"/>
                <w:lang w:eastAsia="pt-PT"/>
              </w:rPr>
              <w:t>Test</w:t>
            </w:r>
            <w:proofErr w:type="gramEnd"/>
            <w:r w:rsidRPr="007A0543">
              <w:rPr>
                <w:rFonts w:cstheme="minorHAnsi"/>
                <w:bCs w:val="0"/>
                <w:color w:val="auto"/>
                <w:lang w:eastAsia="pt-PT"/>
              </w:rPr>
              <w:t xml:space="preserve"> Case</w:t>
            </w:r>
          </w:p>
        </w:tc>
        <w:tc>
          <w:tcPr>
            <w:tcW w:w="1134" w:type="dxa"/>
            <w:vAlign w:val="center"/>
          </w:tcPr>
          <w:p w14:paraId="43C8223C" w14:textId="77777777" w:rsidR="00081319" w:rsidRPr="007A0543" w:rsidRDefault="00081319" w:rsidP="000A7AE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276" w:type="dxa"/>
            <w:vAlign w:val="center"/>
          </w:tcPr>
          <w:p w14:paraId="6FD62F3C" w14:textId="77777777" w:rsidR="00081319" w:rsidRPr="007A0543" w:rsidRDefault="00081319"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134" w:type="dxa"/>
            <w:vAlign w:val="center"/>
          </w:tcPr>
          <w:p w14:paraId="3676A081" w14:textId="77777777" w:rsidR="00081319" w:rsidRPr="007A0543" w:rsidRDefault="00081319"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1276" w:type="dxa"/>
            <w:vAlign w:val="center"/>
          </w:tcPr>
          <w:p w14:paraId="7FF84508" w14:textId="77777777" w:rsidR="00081319" w:rsidRPr="007A0543" w:rsidRDefault="00081319"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417" w:type="dxa"/>
            <w:vAlign w:val="center"/>
          </w:tcPr>
          <w:p w14:paraId="727D51BE" w14:textId="77777777" w:rsidR="00081319" w:rsidRPr="007A0543" w:rsidRDefault="00081319"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472081" w:rsidRPr="007A0543" w14:paraId="159D2799" w14:textId="77777777" w:rsidTr="0096500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86DDAE7" w14:textId="300E4D4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134" w:type="dxa"/>
          </w:tcPr>
          <w:p w14:paraId="2973BED0" w14:textId="09482199"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hideMark/>
          </w:tcPr>
          <w:p w14:paraId="586C04CF" w14:textId="6096BAC7"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11.95</w:t>
            </w:r>
          </w:p>
        </w:tc>
        <w:tc>
          <w:tcPr>
            <w:tcW w:w="1134" w:type="dxa"/>
            <w:noWrap/>
            <w:hideMark/>
          </w:tcPr>
          <w:p w14:paraId="23B9255E" w14:textId="55F57CD6"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1.99</w:t>
            </w:r>
          </w:p>
        </w:tc>
        <w:tc>
          <w:tcPr>
            <w:tcW w:w="1276" w:type="dxa"/>
            <w:noWrap/>
            <w:hideMark/>
          </w:tcPr>
          <w:p w14:paraId="10DB5AC6" w14:textId="4E601E4B"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1.99</w:t>
            </w:r>
          </w:p>
        </w:tc>
        <w:tc>
          <w:tcPr>
            <w:tcW w:w="1417" w:type="dxa"/>
            <w:noWrap/>
            <w:hideMark/>
          </w:tcPr>
          <w:p w14:paraId="4A360651" w14:textId="4092540D"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C60F16" w:rsidRPr="007A0543">
              <w:rPr>
                <w:rFonts w:eastAsia="Times New Roman" w:cstheme="minorHAnsi"/>
                <w:color w:val="000000"/>
                <w:lang w:eastAsia="en-GB"/>
              </w:rPr>
              <w:t>1</w:t>
            </w:r>
          </w:p>
        </w:tc>
      </w:tr>
      <w:tr w:rsidR="00472081" w:rsidRPr="007A0543" w14:paraId="3F405E19" w14:textId="77777777" w:rsidTr="0096500E">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904C7B6" w14:textId="47785DAF"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134" w:type="dxa"/>
          </w:tcPr>
          <w:p w14:paraId="576E749F" w14:textId="2F3DA33B"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hideMark/>
          </w:tcPr>
          <w:p w14:paraId="437CD9FE" w14:textId="272485FF"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36.64</w:t>
            </w:r>
          </w:p>
        </w:tc>
        <w:tc>
          <w:tcPr>
            <w:tcW w:w="1134" w:type="dxa"/>
            <w:noWrap/>
            <w:hideMark/>
          </w:tcPr>
          <w:p w14:paraId="1C48248B" w14:textId="5D87E0DE"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5.23</w:t>
            </w:r>
          </w:p>
        </w:tc>
        <w:tc>
          <w:tcPr>
            <w:tcW w:w="1276" w:type="dxa"/>
            <w:noWrap/>
            <w:hideMark/>
          </w:tcPr>
          <w:p w14:paraId="16AEBA52" w14:textId="5970FF2D"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5.23</w:t>
            </w:r>
          </w:p>
        </w:tc>
        <w:tc>
          <w:tcPr>
            <w:tcW w:w="1417" w:type="dxa"/>
            <w:noWrap/>
            <w:hideMark/>
          </w:tcPr>
          <w:p w14:paraId="482E9CC0" w14:textId="06653080"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C60F16" w:rsidRPr="007A0543">
              <w:rPr>
                <w:rFonts w:eastAsia="Times New Roman" w:cstheme="minorHAnsi"/>
                <w:color w:val="000000"/>
                <w:lang w:eastAsia="en-GB"/>
              </w:rPr>
              <w:t>4</w:t>
            </w:r>
          </w:p>
        </w:tc>
      </w:tr>
      <w:tr w:rsidR="00472081" w:rsidRPr="007A0543" w14:paraId="75A8D857" w14:textId="77777777" w:rsidTr="0096500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366B196" w14:textId="6FAEE195"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134" w:type="dxa"/>
          </w:tcPr>
          <w:p w14:paraId="35B78C6D" w14:textId="6AABCE32"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5D930FA2" w14:textId="29ED1030"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127.92</w:t>
            </w:r>
          </w:p>
        </w:tc>
        <w:tc>
          <w:tcPr>
            <w:tcW w:w="1134" w:type="dxa"/>
            <w:noWrap/>
          </w:tcPr>
          <w:p w14:paraId="35B161B0" w14:textId="272BDF8E"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3.05</w:t>
            </w:r>
          </w:p>
        </w:tc>
        <w:tc>
          <w:tcPr>
            <w:tcW w:w="1276" w:type="dxa"/>
            <w:noWrap/>
          </w:tcPr>
          <w:p w14:paraId="70FD8037" w14:textId="3E08B609"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1.97</w:t>
            </w:r>
          </w:p>
        </w:tc>
        <w:tc>
          <w:tcPr>
            <w:tcW w:w="1417" w:type="dxa"/>
            <w:noWrap/>
          </w:tcPr>
          <w:p w14:paraId="482CB1AB" w14:textId="3BF3F78F"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5423C5F8" w14:textId="77777777" w:rsidTr="0096500E">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9807F09" w14:textId="2310F742"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134" w:type="dxa"/>
          </w:tcPr>
          <w:p w14:paraId="019658CF" w14:textId="5C12441B"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7FD9BD2F" w14:textId="35CA3D8C"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128.48</w:t>
            </w:r>
          </w:p>
        </w:tc>
        <w:tc>
          <w:tcPr>
            <w:tcW w:w="1134" w:type="dxa"/>
            <w:noWrap/>
          </w:tcPr>
          <w:p w14:paraId="11321D10" w14:textId="16B3284B"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2.73</w:t>
            </w:r>
          </w:p>
        </w:tc>
        <w:tc>
          <w:tcPr>
            <w:tcW w:w="1276" w:type="dxa"/>
            <w:noWrap/>
          </w:tcPr>
          <w:p w14:paraId="4A91B4CC" w14:textId="7D484421"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1.83</w:t>
            </w:r>
          </w:p>
        </w:tc>
        <w:tc>
          <w:tcPr>
            <w:tcW w:w="1417" w:type="dxa"/>
            <w:noWrap/>
          </w:tcPr>
          <w:p w14:paraId="52D1C29C" w14:textId="0AD38EF4"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54B27F84" w14:textId="77777777" w:rsidTr="0096500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B6E9920" w14:textId="5CEA68A1"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134" w:type="dxa"/>
          </w:tcPr>
          <w:p w14:paraId="5CF55F41" w14:textId="43CBA7E2"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tcPr>
          <w:p w14:paraId="4C54198E" w14:textId="4633B01E"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24.31</w:t>
            </w:r>
          </w:p>
        </w:tc>
        <w:tc>
          <w:tcPr>
            <w:tcW w:w="1134" w:type="dxa"/>
            <w:noWrap/>
          </w:tcPr>
          <w:p w14:paraId="30A3FF44" w14:textId="0FE76480"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3.47</w:t>
            </w:r>
          </w:p>
        </w:tc>
        <w:tc>
          <w:tcPr>
            <w:tcW w:w="1276" w:type="dxa"/>
            <w:noWrap/>
          </w:tcPr>
          <w:p w14:paraId="1E849D6F" w14:textId="59BCA2C2"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3.47</w:t>
            </w:r>
          </w:p>
        </w:tc>
        <w:tc>
          <w:tcPr>
            <w:tcW w:w="1417" w:type="dxa"/>
            <w:noWrap/>
          </w:tcPr>
          <w:p w14:paraId="60987AF9" w14:textId="0EAC2B9A"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573CC23B" w14:textId="77777777" w:rsidTr="0096500E">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ED2DBB8" w14:textId="27BCD789"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134" w:type="dxa"/>
          </w:tcPr>
          <w:p w14:paraId="5A4409D8" w14:textId="76F46E67"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tcPr>
          <w:p w14:paraId="7F3A81CD" w14:textId="24B33663"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54.97</w:t>
            </w:r>
          </w:p>
        </w:tc>
        <w:tc>
          <w:tcPr>
            <w:tcW w:w="1134" w:type="dxa"/>
            <w:noWrap/>
          </w:tcPr>
          <w:p w14:paraId="4AB6147E" w14:textId="2F02B770"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5.00</w:t>
            </w:r>
          </w:p>
        </w:tc>
        <w:tc>
          <w:tcPr>
            <w:tcW w:w="1276" w:type="dxa"/>
            <w:noWrap/>
          </w:tcPr>
          <w:p w14:paraId="463CF20D" w14:textId="77F4093E"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5.00</w:t>
            </w:r>
          </w:p>
        </w:tc>
        <w:tc>
          <w:tcPr>
            <w:tcW w:w="1417" w:type="dxa"/>
            <w:noWrap/>
          </w:tcPr>
          <w:p w14:paraId="2B1ECA1F" w14:textId="2F2BFFC4"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5BCD50F1" w14:textId="77777777" w:rsidTr="0096500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50F42966" w14:textId="12A55D97" w:rsidR="00472081" w:rsidRPr="007A0543" w:rsidRDefault="00472081" w:rsidP="00472081">
            <w:pPr>
              <w:rPr>
                <w:rFonts w:eastAsia="Times New Roman" w:cstheme="minorHAnsi"/>
                <w:color w:val="000000"/>
                <w:lang w:eastAsia="en-GB"/>
              </w:rPr>
            </w:pPr>
            <w:r w:rsidRPr="007A0543">
              <w:rPr>
                <w:color w:val="auto"/>
              </w:rPr>
              <w:t>JSON + Gateway</w:t>
            </w:r>
          </w:p>
        </w:tc>
        <w:tc>
          <w:tcPr>
            <w:tcW w:w="1134" w:type="dxa"/>
          </w:tcPr>
          <w:p w14:paraId="41E51156" w14:textId="1A3C5570"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0BD6DD92" w14:textId="1AE10A8B"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317.71</w:t>
            </w:r>
          </w:p>
        </w:tc>
        <w:tc>
          <w:tcPr>
            <w:tcW w:w="1134" w:type="dxa"/>
            <w:noWrap/>
          </w:tcPr>
          <w:p w14:paraId="6B1FC49E" w14:textId="0A0393B4"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5.67</w:t>
            </w:r>
          </w:p>
        </w:tc>
        <w:tc>
          <w:tcPr>
            <w:tcW w:w="1276" w:type="dxa"/>
            <w:noWrap/>
          </w:tcPr>
          <w:p w14:paraId="3CC6E426" w14:textId="0834C1DB"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6.68</w:t>
            </w:r>
          </w:p>
        </w:tc>
        <w:tc>
          <w:tcPr>
            <w:tcW w:w="1417" w:type="dxa"/>
            <w:noWrap/>
          </w:tcPr>
          <w:p w14:paraId="352B5E4C" w14:textId="4547B196"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0.03</w:t>
            </w:r>
          </w:p>
        </w:tc>
      </w:tr>
      <w:tr w:rsidR="00472081" w:rsidRPr="007A0543" w14:paraId="05452580" w14:textId="77777777" w:rsidTr="0096500E">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EA70464" w14:textId="5547509F" w:rsidR="00472081" w:rsidRPr="007A0543" w:rsidRDefault="00472081" w:rsidP="00472081">
            <w:pPr>
              <w:rPr>
                <w:rFonts w:eastAsia="Times New Roman" w:cstheme="minorHAnsi"/>
                <w:color w:val="000000"/>
                <w:lang w:eastAsia="en-GB"/>
              </w:rPr>
            </w:pPr>
            <w:r w:rsidRPr="007A0543">
              <w:rPr>
                <w:color w:val="auto"/>
              </w:rPr>
              <w:t>Protocol Buffers + Gateway</w:t>
            </w:r>
          </w:p>
        </w:tc>
        <w:tc>
          <w:tcPr>
            <w:tcW w:w="1134" w:type="dxa"/>
          </w:tcPr>
          <w:p w14:paraId="18605E2D" w14:textId="17A67272"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4409A2EA" w14:textId="30CFEC95"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555.01</w:t>
            </w:r>
          </w:p>
        </w:tc>
        <w:tc>
          <w:tcPr>
            <w:tcW w:w="1134" w:type="dxa"/>
            <w:noWrap/>
          </w:tcPr>
          <w:p w14:paraId="7C95C05B" w14:textId="5F46A0C7"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6.53</w:t>
            </w:r>
          </w:p>
        </w:tc>
        <w:tc>
          <w:tcPr>
            <w:tcW w:w="1276" w:type="dxa"/>
            <w:noWrap/>
          </w:tcPr>
          <w:p w14:paraId="180168BC" w14:textId="5B073B79"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7.21</w:t>
            </w:r>
          </w:p>
        </w:tc>
        <w:tc>
          <w:tcPr>
            <w:tcW w:w="1417" w:type="dxa"/>
            <w:noWrap/>
          </w:tcPr>
          <w:p w14:paraId="091BA993" w14:textId="1182E425"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0.06</w:t>
            </w:r>
          </w:p>
        </w:tc>
      </w:tr>
    </w:tbl>
    <w:p w14:paraId="48BC62B6" w14:textId="77777777" w:rsidR="00720EF5" w:rsidRPr="007A0543" w:rsidRDefault="00720EF5" w:rsidP="00720EF5"/>
    <w:p w14:paraId="15D06D6D" w14:textId="4B39F5D8" w:rsidR="00DA2CF1" w:rsidRPr="007A0543" w:rsidRDefault="004D1A34" w:rsidP="00E23DA9">
      <w:pPr>
        <w:jc w:val="both"/>
      </w:pPr>
      <w:r w:rsidRPr="007A0543">
        <w:t xml:space="preserve">As shown in </w:t>
      </w:r>
      <w:r w:rsidR="00E23DA9" w:rsidRPr="007A0543">
        <w:fldChar w:fldCharType="begin"/>
      </w:r>
      <w:r w:rsidR="00E23DA9" w:rsidRPr="007A0543">
        <w:instrText xml:space="preserve"> REF _Ref198819805 \h  \* MERGEFORMAT </w:instrText>
      </w:r>
      <w:r w:rsidR="00E23DA9" w:rsidRPr="007A0543">
        <w:fldChar w:fldCharType="separate"/>
      </w:r>
      <w:r w:rsidR="00E23DA9" w:rsidRPr="007A0543">
        <w:t>Table 23</w:t>
      </w:r>
      <w:r w:rsidR="00E23DA9" w:rsidRPr="007A0543">
        <w:fldChar w:fldCharType="end"/>
      </w:r>
      <w:r w:rsidRPr="007A0543">
        <w:t xml:space="preserve">, the energy consumption of the test designed to update the user information is documented. This evaluation constitutes a significant challenge for Protocol Buffers. </w:t>
      </w:r>
      <w:proofErr w:type="gramStart"/>
      <w:r w:rsidRPr="007A0543">
        <w:t>Most of</w:t>
      </w:r>
      <w:proofErr w:type="gramEnd"/>
      <w:r w:rsidRPr="007A0543">
        <w:t xml:space="preserve"> the test cases in this endpoint reveal that Protocol Buffers increases total energy consumption by double the amount when compared with JSON. To illustrate the point, consider the initial scenario in which 1,000 requests </w:t>
      </w:r>
      <w:proofErr w:type="gramStart"/>
      <w:r w:rsidRPr="007A0543">
        <w:t>were executed</w:t>
      </w:r>
      <w:proofErr w:type="gramEnd"/>
      <w:r w:rsidRPr="007A0543">
        <w:t xml:space="preserve"> without the utilisation of a gateway. The disparity in performance metrics </w:t>
      </w:r>
      <w:proofErr w:type="gramStart"/>
      <w:r w:rsidRPr="007A0543">
        <w:t>is pronounced</w:t>
      </w:r>
      <w:proofErr w:type="gramEnd"/>
      <w:r w:rsidRPr="007A0543">
        <w:t>.</w:t>
      </w:r>
    </w:p>
    <w:p w14:paraId="195DF593" w14:textId="5F5B9EB1" w:rsidR="00DA2CF1" w:rsidRPr="007A0543" w:rsidRDefault="004D1A34" w:rsidP="008A2BA6">
      <w:pPr>
        <w:jc w:val="both"/>
      </w:pPr>
      <w:r w:rsidRPr="007A0543">
        <w:t xml:space="preserve">Despite the demonstrable superiority of JSON in terms of total energy consumption in this test, a more detailed analysis of the second test, which involved 10,000 requests without a gateway, reveals that Protocol Buffers, in fact, consumed a higher total amount of energy. However, when the average and median values </w:t>
      </w:r>
      <w:proofErr w:type="gramStart"/>
      <w:r w:rsidRPr="007A0543">
        <w:t>are considered</w:t>
      </w:r>
      <w:proofErr w:type="gramEnd"/>
      <w:r w:rsidRPr="007A0543">
        <w:t>, in this test case scenario, Protocol Buffers uses less energy than JSON</w:t>
      </w:r>
      <w:r w:rsidR="008F4CD4" w:rsidRPr="007A0543">
        <w:t>.</w:t>
      </w:r>
    </w:p>
    <w:p w14:paraId="1E37E55B" w14:textId="3A5638C8" w:rsidR="0096500E" w:rsidRPr="007A0543" w:rsidRDefault="0096500E" w:rsidP="0096500E">
      <w:pPr>
        <w:pStyle w:val="Caption"/>
        <w:keepNext/>
      </w:pPr>
      <w:bookmarkStart w:id="216" w:name="_Ref198821570"/>
      <w:bookmarkStart w:id="217" w:name="_Toc198970305"/>
      <w:r w:rsidRPr="007A0543">
        <w:t xml:space="preserve">Table </w:t>
      </w:r>
      <w:r w:rsidRPr="007A0543">
        <w:fldChar w:fldCharType="begin"/>
      </w:r>
      <w:r w:rsidRPr="007A0543">
        <w:instrText xml:space="preserve"> SEQ Table \* ARABIC </w:instrText>
      </w:r>
      <w:r w:rsidRPr="007A0543">
        <w:fldChar w:fldCharType="separate"/>
      </w:r>
      <w:proofErr w:type="gramStart"/>
      <w:r w:rsidR="009F36AC" w:rsidRPr="007A0543">
        <w:t>24</w:t>
      </w:r>
      <w:proofErr w:type="gramEnd"/>
      <w:r w:rsidRPr="007A0543">
        <w:fldChar w:fldCharType="end"/>
      </w:r>
      <w:bookmarkEnd w:id="216"/>
      <w:r w:rsidRPr="007A0543">
        <w:t xml:space="preserve"> - Energy consumption of deleting a user in </w:t>
      </w:r>
      <w:proofErr w:type="gramStart"/>
      <w:r w:rsidRPr="007A0543">
        <w:t>joules</w:t>
      </w:r>
      <w:bookmarkEnd w:id="217"/>
      <w:proofErr w:type="gramEnd"/>
    </w:p>
    <w:tbl>
      <w:tblPr>
        <w:tblStyle w:val="GridTable6Colorful"/>
        <w:tblW w:w="9067" w:type="dxa"/>
        <w:jc w:val="center"/>
        <w:tblLook w:val="04A0" w:firstRow="1" w:lastRow="0" w:firstColumn="1" w:lastColumn="0" w:noHBand="0" w:noVBand="1"/>
      </w:tblPr>
      <w:tblGrid>
        <w:gridCol w:w="2830"/>
        <w:gridCol w:w="1134"/>
        <w:gridCol w:w="1276"/>
        <w:gridCol w:w="1134"/>
        <w:gridCol w:w="1276"/>
        <w:gridCol w:w="1417"/>
      </w:tblGrid>
      <w:tr w:rsidR="0096500E" w:rsidRPr="007A0543" w14:paraId="0F9D08FD" w14:textId="77777777" w:rsidTr="000A7AE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66A0EF" w14:textId="77777777" w:rsidR="0096500E" w:rsidRPr="007A0543" w:rsidRDefault="0096500E" w:rsidP="000A7AE6">
            <w:pPr>
              <w:jc w:val="center"/>
              <w:rPr>
                <w:rFonts w:cstheme="minorHAnsi"/>
                <w:bCs w:val="0"/>
                <w:lang w:eastAsia="pt-PT"/>
              </w:rPr>
            </w:pPr>
            <w:proofErr w:type="gramStart"/>
            <w:r w:rsidRPr="007A0543">
              <w:rPr>
                <w:rFonts w:cstheme="minorHAnsi"/>
                <w:bCs w:val="0"/>
                <w:color w:val="auto"/>
                <w:lang w:eastAsia="pt-PT"/>
              </w:rPr>
              <w:t>Test</w:t>
            </w:r>
            <w:proofErr w:type="gramEnd"/>
            <w:r w:rsidRPr="007A0543">
              <w:rPr>
                <w:rFonts w:cstheme="minorHAnsi"/>
                <w:bCs w:val="0"/>
                <w:color w:val="auto"/>
                <w:lang w:eastAsia="pt-PT"/>
              </w:rPr>
              <w:t xml:space="preserve"> Case</w:t>
            </w:r>
          </w:p>
        </w:tc>
        <w:tc>
          <w:tcPr>
            <w:tcW w:w="1134" w:type="dxa"/>
            <w:vAlign w:val="center"/>
          </w:tcPr>
          <w:p w14:paraId="3938D89A" w14:textId="77777777" w:rsidR="0096500E" w:rsidRPr="007A0543" w:rsidRDefault="0096500E" w:rsidP="000A7AE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7A0543">
              <w:rPr>
                <w:rFonts w:cstheme="minorHAnsi"/>
                <w:lang w:eastAsia="pt-PT"/>
              </w:rPr>
              <w:t>Requests</w:t>
            </w:r>
          </w:p>
        </w:tc>
        <w:tc>
          <w:tcPr>
            <w:tcW w:w="1276" w:type="dxa"/>
            <w:vAlign w:val="center"/>
          </w:tcPr>
          <w:p w14:paraId="54DA5560" w14:textId="77777777" w:rsidR="0096500E" w:rsidRPr="007A0543" w:rsidRDefault="0096500E"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Total Joules</w:t>
            </w:r>
          </w:p>
        </w:tc>
        <w:tc>
          <w:tcPr>
            <w:tcW w:w="1134" w:type="dxa"/>
            <w:vAlign w:val="center"/>
          </w:tcPr>
          <w:p w14:paraId="570A1E03" w14:textId="77777777" w:rsidR="0096500E" w:rsidRPr="007A0543" w:rsidRDefault="0096500E"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Average joules</w:t>
            </w:r>
          </w:p>
        </w:tc>
        <w:tc>
          <w:tcPr>
            <w:tcW w:w="1276" w:type="dxa"/>
            <w:vAlign w:val="center"/>
          </w:tcPr>
          <w:p w14:paraId="3A2E46A3" w14:textId="77777777" w:rsidR="0096500E" w:rsidRPr="007A0543" w:rsidRDefault="0096500E"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lang w:eastAsia="pt-PT"/>
              </w:rPr>
              <w:t>Median Joules</w:t>
            </w:r>
          </w:p>
        </w:tc>
        <w:tc>
          <w:tcPr>
            <w:tcW w:w="1417" w:type="dxa"/>
            <w:vAlign w:val="center"/>
          </w:tcPr>
          <w:p w14:paraId="1C58A41F" w14:textId="77777777" w:rsidR="0096500E" w:rsidRPr="007A0543" w:rsidRDefault="0096500E" w:rsidP="000A7AE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7A0543">
              <w:rPr>
                <w:rFonts w:cstheme="minorHAnsi"/>
                <w:bCs w:val="0"/>
                <w:color w:val="auto"/>
                <w:lang w:eastAsia="pt-PT"/>
              </w:rPr>
              <w:t>Joules per Request</w:t>
            </w:r>
          </w:p>
        </w:tc>
      </w:tr>
      <w:tr w:rsidR="00472081" w:rsidRPr="007A0543" w14:paraId="3C7673CA" w14:textId="77777777" w:rsidTr="000A7A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166E8F94" w14:textId="143FC00E"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134" w:type="dxa"/>
          </w:tcPr>
          <w:p w14:paraId="2A86E70D" w14:textId="109B6D37"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hideMark/>
          </w:tcPr>
          <w:p w14:paraId="145A9FBD" w14:textId="189D6C11"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16.71</w:t>
            </w:r>
          </w:p>
        </w:tc>
        <w:tc>
          <w:tcPr>
            <w:tcW w:w="1134" w:type="dxa"/>
            <w:noWrap/>
            <w:hideMark/>
          </w:tcPr>
          <w:p w14:paraId="73AECA1B" w14:textId="3842BA0F"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3.34</w:t>
            </w:r>
          </w:p>
        </w:tc>
        <w:tc>
          <w:tcPr>
            <w:tcW w:w="1276" w:type="dxa"/>
            <w:noWrap/>
            <w:hideMark/>
          </w:tcPr>
          <w:p w14:paraId="138C73B5" w14:textId="522EB135" w:rsidR="00472081" w:rsidRPr="007A0543"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3.34</w:t>
            </w:r>
          </w:p>
        </w:tc>
        <w:tc>
          <w:tcPr>
            <w:tcW w:w="1417" w:type="dxa"/>
            <w:noWrap/>
            <w:hideMark/>
          </w:tcPr>
          <w:p w14:paraId="0E3FB103" w14:textId="77777777"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40006E12" w14:textId="77777777" w:rsidTr="000A7AE6">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2744F2F6" w14:textId="5BABDE8C"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134" w:type="dxa"/>
          </w:tcPr>
          <w:p w14:paraId="1B299465" w14:textId="35B99E03"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hideMark/>
          </w:tcPr>
          <w:p w14:paraId="252EB60B" w14:textId="00E4CF1F"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17.17</w:t>
            </w:r>
          </w:p>
        </w:tc>
        <w:tc>
          <w:tcPr>
            <w:tcW w:w="1134" w:type="dxa"/>
            <w:noWrap/>
            <w:hideMark/>
          </w:tcPr>
          <w:p w14:paraId="0C0A8530" w14:textId="6BFD738A"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2.86</w:t>
            </w:r>
          </w:p>
        </w:tc>
        <w:tc>
          <w:tcPr>
            <w:tcW w:w="1276" w:type="dxa"/>
            <w:noWrap/>
            <w:hideMark/>
          </w:tcPr>
          <w:p w14:paraId="0AA436F7" w14:textId="3FAE55F6" w:rsidR="00472081" w:rsidRPr="007A0543"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2.86</w:t>
            </w:r>
          </w:p>
        </w:tc>
        <w:tc>
          <w:tcPr>
            <w:tcW w:w="1417" w:type="dxa"/>
            <w:noWrap/>
            <w:hideMark/>
          </w:tcPr>
          <w:p w14:paraId="58DD61DE" w14:textId="7BCDA7FC"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w:t>
            </w:r>
            <w:r w:rsidR="00C60F16" w:rsidRPr="007A0543">
              <w:rPr>
                <w:rFonts w:eastAsia="Times New Roman" w:cstheme="minorHAnsi"/>
                <w:color w:val="000000"/>
                <w:lang w:eastAsia="en-GB"/>
              </w:rPr>
              <w:t>2</w:t>
            </w:r>
          </w:p>
        </w:tc>
      </w:tr>
      <w:tr w:rsidR="00472081" w:rsidRPr="007A0543" w14:paraId="37839DF6" w14:textId="77777777" w:rsidTr="000A7A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B8B7C02" w14:textId="6B858FFA"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JSON</w:t>
            </w:r>
          </w:p>
        </w:tc>
        <w:tc>
          <w:tcPr>
            <w:tcW w:w="1134" w:type="dxa"/>
          </w:tcPr>
          <w:p w14:paraId="61213FE7" w14:textId="2CEFBA6C"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539D5F67" w14:textId="1CA9821A" w:rsidR="00472081" w:rsidRPr="007A0543"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67.47</w:t>
            </w:r>
          </w:p>
        </w:tc>
        <w:tc>
          <w:tcPr>
            <w:tcW w:w="1134" w:type="dxa"/>
            <w:noWrap/>
          </w:tcPr>
          <w:p w14:paraId="5761CE21" w14:textId="65F1E1BD" w:rsidR="00472081" w:rsidRPr="007A0543"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2.33</w:t>
            </w:r>
          </w:p>
        </w:tc>
        <w:tc>
          <w:tcPr>
            <w:tcW w:w="1276" w:type="dxa"/>
            <w:noWrap/>
          </w:tcPr>
          <w:p w14:paraId="5E2DAE6A" w14:textId="6C3F82EF" w:rsidR="00472081" w:rsidRPr="007A0543"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1.74</w:t>
            </w:r>
          </w:p>
        </w:tc>
        <w:tc>
          <w:tcPr>
            <w:tcW w:w="1417" w:type="dxa"/>
            <w:noWrap/>
          </w:tcPr>
          <w:p w14:paraId="1988FDF7" w14:textId="109CD1D2" w:rsidR="00472081" w:rsidRPr="007A0543"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51D6690F" w14:textId="77777777" w:rsidTr="000A7AE6">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F4FA6CE" w14:textId="7DF151F8"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Protocol Buffers</w:t>
            </w:r>
          </w:p>
        </w:tc>
        <w:tc>
          <w:tcPr>
            <w:tcW w:w="1134" w:type="dxa"/>
          </w:tcPr>
          <w:p w14:paraId="3DBF0EC5" w14:textId="03CF9934"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65A65E8D" w14:textId="26A354F7" w:rsidR="00472081" w:rsidRPr="007A0543"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67.85</w:t>
            </w:r>
          </w:p>
        </w:tc>
        <w:tc>
          <w:tcPr>
            <w:tcW w:w="1134" w:type="dxa"/>
            <w:noWrap/>
          </w:tcPr>
          <w:p w14:paraId="3A862FE6" w14:textId="09071CF7" w:rsidR="00472081" w:rsidRPr="007A0543"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2.34</w:t>
            </w:r>
          </w:p>
        </w:tc>
        <w:tc>
          <w:tcPr>
            <w:tcW w:w="1276" w:type="dxa"/>
            <w:noWrap/>
          </w:tcPr>
          <w:p w14:paraId="48E85AE1" w14:textId="16508BA2" w:rsidR="00472081" w:rsidRPr="007A0543"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1.89</w:t>
            </w:r>
          </w:p>
        </w:tc>
        <w:tc>
          <w:tcPr>
            <w:tcW w:w="1417" w:type="dxa"/>
            <w:noWrap/>
          </w:tcPr>
          <w:p w14:paraId="14F338CA" w14:textId="6CC85F05" w:rsidR="00472081" w:rsidRPr="007A0543"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0.01</w:t>
            </w:r>
          </w:p>
        </w:tc>
      </w:tr>
      <w:tr w:rsidR="00472081" w:rsidRPr="007A0543" w14:paraId="6ECCB565" w14:textId="77777777" w:rsidTr="000A7A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9894FD3" w14:textId="2DE28384"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JSON </w:t>
            </w:r>
            <w:r w:rsidRPr="007A0543">
              <w:rPr>
                <w:color w:val="auto"/>
              </w:rPr>
              <w:t>+ Gateway</w:t>
            </w:r>
          </w:p>
        </w:tc>
        <w:tc>
          <w:tcPr>
            <w:tcW w:w="1134" w:type="dxa"/>
          </w:tcPr>
          <w:p w14:paraId="13C8104C" w14:textId="4E351CCF"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tcPr>
          <w:p w14:paraId="7D25E163" w14:textId="619DC0BC" w:rsidR="00472081" w:rsidRPr="007A0543"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31.44</w:t>
            </w:r>
          </w:p>
        </w:tc>
        <w:tc>
          <w:tcPr>
            <w:tcW w:w="1134" w:type="dxa"/>
            <w:noWrap/>
          </w:tcPr>
          <w:p w14:paraId="3144927E" w14:textId="0FE66562" w:rsidR="00472081" w:rsidRPr="007A0543"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4.49</w:t>
            </w:r>
          </w:p>
        </w:tc>
        <w:tc>
          <w:tcPr>
            <w:tcW w:w="1276" w:type="dxa"/>
            <w:noWrap/>
          </w:tcPr>
          <w:p w14:paraId="2EB4CB9C" w14:textId="75064EE6" w:rsidR="00472081" w:rsidRPr="007A0543"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3.70</w:t>
            </w:r>
          </w:p>
        </w:tc>
        <w:tc>
          <w:tcPr>
            <w:tcW w:w="1417" w:type="dxa"/>
            <w:noWrap/>
          </w:tcPr>
          <w:p w14:paraId="68F3DF5C" w14:textId="3E7EC54A" w:rsidR="00472081" w:rsidRPr="007A0543"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0.03</w:t>
            </w:r>
          </w:p>
        </w:tc>
      </w:tr>
      <w:tr w:rsidR="00472081" w:rsidRPr="007A0543" w14:paraId="2EE6F05F" w14:textId="77777777" w:rsidTr="000A7AE6">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E57CFE3" w14:textId="65DC327F" w:rsidR="00472081" w:rsidRPr="007A0543" w:rsidRDefault="00472081" w:rsidP="00472081">
            <w:pPr>
              <w:rPr>
                <w:rFonts w:eastAsia="Times New Roman" w:cstheme="minorHAnsi"/>
                <w:color w:val="000000"/>
                <w:lang w:eastAsia="en-GB"/>
              </w:rPr>
            </w:pPr>
            <w:r w:rsidRPr="007A0543">
              <w:rPr>
                <w:rFonts w:eastAsia="Times New Roman" w:cstheme="minorHAnsi"/>
                <w:color w:val="000000"/>
                <w:lang w:eastAsia="en-GB"/>
              </w:rPr>
              <w:t xml:space="preserve">Protocol Buffers </w:t>
            </w:r>
            <w:r w:rsidRPr="007A0543">
              <w:rPr>
                <w:color w:val="auto"/>
              </w:rPr>
              <w:t>+ Gateway</w:t>
            </w:r>
          </w:p>
        </w:tc>
        <w:tc>
          <w:tcPr>
            <w:tcW w:w="1134" w:type="dxa"/>
          </w:tcPr>
          <w:p w14:paraId="49CF1C65" w14:textId="669EFE86"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w:t>
            </w:r>
          </w:p>
        </w:tc>
        <w:tc>
          <w:tcPr>
            <w:tcW w:w="1276" w:type="dxa"/>
            <w:noWrap/>
          </w:tcPr>
          <w:p w14:paraId="29811BDF" w14:textId="0B070AE0" w:rsidR="00472081" w:rsidRPr="007A0543"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50.54</w:t>
            </w:r>
          </w:p>
        </w:tc>
        <w:tc>
          <w:tcPr>
            <w:tcW w:w="1134" w:type="dxa"/>
            <w:noWrap/>
          </w:tcPr>
          <w:p w14:paraId="5916F0EF" w14:textId="0FF2BE72" w:rsidR="00472081" w:rsidRPr="007A0543"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7.22</w:t>
            </w:r>
          </w:p>
        </w:tc>
        <w:tc>
          <w:tcPr>
            <w:tcW w:w="1276" w:type="dxa"/>
            <w:noWrap/>
          </w:tcPr>
          <w:p w14:paraId="6025E022" w14:textId="3B3AFE4C" w:rsidR="00472081" w:rsidRPr="007A0543"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8.91</w:t>
            </w:r>
          </w:p>
        </w:tc>
        <w:tc>
          <w:tcPr>
            <w:tcW w:w="1417" w:type="dxa"/>
            <w:noWrap/>
          </w:tcPr>
          <w:p w14:paraId="281453FE" w14:textId="70998689" w:rsidR="00472081" w:rsidRPr="007A0543"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0.05</w:t>
            </w:r>
          </w:p>
        </w:tc>
      </w:tr>
      <w:tr w:rsidR="00472081" w:rsidRPr="007A0543" w14:paraId="12ED3843" w14:textId="77777777" w:rsidTr="000A7AE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6CA02FB8" w14:textId="4B8A2048" w:rsidR="00472081" w:rsidRPr="007A0543" w:rsidRDefault="00472081" w:rsidP="00472081">
            <w:pPr>
              <w:rPr>
                <w:rFonts w:eastAsia="Times New Roman" w:cstheme="minorHAnsi"/>
                <w:color w:val="000000"/>
                <w:lang w:eastAsia="en-GB"/>
              </w:rPr>
            </w:pPr>
            <w:r w:rsidRPr="007A0543">
              <w:rPr>
                <w:color w:val="auto"/>
              </w:rPr>
              <w:t>JSON + Gateway</w:t>
            </w:r>
          </w:p>
        </w:tc>
        <w:tc>
          <w:tcPr>
            <w:tcW w:w="1134" w:type="dxa"/>
          </w:tcPr>
          <w:p w14:paraId="5853A36C" w14:textId="7C9745E6" w:rsidR="00472081" w:rsidRPr="007A0543"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1BB1508F" w14:textId="381BA4B0" w:rsidR="00472081" w:rsidRPr="007A0543"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232.31</w:t>
            </w:r>
          </w:p>
        </w:tc>
        <w:tc>
          <w:tcPr>
            <w:tcW w:w="1134" w:type="dxa"/>
            <w:noWrap/>
          </w:tcPr>
          <w:p w14:paraId="7C6C4E1E" w14:textId="3C82F17E" w:rsidR="00472081" w:rsidRPr="007A0543"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5.28</w:t>
            </w:r>
          </w:p>
        </w:tc>
        <w:tc>
          <w:tcPr>
            <w:tcW w:w="1276" w:type="dxa"/>
            <w:noWrap/>
          </w:tcPr>
          <w:p w14:paraId="61FDE2BC" w14:textId="48B7FBE3" w:rsidR="00472081" w:rsidRPr="007A0543"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3.70</w:t>
            </w:r>
          </w:p>
        </w:tc>
        <w:tc>
          <w:tcPr>
            <w:tcW w:w="1417" w:type="dxa"/>
            <w:noWrap/>
          </w:tcPr>
          <w:p w14:paraId="63F040A7" w14:textId="5A9E5BC7" w:rsidR="00472081" w:rsidRPr="007A0543"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r w:rsidR="00472081" w:rsidRPr="007A0543" w14:paraId="19D516B2" w14:textId="77777777" w:rsidTr="000A7AE6">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19423E7" w14:textId="1E1F9E89" w:rsidR="00472081" w:rsidRPr="007A0543" w:rsidRDefault="00472081" w:rsidP="00472081">
            <w:pPr>
              <w:rPr>
                <w:rFonts w:eastAsia="Times New Roman" w:cstheme="minorHAnsi"/>
                <w:color w:val="000000"/>
                <w:lang w:eastAsia="en-GB"/>
              </w:rPr>
            </w:pPr>
            <w:r w:rsidRPr="007A0543">
              <w:rPr>
                <w:color w:val="auto"/>
              </w:rPr>
              <w:t>Protocol Buffers + Gateway</w:t>
            </w:r>
          </w:p>
        </w:tc>
        <w:tc>
          <w:tcPr>
            <w:tcW w:w="1134" w:type="dxa"/>
          </w:tcPr>
          <w:p w14:paraId="1B322C49" w14:textId="526185FC" w:rsidR="00472081" w:rsidRPr="007A0543"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10,000</w:t>
            </w:r>
          </w:p>
        </w:tc>
        <w:tc>
          <w:tcPr>
            <w:tcW w:w="1276" w:type="dxa"/>
            <w:noWrap/>
          </w:tcPr>
          <w:p w14:paraId="6ED9BE6A" w14:textId="54E1EB2E" w:rsidR="00472081" w:rsidRPr="007A0543"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209.45</w:t>
            </w:r>
          </w:p>
        </w:tc>
        <w:tc>
          <w:tcPr>
            <w:tcW w:w="1134" w:type="dxa"/>
            <w:noWrap/>
          </w:tcPr>
          <w:p w14:paraId="326AD6CE" w14:textId="23BD75EA" w:rsidR="00472081" w:rsidRPr="007A0543"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4.76</w:t>
            </w:r>
          </w:p>
        </w:tc>
        <w:tc>
          <w:tcPr>
            <w:tcW w:w="1276" w:type="dxa"/>
            <w:noWrap/>
          </w:tcPr>
          <w:p w14:paraId="47BF5EB3" w14:textId="77D45ABB" w:rsidR="00472081" w:rsidRPr="007A0543"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3.35</w:t>
            </w:r>
          </w:p>
        </w:tc>
        <w:tc>
          <w:tcPr>
            <w:tcW w:w="1417" w:type="dxa"/>
            <w:noWrap/>
          </w:tcPr>
          <w:p w14:paraId="13A0C5E8" w14:textId="45A14B94" w:rsidR="00472081" w:rsidRPr="007A0543"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7A0543">
              <w:rPr>
                <w:rFonts w:eastAsia="Times New Roman" w:cstheme="minorHAnsi"/>
                <w:color w:val="000000"/>
                <w:lang w:eastAsia="en-GB"/>
              </w:rPr>
              <w:t>0.02</w:t>
            </w:r>
          </w:p>
        </w:tc>
      </w:tr>
    </w:tbl>
    <w:p w14:paraId="12D0600F" w14:textId="77777777" w:rsidR="00720EF5" w:rsidRPr="007A0543" w:rsidRDefault="00720EF5" w:rsidP="002B683D"/>
    <w:p w14:paraId="63EEA0CD" w14:textId="5011E428" w:rsidR="00720EF5" w:rsidRPr="007A0543" w:rsidRDefault="00C24018" w:rsidP="0023533F">
      <w:pPr>
        <w:jc w:val="both"/>
      </w:pPr>
      <w:r w:rsidRPr="007A0543">
        <w:t xml:space="preserve">Finally, </w:t>
      </w:r>
      <w:r w:rsidRPr="007A0543">
        <w:fldChar w:fldCharType="begin"/>
      </w:r>
      <w:r w:rsidRPr="007A0543">
        <w:instrText xml:space="preserve"> REF _Ref198821570 \h </w:instrText>
      </w:r>
      <w:r w:rsidR="0023533F" w:rsidRPr="007A0543">
        <w:instrText xml:space="preserve"> \* MERGEFORMAT </w:instrText>
      </w:r>
      <w:r w:rsidRPr="007A0543">
        <w:fldChar w:fldCharType="separate"/>
      </w:r>
      <w:r w:rsidRPr="007A0543">
        <w:t>Table 24</w:t>
      </w:r>
      <w:r w:rsidRPr="007A0543">
        <w:fldChar w:fldCharType="end"/>
      </w:r>
      <w:r w:rsidRPr="007A0543">
        <w:t xml:space="preserve"> shows the energy consumption of the endpoint to delete a user</w:t>
      </w:r>
      <w:r w:rsidR="0023533F" w:rsidRPr="007A0543">
        <w:t xml:space="preserve">. The </w:t>
      </w:r>
      <w:r w:rsidR="001150BF" w:rsidRPr="007A0543">
        <w:t>initial</w:t>
      </w:r>
      <w:r w:rsidR="0023533F" w:rsidRPr="007A0543">
        <w:t xml:space="preserve"> test case, </w:t>
      </w:r>
      <w:r w:rsidR="001150BF" w:rsidRPr="007A0543">
        <w:t>involving</w:t>
      </w:r>
      <w:r w:rsidR="0023533F" w:rsidRPr="007A0543">
        <w:t xml:space="preserve"> 1,000 requests without a gateway,</w:t>
      </w:r>
      <w:r w:rsidR="001150BF" w:rsidRPr="007A0543">
        <w:t xml:space="preserve"> revealed that </w:t>
      </w:r>
      <w:r w:rsidR="0023533F" w:rsidRPr="007A0543">
        <w:t>in total</w:t>
      </w:r>
      <w:r w:rsidR="001150BF" w:rsidRPr="007A0543">
        <w:t>,</w:t>
      </w:r>
      <w:r w:rsidR="0023533F" w:rsidRPr="007A0543">
        <w:t xml:space="preserve"> Protocol Buffers expended </w:t>
      </w:r>
      <w:r w:rsidR="001150BF" w:rsidRPr="007A0543">
        <w:t xml:space="preserve">2.75% </w:t>
      </w:r>
      <w:r w:rsidR="0023533F" w:rsidRPr="007A0543">
        <w:t xml:space="preserve">more </w:t>
      </w:r>
      <w:r w:rsidR="001150BF" w:rsidRPr="007A0543">
        <w:t xml:space="preserve">in total. However, </w:t>
      </w:r>
      <w:r w:rsidR="0023533F" w:rsidRPr="007A0543">
        <w:t xml:space="preserve">the average and the median energy expenditure were both 14.37% </w:t>
      </w:r>
      <w:r w:rsidR="001150BF" w:rsidRPr="007A0543">
        <w:t>lower</w:t>
      </w:r>
      <w:r w:rsidR="0023533F" w:rsidRPr="007A0543">
        <w:t xml:space="preserve"> than JSON</w:t>
      </w:r>
      <w:r w:rsidR="001150BF" w:rsidRPr="007A0543">
        <w:t xml:space="preserve">. If </w:t>
      </w:r>
      <w:r w:rsidR="0023533F" w:rsidRPr="007A0543">
        <w:t xml:space="preserve">Protocol Buffers </w:t>
      </w:r>
      <w:r w:rsidR="001150BF" w:rsidRPr="007A0543">
        <w:t>had</w:t>
      </w:r>
      <w:r w:rsidR="0023533F" w:rsidRPr="007A0543">
        <w:t xml:space="preserve"> been slightly more </w:t>
      </w:r>
      <w:r w:rsidR="001150BF" w:rsidRPr="007A0543">
        <w:t>performant</w:t>
      </w:r>
      <w:r w:rsidR="0023533F" w:rsidRPr="007A0543">
        <w:t xml:space="preserve"> than JSON, </w:t>
      </w:r>
      <w:r w:rsidR="0023533F" w:rsidRPr="007A0543">
        <w:lastRenderedPageBreak/>
        <w:t xml:space="preserve">it would have </w:t>
      </w:r>
      <w:r w:rsidR="001150BF" w:rsidRPr="007A0543">
        <w:t>resulted in a marginal reduction in energy expenditure</w:t>
      </w:r>
      <w:r w:rsidR="0023533F" w:rsidRPr="007A0543">
        <w:t xml:space="preserve">, </w:t>
      </w:r>
      <w:r w:rsidR="001150BF" w:rsidRPr="007A0543">
        <w:t>which</w:t>
      </w:r>
      <w:r w:rsidR="0023533F" w:rsidRPr="007A0543">
        <w:t xml:space="preserve"> can be </w:t>
      </w:r>
      <w:r w:rsidR="001150BF" w:rsidRPr="007A0543">
        <w:t xml:space="preserve">observed through </w:t>
      </w:r>
      <w:r w:rsidR="0023533F" w:rsidRPr="007A0543">
        <w:fldChar w:fldCharType="begin"/>
      </w:r>
      <w:r w:rsidR="0023533F" w:rsidRPr="007A0543">
        <w:instrText xml:space="preserve"> REF _Ref198650142 \h  \* MERGEFORMAT </w:instrText>
      </w:r>
      <w:r w:rsidR="0023533F" w:rsidRPr="007A0543">
        <w:fldChar w:fldCharType="separate"/>
      </w:r>
      <w:r w:rsidR="0023533F" w:rsidRPr="007A0543">
        <w:t>Table 17</w:t>
      </w:r>
      <w:r w:rsidR="0023533F" w:rsidRPr="007A0543">
        <w:fldChar w:fldCharType="end"/>
      </w:r>
      <w:r w:rsidR="0023533F" w:rsidRPr="007A0543">
        <w:t>, where Protocol Buffers are slower by almost 1 millisecond on average.</w:t>
      </w:r>
    </w:p>
    <w:p w14:paraId="5488BBE8" w14:textId="77B30785" w:rsidR="0023533F" w:rsidRPr="007A0543" w:rsidRDefault="0023533F" w:rsidP="0023533F">
      <w:pPr>
        <w:jc w:val="both"/>
      </w:pPr>
      <w:r w:rsidRPr="007A0543">
        <w:t xml:space="preserve">The rest of the results were worse for Protocol Buffers in general. In the 10,000 requests without a gateway, the difference in </w:t>
      </w:r>
      <w:r w:rsidR="001150BF" w:rsidRPr="007A0543">
        <w:t>energy consumption</w:t>
      </w:r>
      <w:r w:rsidRPr="007A0543">
        <w:t xml:space="preserve"> is marginal, but still worse than JSON. For the 1,000 requests with a gateway the differences were abysmal, for the total energy expenditure, Protocol Buffers wasted 60.75% more energy than its counterpart. For the last test where 10,000 requests </w:t>
      </w:r>
      <w:proofErr w:type="gramStart"/>
      <w:r w:rsidRPr="007A0543">
        <w:t>were made</w:t>
      </w:r>
      <w:proofErr w:type="gramEnd"/>
      <w:r w:rsidRPr="007A0543">
        <w:t xml:space="preserve"> with a gateway, the total energy expenditure of Protocol Buffers was 74.69% more than JSON, but the average and median differences were slightly less than that, with the average energy consumption being 15.17% more and the median energy consumption being 7.93%.</w:t>
      </w:r>
    </w:p>
    <w:p w14:paraId="3B475E3B" w14:textId="77777777" w:rsidR="001A6CAE" w:rsidRPr="007A0543" w:rsidRDefault="001A6CAE" w:rsidP="0053426B">
      <w:pPr>
        <w:jc w:val="both"/>
      </w:pPr>
    </w:p>
    <w:p w14:paraId="11EC71B3" w14:textId="26678163" w:rsidR="00722849" w:rsidRPr="007A0543" w:rsidRDefault="001A6CAE" w:rsidP="001A6CAE">
      <w:pPr>
        <w:pStyle w:val="Heading4"/>
      </w:pPr>
      <w:bookmarkStart w:id="218" w:name="_Toc261146436"/>
      <w:r w:rsidRPr="007A0543">
        <w:t>Hypothesis Tests</w:t>
      </w:r>
      <w:bookmarkEnd w:id="218"/>
    </w:p>
    <w:p w14:paraId="62910082" w14:textId="61C994A9" w:rsidR="00E9752E" w:rsidRPr="007A0543" w:rsidRDefault="001A6CAE" w:rsidP="00C458B9">
      <w:pPr>
        <w:jc w:val="both"/>
        <w:rPr>
          <w:color w:val="000000"/>
        </w:rPr>
      </w:pPr>
      <w:r w:rsidRPr="007A0543">
        <w:t xml:space="preserve">To further perform validations, hypothesis tests </w:t>
      </w:r>
      <w:proofErr w:type="gramStart"/>
      <w:r w:rsidRPr="007A0543">
        <w:t>were also performed</w:t>
      </w:r>
      <w:proofErr w:type="gramEnd"/>
      <w:r w:rsidRPr="007A0543">
        <w:t xml:space="preserve"> for the energy consumption. This allows statistical validation of the observed data on energy consumption, the same process explained in section 8.2.3.1 was also followed in this section, first test for normality using the best-suited algorithm, in this case,</w:t>
      </w:r>
      <w:r w:rsidR="00CA75DA" w:rsidRPr="007A0543">
        <w:t xml:space="preserve"> as there are datasets smaller than 100, Shapiro-Wilk test might be used, but if the dataset exceeds 100 then </w:t>
      </w:r>
      <w:r w:rsidRPr="007A0543">
        <w:t xml:space="preserve">the </w:t>
      </w:r>
      <w:proofErr w:type="spellStart"/>
      <w:r w:rsidRPr="007A0543">
        <w:t>D’Agostinho</w:t>
      </w:r>
      <w:proofErr w:type="spellEnd"/>
      <w:r w:rsidRPr="007A0543">
        <w:t xml:space="preserve"> and Pearson’s algorithm</w:t>
      </w:r>
      <w:r w:rsidR="00CA75DA" w:rsidRPr="007A0543">
        <w:t xml:space="preserve"> is used,</w:t>
      </w:r>
      <w:r w:rsidRPr="007A0543">
        <w:t xml:space="preserve"> and after that choose between doing a </w:t>
      </w:r>
      <w:r w:rsidR="00C458B9" w:rsidRPr="007A0543">
        <w:t>T</w:t>
      </w:r>
      <w:r w:rsidRPr="007A0543">
        <w:t>-test</w:t>
      </w:r>
      <w:r w:rsidR="00C458B9" w:rsidRPr="007A0543">
        <w:t xml:space="preserve"> </w:t>
      </w:r>
      <w:r w:rsidRPr="007A0543">
        <w:t xml:space="preserve">if it follows a normal distribution or </w:t>
      </w:r>
      <w:r w:rsidRPr="007A0543">
        <w:rPr>
          <w:color w:val="000000"/>
        </w:rPr>
        <w:t>Mann-Whitney U if it doesn’t follow a normal distribution.</w:t>
      </w:r>
    </w:p>
    <w:p w14:paraId="69C7F3EB" w14:textId="286D80D2" w:rsidR="00E9752E" w:rsidRPr="007A0543" w:rsidRDefault="00E9752E" w:rsidP="00E9752E">
      <w:pPr>
        <w:pStyle w:val="Caption"/>
        <w:keepNext/>
      </w:pPr>
      <w:bookmarkStart w:id="219" w:name="_Toc198970306"/>
      <w:r w:rsidRPr="007A0543">
        <w:t xml:space="preserve">Table </w:t>
      </w:r>
      <w:r w:rsidRPr="007A0543">
        <w:fldChar w:fldCharType="begin"/>
      </w:r>
      <w:r w:rsidRPr="007A0543">
        <w:instrText xml:space="preserve"> SEQ Table \* ARABIC </w:instrText>
      </w:r>
      <w:r w:rsidRPr="007A0543">
        <w:fldChar w:fldCharType="separate"/>
      </w:r>
      <w:proofErr w:type="gramStart"/>
      <w:r w:rsidR="009F36AC" w:rsidRPr="007A0543">
        <w:t>25</w:t>
      </w:r>
      <w:proofErr w:type="gramEnd"/>
      <w:r w:rsidRPr="007A0543">
        <w:fldChar w:fldCharType="end"/>
      </w:r>
      <w:r w:rsidRPr="007A0543">
        <w:t xml:space="preserve"> - Hypothesis tests for each endpoint in terms of energy consumption</w:t>
      </w:r>
      <w:bookmarkEnd w:id="219"/>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7A0543"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7A0543" w:rsidRDefault="00E9752E">
            <w:pPr>
              <w:jc w:val="center"/>
              <w:rPr>
                <w:b/>
                <w:lang w:eastAsia="pt-PT"/>
              </w:rPr>
            </w:pPr>
            <w:r w:rsidRPr="007A0543">
              <w:rPr>
                <w:b/>
                <w:lang w:eastAsia="pt-PT"/>
              </w:rPr>
              <w:t>Title</w:t>
            </w:r>
          </w:p>
        </w:tc>
        <w:tc>
          <w:tcPr>
            <w:tcW w:w="1418" w:type="dxa"/>
            <w:tcBorders>
              <w:bottom w:val="single" w:sz="12" w:space="0" w:color="000000"/>
            </w:tcBorders>
          </w:tcPr>
          <w:p w14:paraId="6DE33825" w14:textId="77777777" w:rsidR="00E9752E" w:rsidRPr="007A0543" w:rsidRDefault="00E9752E">
            <w:pPr>
              <w:jc w:val="center"/>
              <w:rPr>
                <w:b/>
                <w:lang w:eastAsia="pt-PT"/>
              </w:rPr>
            </w:pPr>
            <w:r w:rsidRPr="007A0543">
              <w:rPr>
                <w:b/>
                <w:lang w:eastAsia="pt-PT"/>
              </w:rPr>
              <w:t>Method</w:t>
            </w:r>
          </w:p>
        </w:tc>
        <w:tc>
          <w:tcPr>
            <w:tcW w:w="4961" w:type="dxa"/>
            <w:tcBorders>
              <w:bottom w:val="single" w:sz="12" w:space="0" w:color="000000"/>
            </w:tcBorders>
          </w:tcPr>
          <w:p w14:paraId="40EDE61E" w14:textId="77777777" w:rsidR="00E9752E" w:rsidRPr="007A0543" w:rsidRDefault="00E9752E">
            <w:pPr>
              <w:jc w:val="center"/>
              <w:rPr>
                <w:b/>
                <w:lang w:eastAsia="pt-PT"/>
              </w:rPr>
            </w:pPr>
            <w:r w:rsidRPr="007A0543">
              <w:rPr>
                <w:b/>
                <w:lang w:eastAsia="pt-PT"/>
              </w:rPr>
              <w:t>Hypothesis</w:t>
            </w:r>
          </w:p>
        </w:tc>
      </w:tr>
      <w:tr w:rsidR="006C4827" w:rsidRPr="007A0543" w14:paraId="527F61BA" w14:textId="77777777" w:rsidTr="006C4827">
        <w:trPr>
          <w:trHeight w:val="86"/>
          <w:tblHeader/>
          <w:jc w:val="center"/>
        </w:trPr>
        <w:tc>
          <w:tcPr>
            <w:tcW w:w="1686" w:type="dxa"/>
            <w:shd w:val="clear" w:color="auto" w:fill="auto"/>
            <w:vAlign w:val="center"/>
          </w:tcPr>
          <w:p w14:paraId="39DBC0D1" w14:textId="77777777" w:rsidR="006C4827" w:rsidRPr="007A0543" w:rsidRDefault="006C4827">
            <w:r w:rsidRPr="007A0543">
              <w:t>Create user</w:t>
            </w:r>
          </w:p>
        </w:tc>
        <w:tc>
          <w:tcPr>
            <w:tcW w:w="1418" w:type="dxa"/>
            <w:vAlign w:val="center"/>
          </w:tcPr>
          <w:p w14:paraId="3E80EC84" w14:textId="77777777" w:rsidR="006C4827" w:rsidRPr="007A0543" w:rsidRDefault="006C4827">
            <w:pPr>
              <w:jc w:val="center"/>
              <w:rPr>
                <w:lang w:eastAsia="pt-PT"/>
              </w:rPr>
            </w:pPr>
            <w:r w:rsidRPr="007A0543">
              <w:rPr>
                <w:lang w:eastAsia="pt-PT"/>
              </w:rPr>
              <w:t>POST</w:t>
            </w:r>
          </w:p>
        </w:tc>
        <w:tc>
          <w:tcPr>
            <w:tcW w:w="4961" w:type="dxa"/>
          </w:tcPr>
          <w:p w14:paraId="72FE5A0B" w14:textId="68D8B7DA" w:rsidR="006C4827" w:rsidRPr="007A0543" w:rsidRDefault="008C5201">
            <w:pPr>
              <w:jc w:val="both"/>
            </w:pPr>
            <w:r w:rsidRPr="007A0543">
              <w:t>Protocol Buffers</w:t>
            </w:r>
            <w:r w:rsidR="008E435C" w:rsidRPr="007A0543">
              <w:t xml:space="preserve"> </w:t>
            </w:r>
            <w:r w:rsidR="00253907" w:rsidRPr="007A0543">
              <w:t>are</w:t>
            </w:r>
            <w:r w:rsidR="008E435C" w:rsidRPr="007A0543">
              <w:t xml:space="preserve"> more energy efficient than JSON</w:t>
            </w:r>
          </w:p>
        </w:tc>
      </w:tr>
      <w:tr w:rsidR="008E435C" w:rsidRPr="007A0543" w14:paraId="757627CA" w14:textId="77777777" w:rsidTr="006C4827">
        <w:trPr>
          <w:trHeight w:val="86"/>
          <w:tblHeader/>
          <w:jc w:val="center"/>
        </w:trPr>
        <w:tc>
          <w:tcPr>
            <w:tcW w:w="1686" w:type="dxa"/>
            <w:shd w:val="clear" w:color="auto" w:fill="auto"/>
            <w:vAlign w:val="center"/>
          </w:tcPr>
          <w:p w14:paraId="7BD4FE6C" w14:textId="77777777" w:rsidR="008E435C" w:rsidRPr="007A0543" w:rsidRDefault="008E435C" w:rsidP="008E435C">
            <w:r w:rsidRPr="007A0543">
              <w:t>Get all product entities</w:t>
            </w:r>
          </w:p>
        </w:tc>
        <w:tc>
          <w:tcPr>
            <w:tcW w:w="1418" w:type="dxa"/>
            <w:vAlign w:val="center"/>
          </w:tcPr>
          <w:p w14:paraId="35317DFB" w14:textId="77777777" w:rsidR="008E435C" w:rsidRPr="007A0543" w:rsidRDefault="008E435C" w:rsidP="008E435C">
            <w:pPr>
              <w:jc w:val="center"/>
              <w:rPr>
                <w:lang w:eastAsia="pt-PT"/>
              </w:rPr>
            </w:pPr>
            <w:r w:rsidRPr="007A0543">
              <w:rPr>
                <w:lang w:eastAsia="pt-PT"/>
              </w:rPr>
              <w:t>GET</w:t>
            </w:r>
          </w:p>
        </w:tc>
        <w:tc>
          <w:tcPr>
            <w:tcW w:w="4961" w:type="dxa"/>
          </w:tcPr>
          <w:p w14:paraId="46BACCB1" w14:textId="7E365BCE" w:rsidR="008E435C" w:rsidRPr="007A0543" w:rsidRDefault="008C5201" w:rsidP="008E435C">
            <w:pPr>
              <w:jc w:val="both"/>
              <w:rPr>
                <w:lang w:eastAsia="pt-PT"/>
              </w:rPr>
            </w:pPr>
            <w:r w:rsidRPr="007A0543">
              <w:t>Protocol Buffers</w:t>
            </w:r>
            <w:r w:rsidR="008E435C" w:rsidRPr="007A0543">
              <w:t xml:space="preserve"> </w:t>
            </w:r>
            <w:r w:rsidR="00253907" w:rsidRPr="007A0543">
              <w:t>are</w:t>
            </w:r>
            <w:r w:rsidR="008E435C" w:rsidRPr="007A0543">
              <w:t xml:space="preserve"> more energy efficient than JSON</w:t>
            </w:r>
          </w:p>
        </w:tc>
      </w:tr>
      <w:tr w:rsidR="008E435C" w:rsidRPr="007A0543" w14:paraId="2C3881E3" w14:textId="77777777" w:rsidTr="006C4827">
        <w:trPr>
          <w:trHeight w:val="86"/>
          <w:tblHeader/>
          <w:jc w:val="center"/>
        </w:trPr>
        <w:tc>
          <w:tcPr>
            <w:tcW w:w="1686" w:type="dxa"/>
            <w:shd w:val="clear" w:color="auto" w:fill="auto"/>
            <w:vAlign w:val="center"/>
          </w:tcPr>
          <w:p w14:paraId="50E17767" w14:textId="77777777" w:rsidR="008E435C" w:rsidRPr="007A0543" w:rsidRDefault="008E435C" w:rsidP="008E435C">
            <w:r w:rsidRPr="007A0543">
              <w:t>Get all users</w:t>
            </w:r>
          </w:p>
        </w:tc>
        <w:tc>
          <w:tcPr>
            <w:tcW w:w="1418" w:type="dxa"/>
            <w:vAlign w:val="center"/>
          </w:tcPr>
          <w:p w14:paraId="74AE908B" w14:textId="77777777" w:rsidR="008E435C" w:rsidRPr="007A0543" w:rsidRDefault="008E435C" w:rsidP="008E435C">
            <w:pPr>
              <w:jc w:val="center"/>
              <w:rPr>
                <w:lang w:eastAsia="pt-PT"/>
              </w:rPr>
            </w:pPr>
            <w:r w:rsidRPr="007A0543">
              <w:rPr>
                <w:lang w:eastAsia="pt-PT"/>
              </w:rPr>
              <w:t>GET</w:t>
            </w:r>
          </w:p>
        </w:tc>
        <w:tc>
          <w:tcPr>
            <w:tcW w:w="4961" w:type="dxa"/>
          </w:tcPr>
          <w:p w14:paraId="67EC1470" w14:textId="7CBA6590" w:rsidR="008E435C" w:rsidRPr="007A0543" w:rsidRDefault="008C5201" w:rsidP="008E435C">
            <w:pPr>
              <w:jc w:val="both"/>
              <w:rPr>
                <w:lang w:eastAsia="pt-PT"/>
              </w:rPr>
            </w:pPr>
            <w:r w:rsidRPr="007A0543">
              <w:t>Protocol Buffers</w:t>
            </w:r>
            <w:r w:rsidR="008E435C" w:rsidRPr="007A0543">
              <w:t xml:space="preserve"> </w:t>
            </w:r>
            <w:r w:rsidR="00253907" w:rsidRPr="007A0543">
              <w:t>are</w:t>
            </w:r>
            <w:r w:rsidR="008E435C" w:rsidRPr="007A0543">
              <w:t xml:space="preserve"> more energy efficient than JSON</w:t>
            </w:r>
          </w:p>
        </w:tc>
      </w:tr>
      <w:tr w:rsidR="008E435C" w:rsidRPr="007A0543" w14:paraId="1A025916" w14:textId="77777777" w:rsidTr="006C4827">
        <w:trPr>
          <w:trHeight w:val="1025"/>
          <w:tblHeader/>
          <w:jc w:val="center"/>
        </w:trPr>
        <w:tc>
          <w:tcPr>
            <w:tcW w:w="1686" w:type="dxa"/>
            <w:shd w:val="clear" w:color="auto" w:fill="auto"/>
            <w:vAlign w:val="center"/>
          </w:tcPr>
          <w:p w14:paraId="0EDBA2E1" w14:textId="77777777" w:rsidR="008E435C" w:rsidRPr="007A0543" w:rsidRDefault="008E435C" w:rsidP="008E435C">
            <w:pPr>
              <w:tabs>
                <w:tab w:val="center" w:pos="1018"/>
              </w:tabs>
            </w:pPr>
            <w:r w:rsidRPr="007A0543">
              <w:t>Get user by ID</w:t>
            </w:r>
          </w:p>
        </w:tc>
        <w:tc>
          <w:tcPr>
            <w:tcW w:w="1418" w:type="dxa"/>
            <w:vAlign w:val="center"/>
          </w:tcPr>
          <w:p w14:paraId="1B045B2C" w14:textId="77777777" w:rsidR="008E435C" w:rsidRPr="007A0543" w:rsidRDefault="008E435C" w:rsidP="008E435C">
            <w:pPr>
              <w:jc w:val="center"/>
              <w:rPr>
                <w:lang w:eastAsia="pt-PT"/>
              </w:rPr>
            </w:pPr>
            <w:r w:rsidRPr="007A0543">
              <w:rPr>
                <w:lang w:eastAsia="pt-PT"/>
              </w:rPr>
              <w:t>GET</w:t>
            </w:r>
          </w:p>
        </w:tc>
        <w:tc>
          <w:tcPr>
            <w:tcW w:w="4961" w:type="dxa"/>
          </w:tcPr>
          <w:p w14:paraId="112A5AC3" w14:textId="7CA26D8C" w:rsidR="008E435C" w:rsidRPr="007A0543" w:rsidRDefault="008C5201" w:rsidP="008E435C">
            <w:pPr>
              <w:jc w:val="both"/>
              <w:rPr>
                <w:lang w:eastAsia="pt-PT"/>
              </w:rPr>
            </w:pPr>
            <w:r w:rsidRPr="007A0543">
              <w:t>Protocol Buffers</w:t>
            </w:r>
            <w:r w:rsidR="008E435C" w:rsidRPr="007A0543">
              <w:t xml:space="preserve"> </w:t>
            </w:r>
            <w:r w:rsidR="00253907" w:rsidRPr="007A0543">
              <w:t>are</w:t>
            </w:r>
            <w:r w:rsidR="008E435C" w:rsidRPr="007A0543">
              <w:t xml:space="preserve"> more energy efficient than JSON</w:t>
            </w:r>
          </w:p>
        </w:tc>
      </w:tr>
    </w:tbl>
    <w:p w14:paraId="561F3D00" w14:textId="77777777" w:rsidR="00D73E44" w:rsidRPr="007A0543" w:rsidRDefault="00D73E44" w:rsidP="00C458B9">
      <w:pPr>
        <w:jc w:val="both"/>
        <w:rPr>
          <w:color w:val="000000"/>
        </w:rPr>
      </w:pPr>
    </w:p>
    <w:p w14:paraId="5D1F9894" w14:textId="646271B4" w:rsidR="00B85C6C" w:rsidRPr="007A0543" w:rsidRDefault="00AD2984" w:rsidP="00B85C6C">
      <w:pPr>
        <w:jc w:val="both"/>
        <w:rPr>
          <w:color w:val="000000"/>
        </w:rPr>
      </w:pPr>
      <w:r w:rsidRPr="007A0543">
        <w:t>As illustrated in Table 2</w:t>
      </w:r>
      <w:r w:rsidR="0027107D" w:rsidRPr="007A0543">
        <w:t>5</w:t>
      </w:r>
      <w:r w:rsidRPr="007A0543">
        <w:t xml:space="preserve">, the hypothesis tests </w:t>
      </w:r>
      <w:proofErr w:type="gramStart"/>
      <w:r w:rsidRPr="007A0543">
        <w:t>being conducted</w:t>
      </w:r>
      <w:proofErr w:type="gramEnd"/>
      <w:r w:rsidRPr="007A0543">
        <w:t xml:space="preserve"> </w:t>
      </w:r>
      <w:proofErr w:type="gramStart"/>
      <w:r w:rsidRPr="007A0543">
        <w:t>are outlined</w:t>
      </w:r>
      <w:proofErr w:type="gramEnd"/>
      <w:r w:rsidRPr="007A0543">
        <w:t xml:space="preserve">, and the code structure aligns with code snippet </w:t>
      </w:r>
      <w:proofErr w:type="gramStart"/>
      <w:r w:rsidRPr="007A0543">
        <w:t>5</w:t>
      </w:r>
      <w:proofErr w:type="gramEnd"/>
      <w:r w:rsidRPr="007A0543">
        <w:t xml:space="preserve">, which </w:t>
      </w:r>
      <w:proofErr w:type="gramStart"/>
      <w:r w:rsidRPr="007A0543">
        <w:t>was previously discussed</w:t>
      </w:r>
      <w:proofErr w:type="gramEnd"/>
      <w:r w:rsidRPr="007A0543">
        <w:t xml:space="preserve">. To verify the code, the reader </w:t>
      </w:r>
      <w:proofErr w:type="gramStart"/>
      <w:r w:rsidRPr="007A0543">
        <w:t>is instructed</w:t>
      </w:r>
      <w:proofErr w:type="gramEnd"/>
      <w:r w:rsidRPr="007A0543">
        <w:t xml:space="preserve"> to proceed to the </w:t>
      </w:r>
      <w:proofErr w:type="spellStart"/>
      <w:r w:rsidRPr="007A0543">
        <w:t>Data_analysis</w:t>
      </w:r>
      <w:proofErr w:type="spellEnd"/>
      <w:r w:rsidRPr="007A0543">
        <w:t xml:space="preserve"> directory and open the </w:t>
      </w:r>
      <w:proofErr w:type="spellStart"/>
      <w:r w:rsidRPr="007A0543">
        <w:t>Hypothesis_</w:t>
      </w:r>
      <w:proofErr w:type="gramStart"/>
      <w:r w:rsidRPr="007A0543">
        <w:t>test.ipynb</w:t>
      </w:r>
      <w:proofErr w:type="spellEnd"/>
      <w:proofErr w:type="gramEnd"/>
      <w:r w:rsidRPr="007A0543">
        <w:t xml:space="preserve"> file</w:t>
      </w:r>
      <w:r w:rsidR="00B85C6C" w:rsidRPr="007A0543">
        <w:rPr>
          <w:color w:val="000000"/>
        </w:rPr>
        <w:t>.</w:t>
      </w:r>
    </w:p>
    <w:p w14:paraId="0EB963A9" w14:textId="77777777" w:rsidR="00280FCB" w:rsidRPr="007A0543" w:rsidRDefault="00280FCB" w:rsidP="00B85C6C">
      <w:pPr>
        <w:jc w:val="both"/>
        <w:rPr>
          <w:color w:val="000000"/>
        </w:rPr>
      </w:pPr>
    </w:p>
    <w:p w14:paraId="1569E509" w14:textId="66D9785C" w:rsidR="00D37A87" w:rsidRPr="007A0543" w:rsidRDefault="003F2080" w:rsidP="00B85C6C">
      <w:pPr>
        <w:jc w:val="both"/>
        <w:rPr>
          <w:color w:val="000000"/>
        </w:rPr>
      </w:pPr>
      <w:r w:rsidRPr="007A0543">
        <w:rPr>
          <w:color w:val="000000"/>
        </w:rPr>
        <w:lastRenderedPageBreak/>
        <w:t>T</w:t>
      </w:r>
      <w:r w:rsidR="00D149EC" w:rsidRPr="007A0543">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7A0543">
        <w:rPr>
          <w:color w:val="000000"/>
        </w:rPr>
        <w:t>.</w:t>
      </w:r>
    </w:p>
    <w:p w14:paraId="52FE766A" w14:textId="0CDD1EF3" w:rsidR="00D37A87" w:rsidRPr="007A0543" w:rsidRDefault="00D37A87" w:rsidP="00B85C6C">
      <w:pPr>
        <w:jc w:val="both"/>
        <w:rPr>
          <w:color w:val="000000"/>
        </w:rPr>
      </w:pPr>
      <w:r w:rsidRPr="007A0543">
        <w:rPr>
          <w:color w:val="000000"/>
        </w:rPr>
        <w:t>For the retrieval of all users, only the tests where the 1,000 requests with or without the gateway stated that there was no statistical significance,</w:t>
      </w:r>
      <w:r w:rsidR="003F2080" w:rsidRPr="007A0543">
        <w:rPr>
          <w:color w:val="000000"/>
        </w:rPr>
        <w:t xml:space="preserve"> and thus</w:t>
      </w:r>
      <w:r w:rsidRPr="007A0543">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7A0543">
        <w:rPr>
          <w:color w:val="000000"/>
        </w:rPr>
        <w:t>.</w:t>
      </w:r>
    </w:p>
    <w:p w14:paraId="6823D52E" w14:textId="382CCCAC" w:rsidR="003F2080" w:rsidRPr="007A0543" w:rsidRDefault="003F2080" w:rsidP="00B85C6C">
      <w:pPr>
        <w:jc w:val="both"/>
        <w:rPr>
          <w:color w:val="000000"/>
        </w:rPr>
      </w:pPr>
      <w:r w:rsidRPr="007A0543">
        <w:rPr>
          <w:color w:val="000000"/>
        </w:rPr>
        <w:t xml:space="preserve">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 However, the results of the test in which 1,000 requests </w:t>
      </w:r>
      <w:proofErr w:type="gramStart"/>
      <w:r w:rsidRPr="007A0543">
        <w:rPr>
          <w:color w:val="000000"/>
        </w:rPr>
        <w:t>were made</w:t>
      </w:r>
      <w:proofErr w:type="gramEnd"/>
      <w:r w:rsidRPr="007A0543">
        <w:rPr>
          <w:color w:val="000000"/>
        </w:rPr>
        <w:t xml:space="preserve"> without a gateway, as well as the test in which 10,000 requests </w:t>
      </w:r>
      <w:proofErr w:type="gramStart"/>
      <w:r w:rsidRPr="007A0543">
        <w:rPr>
          <w:color w:val="000000"/>
        </w:rPr>
        <w:t>were made</w:t>
      </w:r>
      <w:proofErr w:type="gramEnd"/>
      <w:r w:rsidRPr="007A0543">
        <w:rPr>
          <w:color w:val="000000"/>
        </w:rPr>
        <w:t xml:space="preserve"> with a gateway, indicated a statistical significance. This permitted the acceptance of the alternative hypothesis for these two tests.</w:t>
      </w:r>
    </w:p>
    <w:p w14:paraId="6AC6D8D5" w14:textId="20D33753" w:rsidR="005F6BE0" w:rsidRPr="007A0543" w:rsidRDefault="005F6BE0" w:rsidP="00B85C6C">
      <w:pPr>
        <w:jc w:val="both"/>
        <w:rPr>
          <w:color w:val="000000"/>
        </w:rPr>
      </w:pPr>
      <w:r w:rsidRPr="007A0543">
        <w:rPr>
          <w:color w:val="000000"/>
        </w:rPr>
        <w:t xml:space="preserve">For the endpoint to retrieve all product entities, it </w:t>
      </w:r>
      <w:proofErr w:type="gramStart"/>
      <w:r w:rsidRPr="007A0543">
        <w:rPr>
          <w:color w:val="000000"/>
        </w:rPr>
        <w:t>was found</w:t>
      </w:r>
      <w:proofErr w:type="gramEnd"/>
      <w:r w:rsidRPr="007A0543">
        <w:rPr>
          <w:color w:val="000000"/>
        </w:rPr>
        <w:t xml:space="preserve"> that only one of the tests stated that there was no statistical significance. This was the test with 1,000 requests with a gateway, which ended up accepting the null hypothesis. Nevertheless, the remaining tests </w:t>
      </w:r>
      <w:proofErr w:type="gramStart"/>
      <w:r w:rsidRPr="007A0543">
        <w:rPr>
          <w:color w:val="000000"/>
        </w:rPr>
        <w:t>were found</w:t>
      </w:r>
      <w:proofErr w:type="gramEnd"/>
      <w:r w:rsidRPr="007A0543">
        <w:rPr>
          <w:color w:val="000000"/>
        </w:rPr>
        <w:t xml:space="preserve"> to be statistically significant,</w:t>
      </w:r>
      <w:r w:rsidR="00F020E5" w:rsidRPr="007A0543">
        <w:rPr>
          <w:color w:val="000000"/>
        </w:rPr>
        <w:t xml:space="preserve"> </w:t>
      </w:r>
      <w:r w:rsidRPr="007A0543">
        <w:rPr>
          <w:color w:val="000000"/>
        </w:rPr>
        <w:t>thus validating the alternative hypothesis.</w:t>
      </w:r>
    </w:p>
    <w:p w14:paraId="4FF32A9C" w14:textId="3BF7B071" w:rsidR="00D149EC" w:rsidRPr="007A0543" w:rsidRDefault="00D149EC" w:rsidP="00B85C6C">
      <w:pPr>
        <w:jc w:val="both"/>
        <w:rPr>
          <w:color w:val="000000"/>
        </w:rPr>
      </w:pPr>
      <w:r w:rsidRPr="007A0543">
        <w:rPr>
          <w:color w:val="000000"/>
        </w:rPr>
        <w:t xml:space="preserve">The endpoint for updating a user has only one hypothesis test that </w:t>
      </w:r>
      <w:proofErr w:type="gramStart"/>
      <w:r w:rsidRPr="007A0543">
        <w:rPr>
          <w:color w:val="000000"/>
        </w:rPr>
        <w:t>is stated</w:t>
      </w:r>
      <w:proofErr w:type="gramEnd"/>
      <w:r w:rsidRPr="007A0543">
        <w:rPr>
          <w:color w:val="000000"/>
        </w:rPr>
        <w:t xml:space="preserve"> to be statistically significant, that test being the one with 1,000 requests with a gateway, this one accepted the alternate hypothesis. The rest, on the other hand, accept the null hypothesis</w:t>
      </w:r>
      <w:r w:rsidR="0005553A" w:rsidRPr="007A0543">
        <w:rPr>
          <w:color w:val="000000"/>
        </w:rPr>
        <w:t>.</w:t>
      </w:r>
    </w:p>
    <w:p w14:paraId="2F1D83CA" w14:textId="5C9601CF" w:rsidR="00B85C6C" w:rsidRPr="007A0543" w:rsidRDefault="00E84E1B" w:rsidP="00B85C6C">
      <w:pPr>
        <w:jc w:val="both"/>
        <w:rPr>
          <w:color w:val="000000"/>
        </w:rPr>
      </w:pPr>
      <w:proofErr w:type="gramStart"/>
      <w:r w:rsidRPr="007A0543">
        <w:rPr>
          <w:color w:val="000000"/>
        </w:rPr>
        <w:t xml:space="preserve">Finally, </w:t>
      </w:r>
      <w:r w:rsidR="00D65FA4" w:rsidRPr="007A0543">
        <w:rPr>
          <w:color w:val="000000"/>
        </w:rPr>
        <w:t>concerning</w:t>
      </w:r>
      <w:r w:rsidRPr="007A0543">
        <w:rPr>
          <w:color w:val="000000"/>
        </w:rPr>
        <w:t xml:space="preserve"> the final endpoint, the deletion of a user, it</w:t>
      </w:r>
      <w:proofErr w:type="gramEnd"/>
      <w:r w:rsidRPr="007A0543">
        <w:rPr>
          <w:color w:val="000000"/>
        </w:rPr>
        <w:t xml:space="preserve"> was determined that the tests that did not demonstrate statistical significance were those with 10,000 requests without a gateway and the one with 1,000 requests with a gateway. In both cases, the null hypothesis </w:t>
      </w:r>
      <w:proofErr w:type="gramStart"/>
      <w:r w:rsidRPr="007A0543">
        <w:rPr>
          <w:color w:val="000000"/>
        </w:rPr>
        <w:t>was accepted</w:t>
      </w:r>
      <w:proofErr w:type="gramEnd"/>
      <w:r w:rsidRPr="007A0543">
        <w:rPr>
          <w:color w:val="000000"/>
        </w:rPr>
        <w:t xml:space="preserve">. </w:t>
      </w:r>
      <w:r w:rsidR="00D65FA4" w:rsidRPr="007A0543">
        <w:rPr>
          <w:color w:val="000000"/>
        </w:rPr>
        <w:t>However</w:t>
      </w:r>
      <w:r w:rsidRPr="007A0543">
        <w:rPr>
          <w:color w:val="000000"/>
        </w:rPr>
        <w:t xml:space="preserve">, the experiment in which 1,000 requests </w:t>
      </w:r>
      <w:proofErr w:type="gramStart"/>
      <w:r w:rsidRPr="007A0543">
        <w:rPr>
          <w:color w:val="000000"/>
        </w:rPr>
        <w:t>were made</w:t>
      </w:r>
      <w:proofErr w:type="gramEnd"/>
      <w:r w:rsidRPr="007A0543">
        <w:rPr>
          <w:color w:val="000000"/>
        </w:rPr>
        <w:t xml:space="preserve"> without a gateway, and the experiment in which 10,000 requests </w:t>
      </w:r>
      <w:proofErr w:type="gramStart"/>
      <w:r w:rsidRPr="007A0543">
        <w:rPr>
          <w:color w:val="000000"/>
        </w:rPr>
        <w:t>were made</w:t>
      </w:r>
      <w:proofErr w:type="gramEnd"/>
      <w:r w:rsidRPr="007A0543">
        <w:rPr>
          <w:color w:val="000000"/>
        </w:rPr>
        <w:t xml:space="preserve"> with a gateway, </w:t>
      </w:r>
      <w:r w:rsidR="00D65FA4" w:rsidRPr="007A0543">
        <w:rPr>
          <w:color w:val="000000"/>
        </w:rPr>
        <w:t>are</w:t>
      </w:r>
      <w:r w:rsidRPr="007A0543">
        <w:rPr>
          <w:color w:val="000000"/>
        </w:rPr>
        <w:t xml:space="preserve"> statistically significant. This indicates that the alternate hypothesis, namely that the Protocol buffers are more energy efficient than JSON, </w:t>
      </w:r>
      <w:proofErr w:type="gramStart"/>
      <w:r w:rsidRPr="007A0543">
        <w:rPr>
          <w:color w:val="000000"/>
        </w:rPr>
        <w:t>is accepted</w:t>
      </w:r>
      <w:proofErr w:type="gramEnd"/>
      <w:r w:rsidRPr="007A0543">
        <w:rPr>
          <w:color w:val="000000"/>
        </w:rPr>
        <w:t>.</w:t>
      </w:r>
    </w:p>
    <w:p w14:paraId="14355336" w14:textId="4EBDF220" w:rsidR="00AD2984" w:rsidRPr="007A0543" w:rsidRDefault="007355CF" w:rsidP="007355CF">
      <w:pPr>
        <w:pStyle w:val="Heading2"/>
      </w:pPr>
      <w:bookmarkStart w:id="220" w:name="_Toc1397932849"/>
      <w:bookmarkStart w:id="221" w:name="_Toc198969855"/>
      <w:r w:rsidRPr="007A0543">
        <w:t>Conclusion</w:t>
      </w:r>
      <w:bookmarkEnd w:id="220"/>
      <w:bookmarkEnd w:id="221"/>
    </w:p>
    <w:p w14:paraId="0BEF1C47" w14:textId="6E93F7BC" w:rsidR="00722849" w:rsidRPr="007A0543" w:rsidRDefault="005C2676" w:rsidP="002B683D">
      <w:r w:rsidRPr="007A0543">
        <w:t xml:space="preserve">The subsequent chapter offers a conclusion regarding the capabilities that </w:t>
      </w:r>
      <w:r w:rsidR="008C5201" w:rsidRPr="007A0543">
        <w:t>Protocol Buffers</w:t>
      </w:r>
      <w:r w:rsidRPr="007A0543">
        <w:t xml:space="preserve"> can offer in comparison to those of JSON within the same HTTP REST architecture</w:t>
      </w:r>
      <w:r w:rsidR="00DE3D34" w:rsidRPr="007A0543">
        <w:t>.</w:t>
      </w:r>
    </w:p>
    <w:p w14:paraId="72312229" w14:textId="6B8ED7C2" w:rsidR="00DE3D34" w:rsidRPr="007A0543" w:rsidRDefault="00DC33D6" w:rsidP="00506DCA">
      <w:pPr>
        <w:jc w:val="both"/>
      </w:pPr>
      <w:r w:rsidRPr="007A0543">
        <w:lastRenderedPageBreak/>
        <w:t xml:space="preserve">Initially, </w:t>
      </w:r>
      <w:proofErr w:type="gramStart"/>
      <w:r w:rsidRPr="007A0543">
        <w:t>with regard to</w:t>
      </w:r>
      <w:proofErr w:type="gramEnd"/>
      <w:r w:rsidRPr="007A0543">
        <w:t xml:space="preserve"> performance, </w:t>
      </w:r>
      <w:r w:rsidR="008C5201" w:rsidRPr="007A0543">
        <w:t>Protocol Buffers</w:t>
      </w:r>
      <w:r w:rsidRPr="007A0543">
        <w:t xml:space="preserve"> exhibited marginal superiority over JSON in three out of four of the evaluated endpoints. The sole endpoint where </w:t>
      </w:r>
      <w:r w:rsidR="008C5201" w:rsidRPr="007A0543">
        <w:t>Protocol Buffers</w:t>
      </w:r>
      <w:r w:rsidRPr="007A0543">
        <w:t xml:space="preserve"> was not faster was the creation of a user, a process that is more computationally intensive and can potentially impede serialization. For the remaining three endpoints, </w:t>
      </w:r>
      <w:r w:rsidR="008C5201" w:rsidRPr="007A0543">
        <w:t>Protocol Buffers</w:t>
      </w:r>
      <w:r w:rsidRPr="007A0543">
        <w:t xml:space="preserve"> demonstrated a clear advantage in terms of performance over JSON. However, it should </w:t>
      </w:r>
      <w:proofErr w:type="gramStart"/>
      <w:r w:rsidRPr="007A0543">
        <w:t>be noted</w:t>
      </w:r>
      <w:proofErr w:type="gramEnd"/>
      <w:r w:rsidRPr="007A0543">
        <w:t xml:space="preserve"> that the average execution time for </w:t>
      </w:r>
      <w:r w:rsidR="008C5201" w:rsidRPr="007A0543">
        <w:t>Protocol Buffers</w:t>
      </w:r>
      <w:r w:rsidRPr="007A0543">
        <w:t xml:space="preserve"> could potentially be higher. A more thorough examination of the data, incorporating metrics such as the median and throughput, revealed a contrasting outcome. This discrepancy can </w:t>
      </w:r>
      <w:proofErr w:type="gramStart"/>
      <w:r w:rsidRPr="007A0543">
        <w:t>be attributed</w:t>
      </w:r>
      <w:proofErr w:type="gramEnd"/>
      <w:r w:rsidRPr="007A0543">
        <w:t xml:space="preserve"> to the presence of a higher number of outliers, thereby substantiating the hypothesis that </w:t>
      </w:r>
      <w:r w:rsidR="008C5201" w:rsidRPr="007A0543">
        <w:t>Protocol Buffers</w:t>
      </w:r>
      <w:r w:rsidRPr="007A0543">
        <w:t xml:space="preserve"> exhibit superior performance compared to JSON, if the right metrics </w:t>
      </w:r>
      <w:proofErr w:type="gramStart"/>
      <w:r w:rsidRPr="007A0543">
        <w:t>are analysed</w:t>
      </w:r>
      <w:proofErr w:type="gramEnd"/>
      <w:r w:rsidR="00506DCA" w:rsidRPr="007A0543">
        <w:t>.</w:t>
      </w:r>
    </w:p>
    <w:p w14:paraId="403C0BB3" w14:textId="1FB40043" w:rsidR="00C04A3E" w:rsidRPr="007A0543" w:rsidRDefault="00564D39" w:rsidP="00506DCA">
      <w:pPr>
        <w:jc w:val="both"/>
      </w:pPr>
      <w:r w:rsidRPr="007A0543">
        <w:t xml:space="preserve">Secondly, with respect to energy efficiency, </w:t>
      </w:r>
      <w:r w:rsidR="008C5201" w:rsidRPr="007A0543">
        <w:t>Protocol Buffers</w:t>
      </w:r>
      <w:r w:rsidRPr="007A0543">
        <w:t xml:space="preserve"> demonstrated variable performance, exhibiting both superior and inferior outcomes in different scenarios. Two instances exhibited reduced energy consumption, while the remaining two endpoints exhibited increased energy expenditure. However, a salient point is the total energy consumption, which showed that </w:t>
      </w:r>
      <w:r w:rsidR="008C5201" w:rsidRPr="007A0543">
        <w:t>Protocol Buffers</w:t>
      </w:r>
      <w:r w:rsidRPr="007A0543">
        <w:t xml:space="preserve"> consumed less overall than JSON in </w:t>
      </w:r>
      <w:proofErr w:type="gramStart"/>
      <w:r w:rsidRPr="007A0543">
        <w:t>3</w:t>
      </w:r>
      <w:proofErr w:type="gramEnd"/>
      <w:r w:rsidRPr="007A0543">
        <w:t xml:space="preserve"> of the test cases, the only one that wasted more energy was retrieving a user by its id. This scenario required further investigation, leading to the conclusion that as the size of the serialized data increases, </w:t>
      </w:r>
      <w:r w:rsidR="008C5201" w:rsidRPr="007A0543">
        <w:t>Protocol Buffers</w:t>
      </w:r>
      <w:r w:rsidRPr="007A0543">
        <w:t xml:space="preserve"> exhibit enhanced performance and demonstrate a potential correlation between performance and energy consumption. The analysis revealed that the faster </w:t>
      </w:r>
      <w:r w:rsidR="008C5201" w:rsidRPr="007A0543">
        <w:t>Protocol Buffers</w:t>
      </w:r>
      <w:r w:rsidRPr="007A0543">
        <w:t xml:space="preserve"> were, the less energy </w:t>
      </w:r>
      <w:proofErr w:type="gramStart"/>
      <w:r w:rsidRPr="007A0543">
        <w:t>was consumed</w:t>
      </w:r>
      <w:proofErr w:type="gramEnd"/>
      <w:r w:rsidRPr="007A0543">
        <w:t xml:space="preserve">. This phenomenon </w:t>
      </w:r>
      <w:proofErr w:type="gramStart"/>
      <w:r w:rsidRPr="007A0543">
        <w:t>was observed</w:t>
      </w:r>
      <w:proofErr w:type="gramEnd"/>
      <w:r w:rsidRPr="007A0543">
        <w:t xml:space="preserve"> during the retrieval of all users and product entities. While </w:t>
      </w:r>
      <w:r w:rsidR="008C5201" w:rsidRPr="007A0543">
        <w:t>Protocol Buffers</w:t>
      </w:r>
      <w:r w:rsidRPr="007A0543">
        <w:t xml:space="preserve"> exhibited faster retrieval speeds, they also consumed more energy on average. However, when considering the total energy expenditure, </w:t>
      </w:r>
      <w:r w:rsidR="008C5201" w:rsidRPr="007A0543">
        <w:t>Protocol Buffers</w:t>
      </w:r>
      <w:r w:rsidRPr="007A0543">
        <w:t xml:space="preserve"> </w:t>
      </w:r>
      <w:proofErr w:type="gramStart"/>
      <w:r w:rsidRPr="007A0543">
        <w:t>were found</w:t>
      </w:r>
      <w:proofErr w:type="gramEnd"/>
      <w:r w:rsidRPr="007A0543">
        <w:t xml:space="preserve"> to be more energy efficient</w:t>
      </w:r>
      <w:r w:rsidR="00C04A3E" w:rsidRPr="007A0543">
        <w:t>.</w:t>
      </w:r>
    </w:p>
    <w:p w14:paraId="5352219B" w14:textId="44616D75" w:rsidR="00C04A3E" w:rsidRPr="007A0543" w:rsidRDefault="00564D39" w:rsidP="00506DCA">
      <w:pPr>
        <w:jc w:val="both"/>
      </w:pPr>
      <w:r w:rsidRPr="007A0543">
        <w:t xml:space="preserve">In conclusion, </w:t>
      </w:r>
      <w:r w:rsidR="008C5201" w:rsidRPr="007A0543">
        <w:t>Protocol Buffers</w:t>
      </w:r>
      <w:r w:rsidRPr="007A0543">
        <w:t xml:space="preserve"> have </w:t>
      </w:r>
      <w:proofErr w:type="gramStart"/>
      <w:r w:rsidRPr="007A0543">
        <w:t>been shown</w:t>
      </w:r>
      <w:proofErr w:type="gramEnd"/>
      <w:r w:rsidRPr="007A0543">
        <w:t xml:space="preserve"> to exhibit superior performance in scenarios involving high serialization intensity when compared to JSON. Furthermore, processes that are more demanding than serialization processes may potentially overshadow the gains in performance, resulting in diminishing returns. With respect to energy consumption, it </w:t>
      </w:r>
      <w:proofErr w:type="gramStart"/>
      <w:r w:rsidRPr="007A0543">
        <w:t>was observed</w:t>
      </w:r>
      <w:proofErr w:type="gramEnd"/>
      <w:r w:rsidRPr="007A0543">
        <w:t xml:space="preserve"> that </w:t>
      </w:r>
      <w:r w:rsidR="008C5201" w:rsidRPr="007A0543">
        <w:t>Protocol Buffers</w:t>
      </w:r>
      <w:r w:rsidRPr="007A0543">
        <w:t xml:space="preserve"> exhibited 50% energy efficiency superiority over JSON in terms of average energy expenditure. However, when the total energy consumption </w:t>
      </w:r>
      <w:proofErr w:type="gramStart"/>
      <w:r w:rsidRPr="007A0543">
        <w:t>was assessed</w:t>
      </w:r>
      <w:proofErr w:type="gramEnd"/>
      <w:r w:rsidRPr="007A0543">
        <w:t xml:space="preserve">, </w:t>
      </w:r>
      <w:r w:rsidR="008C5201" w:rsidRPr="007A0543">
        <w:t>Protocol Buffers</w:t>
      </w:r>
      <w:r w:rsidRPr="007A0543">
        <w:t xml:space="preserve"> demonstrated a significant reduction in energy expenditure compared to JSON. It should </w:t>
      </w:r>
      <w:proofErr w:type="gramStart"/>
      <w:r w:rsidRPr="007A0543">
        <w:t>be noted</w:t>
      </w:r>
      <w:proofErr w:type="gramEnd"/>
      <w:r w:rsidRPr="007A0543">
        <w:t xml:space="preserve"> that this phenomenon is not universally applicable</w:t>
      </w:r>
      <w:r w:rsidR="000F3EEE" w:rsidRPr="007A0543">
        <w:t>,</w:t>
      </w:r>
      <w:r w:rsidRPr="007A0543">
        <w:t xml:space="preserve"> in cases where the serialization process is less complex, </w:t>
      </w:r>
      <w:r w:rsidR="008C5201" w:rsidRPr="007A0543">
        <w:t>Protocol Buffers</w:t>
      </w:r>
      <w:r w:rsidRPr="007A0543">
        <w:t xml:space="preserve"> has </w:t>
      </w:r>
      <w:proofErr w:type="gramStart"/>
      <w:r w:rsidRPr="007A0543">
        <w:t>been observed</w:t>
      </w:r>
      <w:proofErr w:type="gramEnd"/>
      <w:r w:rsidRPr="007A0543">
        <w:t xml:space="preserve"> to consume more energy than JSON. For</w:t>
      </w:r>
      <w:r w:rsidR="008C2E7B" w:rsidRPr="007A0543">
        <w:t xml:space="preserve"> a more detailed view of the processes that </w:t>
      </w:r>
      <w:proofErr w:type="gramStart"/>
      <w:r w:rsidR="008C2E7B" w:rsidRPr="007A0543">
        <w:t>were run</w:t>
      </w:r>
      <w:proofErr w:type="gramEnd"/>
      <w:r w:rsidR="008C2E7B" w:rsidRPr="007A0543">
        <w:t>, refer to the repository</w:t>
      </w:r>
      <w:r w:rsidR="000F3EEE" w:rsidRPr="007A0543">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U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B6396A" w:rsidRPr="007A0543">
            <w:rPr>
              <w:color w:val="000000"/>
            </w:rPr>
            <w:t>[55]</w:t>
          </w:r>
        </w:sdtContent>
      </w:sdt>
      <w:r w:rsidR="008C2E7B" w:rsidRPr="007A0543">
        <w:t xml:space="preserve"> </w:t>
      </w:r>
      <w:r w:rsidRPr="007A0543">
        <w:t>where</w:t>
      </w:r>
      <w:r w:rsidR="008C2E7B" w:rsidRPr="007A0543">
        <w:t xml:space="preserve"> all the data, documents, </w:t>
      </w:r>
      <w:proofErr w:type="gramStart"/>
      <w:r w:rsidR="008C2E7B" w:rsidRPr="007A0543">
        <w:t>setup</w:t>
      </w:r>
      <w:proofErr w:type="gramEnd"/>
      <w:r w:rsidR="008C2E7B" w:rsidRPr="007A0543">
        <w:t xml:space="preserve"> and project can </w:t>
      </w:r>
      <w:proofErr w:type="gramStart"/>
      <w:r w:rsidR="008C2E7B" w:rsidRPr="007A0543">
        <w:t>be found</w:t>
      </w:r>
      <w:proofErr w:type="gramEnd"/>
      <w:r w:rsidR="008C2E7B" w:rsidRPr="007A0543">
        <w:t>.</w:t>
      </w:r>
    </w:p>
    <w:p w14:paraId="6EF5F330" w14:textId="77777777" w:rsidR="005665C7" w:rsidRPr="007A0543" w:rsidRDefault="005665C7" w:rsidP="00506DCA">
      <w:pPr>
        <w:jc w:val="both"/>
      </w:pPr>
    </w:p>
    <w:p w14:paraId="7B14AEAB" w14:textId="77777777" w:rsidR="005665C7" w:rsidRPr="007A0543" w:rsidRDefault="005665C7" w:rsidP="00506DCA">
      <w:pPr>
        <w:jc w:val="both"/>
        <w:sectPr w:rsidR="005665C7" w:rsidRPr="007A0543" w:rsidSect="000B4B63">
          <w:pgSz w:w="11906" w:h="16838"/>
          <w:pgMar w:top="1985" w:right="1474" w:bottom="1418" w:left="1985" w:header="709" w:footer="709" w:gutter="0"/>
          <w:cols w:space="708"/>
          <w:titlePg/>
          <w:docGrid w:linePitch="360"/>
        </w:sectPr>
      </w:pPr>
      <w:r w:rsidRPr="007A0543">
        <w:br w:type="page"/>
      </w:r>
    </w:p>
    <w:p w14:paraId="6D89A842" w14:textId="0D0A07AA" w:rsidR="005665C7" w:rsidRPr="007A0543" w:rsidRDefault="005665C7" w:rsidP="005665C7">
      <w:pPr>
        <w:pStyle w:val="Heading1"/>
      </w:pPr>
      <w:r w:rsidRPr="007A0543">
        <w:lastRenderedPageBreak/>
        <w:t xml:space="preserve"> </w:t>
      </w:r>
      <w:bookmarkStart w:id="222" w:name="_Toc970863324"/>
      <w:bookmarkStart w:id="223" w:name="_Toc198969856"/>
      <w:r w:rsidRPr="007A0543">
        <w:t>Conclusion</w:t>
      </w:r>
      <w:bookmarkEnd w:id="222"/>
      <w:bookmarkEnd w:id="223"/>
    </w:p>
    <w:p w14:paraId="66E94775" w14:textId="0499A811" w:rsidR="005665C7" w:rsidRPr="007A0543" w:rsidRDefault="0075117F" w:rsidP="00506DCA">
      <w:pPr>
        <w:jc w:val="both"/>
      </w:pPr>
      <w:r w:rsidRPr="007A0543">
        <w:t xml:space="preserve">The subsequent chapter documents the accomplishments throughout the dissertation's development process, </w:t>
      </w:r>
      <w:proofErr w:type="gramStart"/>
      <w:r w:rsidRPr="007A0543">
        <w:t>showcasing</w:t>
      </w:r>
      <w:proofErr w:type="gramEnd"/>
      <w:r w:rsidRPr="007A0543">
        <w:t xml:space="preserve"> the outcomes of the conducted analyses and the insights derived from the study. Furthermore, it </w:t>
      </w:r>
      <w:r w:rsidR="00621D3D" w:rsidRPr="007A0543">
        <w:t>provides</w:t>
      </w:r>
      <w:r w:rsidRPr="007A0543">
        <w:t xml:space="preserve"> the challenges that </w:t>
      </w:r>
      <w:proofErr w:type="gramStart"/>
      <w:r w:rsidRPr="007A0543">
        <w:t xml:space="preserve">were </w:t>
      </w:r>
      <w:r w:rsidR="00621D3D" w:rsidRPr="007A0543">
        <w:t>faced</w:t>
      </w:r>
      <w:proofErr w:type="gramEnd"/>
      <w:r w:rsidRPr="007A0543">
        <w:t xml:space="preserve">, encompassing difficulties related to knowledge and implementation. Finally, the chapter concludes with a discussion of threats to validity that could </w:t>
      </w:r>
      <w:proofErr w:type="gramStart"/>
      <w:r w:rsidRPr="007A0543">
        <w:t>be posed</w:t>
      </w:r>
      <w:proofErr w:type="gramEnd"/>
      <w:r w:rsidRPr="007A0543">
        <w:t xml:space="preserve"> </w:t>
      </w:r>
      <w:r w:rsidR="00621D3D" w:rsidRPr="007A0543">
        <w:t>by</w:t>
      </w:r>
      <w:r w:rsidRPr="007A0543">
        <w:t xml:space="preserve"> the study performed</w:t>
      </w:r>
      <w:r w:rsidR="00C428A6" w:rsidRPr="007A0543">
        <w:t>.</w:t>
      </w:r>
    </w:p>
    <w:p w14:paraId="5167FD52" w14:textId="5526AC7D" w:rsidR="005665C7" w:rsidRPr="007A0543" w:rsidRDefault="007D79C4" w:rsidP="0077443B">
      <w:pPr>
        <w:pStyle w:val="Heading2"/>
      </w:pPr>
      <w:bookmarkStart w:id="224" w:name="_Toc396119288"/>
      <w:bookmarkStart w:id="225" w:name="_Toc198969857"/>
      <w:r w:rsidRPr="007A0543">
        <w:t>Accomplishments</w:t>
      </w:r>
      <w:bookmarkEnd w:id="224"/>
      <w:bookmarkEnd w:id="225"/>
    </w:p>
    <w:p w14:paraId="47037174" w14:textId="2979E8E9" w:rsidR="00382E16" w:rsidRPr="007A0543" w:rsidRDefault="0060101A" w:rsidP="002C1FD0">
      <w:pPr>
        <w:jc w:val="both"/>
      </w:pPr>
      <w:r w:rsidRPr="007A0543">
        <w:t xml:space="preserve">The study successfully conducted a comparative analysis, thereby providing insights into the discrepancy in performance and energy efficiency between </w:t>
      </w:r>
      <w:r w:rsidR="008C5201" w:rsidRPr="007A0543">
        <w:t>Protocol Buffers</w:t>
      </w:r>
      <w:r w:rsidRPr="007A0543">
        <w:t xml:space="preserve"> and JSON when applied within the same REST architecture. This achievement </w:t>
      </w:r>
      <w:proofErr w:type="gramStart"/>
      <w:r w:rsidRPr="007A0543">
        <w:t>was made</w:t>
      </w:r>
      <w:proofErr w:type="gramEnd"/>
      <w:r w:rsidRPr="007A0543">
        <w:t xml:space="preserve"> possible by the comprehensive testing and subsequent analysis that exposed the strengths and limitations of </w:t>
      </w:r>
      <w:r w:rsidR="008C5201" w:rsidRPr="007A0543">
        <w:t>Protocol Buffers</w:t>
      </w:r>
      <w:r w:rsidRPr="007A0543">
        <w:t xml:space="preserve"> when employed within the same REST architecture as JSON</w:t>
      </w:r>
      <w:r w:rsidR="0077443B" w:rsidRPr="007A0543">
        <w:t>.</w:t>
      </w:r>
      <w:r w:rsidRPr="007A0543">
        <w:t xml:space="preserve"> A </w:t>
      </w:r>
      <w:r w:rsidR="002B2E7A" w:rsidRPr="007A0543">
        <w:t>notable</w:t>
      </w:r>
      <w:r w:rsidRPr="007A0543">
        <w:t xml:space="preserve"> accomplishment of this study is the knowledge it has generated, encompassing not only concepts and statistics but also the technologies employed</w:t>
      </w:r>
      <w:r w:rsidR="00382E16" w:rsidRPr="007A0543">
        <w:t>.</w:t>
      </w:r>
    </w:p>
    <w:p w14:paraId="340098D1" w14:textId="689E4CA5" w:rsidR="00382E16" w:rsidRPr="007A0543" w:rsidRDefault="0060101A" w:rsidP="002C1FD0">
      <w:pPr>
        <w:jc w:val="both"/>
      </w:pPr>
      <w:r w:rsidRPr="007A0543">
        <w:t xml:space="preserve">Another salient topic was the results obtained from the Grafana k6 reports and Kepler, which elucidate the circumstances under which </w:t>
      </w:r>
      <w:r w:rsidR="008C5201" w:rsidRPr="007A0543">
        <w:t>Protocol Buffers</w:t>
      </w:r>
      <w:r w:rsidRPr="007A0543">
        <w:t xml:space="preserve"> might be </w:t>
      </w:r>
      <w:r w:rsidR="0080415C" w:rsidRPr="007A0543">
        <w:t xml:space="preserve">a </w:t>
      </w:r>
      <w:r w:rsidRPr="007A0543">
        <w:t>preferable</w:t>
      </w:r>
      <w:r w:rsidR="0080415C" w:rsidRPr="007A0543">
        <w:t xml:space="preserve"> serialization format, </w:t>
      </w:r>
      <w:r w:rsidR="004D7C4A" w:rsidRPr="007A0543">
        <w:t>and which, might be better or worse in terms of energy efficiency or performance</w:t>
      </w:r>
      <w:r w:rsidRPr="007A0543">
        <w:t xml:space="preserve">. As anticipated, as the </w:t>
      </w:r>
      <w:r w:rsidR="0080415C" w:rsidRPr="007A0543">
        <w:t>volume</w:t>
      </w:r>
      <w:r w:rsidRPr="007A0543">
        <w:t xml:space="preserve"> of data to be serialized increases, the performance and energy efficiency of </w:t>
      </w:r>
      <w:r w:rsidR="008C5201" w:rsidRPr="007A0543">
        <w:t>Protocol Buffers</w:t>
      </w:r>
      <w:r w:rsidRPr="007A0543">
        <w:t xml:space="preserve"> compared to JSON improve</w:t>
      </w:r>
      <w:r w:rsidR="002C1FD0" w:rsidRPr="007A0543">
        <w:t>.</w:t>
      </w:r>
    </w:p>
    <w:p w14:paraId="5D228D22" w14:textId="1DA3C0E7" w:rsidR="00012AE7" w:rsidRPr="007A0543" w:rsidRDefault="00012AE7" w:rsidP="00012AE7">
      <w:pPr>
        <w:pStyle w:val="Heading2"/>
      </w:pPr>
      <w:bookmarkStart w:id="226" w:name="_Toc1137671643"/>
      <w:bookmarkStart w:id="227" w:name="_Toc198969858"/>
      <w:r w:rsidRPr="007A0543">
        <w:t>Difficulties</w:t>
      </w:r>
      <w:bookmarkEnd w:id="226"/>
      <w:bookmarkEnd w:id="227"/>
    </w:p>
    <w:p w14:paraId="6F729585" w14:textId="480D9802" w:rsidR="008A4196" w:rsidRPr="007A0543" w:rsidRDefault="0039239F" w:rsidP="002B3B7D">
      <w:pPr>
        <w:jc w:val="both"/>
      </w:pPr>
      <w:r w:rsidRPr="007A0543">
        <w:t xml:space="preserve">The development of the dissertation </w:t>
      </w:r>
      <w:proofErr w:type="gramStart"/>
      <w:r w:rsidRPr="007A0543">
        <w:t>was accompanied</w:t>
      </w:r>
      <w:proofErr w:type="gramEnd"/>
      <w:r w:rsidRPr="007A0543">
        <w:t xml:space="preserve"> by </w:t>
      </w:r>
      <w:proofErr w:type="gramStart"/>
      <w:r w:rsidRPr="007A0543">
        <w:t>numerous</w:t>
      </w:r>
      <w:proofErr w:type="gramEnd"/>
      <w:r w:rsidRPr="007A0543">
        <w:t xml:space="preserve"> challenges, including issues with the tooling. </w:t>
      </w:r>
      <w:proofErr w:type="gramStart"/>
      <w:r w:rsidRPr="007A0543">
        <w:t>Some</w:t>
      </w:r>
      <w:proofErr w:type="gramEnd"/>
      <w:r w:rsidRPr="007A0543">
        <w:t xml:space="preserve"> tools functioned improperly, while others were not compatible with the required tasks. For instance, Kepler, a novel tool, exhibited </w:t>
      </w:r>
      <w:proofErr w:type="gramStart"/>
      <w:r w:rsidRPr="007A0543">
        <w:t>some</w:t>
      </w:r>
      <w:proofErr w:type="gramEnd"/>
      <w:r w:rsidRPr="007A0543">
        <w:t xml:space="preserve"> deficiencies, which is </w:t>
      </w:r>
      <w:proofErr w:type="gramStart"/>
      <w:r w:rsidRPr="007A0543">
        <w:t>not unexpected</w:t>
      </w:r>
      <w:proofErr w:type="gramEnd"/>
      <w:r w:rsidRPr="007A0543">
        <w:t xml:space="preserve"> for a new tool. In this case, the primary issue was the inability of the tool to </w:t>
      </w:r>
      <w:r w:rsidRPr="007A0543">
        <w:lastRenderedPageBreak/>
        <w:t xml:space="preserve">gather energy consumption data on a Windows machine, rendering the initial tests futile. This led to significant confusion concerning the adequacy of the tool and the validity of the research methods. However, upon transitioning to a Linux operating system, the tool demonstrated the capacity to gather the necessary data, thereby resolving the issue. A further complication, related to Grafana k6, emerged when it became apparent that the tool had not </w:t>
      </w:r>
      <w:proofErr w:type="gramStart"/>
      <w:r w:rsidRPr="007A0543">
        <w:t>been designed</w:t>
      </w:r>
      <w:proofErr w:type="gramEnd"/>
      <w:r w:rsidRPr="007A0543">
        <w:t xml:space="preserve"> to transmit </w:t>
      </w:r>
      <w:r w:rsidR="008C5201" w:rsidRPr="007A0543">
        <w:t>Protocol Buffers</w:t>
      </w:r>
      <w:r w:rsidRPr="007A0543">
        <w:t xml:space="preserve"> via HTTP in the manner of JSON. This required a significant degree of juggling, namely the integration of Webpack to facilitate the utilization of the </w:t>
      </w:r>
      <w:r w:rsidR="005C2B7B" w:rsidRPr="007A0543">
        <w:t>Protocol Buffers</w:t>
      </w:r>
      <w:r w:rsidRPr="007A0543">
        <w:t xml:space="preserve"> NPM package, which was essential for the execution of tests with </w:t>
      </w:r>
      <w:r w:rsidR="005C2B7B" w:rsidRPr="007A0543">
        <w:t>Protocol Buffers</w:t>
      </w:r>
      <w:r w:rsidR="002B3B7D" w:rsidRPr="007A0543">
        <w:t>.</w:t>
      </w:r>
    </w:p>
    <w:p w14:paraId="78BFA0D5" w14:textId="68CD5730" w:rsidR="002672BD" w:rsidRPr="007A0543" w:rsidRDefault="0039239F" w:rsidP="2D7856DA">
      <w:pPr>
        <w:jc w:val="both"/>
      </w:pPr>
      <w:r w:rsidRPr="007A0543">
        <w:t xml:space="preserve">Another challenge that </w:t>
      </w:r>
      <w:proofErr w:type="gramStart"/>
      <w:r w:rsidRPr="007A0543">
        <w:t>was encountered</w:t>
      </w:r>
      <w:proofErr w:type="gramEnd"/>
      <w:r w:rsidRPr="007A0543">
        <w:t xml:space="preserve"> was during the integration process of the </w:t>
      </w:r>
      <w:r w:rsidR="008C5201" w:rsidRPr="007A0543">
        <w:t>Protocol Buffers</w:t>
      </w:r>
      <w:r w:rsidRPr="007A0543">
        <w:t>, a serialization format with which I had no prior experience. The complexity of debugging these tools contributed to the overall complexity of the implementation process.</w:t>
      </w:r>
    </w:p>
    <w:p w14:paraId="695D8C50" w14:textId="77F9F64F" w:rsidR="00284E48" w:rsidRPr="007A0543" w:rsidRDefault="00284E48" w:rsidP="00284E48">
      <w:pPr>
        <w:pStyle w:val="Heading2"/>
      </w:pPr>
      <w:bookmarkStart w:id="228" w:name="_Toc847259775"/>
      <w:bookmarkStart w:id="229" w:name="_Toc198969859"/>
      <w:r w:rsidRPr="007A0543">
        <w:t>Threats to Validity</w:t>
      </w:r>
      <w:bookmarkEnd w:id="228"/>
      <w:bookmarkEnd w:id="229"/>
    </w:p>
    <w:p w14:paraId="68A30D37" w14:textId="25FE7CF5" w:rsidR="00284E48" w:rsidRPr="007A0543" w:rsidRDefault="009C63EE" w:rsidP="009C63EE">
      <w:pPr>
        <w:jc w:val="both"/>
      </w:pPr>
      <w:r w:rsidRPr="007A0543">
        <w:t xml:space="preserve">The validity of the results obtained in the study may </w:t>
      </w:r>
      <w:proofErr w:type="gramStart"/>
      <w:r w:rsidRPr="007A0543">
        <w:t>be called</w:t>
      </w:r>
      <w:proofErr w:type="gramEnd"/>
      <w:r w:rsidRPr="007A0543">
        <w:t xml:space="preserve"> into question by </w:t>
      </w:r>
      <w:proofErr w:type="gramStart"/>
      <w:r w:rsidRPr="007A0543">
        <w:t>some</w:t>
      </w:r>
      <w:proofErr w:type="gramEnd"/>
      <w:r w:rsidRPr="007A0543">
        <w:t xml:space="preserve"> factors. One such factor pertains to the selection of the project, with subsequent migration being another salient factor. From the start, there was a huge effort to ensure that the choices made during the dissertation development process </w:t>
      </w:r>
      <w:proofErr w:type="gramStart"/>
      <w:r w:rsidRPr="007A0543">
        <w:t>were not influenced</w:t>
      </w:r>
      <w:proofErr w:type="gramEnd"/>
      <w:r w:rsidRPr="007A0543">
        <w:t xml:space="preserve"> by personal bias. However, it </w:t>
      </w:r>
      <w:proofErr w:type="gramStart"/>
      <w:r w:rsidRPr="007A0543">
        <w:t>is acknowledged</w:t>
      </w:r>
      <w:proofErr w:type="gramEnd"/>
      <w:r w:rsidRPr="007A0543">
        <w:t xml:space="preserve"> that, even if these choices </w:t>
      </w:r>
      <w:proofErr w:type="gramStart"/>
      <w:r w:rsidRPr="007A0543">
        <w:t>were not made</w:t>
      </w:r>
      <w:proofErr w:type="gramEnd"/>
      <w:r w:rsidRPr="007A0543">
        <w:t xml:space="preserve"> with </w:t>
      </w:r>
      <w:proofErr w:type="gramStart"/>
      <w:r w:rsidRPr="007A0543">
        <w:t>a strong sense</w:t>
      </w:r>
      <w:proofErr w:type="gramEnd"/>
      <w:r w:rsidRPr="007A0543">
        <w:t xml:space="preserve"> of personal preference, they may still carry an implicit element of partiality. This partiality can </w:t>
      </w:r>
      <w:proofErr w:type="gramStart"/>
      <w:r w:rsidRPr="007A0543">
        <w:t>be exemplified</w:t>
      </w:r>
      <w:proofErr w:type="gramEnd"/>
      <w:r w:rsidRPr="007A0543">
        <w:t xml:space="preserve"> by the application of best practices during the migration process, the maintenance of code logic, or the selection of a tool for a specific task.</w:t>
      </w:r>
    </w:p>
    <w:p w14:paraId="752DD2A5" w14:textId="091FDF99" w:rsidR="009C63EE" w:rsidRPr="007A0543" w:rsidRDefault="009C63EE" w:rsidP="009C63EE">
      <w:pPr>
        <w:jc w:val="both"/>
      </w:pPr>
      <w:r w:rsidRPr="007A0543">
        <w:t xml:space="preserve">It is important to note the lack </w:t>
      </w:r>
      <w:proofErr w:type="gramStart"/>
      <w:r w:rsidRPr="007A0543">
        <w:t>of,</w:t>
      </w:r>
      <w:proofErr w:type="gramEnd"/>
      <w:r w:rsidRPr="007A0543">
        <w:t xml:space="preserve"> prior experience with </w:t>
      </w:r>
      <w:r w:rsidR="008C5201" w:rsidRPr="007A0543">
        <w:t>Protocol Buffers</w:t>
      </w:r>
      <w:r w:rsidRPr="007A0543">
        <w:t xml:space="preserve"> introduced difficulties in comprehending the scope of acceptable practices, particularly in the context of </w:t>
      </w:r>
      <w:proofErr w:type="spellStart"/>
      <w:r w:rsidRPr="007A0543">
        <w:t>analyzing</w:t>
      </w:r>
      <w:proofErr w:type="spellEnd"/>
      <w:r w:rsidRPr="007A0543">
        <w:t xml:space="preserve"> performance and energy efficiency. This challenge can </w:t>
      </w:r>
      <w:proofErr w:type="gramStart"/>
      <w:r w:rsidRPr="007A0543">
        <w:t>be more easily overcome</w:t>
      </w:r>
      <w:proofErr w:type="gramEnd"/>
      <w:r w:rsidRPr="007A0543">
        <w:t xml:space="preserve"> by individuals with </w:t>
      </w:r>
      <w:proofErr w:type="gramStart"/>
      <w:r w:rsidRPr="007A0543">
        <w:t>extensive experience</w:t>
      </w:r>
      <w:proofErr w:type="gramEnd"/>
      <w:r w:rsidRPr="007A0543">
        <w:t xml:space="preserve"> with </w:t>
      </w:r>
      <w:r w:rsidR="008C5201" w:rsidRPr="007A0543">
        <w:t>Protocol Buffers</w:t>
      </w:r>
      <w:r w:rsidRPr="007A0543">
        <w:t xml:space="preserve"> </w:t>
      </w:r>
      <w:r w:rsidR="007E6BAE" w:rsidRPr="007A0543">
        <w:t xml:space="preserve">and </w:t>
      </w:r>
      <w:r w:rsidRPr="007A0543">
        <w:t xml:space="preserve">possess the expertise to discern potential issues in the work </w:t>
      </w:r>
      <w:proofErr w:type="gramStart"/>
      <w:r w:rsidRPr="007A0543">
        <w:t>being conducted</w:t>
      </w:r>
      <w:proofErr w:type="gramEnd"/>
      <w:r w:rsidRPr="007A0543">
        <w:t>.</w:t>
      </w:r>
    </w:p>
    <w:p w14:paraId="6BACBC68" w14:textId="77777777" w:rsidR="009C63EE" w:rsidRPr="007A0543" w:rsidRDefault="009C63EE" w:rsidP="00284E48"/>
    <w:p w14:paraId="141654D0" w14:textId="77777777" w:rsidR="009C63EE" w:rsidRPr="007A0543" w:rsidRDefault="009C63EE" w:rsidP="00284E48"/>
    <w:p w14:paraId="7F72D0EB" w14:textId="3B0FD4A5" w:rsidR="00E86D88" w:rsidRPr="007A0543" w:rsidRDefault="00284E48" w:rsidP="007145DB">
      <w:pPr>
        <w:jc w:val="both"/>
      </w:pPr>
      <w:r w:rsidRPr="007A0543">
        <w:t>.</w:t>
      </w:r>
      <w:r w:rsidR="00E86D88" w:rsidRPr="007A0543">
        <w:br w:type="page"/>
      </w:r>
    </w:p>
    <w:p w14:paraId="7A2C5068" w14:textId="57F83A66" w:rsidR="00395B16" w:rsidRPr="007A0543" w:rsidRDefault="00395B16" w:rsidP="007145DB">
      <w:pPr>
        <w:pStyle w:val="E-mailSignature"/>
        <w:rPr>
          <w:b/>
          <w:color w:val="BFBFBF" w:themeColor="background1" w:themeShade="BF"/>
          <w:sz w:val="36"/>
        </w:rPr>
        <w:sectPr w:rsidR="00395B16" w:rsidRPr="007A0543" w:rsidSect="000B4B63">
          <w:pgSz w:w="11906" w:h="16838"/>
          <w:pgMar w:top="1985" w:right="1474" w:bottom="1418" w:left="1985" w:header="709" w:footer="709" w:gutter="0"/>
          <w:cols w:space="708"/>
          <w:titlePg/>
          <w:docGrid w:linePitch="360"/>
        </w:sectPr>
      </w:pPr>
      <w:bookmarkStart w:id="230" w:name="referencias"/>
      <w:bookmarkStart w:id="231" w:name="_Toc110319576"/>
      <w:bookmarkStart w:id="232" w:name="_Toc200969679"/>
      <w:bookmarkStart w:id="233" w:name="_Toc200969798"/>
      <w:bookmarkEnd w:id="230"/>
    </w:p>
    <w:p w14:paraId="111593A1" w14:textId="44B9DC24" w:rsidR="00424E04" w:rsidRPr="007A0543" w:rsidRDefault="00CE0B8B" w:rsidP="00A15C66">
      <w:pPr>
        <w:pStyle w:val="FalseHeading1"/>
        <w:rPr>
          <w:lang w:val="en-GB"/>
        </w:rPr>
      </w:pPr>
      <w:commentRangeStart w:id="234"/>
      <w:r w:rsidRPr="007A0543">
        <w:rPr>
          <w:lang w:val="en-GB"/>
        </w:rPr>
        <w:lastRenderedPageBreak/>
        <w:t>Ref</w:t>
      </w:r>
      <w:bookmarkEnd w:id="231"/>
      <w:bookmarkEnd w:id="232"/>
      <w:bookmarkEnd w:id="233"/>
      <w:r w:rsidR="007145DB" w:rsidRPr="007A0543">
        <w:rPr>
          <w:lang w:val="en-GB"/>
        </w:rPr>
        <w:t>erences</w:t>
      </w:r>
      <w:commentRangeEnd w:id="234"/>
      <w:r w:rsidR="00CF38D5" w:rsidRPr="007A0543">
        <w:rPr>
          <w:rStyle w:val="CommentReference"/>
          <w:rFonts w:asciiTheme="minorHAnsi" w:eastAsiaTheme="minorEastAsia" w:hAnsiTheme="minorHAnsi" w:cstheme="minorBidi"/>
          <w:b w:val="0"/>
          <w:bCs w:val="0"/>
          <w:color w:val="auto"/>
          <w:kern w:val="0"/>
          <w:lang w:val="en-GB"/>
        </w:rPr>
        <w:commentReference w:id="234"/>
      </w:r>
    </w:p>
    <w:sdt>
      <w:sdtPr>
        <w:rPr>
          <w:color w:val="000000"/>
        </w:rPr>
        <w:tag w:val="MENDELEY_BIBLIOGRAPHY"/>
        <w:id w:val="-1076588418"/>
        <w:placeholder>
          <w:docPart w:val="DefaultPlaceholder_-1854013440"/>
        </w:placeholder>
      </w:sdtPr>
      <w:sdtEndPr>
        <w:rPr>
          <w:color w:val="000000" w:themeColor="text1"/>
        </w:rPr>
      </w:sdtEndPr>
      <w:sdtContent>
        <w:p w14:paraId="74BF9069" w14:textId="77777777" w:rsidR="00B6396A" w:rsidRPr="007A0543" w:rsidRDefault="00B6396A">
          <w:pPr>
            <w:autoSpaceDE w:val="0"/>
            <w:autoSpaceDN w:val="0"/>
            <w:ind w:hanging="640"/>
            <w:divId w:val="1472989002"/>
            <w:rPr>
              <w:rFonts w:eastAsia="Times New Roman"/>
              <w:sz w:val="24"/>
              <w:szCs w:val="24"/>
            </w:rPr>
          </w:pPr>
          <w:r w:rsidRPr="007A0543">
            <w:rPr>
              <w:rFonts w:eastAsia="Times New Roman"/>
            </w:rPr>
            <w:t>[1]</w:t>
          </w:r>
          <w:r w:rsidRPr="007A0543">
            <w:rPr>
              <w:rFonts w:eastAsia="Times New Roman"/>
            </w:rPr>
            <w:tab/>
            <w:t xml:space="preserve">A. </w:t>
          </w:r>
          <w:proofErr w:type="spellStart"/>
          <w:r w:rsidRPr="007A0543">
            <w:rPr>
              <w:rFonts w:eastAsia="Times New Roman"/>
            </w:rPr>
            <w:t>Sumaray</w:t>
          </w:r>
          <w:proofErr w:type="spellEnd"/>
          <w:r w:rsidRPr="007A0543">
            <w:rPr>
              <w:rFonts w:eastAsia="Times New Roman"/>
            </w:rPr>
            <w:t xml:space="preserve"> and S. K. Makki, “A comparison of data serialization formats for optimal efficiency on a mobile platform,” </w:t>
          </w:r>
          <w:r w:rsidRPr="007A0543">
            <w:rPr>
              <w:rFonts w:eastAsia="Times New Roman"/>
              <w:i/>
              <w:iCs/>
            </w:rPr>
            <w:t>Proceedings of the 6th International Conference on Ubiquitous Information Management and Communication, ICUIMC’12</w:t>
          </w:r>
          <w:r w:rsidRPr="007A0543">
            <w:rPr>
              <w:rFonts w:eastAsia="Times New Roman"/>
            </w:rPr>
            <w:t xml:space="preserve">, 2012, </w:t>
          </w:r>
          <w:proofErr w:type="spellStart"/>
          <w:r w:rsidRPr="007A0543">
            <w:rPr>
              <w:rFonts w:eastAsia="Times New Roman"/>
            </w:rPr>
            <w:t>doi</w:t>
          </w:r>
          <w:proofErr w:type="spellEnd"/>
          <w:r w:rsidRPr="007A0543">
            <w:rPr>
              <w:rFonts w:eastAsia="Times New Roman"/>
            </w:rPr>
            <w:t>: 10.1145/2184751.2184810.</w:t>
          </w:r>
        </w:p>
        <w:p w14:paraId="7414102A" w14:textId="77777777" w:rsidR="00B6396A" w:rsidRPr="007A0543" w:rsidRDefault="00B6396A">
          <w:pPr>
            <w:autoSpaceDE w:val="0"/>
            <w:autoSpaceDN w:val="0"/>
            <w:ind w:hanging="640"/>
            <w:divId w:val="1290084789"/>
            <w:rPr>
              <w:rFonts w:eastAsia="Times New Roman"/>
            </w:rPr>
          </w:pPr>
          <w:r w:rsidRPr="007A0543">
            <w:rPr>
              <w:rFonts w:eastAsia="Times New Roman"/>
            </w:rPr>
            <w:t>[2]</w:t>
          </w:r>
          <w:r w:rsidRPr="007A0543">
            <w:rPr>
              <w:rFonts w:eastAsia="Times New Roman"/>
            </w:rPr>
            <w:tab/>
            <w:t>J. C. Viotti and M. Kinderkhedia, “A Benchmark of JSON-compatible Binary Serialization Specifications,” Jan. 2022, Accessed: Nov. 02, 2024. [Online]. Available: https://arxiv.org/abs/2201.03051v1</w:t>
          </w:r>
        </w:p>
        <w:p w14:paraId="40BD1D8F" w14:textId="77777777" w:rsidR="00B6396A" w:rsidRPr="007A0543" w:rsidRDefault="00B6396A">
          <w:pPr>
            <w:autoSpaceDE w:val="0"/>
            <w:autoSpaceDN w:val="0"/>
            <w:ind w:hanging="640"/>
            <w:divId w:val="1532185098"/>
            <w:rPr>
              <w:rFonts w:eastAsia="Times New Roman"/>
            </w:rPr>
          </w:pPr>
          <w:r w:rsidRPr="007A0543">
            <w:rPr>
              <w:rFonts w:eastAsia="Times New Roman"/>
            </w:rPr>
            <w:t>[3]</w:t>
          </w:r>
          <w:r w:rsidRPr="007A0543">
            <w:rPr>
              <w:rFonts w:eastAsia="Times New Roman"/>
            </w:rPr>
            <w:tab/>
            <w:t xml:space="preserve">B. Gil and P. </w:t>
          </w:r>
          <w:proofErr w:type="spellStart"/>
          <w:r w:rsidRPr="007A0543">
            <w:rPr>
              <w:rFonts w:eastAsia="Times New Roman"/>
            </w:rPr>
            <w:t>Trezentos</w:t>
          </w:r>
          <w:proofErr w:type="spellEnd"/>
          <w:r w:rsidRPr="007A0543">
            <w:rPr>
              <w:rFonts w:eastAsia="Times New Roman"/>
            </w:rPr>
            <w:t xml:space="preserve">, “Impacts of data interchange formats on energy consumption and performance in smartphones,” </w:t>
          </w:r>
          <w:r w:rsidRPr="007A0543">
            <w:rPr>
              <w:rFonts w:eastAsia="Times New Roman"/>
              <w:i/>
              <w:iCs/>
            </w:rPr>
            <w:t>ACM International Conference Proceeding Series</w:t>
          </w:r>
          <w:r w:rsidRPr="007A0543">
            <w:rPr>
              <w:rFonts w:eastAsia="Times New Roman"/>
            </w:rPr>
            <w:t xml:space="preserve">, vol. 1, pp. 1–6, 2011, </w:t>
          </w:r>
          <w:proofErr w:type="spellStart"/>
          <w:r w:rsidRPr="007A0543">
            <w:rPr>
              <w:rFonts w:eastAsia="Times New Roman"/>
            </w:rPr>
            <w:t>doi</w:t>
          </w:r>
          <w:proofErr w:type="spellEnd"/>
          <w:r w:rsidRPr="007A0543">
            <w:rPr>
              <w:rFonts w:eastAsia="Times New Roman"/>
            </w:rPr>
            <w:t>: 10.1145/2016716.2016718.</w:t>
          </w:r>
        </w:p>
        <w:p w14:paraId="3223CBFE" w14:textId="77777777" w:rsidR="00B6396A" w:rsidRPr="007A0543" w:rsidRDefault="00B6396A">
          <w:pPr>
            <w:autoSpaceDE w:val="0"/>
            <w:autoSpaceDN w:val="0"/>
            <w:ind w:hanging="640"/>
            <w:divId w:val="1796832589"/>
            <w:rPr>
              <w:rFonts w:eastAsia="Times New Roman"/>
            </w:rPr>
          </w:pPr>
          <w:r w:rsidRPr="007A0543">
            <w:rPr>
              <w:rFonts w:eastAsia="Times New Roman"/>
            </w:rPr>
            <w:t>[4]</w:t>
          </w:r>
          <w:r w:rsidRPr="007A0543">
            <w:rPr>
              <w:rFonts w:eastAsia="Times New Roman"/>
            </w:rPr>
            <w:tab/>
            <w:t xml:space="preserve">S. </w:t>
          </w:r>
          <w:proofErr w:type="spellStart"/>
          <w:r w:rsidRPr="007A0543">
            <w:rPr>
              <w:rFonts w:eastAsia="Times New Roman"/>
            </w:rPr>
            <w:t>Popić</w:t>
          </w:r>
          <w:proofErr w:type="spellEnd"/>
          <w:r w:rsidRPr="007A0543">
            <w:rPr>
              <w:rFonts w:eastAsia="Times New Roman"/>
            </w:rPr>
            <w:t xml:space="preserve">, D. </w:t>
          </w:r>
          <w:proofErr w:type="spellStart"/>
          <w:r w:rsidRPr="007A0543">
            <w:rPr>
              <w:rFonts w:eastAsia="Times New Roman"/>
            </w:rPr>
            <w:t>Pezer</w:t>
          </w:r>
          <w:proofErr w:type="spellEnd"/>
          <w:r w:rsidRPr="007A0543">
            <w:rPr>
              <w:rFonts w:eastAsia="Times New Roman"/>
            </w:rPr>
            <w:t xml:space="preserve">, B. </w:t>
          </w:r>
          <w:proofErr w:type="spellStart"/>
          <w:r w:rsidRPr="007A0543">
            <w:rPr>
              <w:rFonts w:eastAsia="Times New Roman"/>
            </w:rPr>
            <w:t>Mrazovac</w:t>
          </w:r>
          <w:proofErr w:type="spellEnd"/>
          <w:r w:rsidRPr="007A0543">
            <w:rPr>
              <w:rFonts w:eastAsia="Times New Roman"/>
            </w:rPr>
            <w:t xml:space="preserve">, and N. </w:t>
          </w:r>
          <w:proofErr w:type="spellStart"/>
          <w:r w:rsidRPr="007A0543">
            <w:rPr>
              <w:rFonts w:eastAsia="Times New Roman"/>
            </w:rPr>
            <w:t>Teslić</w:t>
          </w:r>
          <w:proofErr w:type="spellEnd"/>
          <w:r w:rsidRPr="007A0543">
            <w:rPr>
              <w:rFonts w:eastAsia="Times New Roman"/>
            </w:rPr>
            <w:t xml:space="preserve">, “Performance evaluation of using Protocol Buffers in the Internet of Things communication: Protobuf vs. JSON/BSON comparison with a focus on transportation’s IoT,” </w:t>
          </w:r>
          <w:r w:rsidRPr="007A0543">
            <w:rPr>
              <w:rFonts w:eastAsia="Times New Roman"/>
              <w:i/>
              <w:iCs/>
            </w:rPr>
            <w:t>Proceedings of 2016 International Conference on Smart Systems and Technologies, SST 2016</w:t>
          </w:r>
          <w:r w:rsidRPr="007A0543">
            <w:rPr>
              <w:rFonts w:eastAsia="Times New Roman"/>
            </w:rPr>
            <w:t xml:space="preserve">, pp. 261–265, Dec. 2016, </w:t>
          </w:r>
          <w:proofErr w:type="spellStart"/>
          <w:r w:rsidRPr="007A0543">
            <w:rPr>
              <w:rFonts w:eastAsia="Times New Roman"/>
            </w:rPr>
            <w:t>doi</w:t>
          </w:r>
          <w:proofErr w:type="spellEnd"/>
          <w:r w:rsidRPr="007A0543">
            <w:rPr>
              <w:rFonts w:eastAsia="Times New Roman"/>
            </w:rPr>
            <w:t>: 10.1109/SST.2016.7765670.</w:t>
          </w:r>
        </w:p>
        <w:p w14:paraId="2255AF55" w14:textId="77777777" w:rsidR="00B6396A" w:rsidRPr="007A0543" w:rsidRDefault="00B6396A">
          <w:pPr>
            <w:autoSpaceDE w:val="0"/>
            <w:autoSpaceDN w:val="0"/>
            <w:ind w:hanging="640"/>
            <w:divId w:val="1573394049"/>
            <w:rPr>
              <w:rFonts w:eastAsia="Times New Roman"/>
            </w:rPr>
          </w:pPr>
          <w:r w:rsidRPr="007A0543">
            <w:rPr>
              <w:rFonts w:eastAsia="Times New Roman"/>
            </w:rPr>
            <w:t>[5]</w:t>
          </w:r>
          <w:r w:rsidRPr="007A0543">
            <w:rPr>
              <w:rFonts w:eastAsia="Times New Roman"/>
            </w:rPr>
            <w:tab/>
            <w:t>D. Persson and N. Carlsson, “Performance Comparison of Messaging Protocols and Serialization Formats for Digital Twins in IoV,” 2020.</w:t>
          </w:r>
        </w:p>
        <w:p w14:paraId="4C342479" w14:textId="77777777" w:rsidR="00B6396A" w:rsidRPr="007A0543" w:rsidRDefault="00B6396A">
          <w:pPr>
            <w:autoSpaceDE w:val="0"/>
            <w:autoSpaceDN w:val="0"/>
            <w:ind w:hanging="640"/>
            <w:divId w:val="33777139"/>
            <w:rPr>
              <w:rFonts w:eastAsia="Times New Roman"/>
            </w:rPr>
          </w:pPr>
          <w:r w:rsidRPr="007A0543">
            <w:rPr>
              <w:rFonts w:eastAsia="Times New Roman"/>
            </w:rPr>
            <w:t>[6]</w:t>
          </w:r>
          <w:r w:rsidRPr="007A0543">
            <w:rPr>
              <w:rFonts w:eastAsia="Times New Roman"/>
            </w:rPr>
            <w:tab/>
            <w:t xml:space="preserve">A. Neumann, N. </w:t>
          </w:r>
          <w:proofErr w:type="spellStart"/>
          <w:r w:rsidRPr="007A0543">
            <w:rPr>
              <w:rFonts w:eastAsia="Times New Roman"/>
            </w:rPr>
            <w:t>Laranjeiro</w:t>
          </w:r>
          <w:proofErr w:type="spellEnd"/>
          <w:r w:rsidRPr="007A0543">
            <w:rPr>
              <w:rFonts w:eastAsia="Times New Roman"/>
            </w:rPr>
            <w:t xml:space="preserve">, and J. Bernardino, “An Analysis of Public REST Web Service APIs,” </w:t>
          </w:r>
          <w:r w:rsidRPr="007A0543">
            <w:rPr>
              <w:rFonts w:eastAsia="Times New Roman"/>
              <w:i/>
              <w:iCs/>
            </w:rPr>
            <w:t xml:space="preserve">IEEE Trans </w:t>
          </w:r>
          <w:proofErr w:type="spellStart"/>
          <w:r w:rsidRPr="007A0543">
            <w:rPr>
              <w:rFonts w:eastAsia="Times New Roman"/>
              <w:i/>
              <w:iCs/>
            </w:rPr>
            <w:t>Serv</w:t>
          </w:r>
          <w:proofErr w:type="spellEnd"/>
          <w:r w:rsidRPr="007A0543">
            <w:rPr>
              <w:rFonts w:eastAsia="Times New Roman"/>
              <w:i/>
              <w:iCs/>
            </w:rPr>
            <w:t xml:space="preserve"> </w:t>
          </w:r>
          <w:proofErr w:type="spellStart"/>
          <w:r w:rsidRPr="007A0543">
            <w:rPr>
              <w:rFonts w:eastAsia="Times New Roman"/>
              <w:i/>
              <w:iCs/>
            </w:rPr>
            <w:t>Comput</w:t>
          </w:r>
          <w:proofErr w:type="spellEnd"/>
          <w:r w:rsidRPr="007A0543">
            <w:rPr>
              <w:rFonts w:eastAsia="Times New Roman"/>
            </w:rPr>
            <w:t xml:space="preserve">, vol. 14, no. 4, pp. 957–970, Jul. 2021, </w:t>
          </w:r>
          <w:proofErr w:type="spellStart"/>
          <w:r w:rsidRPr="007A0543">
            <w:rPr>
              <w:rFonts w:eastAsia="Times New Roman"/>
            </w:rPr>
            <w:t>doi</w:t>
          </w:r>
          <w:proofErr w:type="spellEnd"/>
          <w:r w:rsidRPr="007A0543">
            <w:rPr>
              <w:rFonts w:eastAsia="Times New Roman"/>
            </w:rPr>
            <w:t>: 10.1109/TSC.2018.2847344.</w:t>
          </w:r>
        </w:p>
        <w:p w14:paraId="07681292" w14:textId="77777777" w:rsidR="00B6396A" w:rsidRPr="007A0543" w:rsidRDefault="00B6396A">
          <w:pPr>
            <w:autoSpaceDE w:val="0"/>
            <w:autoSpaceDN w:val="0"/>
            <w:ind w:hanging="640"/>
            <w:divId w:val="1796479588"/>
            <w:rPr>
              <w:rFonts w:eastAsia="Times New Roman"/>
            </w:rPr>
          </w:pPr>
          <w:r w:rsidRPr="007A0543">
            <w:rPr>
              <w:rFonts w:eastAsia="Times New Roman"/>
            </w:rPr>
            <w:t>[7]</w:t>
          </w:r>
          <w:r w:rsidRPr="007A0543">
            <w:rPr>
              <w:rFonts w:eastAsia="Times New Roman"/>
            </w:rPr>
            <w:tab/>
            <w:t xml:space="preserve">S. Hao and B. Yu, “The Impact of Technology Selection on Innovation Success and Organizational Performance,” </w:t>
          </w:r>
          <w:proofErr w:type="spellStart"/>
          <w:r w:rsidRPr="007A0543">
            <w:rPr>
              <w:rFonts w:eastAsia="Times New Roman"/>
              <w:i/>
              <w:iCs/>
            </w:rPr>
            <w:t>iBusiness</w:t>
          </w:r>
          <w:proofErr w:type="spellEnd"/>
          <w:r w:rsidRPr="007A0543">
            <w:rPr>
              <w:rFonts w:eastAsia="Times New Roman"/>
            </w:rPr>
            <w:t xml:space="preserve">, vol. 03, no. 04, pp. 366–371, 2011, </w:t>
          </w:r>
          <w:proofErr w:type="spellStart"/>
          <w:r w:rsidRPr="007A0543">
            <w:rPr>
              <w:rFonts w:eastAsia="Times New Roman"/>
            </w:rPr>
            <w:t>doi</w:t>
          </w:r>
          <w:proofErr w:type="spellEnd"/>
          <w:r w:rsidRPr="007A0543">
            <w:rPr>
              <w:rFonts w:eastAsia="Times New Roman"/>
            </w:rPr>
            <w:t>: 10.4236/IB.2011.34049.</w:t>
          </w:r>
        </w:p>
        <w:p w14:paraId="3E9D31FF" w14:textId="77777777" w:rsidR="00B6396A" w:rsidRPr="007A0543" w:rsidRDefault="00B6396A">
          <w:pPr>
            <w:autoSpaceDE w:val="0"/>
            <w:autoSpaceDN w:val="0"/>
            <w:ind w:hanging="640"/>
            <w:divId w:val="1668050997"/>
            <w:rPr>
              <w:rFonts w:eastAsia="Times New Roman"/>
            </w:rPr>
          </w:pPr>
          <w:r w:rsidRPr="007A0543">
            <w:rPr>
              <w:rFonts w:eastAsia="Times New Roman"/>
            </w:rPr>
            <w:t>[8]</w:t>
          </w:r>
          <w:r w:rsidRPr="007A0543">
            <w:rPr>
              <w:rFonts w:eastAsia="Times New Roman"/>
            </w:rPr>
            <w:tab/>
            <w:t xml:space="preserve">M. Newton Hedelin, “Benchmarking and performance analysis of communication </w:t>
          </w:r>
          <w:proofErr w:type="gramStart"/>
          <w:r w:rsidRPr="007A0543">
            <w:rPr>
              <w:rFonts w:eastAsia="Times New Roman"/>
            </w:rPr>
            <w:t>protocols :</w:t>
          </w:r>
          <w:proofErr w:type="gramEnd"/>
          <w:r w:rsidRPr="007A0543">
            <w:rPr>
              <w:rFonts w:eastAsia="Times New Roman"/>
            </w:rPr>
            <w:t xml:space="preserve"> A comparative case study of gRPC, REST, and SOAP,” 2024, Accessed: Nov. 02, 2024. [Online]. Available: https://urn.kb.se/resolve?urn=urn:nbn:se:kth:diva-351588</w:t>
          </w:r>
        </w:p>
        <w:p w14:paraId="2F93DE00" w14:textId="77777777" w:rsidR="00B6396A" w:rsidRPr="007A0543" w:rsidRDefault="00B6396A">
          <w:pPr>
            <w:autoSpaceDE w:val="0"/>
            <w:autoSpaceDN w:val="0"/>
            <w:ind w:hanging="640"/>
            <w:divId w:val="831524590"/>
            <w:rPr>
              <w:rFonts w:eastAsia="Times New Roman"/>
            </w:rPr>
          </w:pPr>
          <w:r w:rsidRPr="007A0543">
            <w:rPr>
              <w:rFonts w:eastAsia="Times New Roman"/>
            </w:rPr>
            <w:t>[9]</w:t>
          </w:r>
          <w:r w:rsidRPr="007A0543">
            <w:rPr>
              <w:rFonts w:eastAsia="Times New Roman"/>
            </w:rPr>
            <w:tab/>
            <w:t>M. Johansson and O. Isabella, “Comparative Study of REST and gRPC for Microservices in Established Software Architectures,” 2023, Accessed: Nov. 02, 2024. [Online]. Available: https://urn.kb.se/resolve?urn=urn:nbn:se:liu:diva-195563</w:t>
          </w:r>
        </w:p>
        <w:p w14:paraId="56B88216" w14:textId="77777777" w:rsidR="00B6396A" w:rsidRPr="007A0543" w:rsidRDefault="00B6396A">
          <w:pPr>
            <w:autoSpaceDE w:val="0"/>
            <w:autoSpaceDN w:val="0"/>
            <w:ind w:hanging="640"/>
            <w:divId w:val="1721634987"/>
            <w:rPr>
              <w:rFonts w:eastAsia="Times New Roman"/>
            </w:rPr>
          </w:pPr>
          <w:r w:rsidRPr="007A0543">
            <w:rPr>
              <w:rFonts w:eastAsia="Times New Roman"/>
            </w:rPr>
            <w:t>[10]</w:t>
          </w:r>
          <w:r w:rsidRPr="007A0543">
            <w:rPr>
              <w:rFonts w:eastAsia="Times New Roman"/>
            </w:rPr>
            <w:tab/>
            <w:t xml:space="preserve">C. Joumaa and S. Kadry, “Green IT: Case Studies,” </w:t>
          </w:r>
          <w:r w:rsidRPr="007A0543">
            <w:rPr>
              <w:rFonts w:eastAsia="Times New Roman"/>
              <w:i/>
              <w:iCs/>
            </w:rPr>
            <w:t>Energy Procedia</w:t>
          </w:r>
          <w:r w:rsidRPr="007A0543">
            <w:rPr>
              <w:rFonts w:eastAsia="Times New Roman"/>
            </w:rPr>
            <w:t xml:space="preserve">, vol. 16, no. PART B, pp. 1052–1058, Jan. 2012, </w:t>
          </w:r>
          <w:proofErr w:type="spellStart"/>
          <w:r w:rsidRPr="007A0543">
            <w:rPr>
              <w:rFonts w:eastAsia="Times New Roman"/>
            </w:rPr>
            <w:t>doi</w:t>
          </w:r>
          <w:proofErr w:type="spellEnd"/>
          <w:r w:rsidRPr="007A0543">
            <w:rPr>
              <w:rFonts w:eastAsia="Times New Roman"/>
            </w:rPr>
            <w:t>: 10.1016/J.EGYPRO.2012.01.168.</w:t>
          </w:r>
        </w:p>
        <w:p w14:paraId="7F6368E5" w14:textId="77777777" w:rsidR="00B6396A" w:rsidRPr="007A0543" w:rsidRDefault="00B6396A">
          <w:pPr>
            <w:autoSpaceDE w:val="0"/>
            <w:autoSpaceDN w:val="0"/>
            <w:ind w:hanging="640"/>
            <w:divId w:val="194543033"/>
            <w:rPr>
              <w:rFonts w:eastAsia="Times New Roman"/>
            </w:rPr>
          </w:pPr>
          <w:r w:rsidRPr="007A0543">
            <w:rPr>
              <w:rFonts w:eastAsia="Times New Roman"/>
            </w:rPr>
            <w:lastRenderedPageBreak/>
            <w:t>[11]</w:t>
          </w:r>
          <w:r w:rsidRPr="007A0543">
            <w:rPr>
              <w:rFonts w:eastAsia="Times New Roman"/>
            </w:rPr>
            <w:tab/>
            <w:t xml:space="preserve">M. Woodside, G. Franks, and D. C. </w:t>
          </w:r>
          <w:proofErr w:type="spellStart"/>
          <w:r w:rsidRPr="007A0543">
            <w:rPr>
              <w:rFonts w:eastAsia="Times New Roman"/>
            </w:rPr>
            <w:t>Petriu</w:t>
          </w:r>
          <w:proofErr w:type="spellEnd"/>
          <w:r w:rsidRPr="007A0543">
            <w:rPr>
              <w:rFonts w:eastAsia="Times New Roman"/>
            </w:rPr>
            <w:t xml:space="preserve">, “The future of software performance engineering,” </w:t>
          </w:r>
          <w:r w:rsidRPr="007A0543">
            <w:rPr>
              <w:rFonts w:eastAsia="Times New Roman"/>
              <w:i/>
              <w:iCs/>
            </w:rPr>
            <w:t>FoSE 2007: Future of Software Engineering</w:t>
          </w:r>
          <w:r w:rsidRPr="007A0543">
            <w:rPr>
              <w:rFonts w:eastAsia="Times New Roman"/>
            </w:rPr>
            <w:t xml:space="preserve">, pp. 171–187, 2007, </w:t>
          </w:r>
          <w:proofErr w:type="spellStart"/>
          <w:r w:rsidRPr="007A0543">
            <w:rPr>
              <w:rFonts w:eastAsia="Times New Roman"/>
            </w:rPr>
            <w:t>doi</w:t>
          </w:r>
          <w:proofErr w:type="spellEnd"/>
          <w:r w:rsidRPr="007A0543">
            <w:rPr>
              <w:rFonts w:eastAsia="Times New Roman"/>
            </w:rPr>
            <w:t>: 10.1109/FOSE.2007.32.</w:t>
          </w:r>
        </w:p>
        <w:p w14:paraId="23BC1068" w14:textId="77777777" w:rsidR="00B6396A" w:rsidRPr="007A0543" w:rsidRDefault="00B6396A">
          <w:pPr>
            <w:autoSpaceDE w:val="0"/>
            <w:autoSpaceDN w:val="0"/>
            <w:ind w:hanging="640"/>
            <w:divId w:val="592855233"/>
            <w:rPr>
              <w:rFonts w:eastAsia="Times New Roman"/>
            </w:rPr>
          </w:pPr>
          <w:r w:rsidRPr="007A0543">
            <w:rPr>
              <w:rFonts w:eastAsia="Times New Roman"/>
            </w:rPr>
            <w:t>[12]</w:t>
          </w:r>
          <w:r w:rsidRPr="007A0543">
            <w:rPr>
              <w:rFonts w:eastAsia="Times New Roman"/>
            </w:rPr>
            <w:tab/>
            <w:t xml:space="preserve">G. </w:t>
          </w:r>
          <w:proofErr w:type="spellStart"/>
          <w:r w:rsidRPr="007A0543">
            <w:rPr>
              <w:rFonts w:eastAsia="Times New Roman"/>
            </w:rPr>
            <w:t>Procaccianti</w:t>
          </w:r>
          <w:proofErr w:type="spellEnd"/>
          <w:r w:rsidRPr="007A0543">
            <w:rPr>
              <w:rFonts w:eastAsia="Times New Roman"/>
            </w:rPr>
            <w:t xml:space="preserve">, H. Fernández, and P. Lago, “The Journal of Systems and Software Empirical evaluation of two best practices for energy-efficient software development,” </w:t>
          </w:r>
          <w:r w:rsidRPr="007A0543">
            <w:rPr>
              <w:rFonts w:eastAsia="Times New Roman"/>
              <w:i/>
              <w:iCs/>
            </w:rPr>
            <w:t xml:space="preserve">J </w:t>
          </w:r>
          <w:proofErr w:type="spellStart"/>
          <w:r w:rsidRPr="007A0543">
            <w:rPr>
              <w:rFonts w:eastAsia="Times New Roman"/>
              <w:i/>
              <w:iCs/>
            </w:rPr>
            <w:t>Syst</w:t>
          </w:r>
          <w:proofErr w:type="spellEnd"/>
          <w:r w:rsidRPr="007A0543">
            <w:rPr>
              <w:rFonts w:eastAsia="Times New Roman"/>
              <w:i/>
              <w:iCs/>
            </w:rPr>
            <w:t xml:space="preserve"> </w:t>
          </w:r>
          <w:proofErr w:type="spellStart"/>
          <w:r w:rsidRPr="007A0543">
            <w:rPr>
              <w:rFonts w:eastAsia="Times New Roman"/>
              <w:i/>
              <w:iCs/>
            </w:rPr>
            <w:t>Softw</w:t>
          </w:r>
          <w:proofErr w:type="spellEnd"/>
          <w:r w:rsidRPr="007A0543">
            <w:rPr>
              <w:rFonts w:eastAsia="Times New Roman"/>
            </w:rPr>
            <w:t xml:space="preserve">, vol. 117, pp. 185–198, 2016, </w:t>
          </w:r>
          <w:proofErr w:type="spellStart"/>
          <w:r w:rsidRPr="007A0543">
            <w:rPr>
              <w:rFonts w:eastAsia="Times New Roman"/>
            </w:rPr>
            <w:t>doi</w:t>
          </w:r>
          <w:proofErr w:type="spellEnd"/>
          <w:r w:rsidRPr="007A0543">
            <w:rPr>
              <w:rFonts w:eastAsia="Times New Roman"/>
            </w:rPr>
            <w:t>: 10.1016/j.jss.2016.02.035.</w:t>
          </w:r>
        </w:p>
        <w:p w14:paraId="00CE18F6" w14:textId="77777777" w:rsidR="00B6396A" w:rsidRPr="007A0543" w:rsidRDefault="00B6396A">
          <w:pPr>
            <w:autoSpaceDE w:val="0"/>
            <w:autoSpaceDN w:val="0"/>
            <w:ind w:hanging="640"/>
            <w:divId w:val="1092622759"/>
            <w:rPr>
              <w:rFonts w:eastAsia="Times New Roman"/>
            </w:rPr>
          </w:pPr>
          <w:r w:rsidRPr="007A0543">
            <w:rPr>
              <w:rFonts w:eastAsia="Times New Roman"/>
            </w:rPr>
            <w:t>[13]</w:t>
          </w:r>
          <w:r w:rsidRPr="007A0543">
            <w:rPr>
              <w:rFonts w:eastAsia="Times New Roman"/>
            </w:rPr>
            <w:tab/>
            <w:t xml:space="preserve">C. Pang, A. Hindle, B. Adams, and A. E. Hassan, “What Do Programmers Know about Software Energy </w:t>
          </w:r>
          <w:proofErr w:type="gramStart"/>
          <w:r w:rsidRPr="007A0543">
            <w:rPr>
              <w:rFonts w:eastAsia="Times New Roman"/>
            </w:rPr>
            <w:t>Consumption?,</w:t>
          </w:r>
          <w:proofErr w:type="gramEnd"/>
          <w:r w:rsidRPr="007A0543">
            <w:rPr>
              <w:rFonts w:eastAsia="Times New Roman"/>
            </w:rPr>
            <w:t xml:space="preserve">” </w:t>
          </w:r>
          <w:r w:rsidRPr="007A0543">
            <w:rPr>
              <w:rFonts w:eastAsia="Times New Roman"/>
              <w:i/>
              <w:iCs/>
            </w:rPr>
            <w:t xml:space="preserve">IEEE </w:t>
          </w:r>
          <w:proofErr w:type="spellStart"/>
          <w:r w:rsidRPr="007A0543">
            <w:rPr>
              <w:rFonts w:eastAsia="Times New Roman"/>
              <w:i/>
              <w:iCs/>
            </w:rPr>
            <w:t>Softw</w:t>
          </w:r>
          <w:proofErr w:type="spellEnd"/>
          <w:r w:rsidRPr="007A0543">
            <w:rPr>
              <w:rFonts w:eastAsia="Times New Roman"/>
            </w:rPr>
            <w:t xml:space="preserve">, vol. 33, no. 3, pp. 83–89, May 2016, </w:t>
          </w:r>
          <w:proofErr w:type="spellStart"/>
          <w:r w:rsidRPr="007A0543">
            <w:rPr>
              <w:rFonts w:eastAsia="Times New Roman"/>
            </w:rPr>
            <w:t>doi</w:t>
          </w:r>
          <w:proofErr w:type="spellEnd"/>
          <w:r w:rsidRPr="007A0543">
            <w:rPr>
              <w:rFonts w:eastAsia="Times New Roman"/>
            </w:rPr>
            <w:t>: 10.1109/MS.2015.83.</w:t>
          </w:r>
        </w:p>
        <w:p w14:paraId="7DA04B2A" w14:textId="77777777" w:rsidR="00B6396A" w:rsidRPr="007A0543" w:rsidRDefault="00B6396A">
          <w:pPr>
            <w:autoSpaceDE w:val="0"/>
            <w:autoSpaceDN w:val="0"/>
            <w:ind w:hanging="640"/>
            <w:divId w:val="1988707018"/>
            <w:rPr>
              <w:rFonts w:eastAsia="Times New Roman"/>
            </w:rPr>
          </w:pPr>
          <w:r w:rsidRPr="007A0543">
            <w:rPr>
              <w:rFonts w:eastAsia="Times New Roman"/>
            </w:rPr>
            <w:t>[14]</w:t>
          </w:r>
          <w:r w:rsidRPr="007A0543">
            <w:rPr>
              <w:rFonts w:eastAsia="Times New Roman"/>
            </w:rPr>
            <w:tab/>
            <w:t>P. Bhandari, “What Is a Controlled Experiment? | Definitions &amp; Examples.” Accessed: Dec. 25, 2024. [Online]. Available: https://www.scribbr.com/methodology/controlled-experiment/</w:t>
          </w:r>
        </w:p>
        <w:p w14:paraId="09707423" w14:textId="77777777" w:rsidR="00B6396A" w:rsidRPr="007A0543" w:rsidRDefault="00B6396A">
          <w:pPr>
            <w:autoSpaceDE w:val="0"/>
            <w:autoSpaceDN w:val="0"/>
            <w:ind w:hanging="640"/>
            <w:divId w:val="1107967324"/>
            <w:rPr>
              <w:rFonts w:eastAsia="Times New Roman"/>
            </w:rPr>
          </w:pPr>
          <w:r w:rsidRPr="007A0543">
            <w:rPr>
              <w:rFonts w:eastAsia="Times New Roman"/>
            </w:rPr>
            <w:t>[15]</w:t>
          </w:r>
          <w:r w:rsidRPr="007A0543">
            <w:rPr>
              <w:rFonts w:eastAsia="Times New Roman"/>
            </w:rPr>
            <w:tab/>
            <w:t xml:space="preserve">A. J. Ko, T. D. </w:t>
          </w:r>
          <w:proofErr w:type="spellStart"/>
          <w:r w:rsidRPr="007A0543">
            <w:rPr>
              <w:rFonts w:eastAsia="Times New Roman"/>
            </w:rPr>
            <w:t>LaToza</w:t>
          </w:r>
          <w:proofErr w:type="spellEnd"/>
          <w:r w:rsidRPr="007A0543">
            <w:rPr>
              <w:rFonts w:eastAsia="Times New Roman"/>
            </w:rPr>
            <w:t xml:space="preserve">, and M. M. Burnett, “A practical guide to controlled experiments of software engineering tools with human participants,” </w:t>
          </w:r>
          <w:proofErr w:type="spellStart"/>
          <w:r w:rsidRPr="007A0543">
            <w:rPr>
              <w:rFonts w:eastAsia="Times New Roman"/>
              <w:i/>
              <w:iCs/>
            </w:rPr>
            <w:t>Empir</w:t>
          </w:r>
          <w:proofErr w:type="spellEnd"/>
          <w:r w:rsidRPr="007A0543">
            <w:rPr>
              <w:rFonts w:eastAsia="Times New Roman"/>
              <w:i/>
              <w:iCs/>
            </w:rPr>
            <w:t xml:space="preserve"> </w:t>
          </w:r>
          <w:proofErr w:type="spellStart"/>
          <w:r w:rsidRPr="007A0543">
            <w:rPr>
              <w:rFonts w:eastAsia="Times New Roman"/>
              <w:i/>
              <w:iCs/>
            </w:rPr>
            <w:t>Softw</w:t>
          </w:r>
          <w:proofErr w:type="spellEnd"/>
          <w:r w:rsidRPr="007A0543">
            <w:rPr>
              <w:rFonts w:eastAsia="Times New Roman"/>
              <w:i/>
              <w:iCs/>
            </w:rPr>
            <w:t xml:space="preserve"> Eng</w:t>
          </w:r>
          <w:r w:rsidRPr="007A0543">
            <w:rPr>
              <w:rFonts w:eastAsia="Times New Roman"/>
            </w:rPr>
            <w:t xml:space="preserve">, vol. 20, no. 1, pp. 110–141, Feb. 2013, </w:t>
          </w:r>
          <w:proofErr w:type="spellStart"/>
          <w:r w:rsidRPr="007A0543">
            <w:rPr>
              <w:rFonts w:eastAsia="Times New Roman"/>
            </w:rPr>
            <w:t>doi</w:t>
          </w:r>
          <w:proofErr w:type="spellEnd"/>
          <w:r w:rsidRPr="007A0543">
            <w:rPr>
              <w:rFonts w:eastAsia="Times New Roman"/>
            </w:rPr>
            <w:t>: 10.1007/S10664-013-9279-3.</w:t>
          </w:r>
        </w:p>
        <w:p w14:paraId="3A2414B1" w14:textId="77777777" w:rsidR="00B6396A" w:rsidRPr="007A0543" w:rsidRDefault="00B6396A">
          <w:pPr>
            <w:autoSpaceDE w:val="0"/>
            <w:autoSpaceDN w:val="0"/>
            <w:ind w:hanging="640"/>
            <w:divId w:val="1382628189"/>
            <w:rPr>
              <w:rFonts w:eastAsia="Times New Roman"/>
            </w:rPr>
          </w:pPr>
          <w:r w:rsidRPr="007A0543">
            <w:rPr>
              <w:rFonts w:eastAsia="Times New Roman"/>
            </w:rPr>
            <w:t>[16]</w:t>
          </w:r>
          <w:r w:rsidRPr="007A0543">
            <w:rPr>
              <w:rFonts w:eastAsia="Times New Roman"/>
            </w:rPr>
            <w:tab/>
            <w:t xml:space="preserve">D. I. K. Sjøberg </w:t>
          </w:r>
          <w:r w:rsidRPr="007A0543">
            <w:rPr>
              <w:rFonts w:eastAsia="Times New Roman"/>
              <w:i/>
              <w:iCs/>
            </w:rPr>
            <w:t>et al.</w:t>
          </w:r>
          <w:r w:rsidRPr="007A0543">
            <w:rPr>
              <w:rFonts w:eastAsia="Times New Roman"/>
            </w:rPr>
            <w:t xml:space="preserve">, “A survey of controlled experiments in software engineering,” </w:t>
          </w:r>
          <w:r w:rsidRPr="007A0543">
            <w:rPr>
              <w:rFonts w:eastAsia="Times New Roman"/>
              <w:i/>
              <w:iCs/>
            </w:rPr>
            <w:t>IEEE Transactions on Software Engineering</w:t>
          </w:r>
          <w:r w:rsidRPr="007A0543">
            <w:rPr>
              <w:rFonts w:eastAsia="Times New Roman"/>
            </w:rPr>
            <w:t xml:space="preserve">, vol. 31, no. 9, pp. 733–753, Sep. 2005, </w:t>
          </w:r>
          <w:proofErr w:type="spellStart"/>
          <w:r w:rsidRPr="007A0543">
            <w:rPr>
              <w:rFonts w:eastAsia="Times New Roman"/>
            </w:rPr>
            <w:t>doi</w:t>
          </w:r>
          <w:proofErr w:type="spellEnd"/>
          <w:r w:rsidRPr="007A0543">
            <w:rPr>
              <w:rFonts w:eastAsia="Times New Roman"/>
            </w:rPr>
            <w:t>: 10.1109/TSE.2005.97.</w:t>
          </w:r>
        </w:p>
        <w:p w14:paraId="153AAA10" w14:textId="77777777" w:rsidR="00B6396A" w:rsidRPr="007A0543" w:rsidRDefault="00B6396A">
          <w:pPr>
            <w:autoSpaceDE w:val="0"/>
            <w:autoSpaceDN w:val="0"/>
            <w:ind w:hanging="640"/>
            <w:divId w:val="660230173"/>
            <w:rPr>
              <w:rFonts w:eastAsia="Times New Roman"/>
            </w:rPr>
          </w:pPr>
          <w:r w:rsidRPr="007A0543">
            <w:rPr>
              <w:rFonts w:eastAsia="Times New Roman"/>
            </w:rPr>
            <w:t>[17]</w:t>
          </w:r>
          <w:r w:rsidRPr="007A0543">
            <w:rPr>
              <w:rFonts w:eastAsia="Times New Roman"/>
            </w:rPr>
            <w:tab/>
            <w:t>“IEEE Code of Ethics | IEEE.” Accessed: May 23, 2025. [Online]. Available: https://www.ieee.org/about/corporate/governance/p7-8</w:t>
          </w:r>
        </w:p>
        <w:p w14:paraId="069AE089" w14:textId="77777777" w:rsidR="00B6396A" w:rsidRPr="007A0543" w:rsidRDefault="00B6396A">
          <w:pPr>
            <w:autoSpaceDE w:val="0"/>
            <w:autoSpaceDN w:val="0"/>
            <w:ind w:hanging="640"/>
            <w:divId w:val="172884416"/>
            <w:rPr>
              <w:rFonts w:eastAsia="Times New Roman"/>
            </w:rPr>
          </w:pPr>
          <w:r w:rsidRPr="007A0543">
            <w:rPr>
              <w:rFonts w:eastAsia="Times New Roman"/>
            </w:rPr>
            <w:t>[18]</w:t>
          </w:r>
          <w:r w:rsidRPr="007A0543">
            <w:rPr>
              <w:rFonts w:eastAsia="Times New Roman"/>
            </w:rPr>
            <w:tab/>
            <w:t>“</w:t>
          </w:r>
          <w:proofErr w:type="spellStart"/>
          <w:r w:rsidRPr="007A0543">
            <w:rPr>
              <w:rFonts w:eastAsia="Times New Roman"/>
            </w:rPr>
            <w:t>Ordem</w:t>
          </w:r>
          <w:proofErr w:type="spellEnd"/>
          <w:r w:rsidRPr="007A0543">
            <w:rPr>
              <w:rFonts w:eastAsia="Times New Roman"/>
            </w:rPr>
            <w:t xml:space="preserve"> dos </w:t>
          </w:r>
          <w:proofErr w:type="spellStart"/>
          <w:r w:rsidRPr="007A0543">
            <w:rPr>
              <w:rFonts w:eastAsia="Times New Roman"/>
            </w:rPr>
            <w:t>Engenheiros</w:t>
          </w:r>
          <w:proofErr w:type="spellEnd"/>
          <w:r w:rsidRPr="007A0543">
            <w:rPr>
              <w:rFonts w:eastAsia="Times New Roman"/>
            </w:rPr>
            <w:t xml:space="preserve"> Código de </w:t>
          </w:r>
          <w:proofErr w:type="spellStart"/>
          <w:r w:rsidRPr="007A0543">
            <w:rPr>
              <w:rFonts w:eastAsia="Times New Roman"/>
            </w:rPr>
            <w:t>Ética</w:t>
          </w:r>
          <w:proofErr w:type="spellEnd"/>
          <w:r w:rsidRPr="007A0543">
            <w:rPr>
              <w:rFonts w:eastAsia="Times New Roman"/>
            </w:rPr>
            <w:t xml:space="preserve"> e </w:t>
          </w:r>
          <w:proofErr w:type="spellStart"/>
          <w:r w:rsidRPr="007A0543">
            <w:rPr>
              <w:rFonts w:eastAsia="Times New Roman"/>
            </w:rPr>
            <w:t>Deontologia</w:t>
          </w:r>
          <w:proofErr w:type="spellEnd"/>
          <w:r w:rsidRPr="007A0543">
            <w:rPr>
              <w:rFonts w:eastAsia="Times New Roman"/>
            </w:rPr>
            <w:t>”.</w:t>
          </w:r>
        </w:p>
        <w:p w14:paraId="7EA4AE80" w14:textId="77777777" w:rsidR="00B6396A" w:rsidRPr="007A0543" w:rsidRDefault="00B6396A">
          <w:pPr>
            <w:autoSpaceDE w:val="0"/>
            <w:autoSpaceDN w:val="0"/>
            <w:ind w:hanging="640"/>
            <w:divId w:val="1040083788"/>
            <w:rPr>
              <w:rFonts w:eastAsia="Times New Roman"/>
            </w:rPr>
          </w:pPr>
          <w:r w:rsidRPr="007A0543">
            <w:rPr>
              <w:rFonts w:eastAsia="Times New Roman"/>
            </w:rPr>
            <w:t>[19]</w:t>
          </w:r>
          <w:r w:rsidRPr="007A0543">
            <w:rPr>
              <w:rFonts w:eastAsia="Times New Roman"/>
            </w:rPr>
            <w:tab/>
            <w:t xml:space="preserve">R. T. Fielding, “Fielding </w:t>
          </w:r>
          <w:proofErr w:type="gramStart"/>
          <w:r w:rsidRPr="007A0543">
            <w:rPr>
              <w:rFonts w:eastAsia="Times New Roman"/>
            </w:rPr>
            <w:t>dissertation :</w:t>
          </w:r>
          <w:proofErr w:type="gramEnd"/>
          <w:r w:rsidRPr="007A0543">
            <w:rPr>
              <w:rFonts w:eastAsia="Times New Roman"/>
            </w:rPr>
            <w:t xml:space="preserve"> Chapter </w:t>
          </w:r>
          <w:proofErr w:type="gramStart"/>
          <w:r w:rsidRPr="007A0543">
            <w:rPr>
              <w:rFonts w:eastAsia="Times New Roman"/>
            </w:rPr>
            <w:t>5 :</w:t>
          </w:r>
          <w:proofErr w:type="gramEnd"/>
          <w:r w:rsidRPr="007A0543">
            <w:rPr>
              <w:rFonts w:eastAsia="Times New Roman"/>
            </w:rPr>
            <w:t xml:space="preserve"> Representational state transfer (rest),” </w:t>
          </w:r>
          <w:r w:rsidRPr="007A0543">
            <w:rPr>
              <w:rFonts w:eastAsia="Times New Roman"/>
              <w:i/>
              <w:iCs/>
            </w:rPr>
            <w:t>http://www.ics.uci.edu/</w:t>
          </w:r>
          <w:r w:rsidRPr="007A0543">
            <w:rPr>
              <w:rFonts w:ascii="MS Gothic" w:eastAsia="MS Gothic" w:hAnsi="MS Gothic" w:cs="MS Gothic" w:hint="eastAsia"/>
              <w:i/>
              <w:iCs/>
            </w:rPr>
            <w:t>〜</w:t>
          </w:r>
          <w:r w:rsidRPr="007A0543">
            <w:rPr>
              <w:rFonts w:eastAsia="Times New Roman"/>
              <w:i/>
              <w:iCs/>
            </w:rPr>
            <w:t>fielding/pubs/dissertation/rest_arch_style.htm</w:t>
          </w:r>
          <w:r w:rsidRPr="007A0543">
            <w:rPr>
              <w:rFonts w:eastAsia="Times New Roman"/>
            </w:rPr>
            <w:t>, 2000, Accessed: Oct. 14, 2024. [Online]. Available: https://cir.nii.ac.jp/crid/1572543025856338816</w:t>
          </w:r>
        </w:p>
        <w:p w14:paraId="0EC75053" w14:textId="77777777" w:rsidR="00B6396A" w:rsidRPr="007A0543" w:rsidRDefault="00B6396A">
          <w:pPr>
            <w:autoSpaceDE w:val="0"/>
            <w:autoSpaceDN w:val="0"/>
            <w:ind w:hanging="640"/>
            <w:divId w:val="2017875389"/>
            <w:rPr>
              <w:rFonts w:eastAsia="Times New Roman"/>
            </w:rPr>
          </w:pPr>
          <w:r w:rsidRPr="007A0543">
            <w:rPr>
              <w:rFonts w:eastAsia="Times New Roman"/>
            </w:rPr>
            <w:t>[20]</w:t>
          </w:r>
          <w:r w:rsidRPr="007A0543">
            <w:rPr>
              <w:rFonts w:eastAsia="Times New Roman"/>
            </w:rPr>
            <w:tab/>
            <w:t>“What is a REST API? Beginner’s Guide.” Accessed: Nov. 28, 2024. [Online]. Available: https://www.altexsoft.com/blog/rest-api-design/</w:t>
          </w:r>
        </w:p>
        <w:p w14:paraId="0F614251" w14:textId="77777777" w:rsidR="00B6396A" w:rsidRPr="007A0543" w:rsidRDefault="00B6396A">
          <w:pPr>
            <w:autoSpaceDE w:val="0"/>
            <w:autoSpaceDN w:val="0"/>
            <w:ind w:hanging="640"/>
            <w:divId w:val="1410076572"/>
            <w:rPr>
              <w:rFonts w:eastAsia="Times New Roman"/>
            </w:rPr>
          </w:pPr>
          <w:r w:rsidRPr="007A0543">
            <w:rPr>
              <w:rFonts w:eastAsia="Times New Roman"/>
            </w:rPr>
            <w:t>[21]</w:t>
          </w:r>
          <w:r w:rsidRPr="007A0543">
            <w:rPr>
              <w:rFonts w:eastAsia="Times New Roman"/>
            </w:rPr>
            <w:tab/>
            <w:t>L. Gupta, “REST Architectural Constraints.” Accessed: Nov. 28, 2024. [Online]. Available: https://restfulapi.net/rest-architectural-constraints/</w:t>
          </w:r>
        </w:p>
        <w:p w14:paraId="2139DFD1" w14:textId="77777777" w:rsidR="00B6396A" w:rsidRPr="007A0543" w:rsidRDefault="00B6396A">
          <w:pPr>
            <w:autoSpaceDE w:val="0"/>
            <w:autoSpaceDN w:val="0"/>
            <w:ind w:hanging="640"/>
            <w:divId w:val="1291521307"/>
            <w:rPr>
              <w:rFonts w:eastAsia="Times New Roman"/>
            </w:rPr>
          </w:pPr>
          <w:r w:rsidRPr="007A0543">
            <w:rPr>
              <w:rFonts w:eastAsia="Times New Roman"/>
            </w:rPr>
            <w:t>[22]</w:t>
          </w:r>
          <w:r w:rsidRPr="007A0543">
            <w:rPr>
              <w:rFonts w:eastAsia="Times New Roman"/>
            </w:rPr>
            <w:tab/>
            <w:t xml:space="preserve">R. Fielding, “Architectural Styles and the Design of Network-based Software Architectures,” </w:t>
          </w:r>
          <w:proofErr w:type="gramStart"/>
          <w:r w:rsidRPr="007A0543">
            <w:rPr>
              <w:rFonts w:eastAsia="Times New Roman"/>
            </w:rPr>
            <w:t>2000</w:t>
          </w:r>
          <w:proofErr w:type="gramEnd"/>
          <w:r w:rsidRPr="007A0543">
            <w:rPr>
              <w:rFonts w:eastAsia="Times New Roman"/>
            </w:rPr>
            <w:t>.</w:t>
          </w:r>
        </w:p>
        <w:p w14:paraId="444C05DB" w14:textId="77777777" w:rsidR="00B6396A" w:rsidRPr="007A0543" w:rsidRDefault="00B6396A">
          <w:pPr>
            <w:autoSpaceDE w:val="0"/>
            <w:autoSpaceDN w:val="0"/>
            <w:ind w:hanging="640"/>
            <w:divId w:val="201524559"/>
            <w:rPr>
              <w:rFonts w:eastAsia="Times New Roman"/>
            </w:rPr>
          </w:pPr>
          <w:r w:rsidRPr="007A0543">
            <w:rPr>
              <w:rFonts w:eastAsia="Times New Roman"/>
            </w:rPr>
            <w:t>[23]</w:t>
          </w:r>
          <w:r w:rsidRPr="007A0543">
            <w:rPr>
              <w:rFonts w:eastAsia="Times New Roman"/>
            </w:rPr>
            <w:tab/>
            <w:t>“JSON.” Accessed: Nov. 28, 2024. [Online]. Available: https://www.json.org/json-en.html</w:t>
          </w:r>
        </w:p>
        <w:p w14:paraId="33896D7D" w14:textId="77777777" w:rsidR="00B6396A" w:rsidRPr="007A0543" w:rsidRDefault="00B6396A">
          <w:pPr>
            <w:autoSpaceDE w:val="0"/>
            <w:autoSpaceDN w:val="0"/>
            <w:ind w:hanging="640"/>
            <w:divId w:val="385371235"/>
            <w:rPr>
              <w:rFonts w:eastAsia="Times New Roman"/>
            </w:rPr>
          </w:pPr>
          <w:r w:rsidRPr="007A0543">
            <w:rPr>
              <w:rFonts w:eastAsia="Times New Roman"/>
            </w:rPr>
            <w:t>[24]</w:t>
          </w:r>
          <w:r w:rsidRPr="007A0543">
            <w:rPr>
              <w:rFonts w:eastAsia="Times New Roman"/>
            </w:rPr>
            <w:tab/>
            <w:t>“Overview | Protocol Buffers Documentation.” Accessed: Nov. 28, 2024. [Online]. Available: https://protobuf.dev/overview/</w:t>
          </w:r>
        </w:p>
        <w:p w14:paraId="3A3A2077" w14:textId="77777777" w:rsidR="00B6396A" w:rsidRPr="007A0543" w:rsidRDefault="00B6396A">
          <w:pPr>
            <w:autoSpaceDE w:val="0"/>
            <w:autoSpaceDN w:val="0"/>
            <w:ind w:hanging="640"/>
            <w:divId w:val="2106921999"/>
            <w:rPr>
              <w:rFonts w:eastAsia="Times New Roman"/>
            </w:rPr>
          </w:pPr>
          <w:r w:rsidRPr="007A0543">
            <w:rPr>
              <w:rFonts w:eastAsia="Times New Roman"/>
            </w:rPr>
            <w:lastRenderedPageBreak/>
            <w:t>[25]</w:t>
          </w:r>
          <w:r w:rsidRPr="007A0543">
            <w:rPr>
              <w:rFonts w:eastAsia="Times New Roman"/>
            </w:rPr>
            <w:tab/>
            <w:t xml:space="preserve">C. Currier, “Protocol Buffers,” </w:t>
          </w:r>
          <w:r w:rsidRPr="007A0543">
            <w:rPr>
              <w:rFonts w:eastAsia="Times New Roman"/>
              <w:i/>
              <w:iCs/>
            </w:rPr>
            <w:t>Mobile Forensics – The File Format Handbook</w:t>
          </w:r>
          <w:r w:rsidRPr="007A0543">
            <w:rPr>
              <w:rFonts w:eastAsia="Times New Roman"/>
            </w:rPr>
            <w:t xml:space="preserve">, pp. 223–260, 2022, </w:t>
          </w:r>
          <w:proofErr w:type="spellStart"/>
          <w:r w:rsidRPr="007A0543">
            <w:rPr>
              <w:rFonts w:eastAsia="Times New Roman"/>
            </w:rPr>
            <w:t>doi</w:t>
          </w:r>
          <w:proofErr w:type="spellEnd"/>
          <w:r w:rsidRPr="007A0543">
            <w:rPr>
              <w:rFonts w:eastAsia="Times New Roman"/>
            </w:rPr>
            <w:t>: 10.1007/978-3-030-98467-0_</w:t>
          </w:r>
          <w:proofErr w:type="gramStart"/>
          <w:r w:rsidRPr="007A0543">
            <w:rPr>
              <w:rFonts w:eastAsia="Times New Roman"/>
            </w:rPr>
            <w:t>9</w:t>
          </w:r>
          <w:proofErr w:type="gramEnd"/>
          <w:r w:rsidRPr="007A0543">
            <w:rPr>
              <w:rFonts w:eastAsia="Times New Roman"/>
            </w:rPr>
            <w:t>.</w:t>
          </w:r>
        </w:p>
        <w:p w14:paraId="62FC36B7" w14:textId="77777777" w:rsidR="00B6396A" w:rsidRPr="007A0543" w:rsidRDefault="00B6396A">
          <w:pPr>
            <w:autoSpaceDE w:val="0"/>
            <w:autoSpaceDN w:val="0"/>
            <w:ind w:hanging="640"/>
            <w:divId w:val="1152060932"/>
            <w:rPr>
              <w:rFonts w:eastAsia="Times New Roman"/>
            </w:rPr>
          </w:pPr>
          <w:r w:rsidRPr="007A0543">
            <w:rPr>
              <w:rFonts w:eastAsia="Times New Roman"/>
            </w:rPr>
            <w:t>[26]</w:t>
          </w:r>
          <w:r w:rsidRPr="007A0543">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00CC013F" w14:textId="77777777" w:rsidR="00B6396A" w:rsidRPr="007A0543" w:rsidRDefault="00B6396A">
          <w:pPr>
            <w:autoSpaceDE w:val="0"/>
            <w:autoSpaceDN w:val="0"/>
            <w:ind w:hanging="640"/>
            <w:divId w:val="293297749"/>
            <w:rPr>
              <w:rFonts w:eastAsia="Times New Roman"/>
            </w:rPr>
          </w:pPr>
          <w:r w:rsidRPr="007A0543">
            <w:rPr>
              <w:rFonts w:eastAsia="Times New Roman"/>
            </w:rPr>
            <w:t>[27]</w:t>
          </w:r>
          <w:r w:rsidRPr="007A0543">
            <w:rPr>
              <w:rFonts w:eastAsia="Times New Roman"/>
            </w:rPr>
            <w:tab/>
            <w:t xml:space="preserve">P. Mooney and M. </w:t>
          </w:r>
          <w:proofErr w:type="spellStart"/>
          <w:r w:rsidRPr="007A0543">
            <w:rPr>
              <w:rFonts w:eastAsia="Times New Roman"/>
            </w:rPr>
            <w:t>Minghini</w:t>
          </w:r>
          <w:proofErr w:type="spellEnd"/>
          <w:r w:rsidRPr="007A0543">
            <w:rPr>
              <w:rFonts w:eastAsia="Times New Roman"/>
            </w:rPr>
            <w:t xml:space="preserve">, “GEOSPATIAL DATA EXCHANGE USING BINARY DATA SERIALIZATION APPROACHES,” </w:t>
          </w:r>
          <w:r w:rsidRPr="007A0543">
            <w:rPr>
              <w:rFonts w:eastAsia="Times New Roman"/>
              <w:i/>
              <w:iCs/>
            </w:rPr>
            <w:t>The International Archives of the Photogrammetry, Remote Sensing and Spatial Information Sciences</w:t>
          </w:r>
          <w:r w:rsidRPr="007A0543">
            <w:rPr>
              <w:rFonts w:eastAsia="Times New Roman"/>
            </w:rPr>
            <w:t xml:space="preserve">, vol. XLVIII-4-W1-2022, no. 4/W1-2022, pp. 307–313, Aug. 2022, </w:t>
          </w:r>
          <w:proofErr w:type="spellStart"/>
          <w:r w:rsidRPr="007A0543">
            <w:rPr>
              <w:rFonts w:eastAsia="Times New Roman"/>
            </w:rPr>
            <w:t>doi</w:t>
          </w:r>
          <w:proofErr w:type="spellEnd"/>
          <w:r w:rsidRPr="007A0543">
            <w:rPr>
              <w:rFonts w:eastAsia="Times New Roman"/>
            </w:rPr>
            <w:t>: 10.5194/ISPRS-ARCHIVES-XLVIII-4-W1-2022-307-2022.</w:t>
          </w:r>
        </w:p>
        <w:p w14:paraId="2D587D8B" w14:textId="77777777" w:rsidR="00B6396A" w:rsidRPr="007A0543" w:rsidRDefault="00B6396A">
          <w:pPr>
            <w:autoSpaceDE w:val="0"/>
            <w:autoSpaceDN w:val="0"/>
            <w:ind w:hanging="640"/>
            <w:divId w:val="2119593710"/>
            <w:rPr>
              <w:rFonts w:eastAsia="Times New Roman"/>
            </w:rPr>
          </w:pPr>
          <w:r w:rsidRPr="007A0543">
            <w:rPr>
              <w:rFonts w:eastAsia="Times New Roman"/>
            </w:rPr>
            <w:t>[28]</w:t>
          </w:r>
          <w:r w:rsidRPr="007A0543">
            <w:rPr>
              <w:rFonts w:eastAsia="Times New Roman"/>
            </w:rPr>
            <w:tab/>
            <w:t xml:space="preserve">J. Berg and D. Mebrahtu Redi, “Benchmarking the request throughput of conventional API calls and </w:t>
          </w:r>
          <w:proofErr w:type="gramStart"/>
          <w:r w:rsidRPr="007A0543">
            <w:rPr>
              <w:rFonts w:eastAsia="Times New Roman"/>
            </w:rPr>
            <w:t>gRPC :</w:t>
          </w:r>
          <w:proofErr w:type="gramEnd"/>
          <w:r w:rsidRPr="007A0543">
            <w:rPr>
              <w:rFonts w:eastAsia="Times New Roman"/>
            </w:rPr>
            <w:t xml:space="preserve"> A Comparative Study of REST and gRPC,” vol. TRITA-EECS-EX, 2023, Accessed: Nov. 02, 2024. [Online]. Available: https://urn.kb.se/resolve?urn=urn:nbn:se:kth:diva-334990</w:t>
          </w:r>
        </w:p>
        <w:p w14:paraId="36D5050E" w14:textId="77777777" w:rsidR="00B6396A" w:rsidRPr="007A0543" w:rsidRDefault="00B6396A">
          <w:pPr>
            <w:autoSpaceDE w:val="0"/>
            <w:autoSpaceDN w:val="0"/>
            <w:ind w:hanging="640"/>
            <w:divId w:val="1592742316"/>
            <w:rPr>
              <w:rFonts w:eastAsia="Times New Roman"/>
            </w:rPr>
          </w:pPr>
          <w:r w:rsidRPr="007A0543">
            <w:rPr>
              <w:rFonts w:eastAsia="Times New Roman"/>
            </w:rPr>
            <w:t>[29]</w:t>
          </w:r>
          <w:r w:rsidRPr="007A0543">
            <w:rPr>
              <w:rFonts w:eastAsia="Times New Roman"/>
            </w:rPr>
            <w:tab/>
            <w:t xml:space="preserve">G. Kaur and M. M. Fuad, “An evaluation of protocol buffer,” </w:t>
          </w:r>
          <w:r w:rsidRPr="007A0543">
            <w:rPr>
              <w:rFonts w:eastAsia="Times New Roman"/>
              <w:i/>
              <w:iCs/>
            </w:rPr>
            <w:t>Conference Proceedings - IEEE SOUTHEASTCON</w:t>
          </w:r>
          <w:r w:rsidRPr="007A0543">
            <w:rPr>
              <w:rFonts w:eastAsia="Times New Roman"/>
            </w:rPr>
            <w:t xml:space="preserve">, pp. 459–462, 2010, </w:t>
          </w:r>
          <w:proofErr w:type="spellStart"/>
          <w:r w:rsidRPr="007A0543">
            <w:rPr>
              <w:rFonts w:eastAsia="Times New Roman"/>
            </w:rPr>
            <w:t>doi</w:t>
          </w:r>
          <w:proofErr w:type="spellEnd"/>
          <w:r w:rsidRPr="007A0543">
            <w:rPr>
              <w:rFonts w:eastAsia="Times New Roman"/>
            </w:rPr>
            <w:t>: 10.1109/SECON.2010.5453828.</w:t>
          </w:r>
        </w:p>
        <w:p w14:paraId="252FBAF9" w14:textId="77777777" w:rsidR="00B6396A" w:rsidRPr="007A0543" w:rsidRDefault="00B6396A">
          <w:pPr>
            <w:autoSpaceDE w:val="0"/>
            <w:autoSpaceDN w:val="0"/>
            <w:ind w:hanging="640"/>
            <w:divId w:val="657734903"/>
            <w:rPr>
              <w:rFonts w:eastAsia="Times New Roman"/>
            </w:rPr>
          </w:pPr>
          <w:r w:rsidRPr="007A0543">
            <w:rPr>
              <w:rFonts w:eastAsia="Times New Roman"/>
            </w:rPr>
            <w:t>[30]</w:t>
          </w:r>
          <w:r w:rsidRPr="007A0543">
            <w:rPr>
              <w:rFonts w:eastAsia="Times New Roman"/>
            </w:rPr>
            <w:tab/>
            <w:t xml:space="preserve">G. Bath, R. Black, A. </w:t>
          </w:r>
          <w:proofErr w:type="spellStart"/>
          <w:r w:rsidRPr="007A0543">
            <w:rPr>
              <w:rFonts w:eastAsia="Times New Roman"/>
            </w:rPr>
            <w:t>Podelko</w:t>
          </w:r>
          <w:proofErr w:type="spellEnd"/>
          <w:r w:rsidRPr="007A0543">
            <w:rPr>
              <w:rFonts w:eastAsia="Times New Roman"/>
            </w:rPr>
            <w:t>, A. Pollner, and R. Rice, “Certified Tester Foundation Level Syllabus-Performance Testing,” 2018.</w:t>
          </w:r>
        </w:p>
        <w:p w14:paraId="3324AC30" w14:textId="77777777" w:rsidR="00B6396A" w:rsidRPr="007A0543" w:rsidRDefault="00B6396A">
          <w:pPr>
            <w:autoSpaceDE w:val="0"/>
            <w:autoSpaceDN w:val="0"/>
            <w:ind w:hanging="640"/>
            <w:divId w:val="2022199609"/>
            <w:rPr>
              <w:rFonts w:eastAsia="Times New Roman"/>
            </w:rPr>
          </w:pPr>
          <w:r w:rsidRPr="007A0543">
            <w:rPr>
              <w:rFonts w:eastAsia="Times New Roman"/>
            </w:rPr>
            <w:t>[31]</w:t>
          </w:r>
          <w:r w:rsidRPr="007A0543">
            <w:rPr>
              <w:rFonts w:eastAsia="Times New Roman"/>
            </w:rPr>
            <w:tab/>
            <w:t>“Deploy using Manifests - Kepler.” Accessed: Dec. 26, 2024. [Online]. Available: https://sustainable-computing.io/installation/kepler/</w:t>
          </w:r>
        </w:p>
        <w:p w14:paraId="20EE7D17" w14:textId="77777777" w:rsidR="00B6396A" w:rsidRPr="007A0543" w:rsidRDefault="00B6396A">
          <w:pPr>
            <w:autoSpaceDE w:val="0"/>
            <w:autoSpaceDN w:val="0"/>
            <w:ind w:hanging="640"/>
            <w:divId w:val="2138985720"/>
            <w:rPr>
              <w:rFonts w:eastAsia="Times New Roman"/>
            </w:rPr>
          </w:pPr>
          <w:r w:rsidRPr="007A0543">
            <w:rPr>
              <w:rFonts w:eastAsia="Times New Roman"/>
            </w:rPr>
            <w:t>[32]</w:t>
          </w:r>
          <w:r w:rsidRPr="007A0543">
            <w:rPr>
              <w:rFonts w:eastAsia="Times New Roman"/>
            </w:rPr>
            <w:tab/>
            <w:t xml:space="preserve">M. Amaral </w:t>
          </w:r>
          <w:r w:rsidRPr="007A0543">
            <w:rPr>
              <w:rFonts w:eastAsia="Times New Roman"/>
              <w:i/>
              <w:iCs/>
            </w:rPr>
            <w:t>et al.</w:t>
          </w:r>
          <w:r w:rsidRPr="007A0543">
            <w:rPr>
              <w:rFonts w:eastAsia="Times New Roman"/>
            </w:rPr>
            <w:t xml:space="preserve">, “Process-Based Efficient Power Level Exporter,” </w:t>
          </w:r>
          <w:r w:rsidRPr="007A0543">
            <w:rPr>
              <w:rFonts w:eastAsia="Times New Roman"/>
              <w:i/>
              <w:iCs/>
            </w:rPr>
            <w:t>IEEE International Conference on Cloud Computing, CLOUD</w:t>
          </w:r>
          <w:r w:rsidRPr="007A0543">
            <w:rPr>
              <w:rFonts w:eastAsia="Times New Roman"/>
            </w:rPr>
            <w:t xml:space="preserve">, pp. 456–467, 2024, </w:t>
          </w:r>
          <w:proofErr w:type="spellStart"/>
          <w:r w:rsidRPr="007A0543">
            <w:rPr>
              <w:rFonts w:eastAsia="Times New Roman"/>
            </w:rPr>
            <w:t>doi</w:t>
          </w:r>
          <w:proofErr w:type="spellEnd"/>
          <w:r w:rsidRPr="007A0543">
            <w:rPr>
              <w:rFonts w:eastAsia="Times New Roman"/>
            </w:rPr>
            <w:t>: 10.1109/CLOUD62652.2024.00058.</w:t>
          </w:r>
        </w:p>
        <w:p w14:paraId="7841920D" w14:textId="77777777" w:rsidR="00B6396A" w:rsidRPr="007A0543" w:rsidRDefault="00B6396A">
          <w:pPr>
            <w:autoSpaceDE w:val="0"/>
            <w:autoSpaceDN w:val="0"/>
            <w:ind w:hanging="640"/>
            <w:divId w:val="1063067720"/>
            <w:rPr>
              <w:rFonts w:eastAsia="Times New Roman"/>
            </w:rPr>
          </w:pPr>
          <w:r w:rsidRPr="007A0543">
            <w:rPr>
              <w:rFonts w:eastAsia="Times New Roman"/>
            </w:rPr>
            <w:t>[33]</w:t>
          </w:r>
          <w:r w:rsidRPr="007A0543">
            <w:rPr>
              <w:rFonts w:eastAsia="Times New Roman"/>
            </w:rPr>
            <w:tab/>
            <w:t xml:space="preserve">PMBOK, “A guide to the project management body of knowledge / Project Management Institute (PMBOK),” </w:t>
          </w:r>
          <w:r w:rsidRPr="007A0543">
            <w:rPr>
              <w:rFonts w:eastAsia="Times New Roman"/>
              <w:i/>
              <w:iCs/>
            </w:rPr>
            <w:t>Project Management Institute, Inc.</w:t>
          </w:r>
          <w:r w:rsidRPr="007A0543">
            <w:rPr>
              <w:rFonts w:eastAsia="Times New Roman"/>
            </w:rPr>
            <w:t>, p. 762, 2017.</w:t>
          </w:r>
        </w:p>
        <w:p w14:paraId="068CED7E" w14:textId="77777777" w:rsidR="00B6396A" w:rsidRPr="007A0543" w:rsidRDefault="00B6396A">
          <w:pPr>
            <w:autoSpaceDE w:val="0"/>
            <w:autoSpaceDN w:val="0"/>
            <w:ind w:hanging="640"/>
            <w:divId w:val="1947225965"/>
            <w:rPr>
              <w:rFonts w:eastAsia="Times New Roman"/>
            </w:rPr>
          </w:pPr>
          <w:r w:rsidRPr="007A0543">
            <w:rPr>
              <w:rFonts w:eastAsia="Times New Roman"/>
            </w:rPr>
            <w:t>[34]</w:t>
          </w:r>
          <w:r w:rsidRPr="007A0543">
            <w:rPr>
              <w:rFonts w:eastAsia="Times New Roman"/>
            </w:rPr>
            <w:tab/>
            <w:t>“Developing authentic charisma | LinkedIn Learning.” Accessed: Dec. 24, 2024. [Online]. Available: https://www.linkedin.com/learning/nano-tips-for-developing-magnetic-charisma-with-shade-zahrai/developing-authentic-charisma</w:t>
          </w:r>
        </w:p>
        <w:p w14:paraId="677FBC7C" w14:textId="77777777" w:rsidR="00B6396A" w:rsidRPr="007A0543" w:rsidRDefault="00B6396A">
          <w:pPr>
            <w:autoSpaceDE w:val="0"/>
            <w:autoSpaceDN w:val="0"/>
            <w:ind w:hanging="640"/>
            <w:divId w:val="514152398"/>
            <w:rPr>
              <w:rFonts w:eastAsia="Times New Roman"/>
            </w:rPr>
          </w:pPr>
          <w:r w:rsidRPr="007A0543">
            <w:rPr>
              <w:rFonts w:eastAsia="Times New Roman"/>
            </w:rPr>
            <w:t>[35]</w:t>
          </w:r>
          <w:r w:rsidRPr="007A0543">
            <w:rPr>
              <w:rFonts w:eastAsia="Times New Roman"/>
            </w:rPr>
            <w:tab/>
            <w:t>K. Blanchard, “Welcome | LinkedIn Learning.” Accessed: Dec. 24, 2024. [Online]. Available: https://www.linkedin.com/learning/ken-blanchard-on-servant-leadership/welcome</w:t>
          </w:r>
        </w:p>
        <w:p w14:paraId="2A6EC65A" w14:textId="77777777" w:rsidR="00B6396A" w:rsidRPr="007A0543" w:rsidRDefault="00B6396A">
          <w:pPr>
            <w:autoSpaceDE w:val="0"/>
            <w:autoSpaceDN w:val="0"/>
            <w:ind w:hanging="640"/>
            <w:divId w:val="928931093"/>
            <w:rPr>
              <w:rFonts w:eastAsia="Times New Roman"/>
            </w:rPr>
          </w:pPr>
          <w:r w:rsidRPr="007A0543">
            <w:rPr>
              <w:rFonts w:eastAsia="Times New Roman"/>
            </w:rPr>
            <w:t>[36]</w:t>
          </w:r>
          <w:r w:rsidRPr="007A0543">
            <w:rPr>
              <w:rFonts w:eastAsia="Times New Roman"/>
            </w:rPr>
            <w:tab/>
            <w:t>B. McGannon, “Project risk: A battle of resiliency | LinkedIn Learning.” Accessed: Dec. 24, 2024. [Online]. Available: https://www.linkedin.com/learning/project-management-foundations-risk-14910484/project-risk-a-battle-of-resiliency</w:t>
          </w:r>
        </w:p>
        <w:p w14:paraId="76BC3459" w14:textId="77777777" w:rsidR="00B6396A" w:rsidRPr="007A0543" w:rsidRDefault="00B6396A">
          <w:pPr>
            <w:autoSpaceDE w:val="0"/>
            <w:autoSpaceDN w:val="0"/>
            <w:ind w:hanging="640"/>
            <w:divId w:val="1234777044"/>
            <w:rPr>
              <w:rFonts w:eastAsia="Times New Roman"/>
            </w:rPr>
          </w:pPr>
          <w:r w:rsidRPr="007A0543">
            <w:rPr>
              <w:rFonts w:eastAsia="Times New Roman"/>
            </w:rPr>
            <w:lastRenderedPageBreak/>
            <w:t>[37]</w:t>
          </w:r>
          <w:r w:rsidRPr="007A0543">
            <w:rPr>
              <w:rFonts w:eastAsia="Times New Roman"/>
            </w:rPr>
            <w:tab/>
            <w:t xml:space="preserve">M. J. Page </w:t>
          </w:r>
          <w:r w:rsidRPr="007A0543">
            <w:rPr>
              <w:rFonts w:eastAsia="Times New Roman"/>
              <w:i/>
              <w:iCs/>
            </w:rPr>
            <w:t>et al.</w:t>
          </w:r>
          <w:r w:rsidRPr="007A0543">
            <w:rPr>
              <w:rFonts w:eastAsia="Times New Roman"/>
            </w:rPr>
            <w:t xml:space="preserve">, “The PRISMA 2020 statement: an updated guideline for reporting systematic reviews,” </w:t>
          </w:r>
          <w:r w:rsidRPr="007A0543">
            <w:rPr>
              <w:rFonts w:eastAsia="Times New Roman"/>
              <w:i/>
              <w:iCs/>
            </w:rPr>
            <w:t>BMJ</w:t>
          </w:r>
          <w:r w:rsidRPr="007A0543">
            <w:rPr>
              <w:rFonts w:eastAsia="Times New Roman"/>
            </w:rPr>
            <w:t xml:space="preserve">, vol. 372, Mar. 2021, </w:t>
          </w:r>
          <w:proofErr w:type="spellStart"/>
          <w:r w:rsidRPr="007A0543">
            <w:rPr>
              <w:rFonts w:eastAsia="Times New Roman"/>
            </w:rPr>
            <w:t>doi</w:t>
          </w:r>
          <w:proofErr w:type="spellEnd"/>
          <w:r w:rsidRPr="007A0543">
            <w:rPr>
              <w:rFonts w:eastAsia="Times New Roman"/>
            </w:rPr>
            <w:t>: 10.1136/BMJ.N71.</w:t>
          </w:r>
        </w:p>
        <w:p w14:paraId="2D312961" w14:textId="77777777" w:rsidR="00B6396A" w:rsidRPr="007A0543" w:rsidRDefault="00B6396A">
          <w:pPr>
            <w:autoSpaceDE w:val="0"/>
            <w:autoSpaceDN w:val="0"/>
            <w:ind w:hanging="640"/>
            <w:divId w:val="1199900224"/>
            <w:rPr>
              <w:rFonts w:eastAsia="Times New Roman"/>
            </w:rPr>
          </w:pPr>
          <w:r w:rsidRPr="007A0543">
            <w:rPr>
              <w:rFonts w:eastAsia="Times New Roman"/>
            </w:rPr>
            <w:t>[38]</w:t>
          </w:r>
          <w:r w:rsidRPr="007A0543">
            <w:rPr>
              <w:rFonts w:eastAsia="Times New Roman"/>
            </w:rPr>
            <w:tab/>
            <w:t>“PRISMA 2020 flow diagram — PRISMA statement.” Accessed: Dec. 04, 2024. [Online]. Available: https://www.prisma-statement.org/prisma-2020-flow-diagram</w:t>
          </w:r>
        </w:p>
        <w:p w14:paraId="520D2935" w14:textId="77777777" w:rsidR="00B6396A" w:rsidRPr="007A0543" w:rsidRDefault="00B6396A">
          <w:pPr>
            <w:autoSpaceDE w:val="0"/>
            <w:autoSpaceDN w:val="0"/>
            <w:ind w:hanging="640"/>
            <w:divId w:val="427234211"/>
            <w:rPr>
              <w:rFonts w:eastAsia="Times New Roman"/>
            </w:rPr>
          </w:pPr>
          <w:r w:rsidRPr="007A0543">
            <w:rPr>
              <w:rFonts w:eastAsia="Times New Roman"/>
            </w:rPr>
            <w:t>[39]</w:t>
          </w:r>
          <w:r w:rsidRPr="007A0543">
            <w:rPr>
              <w:rFonts w:eastAsia="Times New Roman"/>
            </w:rPr>
            <w:tab/>
            <w:t xml:space="preserve">E. Maltsev and O. </w:t>
          </w:r>
          <w:proofErr w:type="spellStart"/>
          <w:r w:rsidRPr="007A0543">
            <w:rPr>
              <w:rFonts w:eastAsia="Times New Roman"/>
            </w:rPr>
            <w:t>Muliarevych</w:t>
          </w:r>
          <w:proofErr w:type="spellEnd"/>
          <w:r w:rsidRPr="007A0543">
            <w:rPr>
              <w:rFonts w:eastAsia="Times New Roman"/>
            </w:rPr>
            <w:t xml:space="preserve">, “BEYOND JSON: EVALUATING SERIALIZATION FORMATS FOR SPACE-EFFICIENT COMMUNICATION,” </w:t>
          </w:r>
          <w:r w:rsidRPr="007A0543">
            <w:rPr>
              <w:rFonts w:eastAsia="Times New Roman"/>
              <w:i/>
              <w:iCs/>
            </w:rPr>
            <w:t>ADVANCES IN CYBER-PHYSICAL SYSTEMS</w:t>
          </w:r>
          <w:r w:rsidRPr="007A0543">
            <w:rPr>
              <w:rFonts w:eastAsia="Times New Roman"/>
            </w:rPr>
            <w:t xml:space="preserve">, vol. 9, no. 1, 2024, </w:t>
          </w:r>
          <w:proofErr w:type="spellStart"/>
          <w:r w:rsidRPr="007A0543">
            <w:rPr>
              <w:rFonts w:eastAsia="Times New Roman"/>
            </w:rPr>
            <w:t>doi</w:t>
          </w:r>
          <w:proofErr w:type="spellEnd"/>
          <w:r w:rsidRPr="007A0543">
            <w:rPr>
              <w:rFonts w:eastAsia="Times New Roman"/>
            </w:rPr>
            <w:t>: 10.23939/acps2024.01.009.</w:t>
          </w:r>
        </w:p>
        <w:p w14:paraId="5DF2AE38" w14:textId="77777777" w:rsidR="00B6396A" w:rsidRPr="007A0543" w:rsidRDefault="00B6396A">
          <w:pPr>
            <w:autoSpaceDE w:val="0"/>
            <w:autoSpaceDN w:val="0"/>
            <w:ind w:hanging="640"/>
            <w:divId w:val="116872888"/>
            <w:rPr>
              <w:rFonts w:eastAsia="Times New Roman"/>
            </w:rPr>
          </w:pPr>
          <w:r w:rsidRPr="007A0543">
            <w:rPr>
              <w:rFonts w:eastAsia="Times New Roman"/>
            </w:rPr>
            <w:t>[40]</w:t>
          </w:r>
          <w:r w:rsidRPr="007A0543">
            <w:rPr>
              <w:rFonts w:eastAsia="Times New Roman"/>
            </w:rPr>
            <w:tab/>
            <w:t>“</w:t>
          </w:r>
          <w:proofErr w:type="spellStart"/>
          <w:r w:rsidRPr="007A0543">
            <w:rPr>
              <w:rFonts w:eastAsia="Times New Roman"/>
            </w:rPr>
            <w:t>diegorezm</w:t>
          </w:r>
          <w:proofErr w:type="spellEnd"/>
          <w:r w:rsidRPr="007A0543">
            <w:rPr>
              <w:rFonts w:eastAsia="Times New Roman"/>
            </w:rPr>
            <w:t>/</w:t>
          </w:r>
          <w:proofErr w:type="spellStart"/>
          <w:r w:rsidRPr="007A0543">
            <w:rPr>
              <w:rFonts w:eastAsia="Times New Roman"/>
            </w:rPr>
            <w:t>convenience.store.api</w:t>
          </w:r>
          <w:proofErr w:type="spellEnd"/>
          <w:r w:rsidRPr="007A0543">
            <w:rPr>
              <w:rFonts w:eastAsia="Times New Roman"/>
            </w:rPr>
            <w:t>.” Accessed: Mar. 11, 2025. [Online]. Available: https://github.com/diegorezm/convenience.store.api/tree/main</w:t>
          </w:r>
        </w:p>
        <w:p w14:paraId="42127DA0" w14:textId="77777777" w:rsidR="00B6396A" w:rsidRPr="007A0543" w:rsidRDefault="00B6396A">
          <w:pPr>
            <w:autoSpaceDE w:val="0"/>
            <w:autoSpaceDN w:val="0"/>
            <w:ind w:hanging="640"/>
            <w:divId w:val="588656071"/>
            <w:rPr>
              <w:rFonts w:eastAsia="Times New Roman"/>
            </w:rPr>
          </w:pPr>
          <w:r w:rsidRPr="007A0543">
            <w:rPr>
              <w:rFonts w:eastAsia="Times New Roman"/>
            </w:rPr>
            <w:t>[41]</w:t>
          </w:r>
          <w:r w:rsidRPr="007A0543">
            <w:rPr>
              <w:rFonts w:eastAsia="Times New Roman"/>
            </w:rPr>
            <w:tab/>
            <w:t>“1230199/</w:t>
          </w:r>
          <w:proofErr w:type="spellStart"/>
          <w:r w:rsidRPr="007A0543">
            <w:rPr>
              <w:rFonts w:eastAsia="Times New Roman"/>
            </w:rPr>
            <w:t>control_project</w:t>
          </w:r>
          <w:proofErr w:type="spellEnd"/>
          <w:r w:rsidRPr="007A0543">
            <w:rPr>
              <w:rFonts w:eastAsia="Times New Roman"/>
            </w:rPr>
            <w:t xml:space="preserve"> general | Docker Hub.” Accessed: Mar. 13, 2025. [Online]. Available: https://hub.docker.com/repository/docker/1230199/control_project/general</w:t>
          </w:r>
        </w:p>
        <w:p w14:paraId="5A6A3073" w14:textId="77777777" w:rsidR="00B6396A" w:rsidRPr="007A0543" w:rsidRDefault="00B6396A">
          <w:pPr>
            <w:autoSpaceDE w:val="0"/>
            <w:autoSpaceDN w:val="0"/>
            <w:ind w:hanging="640"/>
            <w:divId w:val="738789456"/>
            <w:rPr>
              <w:rFonts w:eastAsia="Times New Roman"/>
            </w:rPr>
          </w:pPr>
          <w:r w:rsidRPr="007A0543">
            <w:rPr>
              <w:rFonts w:eastAsia="Times New Roman"/>
            </w:rPr>
            <w:t>[42]</w:t>
          </w:r>
          <w:r w:rsidRPr="007A0543">
            <w:rPr>
              <w:rFonts w:eastAsia="Times New Roman"/>
            </w:rPr>
            <w:tab/>
            <w:t>“1230199/</w:t>
          </w:r>
          <w:proofErr w:type="spellStart"/>
          <w:r w:rsidRPr="007A0543">
            <w:rPr>
              <w:rFonts w:eastAsia="Times New Roman"/>
            </w:rPr>
            <w:t>experimental_project</w:t>
          </w:r>
          <w:proofErr w:type="spellEnd"/>
          <w:r w:rsidRPr="007A0543">
            <w:rPr>
              <w:rFonts w:eastAsia="Times New Roman"/>
            </w:rPr>
            <w:t xml:space="preserve"> general | Docker Hub.” Accessed: Mar. 13, 2025. [Online]. Available: https://hub.docker.com/repository/docker/1230199/experimental_project/general</w:t>
          </w:r>
        </w:p>
        <w:p w14:paraId="36D19700" w14:textId="77777777" w:rsidR="00B6396A" w:rsidRPr="007A0543" w:rsidRDefault="00B6396A">
          <w:pPr>
            <w:autoSpaceDE w:val="0"/>
            <w:autoSpaceDN w:val="0"/>
            <w:ind w:hanging="640"/>
            <w:divId w:val="1414013509"/>
            <w:rPr>
              <w:rFonts w:eastAsia="Times New Roman"/>
            </w:rPr>
          </w:pPr>
          <w:r w:rsidRPr="007A0543">
            <w:rPr>
              <w:rFonts w:eastAsia="Times New Roman"/>
            </w:rPr>
            <w:t>[43]</w:t>
          </w:r>
          <w:r w:rsidRPr="007A0543">
            <w:rPr>
              <w:rFonts w:eastAsia="Times New Roman"/>
            </w:rPr>
            <w:tab/>
            <w:t>“</w:t>
          </w:r>
          <w:proofErr w:type="spellStart"/>
          <w:r w:rsidRPr="007A0543">
            <w:rPr>
              <w:rFonts w:eastAsia="Times New Roman"/>
            </w:rPr>
            <w:t>minikube</w:t>
          </w:r>
          <w:proofErr w:type="spellEnd"/>
          <w:r w:rsidRPr="007A0543">
            <w:rPr>
              <w:rFonts w:eastAsia="Times New Roman"/>
            </w:rPr>
            <w:t xml:space="preserve"> start | </w:t>
          </w:r>
          <w:proofErr w:type="spellStart"/>
          <w:r w:rsidRPr="007A0543">
            <w:rPr>
              <w:rFonts w:eastAsia="Times New Roman"/>
            </w:rPr>
            <w:t>minikube</w:t>
          </w:r>
          <w:proofErr w:type="spellEnd"/>
          <w:r w:rsidRPr="007A0543">
            <w:rPr>
              <w:rFonts w:eastAsia="Times New Roman"/>
            </w:rPr>
            <w:t>.” Accessed: Mar. 13, 2025. [Online]. Available: https://minikube.sigs.k8s.io/docs/start/?arch=%2Fwindows%2Fx86-64%2Fstable%2F.exe+download</w:t>
          </w:r>
        </w:p>
        <w:p w14:paraId="219AB212" w14:textId="77777777" w:rsidR="00B6396A" w:rsidRPr="007A0543" w:rsidRDefault="00B6396A">
          <w:pPr>
            <w:autoSpaceDE w:val="0"/>
            <w:autoSpaceDN w:val="0"/>
            <w:ind w:hanging="640"/>
            <w:divId w:val="1183283852"/>
            <w:rPr>
              <w:rFonts w:eastAsia="Times New Roman"/>
            </w:rPr>
          </w:pPr>
          <w:r w:rsidRPr="007A0543">
            <w:rPr>
              <w:rFonts w:eastAsia="Times New Roman"/>
            </w:rPr>
            <w:t>[44]</w:t>
          </w:r>
          <w:r w:rsidRPr="007A0543">
            <w:rPr>
              <w:rFonts w:eastAsia="Times New Roman"/>
            </w:rPr>
            <w:tab/>
            <w:t>“Deploy using Helm Chart - Kepler.” Accessed: Mar. 13, 2025. [Online]. Available: https://sustainable-computing.io/installation/kepler-helm/</w:t>
          </w:r>
        </w:p>
        <w:p w14:paraId="46AE1290" w14:textId="77777777" w:rsidR="00B6396A" w:rsidRPr="007A0543" w:rsidRDefault="00B6396A">
          <w:pPr>
            <w:autoSpaceDE w:val="0"/>
            <w:autoSpaceDN w:val="0"/>
            <w:ind w:hanging="640"/>
            <w:divId w:val="1258832755"/>
            <w:rPr>
              <w:rFonts w:eastAsia="Times New Roman"/>
            </w:rPr>
          </w:pPr>
          <w:r w:rsidRPr="007A0543">
            <w:rPr>
              <w:rFonts w:eastAsia="Times New Roman"/>
            </w:rPr>
            <w:t>[45]</w:t>
          </w:r>
          <w:r w:rsidRPr="007A0543">
            <w:rPr>
              <w:rFonts w:eastAsia="Times New Roman"/>
            </w:rPr>
            <w:tab/>
            <w:t xml:space="preserve">V. R. Basili, G. </w:t>
          </w:r>
          <w:proofErr w:type="spellStart"/>
          <w:r w:rsidRPr="007A0543">
            <w:rPr>
              <w:rFonts w:eastAsia="Times New Roman"/>
            </w:rPr>
            <w:t>Caldiera</w:t>
          </w:r>
          <w:proofErr w:type="spellEnd"/>
          <w:r w:rsidRPr="007A0543">
            <w:rPr>
              <w:rFonts w:eastAsia="Times New Roman"/>
            </w:rPr>
            <w:t>, and H. D. Rombach, “THE GOAL QUESTION METRIC APPROACH”.</w:t>
          </w:r>
        </w:p>
        <w:p w14:paraId="1F0AF6BB" w14:textId="77777777" w:rsidR="00B6396A" w:rsidRPr="007A0543" w:rsidRDefault="00B6396A">
          <w:pPr>
            <w:autoSpaceDE w:val="0"/>
            <w:autoSpaceDN w:val="0"/>
            <w:ind w:hanging="640"/>
            <w:divId w:val="1955742696"/>
            <w:rPr>
              <w:rFonts w:eastAsia="Times New Roman"/>
            </w:rPr>
          </w:pPr>
          <w:r w:rsidRPr="007A0543">
            <w:rPr>
              <w:rFonts w:eastAsia="Times New Roman"/>
            </w:rPr>
            <w:t>[46]</w:t>
          </w:r>
          <w:r w:rsidRPr="007A0543">
            <w:rPr>
              <w:rFonts w:eastAsia="Times New Roman"/>
            </w:rPr>
            <w:tab/>
            <w:t>“Apache JMeter - User’s Manual: Glossary.” Accessed: Mar. 17, 2025. [Online]. Available: https://jmeter.apache.org/usermanual/glossary.html</w:t>
          </w:r>
        </w:p>
        <w:p w14:paraId="02A8244D" w14:textId="77777777" w:rsidR="00B6396A" w:rsidRPr="007A0543" w:rsidRDefault="00B6396A">
          <w:pPr>
            <w:autoSpaceDE w:val="0"/>
            <w:autoSpaceDN w:val="0"/>
            <w:ind w:hanging="640"/>
            <w:divId w:val="429202257"/>
            <w:rPr>
              <w:rFonts w:eastAsia="Times New Roman"/>
            </w:rPr>
          </w:pPr>
          <w:r w:rsidRPr="007A0543">
            <w:rPr>
              <w:rFonts w:eastAsia="Times New Roman"/>
            </w:rPr>
            <w:t>[47]</w:t>
          </w:r>
          <w:r w:rsidRPr="007A0543">
            <w:rPr>
              <w:rFonts w:eastAsia="Times New Roman"/>
            </w:rPr>
            <w:tab/>
            <w:t>“Grafana k6 | Grafana k6 documentation.” Accessed: Mar. 17, 2025. [Online]. Available: https://grafana.com/docs/k6/latest/</w:t>
          </w:r>
        </w:p>
        <w:p w14:paraId="07855293" w14:textId="77777777" w:rsidR="00B6396A" w:rsidRPr="007A0543" w:rsidRDefault="00B6396A">
          <w:pPr>
            <w:autoSpaceDE w:val="0"/>
            <w:autoSpaceDN w:val="0"/>
            <w:ind w:hanging="640"/>
            <w:divId w:val="1406142918"/>
            <w:rPr>
              <w:rFonts w:eastAsia="Times New Roman"/>
            </w:rPr>
          </w:pPr>
          <w:r w:rsidRPr="007A0543">
            <w:rPr>
              <w:rFonts w:eastAsia="Times New Roman"/>
            </w:rPr>
            <w:t>[48]</w:t>
          </w:r>
          <w:r w:rsidRPr="007A0543">
            <w:rPr>
              <w:rFonts w:eastAsia="Times New Roman"/>
            </w:rPr>
            <w:tab/>
            <w:t>“SciPy.” Accessed: Mar. 20, 2025. [Online]. Available: https://scipy.org/</w:t>
          </w:r>
        </w:p>
        <w:p w14:paraId="20BD9884" w14:textId="77777777" w:rsidR="00B6396A" w:rsidRPr="007A0543" w:rsidRDefault="00B6396A">
          <w:pPr>
            <w:autoSpaceDE w:val="0"/>
            <w:autoSpaceDN w:val="0"/>
            <w:ind w:hanging="640"/>
            <w:divId w:val="126431624"/>
            <w:rPr>
              <w:rFonts w:eastAsia="Times New Roman"/>
            </w:rPr>
          </w:pPr>
          <w:r w:rsidRPr="007A0543">
            <w:rPr>
              <w:rFonts w:eastAsia="Times New Roman"/>
            </w:rPr>
            <w:t>[49]</w:t>
          </w:r>
          <w:r w:rsidRPr="007A0543">
            <w:rPr>
              <w:rFonts w:eastAsia="Times New Roman"/>
            </w:rPr>
            <w:tab/>
            <w:t>“An Introduction to the Shapiro-Wilk Test for Normality | Built In.” Accessed: Mar. 20, 2025. [Online]. Available: https://builtin.com/data-science/shapiro-wilk-test</w:t>
          </w:r>
        </w:p>
        <w:p w14:paraId="2490B286" w14:textId="77777777" w:rsidR="00B6396A" w:rsidRPr="007A0543" w:rsidRDefault="00B6396A">
          <w:pPr>
            <w:autoSpaceDE w:val="0"/>
            <w:autoSpaceDN w:val="0"/>
            <w:ind w:hanging="640"/>
            <w:divId w:val="1417675628"/>
            <w:rPr>
              <w:rFonts w:eastAsia="Times New Roman"/>
            </w:rPr>
          </w:pPr>
          <w:r w:rsidRPr="007A0543">
            <w:rPr>
              <w:rFonts w:eastAsia="Times New Roman"/>
            </w:rPr>
            <w:t>[50]</w:t>
          </w:r>
          <w:r w:rsidRPr="007A0543">
            <w:rPr>
              <w:rFonts w:eastAsia="Times New Roman"/>
            </w:rPr>
            <w:tab/>
            <w:t>“GraphPad Prism 10 Statistics Guide - Choosing a normality test.” Accessed: Mar. 20, 2025. [Online]. Available: https://www.graphpad.com/guides/prism/latest/statistics/stat_choosing_a_normality_test.htm</w:t>
          </w:r>
        </w:p>
        <w:p w14:paraId="5E1D7A35" w14:textId="77777777" w:rsidR="00B6396A" w:rsidRPr="007A0543" w:rsidRDefault="00B6396A">
          <w:pPr>
            <w:autoSpaceDE w:val="0"/>
            <w:autoSpaceDN w:val="0"/>
            <w:ind w:hanging="640"/>
            <w:divId w:val="620770780"/>
            <w:rPr>
              <w:rFonts w:eastAsia="Times New Roman"/>
            </w:rPr>
          </w:pPr>
          <w:r w:rsidRPr="007A0543">
            <w:rPr>
              <w:rFonts w:eastAsia="Times New Roman"/>
            </w:rPr>
            <w:lastRenderedPageBreak/>
            <w:t>[51]</w:t>
          </w:r>
          <w:r w:rsidRPr="007A0543">
            <w:rPr>
              <w:rFonts w:eastAsia="Times New Roman"/>
            </w:rPr>
            <w:tab/>
            <w:t>“</w:t>
          </w:r>
          <w:proofErr w:type="spellStart"/>
          <w:r w:rsidRPr="007A0543">
            <w:rPr>
              <w:rFonts w:eastAsia="Times New Roman"/>
            </w:rPr>
            <w:t>normaltest</w:t>
          </w:r>
          <w:proofErr w:type="spellEnd"/>
          <w:r w:rsidRPr="007A0543">
            <w:rPr>
              <w:rFonts w:eastAsia="Times New Roman"/>
            </w:rPr>
            <w:t xml:space="preserve"> — SciPy v1.15.2 Manual.” Accessed: Mar. 20, 2025. [Online]. Available: https://docs.scipy.org/doc/scipy/reference/generated/scipy.stats.normaltest.html</w:t>
          </w:r>
        </w:p>
        <w:p w14:paraId="2BE63C4D" w14:textId="77777777" w:rsidR="00B6396A" w:rsidRPr="007A0543" w:rsidRDefault="00B6396A">
          <w:pPr>
            <w:autoSpaceDE w:val="0"/>
            <w:autoSpaceDN w:val="0"/>
            <w:ind w:hanging="640"/>
            <w:divId w:val="727387156"/>
            <w:rPr>
              <w:rFonts w:eastAsia="Times New Roman"/>
            </w:rPr>
          </w:pPr>
          <w:r w:rsidRPr="007A0543">
            <w:rPr>
              <w:rFonts w:eastAsia="Times New Roman"/>
            </w:rPr>
            <w:t>[52]</w:t>
          </w:r>
          <w:r w:rsidRPr="007A0543">
            <w:rPr>
              <w:rFonts w:eastAsia="Times New Roman"/>
            </w:rPr>
            <w:tab/>
            <w:t>“t Test | Educational Research Basics by Del Siegle.” Accessed: Mar. 20, 2025. [Online]. Available: https://researchbasics.education.uconn.edu/t-test/</w:t>
          </w:r>
        </w:p>
        <w:p w14:paraId="3AA42D7D" w14:textId="77777777" w:rsidR="00B6396A" w:rsidRPr="007A0543" w:rsidRDefault="00B6396A">
          <w:pPr>
            <w:autoSpaceDE w:val="0"/>
            <w:autoSpaceDN w:val="0"/>
            <w:ind w:hanging="640"/>
            <w:divId w:val="935554150"/>
            <w:rPr>
              <w:rFonts w:eastAsia="Times New Roman"/>
            </w:rPr>
          </w:pPr>
          <w:r w:rsidRPr="007A0543">
            <w:rPr>
              <w:rFonts w:eastAsia="Times New Roman"/>
            </w:rPr>
            <w:t>[53]</w:t>
          </w:r>
          <w:r w:rsidRPr="007A0543">
            <w:rPr>
              <w:rFonts w:eastAsia="Times New Roman"/>
            </w:rPr>
            <w:tab/>
            <w:t>“Mann-Whitney U Test: Non-Parametric Hypothesis Testing.” Accessed: Mar. 20, 2025. [Online]. Available: https://datatab.net/tutorial/mann-whitney-u-test</w:t>
          </w:r>
        </w:p>
        <w:p w14:paraId="4771F43E" w14:textId="77777777" w:rsidR="00B6396A" w:rsidRPr="007A0543" w:rsidRDefault="00B6396A">
          <w:pPr>
            <w:autoSpaceDE w:val="0"/>
            <w:autoSpaceDN w:val="0"/>
            <w:ind w:hanging="640"/>
            <w:divId w:val="413629970"/>
            <w:rPr>
              <w:rFonts w:eastAsia="Times New Roman"/>
            </w:rPr>
          </w:pPr>
          <w:r w:rsidRPr="007A0543">
            <w:rPr>
              <w:rFonts w:eastAsia="Times New Roman"/>
            </w:rPr>
            <w:t>[54]</w:t>
          </w:r>
          <w:r w:rsidRPr="007A0543">
            <w:rPr>
              <w:rFonts w:eastAsia="Times New Roman"/>
            </w:rPr>
            <w:tab/>
            <w:t>“</w:t>
          </w:r>
          <w:proofErr w:type="spellStart"/>
          <w:r w:rsidRPr="007A0543">
            <w:rPr>
              <w:rFonts w:eastAsia="Times New Roman"/>
            </w:rPr>
            <w:t>kepler</w:t>
          </w:r>
          <w:proofErr w:type="spellEnd"/>
          <w:r w:rsidRPr="007A0543">
            <w:rPr>
              <w:rFonts w:eastAsia="Times New Roman"/>
            </w:rPr>
            <w:t>/</w:t>
          </w:r>
          <w:proofErr w:type="spellStart"/>
          <w:r w:rsidRPr="007A0543">
            <w:rPr>
              <w:rFonts w:eastAsia="Times New Roman"/>
            </w:rPr>
            <w:t>grafana</w:t>
          </w:r>
          <w:proofErr w:type="spellEnd"/>
          <w:r w:rsidRPr="007A0543">
            <w:rPr>
              <w:rFonts w:eastAsia="Times New Roman"/>
            </w:rPr>
            <w:t>-dashboards at main · sustainable-computing-io/</w:t>
          </w:r>
          <w:proofErr w:type="spellStart"/>
          <w:r w:rsidRPr="007A0543">
            <w:rPr>
              <w:rFonts w:eastAsia="Times New Roman"/>
            </w:rPr>
            <w:t>kepler</w:t>
          </w:r>
          <w:proofErr w:type="spellEnd"/>
          <w:r w:rsidRPr="007A0543">
            <w:rPr>
              <w:rFonts w:eastAsia="Times New Roman"/>
            </w:rPr>
            <w:t>.” Accessed: Mar. 25, 2025. [Online]. Available: https://github.com/sustainable-computing-io/kepler/tree/main/grafana-dashboards</w:t>
          </w:r>
        </w:p>
        <w:p w14:paraId="79B3D493" w14:textId="77777777" w:rsidR="00B6396A" w:rsidRPr="007A0543" w:rsidRDefault="00B6396A">
          <w:pPr>
            <w:autoSpaceDE w:val="0"/>
            <w:autoSpaceDN w:val="0"/>
            <w:ind w:hanging="640"/>
            <w:divId w:val="1723672223"/>
            <w:rPr>
              <w:rFonts w:eastAsia="Times New Roman"/>
            </w:rPr>
          </w:pPr>
          <w:r w:rsidRPr="007A0543">
            <w:rPr>
              <w:rFonts w:eastAsia="Times New Roman"/>
            </w:rPr>
            <w:t>[55]</w:t>
          </w:r>
          <w:r w:rsidRPr="007A0543">
            <w:rPr>
              <w:rFonts w:eastAsia="Times New Roman"/>
            </w:rPr>
            <w:tab/>
            <w:t>“MiguelFerreira18/Comparing_JSON_and_ProtoBuf_in_HTTP-based-_REST_architectures.” Accessed: Mar. 25, 2025. [Online]. Available: https://github.com/MiguelFerreira18/Comparing_JSON_and_ProtoBuf_in_HTTP-based-_REST_architectures</w:t>
          </w:r>
        </w:p>
        <w:p w14:paraId="54F3B882" w14:textId="02EEF462" w:rsidR="00A15C66" w:rsidRPr="007A0543" w:rsidRDefault="00B6396A" w:rsidP="00C82876">
          <w:pPr>
            <w:spacing w:after="240"/>
          </w:pPr>
          <w:r w:rsidRPr="007A0543">
            <w:rPr>
              <w:rFonts w:eastAsia="Times New Roman"/>
            </w:rPr>
            <w:t> </w:t>
          </w:r>
        </w:p>
      </w:sdtContent>
    </w:sdt>
    <w:p w14:paraId="19027B10" w14:textId="4C0CD908" w:rsidR="001C2F48" w:rsidRPr="007A0543" w:rsidRDefault="001C2F48" w:rsidP="0010069C">
      <w:r w:rsidRPr="007A0543">
        <w:br w:type="page"/>
      </w:r>
    </w:p>
    <w:p w14:paraId="2C115245" w14:textId="77777777" w:rsidR="001C2F48" w:rsidRPr="007A0543" w:rsidRDefault="001C2F48" w:rsidP="0010069C">
      <w:pPr>
        <w:sectPr w:rsidR="001C2F48" w:rsidRPr="007A0543" w:rsidSect="000B4B63">
          <w:pgSz w:w="11906" w:h="16838"/>
          <w:pgMar w:top="1985" w:right="1474" w:bottom="1418" w:left="1985" w:header="709" w:footer="709" w:gutter="0"/>
          <w:cols w:space="708"/>
          <w:titlePg/>
          <w:docGrid w:linePitch="360"/>
        </w:sectPr>
      </w:pPr>
    </w:p>
    <w:p w14:paraId="00B14784" w14:textId="4BBA85F6" w:rsidR="00CE0B8B" w:rsidRPr="007A0543" w:rsidRDefault="00BF5C82" w:rsidP="001C2F48">
      <w:pPr>
        <w:pStyle w:val="Title"/>
      </w:pPr>
      <w:r w:rsidRPr="007A0543">
        <w:lastRenderedPageBreak/>
        <mc:AlternateContent>
          <mc:Choice Requires="wps">
            <w:drawing>
              <wp:anchor distT="0" distB="0" distL="114300" distR="114300" simplePos="0" relativeHeight="251658241" behindDoc="1" locked="0" layoutInCell="1" allowOverlap="1" wp14:anchorId="4DB20090" wp14:editId="2504857B">
                <wp:simplePos x="0" y="0"/>
                <wp:positionH relativeFrom="column">
                  <wp:posOffset>-805180</wp:posOffset>
                </wp:positionH>
                <wp:positionV relativeFrom="paragraph">
                  <wp:posOffset>3768090</wp:posOffset>
                </wp:positionV>
                <wp:extent cx="10490200" cy="635"/>
                <wp:effectExtent l="0" t="0" r="0" b="0"/>
                <wp:wrapNone/>
                <wp:docPr id="698206361"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E311334" w14:textId="0CD0C7C3" w:rsidR="00BF5C82" w:rsidRPr="007A0543" w:rsidRDefault="00BF5C82" w:rsidP="00BF5C82">
                            <w:pPr>
                              <w:pStyle w:val="Caption"/>
                              <w:rPr>
                                <w:rFonts w:eastAsiaTheme="majorEastAsia" w:cstheme="majorBidi"/>
                                <w:b/>
                                <w:color w:val="000000" w:themeColor="text1"/>
                                <w:spacing w:val="5"/>
                                <w:kern w:val="28"/>
                                <w:sz w:val="48"/>
                                <w:szCs w:val="52"/>
                              </w:rPr>
                            </w:pPr>
                            <w:bookmarkStart w:id="235" w:name="_Toc198904683"/>
                            <w:r w:rsidRPr="007A0543">
                              <w:t xml:space="preserve">Figure </w:t>
                            </w:r>
                            <w:r w:rsidRPr="007A0543">
                              <w:fldChar w:fldCharType="begin"/>
                            </w:r>
                            <w:r w:rsidRPr="007A0543">
                              <w:instrText xml:space="preserve"> SEQ Figure \* ARABIC </w:instrText>
                            </w:r>
                            <w:r w:rsidRPr="007A0543">
                              <w:fldChar w:fldCharType="separate"/>
                            </w:r>
                            <w:r w:rsidR="00820CC9" w:rsidRPr="007A0543">
                              <w:t>15</w:t>
                            </w:r>
                            <w:r w:rsidRPr="007A0543">
                              <w:fldChar w:fldCharType="end"/>
                            </w:r>
                            <w:r w:rsidRPr="007A0543">
                              <w:t xml:space="preserve"> </w:t>
                            </w:r>
                            <w:r w:rsidR="00DF0E37" w:rsidRPr="007A0543">
                              <w:t>-</w:t>
                            </w:r>
                            <w:r w:rsidRPr="007A0543">
                              <w:t xml:space="preserve"> Work Breakdown Structure</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B20090" id="_x0000_t202" coordsize="21600,21600" o:spt="202" path="m,l,21600r21600,l21600,xe">
                <v:stroke joinstyle="miter"/>
                <v:path gradientshapeok="t" o:connecttype="rect"/>
              </v:shapetype>
              <v:shape id="Text Box 1" o:spid="_x0000_s1026" type="#_x0000_t202" style="position:absolute;margin-left:-63.4pt;margin-top:296.7pt;width:826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" stroked="f">
                <v:textbox style="mso-fit-shape-to-text:t" inset="0,0,0,0">
                  <w:txbxContent>
                    <w:p w14:paraId="4E311334" w14:textId="0CD0C7C3" w:rsidR="00BF5C82" w:rsidRPr="007A0543" w:rsidRDefault="00BF5C82" w:rsidP="00BF5C82">
                      <w:pPr>
                        <w:pStyle w:val="Caption"/>
                        <w:rPr>
                          <w:rFonts w:eastAsiaTheme="majorEastAsia" w:cstheme="majorBidi"/>
                          <w:b/>
                          <w:color w:val="000000" w:themeColor="text1"/>
                          <w:spacing w:val="5"/>
                          <w:kern w:val="28"/>
                          <w:sz w:val="48"/>
                          <w:szCs w:val="52"/>
                        </w:rPr>
                      </w:pPr>
                      <w:bookmarkStart w:id="236" w:name="_Toc198904683"/>
                      <w:r w:rsidRPr="007A0543">
                        <w:t xml:space="preserve">Figure </w:t>
                      </w:r>
                      <w:r w:rsidRPr="007A0543">
                        <w:fldChar w:fldCharType="begin"/>
                      </w:r>
                      <w:r w:rsidRPr="007A0543">
                        <w:instrText xml:space="preserve"> SEQ Figure \* ARABIC </w:instrText>
                      </w:r>
                      <w:r w:rsidRPr="007A0543">
                        <w:fldChar w:fldCharType="separate"/>
                      </w:r>
                      <w:r w:rsidR="00820CC9" w:rsidRPr="007A0543">
                        <w:t>15</w:t>
                      </w:r>
                      <w:r w:rsidRPr="007A0543">
                        <w:fldChar w:fldCharType="end"/>
                      </w:r>
                      <w:r w:rsidRPr="007A0543">
                        <w:t xml:space="preserve"> </w:t>
                      </w:r>
                      <w:r w:rsidR="00DF0E37" w:rsidRPr="007A0543">
                        <w:t>-</w:t>
                      </w:r>
                      <w:r w:rsidRPr="007A0543">
                        <w:t xml:space="preserve"> Work Breakdown Structure</w:t>
                      </w:r>
                      <w:bookmarkEnd w:id="236"/>
                    </w:p>
                  </w:txbxContent>
                </v:textbox>
              </v:shape>
            </w:pict>
          </mc:Fallback>
        </mc:AlternateContent>
      </w:r>
      <w:r w:rsidR="00EF2B2D" w:rsidRPr="007A0543">
        <w:drawing>
          <wp:anchor distT="0" distB="0" distL="114300" distR="114300" simplePos="0" relativeHeight="251658240" behindDoc="1" locked="0" layoutInCell="1" allowOverlap="1" wp14:anchorId="261528D7" wp14:editId="6C92E14F">
            <wp:simplePos x="0" y="0"/>
            <wp:positionH relativeFrom="column">
              <wp:posOffset>-805180</wp:posOffset>
            </wp:positionH>
            <wp:positionV relativeFrom="paragraph">
              <wp:posOffset>558799</wp:posOffset>
            </wp:positionV>
            <wp:extent cx="10490200" cy="3152775"/>
            <wp:effectExtent l="0" t="0" r="6350" b="9525"/>
            <wp:wrapNone/>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599856" cy="3185732"/>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237"/>
      <w:commentRangeStart w:id="238"/>
      <w:r w:rsidR="001C2F48" w:rsidRPr="007A0543">
        <w:t>Appendix A</w:t>
      </w:r>
      <w:commentRangeEnd w:id="237"/>
      <w:r w:rsidR="001314D7" w:rsidRPr="007A0543">
        <w:rPr>
          <w:rStyle w:val="CommentReference"/>
          <w:rFonts w:asciiTheme="minorHAnsi" w:eastAsiaTheme="minorEastAsia" w:hAnsiTheme="minorHAnsi" w:cstheme="minorBidi"/>
          <w:b w:val="0"/>
          <w:color w:val="auto"/>
          <w:spacing w:val="0"/>
          <w:kern w:val="0"/>
        </w:rPr>
        <w:commentReference w:id="237"/>
      </w:r>
      <w:commentRangeEnd w:id="238"/>
      <w:r w:rsidR="00CF38D5" w:rsidRPr="007A0543">
        <w:rPr>
          <w:rStyle w:val="CommentReference"/>
          <w:rFonts w:asciiTheme="minorHAnsi" w:eastAsiaTheme="minorEastAsia" w:hAnsiTheme="minorHAnsi" w:cstheme="minorBidi"/>
          <w:b w:val="0"/>
          <w:color w:val="auto"/>
          <w:spacing w:val="0"/>
          <w:kern w:val="0"/>
        </w:rPr>
        <w:commentReference w:id="238"/>
      </w:r>
    </w:p>
    <w:p w14:paraId="14CC8651" w14:textId="6FB18FDC" w:rsidR="00EF2B2D" w:rsidRPr="007A0543" w:rsidRDefault="00EF2B2D" w:rsidP="00EF2B2D"/>
    <w:p w14:paraId="1F796F8F" w14:textId="7DCD3BBA" w:rsidR="00AF712D" w:rsidRPr="007A0543" w:rsidRDefault="00AF712D" w:rsidP="00AF712D"/>
    <w:p w14:paraId="3A8B3388" w14:textId="50F5DBA5" w:rsidR="00AF712D" w:rsidRPr="007A0543" w:rsidRDefault="00AF712D" w:rsidP="00AF712D"/>
    <w:p w14:paraId="2C13B11F" w14:textId="70EBE380" w:rsidR="00AF712D" w:rsidRPr="007A0543" w:rsidRDefault="00AF712D" w:rsidP="00AF712D"/>
    <w:p w14:paraId="3DCD6E97" w14:textId="77777777" w:rsidR="00AF712D" w:rsidRPr="007A0543" w:rsidRDefault="00AF712D" w:rsidP="00AF712D"/>
    <w:p w14:paraId="7EF87F34" w14:textId="77777777" w:rsidR="00AF712D" w:rsidRPr="007A0543" w:rsidRDefault="00AF712D" w:rsidP="00AF712D"/>
    <w:p w14:paraId="06C3D6C7" w14:textId="59BAAE78" w:rsidR="001E492C" w:rsidRPr="007A0543" w:rsidRDefault="001E492C" w:rsidP="001E492C"/>
    <w:p w14:paraId="6C4926F3" w14:textId="1E45BAD8" w:rsidR="00AF712D" w:rsidRPr="007A0543" w:rsidRDefault="00AF712D" w:rsidP="00AF712D"/>
    <w:p w14:paraId="2E0469C8" w14:textId="08AC14D5" w:rsidR="00AF712D" w:rsidRPr="007A0543" w:rsidRDefault="00AF712D" w:rsidP="00AF712D"/>
    <w:p w14:paraId="0AB0E489" w14:textId="610E3694" w:rsidR="00AF712D" w:rsidRPr="007A0543" w:rsidRDefault="00AF712D" w:rsidP="00AF712D"/>
    <w:p w14:paraId="7BFF8E21" w14:textId="01B5A206" w:rsidR="00AF712D" w:rsidRPr="007A0543" w:rsidRDefault="00AF712D" w:rsidP="00AF712D"/>
    <w:p w14:paraId="108C3962" w14:textId="2171A48D" w:rsidR="00AF712D" w:rsidRPr="007A0543" w:rsidRDefault="00AF712D" w:rsidP="00AF712D"/>
    <w:p w14:paraId="115B1800" w14:textId="1F107420" w:rsidR="00AF712D" w:rsidRPr="007A0543" w:rsidRDefault="00AF712D" w:rsidP="00AF712D"/>
    <w:p w14:paraId="1A133E6D" w14:textId="34BEDFAC" w:rsidR="00AF712D" w:rsidRPr="007A0543" w:rsidRDefault="00AF712D" w:rsidP="00AF712D"/>
    <w:p w14:paraId="36B37C78" w14:textId="7AB6F6BC" w:rsidR="00AF712D" w:rsidRPr="007A0543" w:rsidRDefault="00AF712D" w:rsidP="00AF712D"/>
    <w:p w14:paraId="2BFE1482" w14:textId="2D858473" w:rsidR="00F53DB3" w:rsidRPr="007A0543" w:rsidRDefault="005E03E9" w:rsidP="00AF712D">
      <w:r w:rsidRPr="007A0543">
        <w:lastRenderedPageBreak/>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35E5C25C" w:rsidR="005E03E9" w:rsidRPr="007A0543" w:rsidRDefault="005E03E9" w:rsidP="005E03E9">
                            <w:pPr>
                              <w:pStyle w:val="Caption"/>
                            </w:pPr>
                            <w:bookmarkStart w:id="239" w:name="_Toc198904684"/>
                            <w:bookmarkStart w:id="240" w:name="_Ref198972750"/>
                            <w:r w:rsidRPr="007A0543">
                              <w:t xml:space="preserve">Figure </w:t>
                            </w:r>
                            <w:r w:rsidRPr="007A0543">
                              <w:fldChar w:fldCharType="begin"/>
                            </w:r>
                            <w:r w:rsidRPr="007A0543">
                              <w:instrText xml:space="preserve"> SEQ Figure \* ARABIC </w:instrText>
                            </w:r>
                            <w:r w:rsidRPr="007A0543">
                              <w:fldChar w:fldCharType="separate"/>
                            </w:r>
                            <w:r w:rsidR="00820CC9" w:rsidRPr="007A0543">
                              <w:t>16</w:t>
                            </w:r>
                            <w:r w:rsidRPr="007A0543">
                              <w:fldChar w:fldCharType="end"/>
                            </w:r>
                            <w:bookmarkEnd w:id="240"/>
                            <w:r w:rsidRPr="007A0543">
                              <w:t xml:space="preserve"> </w:t>
                            </w:r>
                            <w:r w:rsidR="00DF0E37" w:rsidRPr="007A0543">
                              <w:t>-</w:t>
                            </w:r>
                            <w:r w:rsidRPr="007A0543">
                              <w:t xml:space="preserve"> Full time</w:t>
                            </w:r>
                            <w:r w:rsidR="003417C8" w:rsidRPr="007A0543">
                              <w:t>line</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35E5C25C" w:rsidR="005E03E9" w:rsidRPr="007A0543" w:rsidRDefault="005E03E9" w:rsidP="005E03E9">
                      <w:pPr>
                        <w:pStyle w:val="Caption"/>
                      </w:pPr>
                      <w:bookmarkStart w:id="241" w:name="_Toc198904684"/>
                      <w:bookmarkStart w:id="242" w:name="_Ref198972750"/>
                      <w:r w:rsidRPr="007A0543">
                        <w:t xml:space="preserve">Figure </w:t>
                      </w:r>
                      <w:r w:rsidRPr="007A0543">
                        <w:fldChar w:fldCharType="begin"/>
                      </w:r>
                      <w:r w:rsidRPr="007A0543">
                        <w:instrText xml:space="preserve"> SEQ Figure \* ARABIC </w:instrText>
                      </w:r>
                      <w:r w:rsidRPr="007A0543">
                        <w:fldChar w:fldCharType="separate"/>
                      </w:r>
                      <w:r w:rsidR="00820CC9" w:rsidRPr="007A0543">
                        <w:t>16</w:t>
                      </w:r>
                      <w:r w:rsidRPr="007A0543">
                        <w:fldChar w:fldCharType="end"/>
                      </w:r>
                      <w:bookmarkEnd w:id="242"/>
                      <w:r w:rsidRPr="007A0543">
                        <w:t xml:space="preserve"> </w:t>
                      </w:r>
                      <w:r w:rsidR="00DF0E37" w:rsidRPr="007A0543">
                        <w:t>-</w:t>
                      </w:r>
                      <w:r w:rsidRPr="007A0543">
                        <w:t xml:space="preserve"> Full time</w:t>
                      </w:r>
                      <w:r w:rsidR="003417C8" w:rsidRPr="007A0543">
                        <w:t>line</w:t>
                      </w:r>
                      <w:bookmarkEnd w:id="241"/>
                    </w:p>
                  </w:txbxContent>
                </v:textbox>
              </v:shape>
            </w:pict>
          </mc:Fallback>
        </mc:AlternateContent>
      </w:r>
      <w:r w:rsidR="002F5834" w:rsidRPr="007A0543">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7A0543" w:rsidRDefault="00F53DB3" w:rsidP="00AF712D"/>
    <w:p w14:paraId="062DBE81" w14:textId="39362E97" w:rsidR="00F53DB3" w:rsidRPr="007A0543" w:rsidRDefault="00F53DB3" w:rsidP="00AF712D"/>
    <w:p w14:paraId="169602DE" w14:textId="77777777" w:rsidR="00F53DB3" w:rsidRPr="007A0543" w:rsidRDefault="00F53DB3" w:rsidP="00AF712D"/>
    <w:p w14:paraId="4A45DFB9" w14:textId="77777777" w:rsidR="00F53DB3" w:rsidRPr="007A0543" w:rsidRDefault="00F53DB3" w:rsidP="00AF712D"/>
    <w:p w14:paraId="46C99446" w14:textId="4964A863" w:rsidR="00F53DB3" w:rsidRPr="007A0543" w:rsidRDefault="00F53DB3" w:rsidP="00AF712D"/>
    <w:p w14:paraId="396A15BE" w14:textId="77FF316E" w:rsidR="00F53DB3" w:rsidRPr="007A0543" w:rsidRDefault="005E03E9" w:rsidP="00AF712D">
      <w:r w:rsidRPr="007A0543">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08BF360F" w:rsidR="005E03E9" w:rsidRPr="007A0543" w:rsidRDefault="005E03E9" w:rsidP="005E03E9">
                            <w:pPr>
                              <w:pStyle w:val="Caption"/>
                            </w:pPr>
                            <w:bookmarkStart w:id="243" w:name="_Toc198904685"/>
                            <w:bookmarkStart w:id="244" w:name="_Ref198973228"/>
                            <w:r w:rsidRPr="007A0543">
                              <w:t xml:space="preserve">Figure </w:t>
                            </w:r>
                            <w:r w:rsidRPr="007A0543">
                              <w:fldChar w:fldCharType="begin"/>
                            </w:r>
                            <w:r w:rsidRPr="007A0543">
                              <w:instrText xml:space="preserve"> SEQ Figure \* ARABIC </w:instrText>
                            </w:r>
                            <w:r w:rsidRPr="007A0543">
                              <w:fldChar w:fldCharType="separate"/>
                            </w:r>
                            <w:r w:rsidR="00820CC9" w:rsidRPr="007A0543">
                              <w:t>17</w:t>
                            </w:r>
                            <w:r w:rsidRPr="007A0543">
                              <w:fldChar w:fldCharType="end"/>
                            </w:r>
                            <w:bookmarkEnd w:id="244"/>
                            <w:r w:rsidR="003417C8" w:rsidRPr="007A0543">
                              <w:t xml:space="preserve"> </w:t>
                            </w:r>
                            <w:r w:rsidR="00DF0E37" w:rsidRPr="007A0543">
                              <w:t>-</w:t>
                            </w:r>
                            <w:r w:rsidR="003417C8" w:rsidRPr="007A0543">
                              <w:t xml:space="preserve"> Improved resolution</w:t>
                            </w:r>
                            <w:r w:rsidR="00525512" w:rsidRPr="007A0543">
                              <w:t xml:space="preserve"> of </w:t>
                            </w:r>
                            <w:r w:rsidR="00DC6872" w:rsidRPr="007A0543">
                              <w:t>timeline part 1/2</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08BF360F" w:rsidR="005E03E9" w:rsidRPr="007A0543" w:rsidRDefault="005E03E9" w:rsidP="005E03E9">
                      <w:pPr>
                        <w:pStyle w:val="Caption"/>
                      </w:pPr>
                      <w:bookmarkStart w:id="245" w:name="_Toc198904685"/>
                      <w:bookmarkStart w:id="246" w:name="_Ref198973228"/>
                      <w:r w:rsidRPr="007A0543">
                        <w:t xml:space="preserve">Figure </w:t>
                      </w:r>
                      <w:r w:rsidRPr="007A0543">
                        <w:fldChar w:fldCharType="begin"/>
                      </w:r>
                      <w:r w:rsidRPr="007A0543">
                        <w:instrText xml:space="preserve"> SEQ Figure \* ARABIC </w:instrText>
                      </w:r>
                      <w:r w:rsidRPr="007A0543">
                        <w:fldChar w:fldCharType="separate"/>
                      </w:r>
                      <w:r w:rsidR="00820CC9" w:rsidRPr="007A0543">
                        <w:t>17</w:t>
                      </w:r>
                      <w:r w:rsidRPr="007A0543">
                        <w:fldChar w:fldCharType="end"/>
                      </w:r>
                      <w:bookmarkEnd w:id="246"/>
                      <w:r w:rsidR="003417C8" w:rsidRPr="007A0543">
                        <w:t xml:space="preserve"> </w:t>
                      </w:r>
                      <w:r w:rsidR="00DF0E37" w:rsidRPr="007A0543">
                        <w:t>-</w:t>
                      </w:r>
                      <w:r w:rsidR="003417C8" w:rsidRPr="007A0543">
                        <w:t xml:space="preserve"> Improved resolution</w:t>
                      </w:r>
                      <w:r w:rsidR="00525512" w:rsidRPr="007A0543">
                        <w:t xml:space="preserve"> of </w:t>
                      </w:r>
                      <w:r w:rsidR="00DC6872" w:rsidRPr="007A0543">
                        <w:t>timeline part 1/2</w:t>
                      </w:r>
                      <w:bookmarkEnd w:id="245"/>
                    </w:p>
                  </w:txbxContent>
                </v:textbox>
              </v:shape>
            </w:pict>
          </mc:Fallback>
        </mc:AlternateContent>
      </w:r>
      <w:r w:rsidR="0043545D" w:rsidRPr="007A0543">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7A0543" w:rsidRDefault="00F53DB3" w:rsidP="00AF712D"/>
    <w:p w14:paraId="65373D96" w14:textId="38E27065" w:rsidR="00F53DB3" w:rsidRPr="007A0543" w:rsidRDefault="00F53DB3" w:rsidP="00AF712D"/>
    <w:p w14:paraId="78DFACC1" w14:textId="6E282680" w:rsidR="00E544AE" w:rsidRPr="007A0543" w:rsidRDefault="00E544AE" w:rsidP="001D7306"/>
    <w:p w14:paraId="3179617C" w14:textId="66716BE8" w:rsidR="00C61F81" w:rsidRPr="007A0543" w:rsidRDefault="00C61F81" w:rsidP="001D7306"/>
    <w:p w14:paraId="70DB5789" w14:textId="3F4C090F" w:rsidR="00C61F81" w:rsidRPr="007A0543" w:rsidRDefault="00C61F81" w:rsidP="001D7306"/>
    <w:p w14:paraId="6258992C" w14:textId="632340C3" w:rsidR="00C61F81" w:rsidRPr="007A0543" w:rsidRDefault="00C61F81" w:rsidP="001D7306"/>
    <w:p w14:paraId="1CDDAEF0" w14:textId="77777777" w:rsidR="00C61F81" w:rsidRPr="007A0543" w:rsidRDefault="00C61F81" w:rsidP="001D7306"/>
    <w:p w14:paraId="5BC45DB8" w14:textId="77777777" w:rsidR="00C61F81" w:rsidRPr="007A0543" w:rsidRDefault="00C61F81" w:rsidP="001D7306"/>
    <w:p w14:paraId="6529A469" w14:textId="77777777" w:rsidR="00C61F81" w:rsidRPr="007A0543" w:rsidRDefault="00C61F81" w:rsidP="001D7306"/>
    <w:p w14:paraId="3FA87E78" w14:textId="77777777" w:rsidR="00C61F81" w:rsidRPr="007A0543" w:rsidRDefault="00C61F81" w:rsidP="001D7306"/>
    <w:p w14:paraId="6D50AB33" w14:textId="7B419903" w:rsidR="00C61F81" w:rsidRPr="007A0543" w:rsidRDefault="005E03E9" w:rsidP="001D7306">
      <w:r w:rsidRPr="007A0543">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28BCD720" w:rsidR="005E03E9" w:rsidRPr="007A0543" w:rsidRDefault="005E03E9" w:rsidP="005E03E9">
                            <w:pPr>
                              <w:pStyle w:val="Caption"/>
                            </w:pPr>
                            <w:bookmarkStart w:id="247" w:name="_Toc198904686"/>
                            <w:bookmarkStart w:id="248" w:name="_Ref198973247"/>
                            <w:r w:rsidRPr="007A0543">
                              <w:t xml:space="preserve">Figure </w:t>
                            </w:r>
                            <w:r w:rsidRPr="007A0543">
                              <w:fldChar w:fldCharType="begin"/>
                            </w:r>
                            <w:r w:rsidRPr="007A0543">
                              <w:instrText xml:space="preserve"> SEQ Figure \* ARABIC </w:instrText>
                            </w:r>
                            <w:r w:rsidRPr="007A0543">
                              <w:fldChar w:fldCharType="separate"/>
                            </w:r>
                            <w:r w:rsidR="00820CC9" w:rsidRPr="007A0543">
                              <w:t>18</w:t>
                            </w:r>
                            <w:r w:rsidRPr="007A0543">
                              <w:fldChar w:fldCharType="end"/>
                            </w:r>
                            <w:bookmarkEnd w:id="248"/>
                            <w:r w:rsidR="00DC6872" w:rsidRPr="007A0543">
                              <w:t xml:space="preserve"> </w:t>
                            </w:r>
                            <w:r w:rsidR="00DF0E37" w:rsidRPr="007A0543">
                              <w:t>-</w:t>
                            </w:r>
                            <w:r w:rsidR="00DC6872" w:rsidRPr="007A0543">
                              <w:t xml:space="preserve"> Improved resolution of timeline part 2/2</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28BCD720" w:rsidR="005E03E9" w:rsidRPr="007A0543" w:rsidRDefault="005E03E9" w:rsidP="005E03E9">
                      <w:pPr>
                        <w:pStyle w:val="Caption"/>
                      </w:pPr>
                      <w:bookmarkStart w:id="249" w:name="_Toc198904686"/>
                      <w:bookmarkStart w:id="250" w:name="_Ref198973247"/>
                      <w:r w:rsidRPr="007A0543">
                        <w:t xml:space="preserve">Figure </w:t>
                      </w:r>
                      <w:r w:rsidRPr="007A0543">
                        <w:fldChar w:fldCharType="begin"/>
                      </w:r>
                      <w:r w:rsidRPr="007A0543">
                        <w:instrText xml:space="preserve"> SEQ Figure \* ARABIC </w:instrText>
                      </w:r>
                      <w:r w:rsidRPr="007A0543">
                        <w:fldChar w:fldCharType="separate"/>
                      </w:r>
                      <w:r w:rsidR="00820CC9" w:rsidRPr="007A0543">
                        <w:t>18</w:t>
                      </w:r>
                      <w:r w:rsidRPr="007A0543">
                        <w:fldChar w:fldCharType="end"/>
                      </w:r>
                      <w:bookmarkEnd w:id="250"/>
                      <w:r w:rsidR="00DC6872" w:rsidRPr="007A0543">
                        <w:t xml:space="preserve"> </w:t>
                      </w:r>
                      <w:r w:rsidR="00DF0E37" w:rsidRPr="007A0543">
                        <w:t>-</w:t>
                      </w:r>
                      <w:r w:rsidR="00DC6872" w:rsidRPr="007A0543">
                        <w:t xml:space="preserve"> Improved resolution of timeline part 2/2</w:t>
                      </w:r>
                      <w:bookmarkEnd w:id="249"/>
                    </w:p>
                  </w:txbxContent>
                </v:textbox>
              </v:shape>
            </w:pict>
          </mc:Fallback>
        </mc:AlternateContent>
      </w:r>
      <w:r w:rsidR="007950B9" w:rsidRPr="007A0543">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7A0543" w:rsidRDefault="007950B9" w:rsidP="001D7306"/>
    <w:p w14:paraId="00E9FC17" w14:textId="77777777" w:rsidR="007950B9" w:rsidRPr="007A0543" w:rsidRDefault="007950B9" w:rsidP="001D7306"/>
    <w:p w14:paraId="4DC72705" w14:textId="77777777" w:rsidR="007950B9" w:rsidRPr="007A0543" w:rsidRDefault="007950B9" w:rsidP="001D7306"/>
    <w:p w14:paraId="27F92B87" w14:textId="77777777" w:rsidR="007950B9" w:rsidRPr="007A0543" w:rsidRDefault="007950B9" w:rsidP="001D7306"/>
    <w:p w14:paraId="4A61C439" w14:textId="77777777" w:rsidR="007950B9" w:rsidRPr="007A0543" w:rsidRDefault="007950B9" w:rsidP="001D7306"/>
    <w:p w14:paraId="7021B9ED" w14:textId="77777777" w:rsidR="007950B9" w:rsidRPr="007A0543" w:rsidRDefault="007950B9" w:rsidP="001D7306"/>
    <w:p w14:paraId="21A8470A" w14:textId="77777777" w:rsidR="007950B9" w:rsidRPr="007A0543" w:rsidRDefault="007950B9" w:rsidP="001D7306"/>
    <w:p w14:paraId="2EFCD6D6" w14:textId="77777777" w:rsidR="007950B9" w:rsidRPr="007A0543" w:rsidRDefault="007950B9" w:rsidP="001D7306"/>
    <w:p w14:paraId="593B1FF4" w14:textId="77777777" w:rsidR="007950B9" w:rsidRPr="007A0543" w:rsidRDefault="007950B9" w:rsidP="001D7306"/>
    <w:p w14:paraId="751DA226" w14:textId="77777777" w:rsidR="00C61F81" w:rsidRPr="007A0543" w:rsidRDefault="00C61F81" w:rsidP="001D7306"/>
    <w:p w14:paraId="69B1DF71" w14:textId="77777777" w:rsidR="00C61F81" w:rsidRPr="007A0543" w:rsidRDefault="00C61F81" w:rsidP="001D7306"/>
    <w:p w14:paraId="11014FBC" w14:textId="77777777" w:rsidR="00C61F81" w:rsidRPr="007A0543" w:rsidRDefault="00C61F81" w:rsidP="001D7306"/>
    <w:p w14:paraId="65771D22" w14:textId="77777777" w:rsidR="001D7306" w:rsidRPr="007A0543" w:rsidRDefault="001D7306" w:rsidP="00E5439F">
      <w:pPr>
        <w:keepNext/>
        <w:jc w:val="center"/>
      </w:pPr>
      <w:r w:rsidRPr="007A0543">
        <w:lastRenderedPageBreak/>
        <w:drawing>
          <wp:inline distT="0" distB="0" distL="0" distR="0" wp14:anchorId="2E4A3142" wp14:editId="42A317B8">
            <wp:extent cx="9632026" cy="3467100"/>
            <wp:effectExtent l="0" t="0" r="7620" b="0"/>
            <wp:docPr id="1590141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5"/>
                    <a:stretch>
                      <a:fillRect/>
                    </a:stretch>
                  </pic:blipFill>
                  <pic:spPr>
                    <a:xfrm>
                      <a:off x="0" y="0"/>
                      <a:ext cx="9638647" cy="3469483"/>
                    </a:xfrm>
                    <a:prstGeom prst="rect">
                      <a:avLst/>
                    </a:prstGeom>
                  </pic:spPr>
                </pic:pic>
              </a:graphicData>
            </a:graphic>
          </wp:inline>
        </w:drawing>
      </w:r>
    </w:p>
    <w:p w14:paraId="3D0F53B1" w14:textId="3B0690B7" w:rsidR="001D7306" w:rsidRPr="007A0543" w:rsidRDefault="001D7306" w:rsidP="001D7306">
      <w:pPr>
        <w:pStyle w:val="Caption"/>
      </w:pPr>
      <w:bookmarkStart w:id="251" w:name="_Toc198904687"/>
      <w:bookmarkStart w:id="252" w:name="_Ref198972778"/>
      <w:r w:rsidRPr="007A0543">
        <w:t xml:space="preserve">Figure </w:t>
      </w:r>
      <w:r w:rsidRPr="007A0543">
        <w:fldChar w:fldCharType="begin"/>
      </w:r>
      <w:r w:rsidRPr="007A0543">
        <w:instrText xml:space="preserve"> SEQ Figure \* ARABIC </w:instrText>
      </w:r>
      <w:r w:rsidRPr="007A0543">
        <w:fldChar w:fldCharType="separate"/>
      </w:r>
      <w:r w:rsidR="001F7E58">
        <w:rPr>
          <w:noProof/>
        </w:rPr>
        <w:t>19</w:t>
      </w:r>
      <w:r w:rsidRPr="007A0543">
        <w:fldChar w:fldCharType="end"/>
      </w:r>
      <w:bookmarkEnd w:id="252"/>
      <w:r w:rsidRPr="007A0543">
        <w:t xml:space="preserve"> </w:t>
      </w:r>
      <w:r w:rsidR="00DF0E37" w:rsidRPr="007A0543">
        <w:t>-</w:t>
      </w:r>
      <w:r w:rsidRPr="007A0543">
        <w:t xml:space="preserve"> Risk Register Part 1</w:t>
      </w:r>
      <w:bookmarkEnd w:id="251"/>
    </w:p>
    <w:p w14:paraId="56F8DCB2" w14:textId="77777777" w:rsidR="001D7306" w:rsidRPr="007A0543" w:rsidRDefault="001D7306" w:rsidP="001D7306">
      <w:pPr>
        <w:keepNext/>
        <w:jc w:val="center"/>
      </w:pPr>
      <w:r w:rsidRPr="007A0543">
        <w:lastRenderedPageBreak/>
        <w:drawing>
          <wp:inline distT="0" distB="0" distL="0" distR="0" wp14:anchorId="0AA77F32" wp14:editId="7C216582">
            <wp:extent cx="9640284" cy="2152650"/>
            <wp:effectExtent l="0" t="0" r="0" b="0"/>
            <wp:docPr id="64432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6"/>
                    <a:stretch>
                      <a:fillRect/>
                    </a:stretch>
                  </pic:blipFill>
                  <pic:spPr>
                    <a:xfrm>
                      <a:off x="0" y="0"/>
                      <a:ext cx="9644239" cy="2153533"/>
                    </a:xfrm>
                    <a:prstGeom prst="rect">
                      <a:avLst/>
                    </a:prstGeom>
                  </pic:spPr>
                </pic:pic>
              </a:graphicData>
            </a:graphic>
          </wp:inline>
        </w:drawing>
      </w:r>
    </w:p>
    <w:p w14:paraId="7D9EF0E1" w14:textId="151744F0" w:rsidR="001D7306" w:rsidRPr="007A0543" w:rsidRDefault="001D7306" w:rsidP="001D7306">
      <w:pPr>
        <w:pStyle w:val="Caption"/>
      </w:pPr>
      <w:bookmarkStart w:id="253" w:name="_Toc198904688"/>
      <w:bookmarkStart w:id="254" w:name="_Ref198972837"/>
      <w:r w:rsidRPr="007A0543">
        <w:t xml:space="preserve">Figure </w:t>
      </w:r>
      <w:r w:rsidRPr="007A0543">
        <w:fldChar w:fldCharType="begin"/>
      </w:r>
      <w:r w:rsidRPr="007A0543">
        <w:instrText xml:space="preserve"> SEQ Figure \* ARABIC </w:instrText>
      </w:r>
      <w:r w:rsidRPr="007A0543">
        <w:fldChar w:fldCharType="separate"/>
      </w:r>
      <w:r w:rsidR="001F7E58">
        <w:rPr>
          <w:noProof/>
        </w:rPr>
        <w:t>20</w:t>
      </w:r>
      <w:r w:rsidRPr="007A0543">
        <w:fldChar w:fldCharType="end"/>
      </w:r>
      <w:bookmarkEnd w:id="254"/>
      <w:r w:rsidRPr="007A0543">
        <w:t xml:space="preserve"> </w:t>
      </w:r>
      <w:r w:rsidR="00DF0E37" w:rsidRPr="007A0543">
        <w:t>-</w:t>
      </w:r>
      <w:r w:rsidRPr="007A0543">
        <w:t xml:space="preserve"> Risk Register Part 2</w:t>
      </w:r>
      <w:bookmarkEnd w:id="253"/>
    </w:p>
    <w:p w14:paraId="70C15794" w14:textId="77777777" w:rsidR="001D7306" w:rsidRPr="007A0543" w:rsidRDefault="001D7306" w:rsidP="001D7306"/>
    <w:p w14:paraId="5A14ED6E" w14:textId="77777777" w:rsidR="001D7306" w:rsidRPr="007A0543" w:rsidRDefault="001D7306" w:rsidP="001D7306"/>
    <w:p w14:paraId="4EE42B23" w14:textId="77777777" w:rsidR="001D7306" w:rsidRPr="007A0543" w:rsidRDefault="001D7306" w:rsidP="001D7306"/>
    <w:p w14:paraId="1ADBCC3E" w14:textId="77777777" w:rsidR="001D7306" w:rsidRPr="007A0543" w:rsidRDefault="001D7306" w:rsidP="001D7306"/>
    <w:p w14:paraId="47D02DF2" w14:textId="77777777" w:rsidR="001D7306" w:rsidRPr="007A0543" w:rsidRDefault="001D7306" w:rsidP="001D7306"/>
    <w:p w14:paraId="6CAB1F67" w14:textId="77777777" w:rsidR="001D7306" w:rsidRPr="007A0543" w:rsidRDefault="001D7306" w:rsidP="001D7306"/>
    <w:p w14:paraId="762B8FC4" w14:textId="77777777" w:rsidR="001D7306" w:rsidRPr="007A0543" w:rsidRDefault="001D7306" w:rsidP="001D7306"/>
    <w:p w14:paraId="09C9D10B" w14:textId="77777777" w:rsidR="001D7306" w:rsidRPr="007A0543" w:rsidRDefault="001D7306" w:rsidP="001D7306"/>
    <w:p w14:paraId="4111A456" w14:textId="77777777" w:rsidR="001D7306" w:rsidRPr="007A0543" w:rsidRDefault="001D7306" w:rsidP="001D7306">
      <w:pPr>
        <w:sectPr w:rsidR="001D7306" w:rsidRPr="007A0543" w:rsidSect="001C2F48">
          <w:pgSz w:w="16838" w:h="11906" w:orient="landscape"/>
          <w:pgMar w:top="1985" w:right="1985" w:bottom="1474" w:left="1418" w:header="709" w:footer="709" w:gutter="0"/>
          <w:cols w:space="708"/>
          <w:titlePg/>
          <w:docGrid w:linePitch="360"/>
        </w:sectPr>
      </w:pPr>
    </w:p>
    <w:p w14:paraId="43B8486C" w14:textId="7A66BBF7" w:rsidR="001D7306" w:rsidRPr="007A0543" w:rsidRDefault="001D7306" w:rsidP="001D7306">
      <w:pPr>
        <w:pStyle w:val="Title"/>
      </w:pPr>
      <w:r w:rsidRPr="007A0543">
        <w:lastRenderedPageBreak/>
        <w:t>Appendix B</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4947"/>
        <w:gridCol w:w="850"/>
        <w:gridCol w:w="6095"/>
      </w:tblGrid>
      <w:tr w:rsidR="001C2F48" w:rsidRPr="007A0543" w14:paraId="63545003" w14:textId="77777777" w:rsidTr="001C2F48">
        <w:trPr>
          <w:trHeight w:hRule="exact" w:val="397"/>
          <w:tblHeader/>
          <w:jc w:val="center"/>
        </w:trPr>
        <w:tc>
          <w:tcPr>
            <w:tcW w:w="4947" w:type="dxa"/>
            <w:tcBorders>
              <w:bottom w:val="single" w:sz="12" w:space="0" w:color="000000"/>
            </w:tcBorders>
            <w:shd w:val="clear" w:color="auto" w:fill="auto"/>
          </w:tcPr>
          <w:p w14:paraId="1F461A0B" w14:textId="77777777" w:rsidR="001C2F48" w:rsidRPr="007A0543" w:rsidRDefault="001C2F48">
            <w:pPr>
              <w:rPr>
                <w:b/>
                <w:sz w:val="20"/>
                <w:szCs w:val="20"/>
                <w:lang w:eastAsia="pt-PT"/>
              </w:rPr>
            </w:pPr>
            <w:r w:rsidRPr="007A0543">
              <w:rPr>
                <w:b/>
                <w:sz w:val="20"/>
                <w:szCs w:val="20"/>
                <w:lang w:eastAsia="pt-PT"/>
              </w:rPr>
              <w:lastRenderedPageBreak/>
              <w:t>Publication</w:t>
            </w:r>
          </w:p>
        </w:tc>
        <w:tc>
          <w:tcPr>
            <w:tcW w:w="850" w:type="dxa"/>
            <w:tcBorders>
              <w:bottom w:val="single" w:sz="12" w:space="0" w:color="000000"/>
            </w:tcBorders>
            <w:shd w:val="clear" w:color="auto" w:fill="auto"/>
          </w:tcPr>
          <w:p w14:paraId="5F61E40C" w14:textId="77777777" w:rsidR="001C2F48" w:rsidRPr="007A0543" w:rsidRDefault="001C2F48">
            <w:pPr>
              <w:rPr>
                <w:b/>
                <w:sz w:val="20"/>
                <w:szCs w:val="20"/>
                <w:lang w:eastAsia="pt-PT"/>
              </w:rPr>
            </w:pPr>
            <w:r w:rsidRPr="007A0543">
              <w:rPr>
                <w:b/>
                <w:sz w:val="20"/>
                <w:szCs w:val="20"/>
                <w:lang w:eastAsia="pt-PT"/>
              </w:rPr>
              <w:t>Year</w:t>
            </w:r>
          </w:p>
        </w:tc>
        <w:tc>
          <w:tcPr>
            <w:tcW w:w="6095" w:type="dxa"/>
            <w:tcBorders>
              <w:bottom w:val="single" w:sz="12" w:space="0" w:color="000000"/>
            </w:tcBorders>
          </w:tcPr>
          <w:p w14:paraId="49768836" w14:textId="77777777" w:rsidR="001C2F48" w:rsidRPr="007A0543" w:rsidRDefault="001C2F48">
            <w:pPr>
              <w:rPr>
                <w:b/>
                <w:sz w:val="20"/>
                <w:szCs w:val="20"/>
                <w:lang w:eastAsia="pt-PT"/>
              </w:rPr>
            </w:pPr>
            <w:r w:rsidRPr="007A0543">
              <w:rPr>
                <w:b/>
                <w:sz w:val="20"/>
                <w:szCs w:val="20"/>
                <w:lang w:eastAsia="pt-PT"/>
              </w:rPr>
              <w:t>Conclusion</w:t>
            </w:r>
          </w:p>
        </w:tc>
      </w:tr>
      <w:tr w:rsidR="001C2F48" w:rsidRPr="007A0543" w14:paraId="462569B9" w14:textId="77777777" w:rsidTr="001C2F48">
        <w:trPr>
          <w:trHeight w:hRule="exact" w:val="760"/>
          <w:tblHeader/>
          <w:jc w:val="center"/>
        </w:trPr>
        <w:tc>
          <w:tcPr>
            <w:tcW w:w="4947" w:type="dxa"/>
            <w:shd w:val="clear" w:color="auto" w:fill="auto"/>
          </w:tcPr>
          <w:p w14:paraId="348E7F79" w14:textId="77777777" w:rsidR="001C2F48" w:rsidRPr="007A0543" w:rsidRDefault="001C2F48">
            <w:pPr>
              <w:rPr>
                <w:sz w:val="20"/>
                <w:szCs w:val="20"/>
                <w:lang w:eastAsia="pt-PT"/>
              </w:rPr>
            </w:pPr>
            <w:r w:rsidRPr="007A0543">
              <w:rPr>
                <w:sz w:val="20"/>
                <w:szCs w:val="20"/>
                <w:lang w:eastAsia="pt-PT"/>
              </w:rPr>
              <w:t>Impacts of data interchange formats on energy consumption and performance in smartphones</w:t>
            </w:r>
          </w:p>
        </w:tc>
        <w:tc>
          <w:tcPr>
            <w:tcW w:w="850" w:type="dxa"/>
            <w:shd w:val="clear" w:color="auto" w:fill="auto"/>
          </w:tcPr>
          <w:p w14:paraId="59BD0C83" w14:textId="77777777" w:rsidR="001C2F48" w:rsidRPr="007A0543" w:rsidRDefault="001C2F48">
            <w:pPr>
              <w:rPr>
                <w:sz w:val="20"/>
                <w:szCs w:val="20"/>
                <w:lang w:eastAsia="pt-PT"/>
              </w:rPr>
            </w:pPr>
            <w:r w:rsidRPr="007A0543">
              <w:rPr>
                <w:sz w:val="20"/>
                <w:szCs w:val="20"/>
                <w:lang w:eastAsia="pt-PT"/>
              </w:rPr>
              <w:t>2011</w:t>
            </w:r>
          </w:p>
        </w:tc>
        <w:tc>
          <w:tcPr>
            <w:tcW w:w="6095" w:type="dxa"/>
          </w:tcPr>
          <w:p w14:paraId="4495E956" w14:textId="77777777" w:rsidR="001C2F48" w:rsidRPr="007A0543" w:rsidRDefault="001C2F48">
            <w:pPr>
              <w:rPr>
                <w:sz w:val="20"/>
                <w:szCs w:val="20"/>
                <w:lang w:eastAsia="pt-PT"/>
              </w:rPr>
            </w:pPr>
            <w:r w:rsidRPr="007A0543">
              <w:rPr>
                <w:sz w:val="20"/>
                <w:szCs w:val="20"/>
                <w:lang w:eastAsia="pt-PT"/>
              </w:rPr>
              <w:t>JSON &gt; Protocol Buffers &gt; Protocol Buffers with GZIP &gt; JSON with GZIP</w:t>
            </w:r>
          </w:p>
        </w:tc>
      </w:tr>
      <w:tr w:rsidR="001C2F48" w:rsidRPr="007A0543" w14:paraId="5885A47B" w14:textId="77777777" w:rsidTr="001C2F48">
        <w:trPr>
          <w:trHeight w:hRule="exact" w:val="686"/>
          <w:tblHeader/>
          <w:jc w:val="center"/>
        </w:trPr>
        <w:tc>
          <w:tcPr>
            <w:tcW w:w="4947" w:type="dxa"/>
            <w:shd w:val="clear" w:color="auto" w:fill="auto"/>
          </w:tcPr>
          <w:p w14:paraId="2455C41D" w14:textId="77777777" w:rsidR="001C2F48" w:rsidRPr="007A0543" w:rsidRDefault="001C2F48">
            <w:pPr>
              <w:rPr>
                <w:sz w:val="20"/>
                <w:szCs w:val="20"/>
                <w:lang w:eastAsia="pt-PT"/>
              </w:rPr>
            </w:pPr>
            <w:r w:rsidRPr="007A0543">
              <w:rPr>
                <w:sz w:val="20"/>
                <w:szCs w:val="20"/>
                <w:lang w:eastAsia="pt-PT"/>
              </w:rPr>
              <w:t>Evaluation of Protocol Buffers as Data Serialization Format for Microblogging Communication</w:t>
            </w:r>
          </w:p>
        </w:tc>
        <w:tc>
          <w:tcPr>
            <w:tcW w:w="850" w:type="dxa"/>
            <w:shd w:val="clear" w:color="auto" w:fill="auto"/>
          </w:tcPr>
          <w:p w14:paraId="09514137" w14:textId="77777777" w:rsidR="001C2F48" w:rsidRPr="007A0543" w:rsidRDefault="001C2F48">
            <w:pPr>
              <w:rPr>
                <w:sz w:val="20"/>
                <w:szCs w:val="20"/>
                <w:lang w:eastAsia="pt-PT"/>
              </w:rPr>
            </w:pPr>
            <w:r w:rsidRPr="007A0543">
              <w:rPr>
                <w:sz w:val="20"/>
                <w:szCs w:val="20"/>
                <w:lang w:eastAsia="pt-PT"/>
              </w:rPr>
              <w:t>2011</w:t>
            </w:r>
          </w:p>
        </w:tc>
        <w:tc>
          <w:tcPr>
            <w:tcW w:w="6095" w:type="dxa"/>
          </w:tcPr>
          <w:p w14:paraId="0D3F82B2" w14:textId="77777777" w:rsidR="001C2F48" w:rsidRPr="007A0543" w:rsidRDefault="001C2F48">
            <w:pPr>
              <w:rPr>
                <w:sz w:val="20"/>
                <w:szCs w:val="20"/>
                <w:lang w:eastAsia="pt-PT"/>
              </w:rPr>
            </w:pPr>
            <w:r w:rsidRPr="007A0543">
              <w:rPr>
                <w:sz w:val="20"/>
                <w:szCs w:val="20"/>
              </w:rPr>
              <w:t>JSON &gt; Protocol Buffers</w:t>
            </w:r>
          </w:p>
        </w:tc>
      </w:tr>
      <w:tr w:rsidR="001C2F48" w:rsidRPr="007A0543" w14:paraId="6F9FBB02" w14:textId="77777777" w:rsidTr="001C2F48">
        <w:trPr>
          <w:trHeight w:hRule="exact" w:val="698"/>
          <w:tblHeader/>
          <w:jc w:val="center"/>
        </w:trPr>
        <w:tc>
          <w:tcPr>
            <w:tcW w:w="4947" w:type="dxa"/>
            <w:shd w:val="clear" w:color="auto" w:fill="auto"/>
          </w:tcPr>
          <w:p w14:paraId="1A03D6E8" w14:textId="77777777" w:rsidR="001C2F48" w:rsidRPr="007A0543" w:rsidRDefault="001C2F48">
            <w:pPr>
              <w:rPr>
                <w:sz w:val="20"/>
                <w:szCs w:val="20"/>
                <w:lang w:eastAsia="pt-PT"/>
              </w:rPr>
            </w:pPr>
            <w:r w:rsidRPr="007A0543">
              <w:rPr>
                <w:sz w:val="20"/>
                <w:szCs w:val="20"/>
                <w:lang w:eastAsia="pt-PT"/>
              </w:rPr>
              <w:t xml:space="preserve">Performance evaluation of object serialization libraries in XML, </w:t>
            </w:r>
            <w:proofErr w:type="gramStart"/>
            <w:r w:rsidRPr="007A0543">
              <w:rPr>
                <w:sz w:val="20"/>
                <w:szCs w:val="20"/>
                <w:lang w:eastAsia="pt-PT"/>
              </w:rPr>
              <w:t>JSON</w:t>
            </w:r>
            <w:proofErr w:type="gramEnd"/>
            <w:r w:rsidRPr="007A0543">
              <w:rPr>
                <w:sz w:val="20"/>
                <w:szCs w:val="20"/>
                <w:lang w:eastAsia="pt-PT"/>
              </w:rPr>
              <w:t xml:space="preserve"> and binary formats</w:t>
            </w:r>
          </w:p>
        </w:tc>
        <w:tc>
          <w:tcPr>
            <w:tcW w:w="850" w:type="dxa"/>
            <w:shd w:val="clear" w:color="auto" w:fill="auto"/>
          </w:tcPr>
          <w:p w14:paraId="20583C0E" w14:textId="77777777" w:rsidR="001C2F48" w:rsidRPr="007A0543" w:rsidRDefault="001C2F48">
            <w:pPr>
              <w:rPr>
                <w:sz w:val="20"/>
                <w:szCs w:val="20"/>
                <w:lang w:eastAsia="pt-PT"/>
              </w:rPr>
            </w:pPr>
            <w:r w:rsidRPr="007A0543">
              <w:rPr>
                <w:sz w:val="20"/>
                <w:szCs w:val="20"/>
                <w:lang w:eastAsia="pt-PT"/>
              </w:rPr>
              <w:t>2012</w:t>
            </w:r>
          </w:p>
        </w:tc>
        <w:tc>
          <w:tcPr>
            <w:tcW w:w="6095" w:type="dxa"/>
          </w:tcPr>
          <w:p w14:paraId="74049A48" w14:textId="77777777" w:rsidR="001C2F48" w:rsidRPr="007A0543" w:rsidRDefault="001C2F48">
            <w:pPr>
              <w:rPr>
                <w:sz w:val="20"/>
                <w:szCs w:val="20"/>
                <w:lang w:eastAsia="pt-PT"/>
              </w:rPr>
            </w:pPr>
            <w:r w:rsidRPr="007A0543">
              <w:rPr>
                <w:sz w:val="20"/>
                <w:szCs w:val="20"/>
              </w:rPr>
              <w:t>JSON&gt;Apache Thrift &gt; Protocol Buffers&gt; Apache Avro</w:t>
            </w:r>
          </w:p>
        </w:tc>
      </w:tr>
      <w:tr w:rsidR="001C2F48" w:rsidRPr="007A0543" w14:paraId="5A49AF42" w14:textId="77777777" w:rsidTr="001C2F48">
        <w:trPr>
          <w:trHeight w:hRule="exact" w:val="567"/>
          <w:tblHeader/>
          <w:jc w:val="center"/>
        </w:trPr>
        <w:tc>
          <w:tcPr>
            <w:tcW w:w="4947" w:type="dxa"/>
            <w:shd w:val="clear" w:color="auto" w:fill="auto"/>
          </w:tcPr>
          <w:p w14:paraId="5DD6297F" w14:textId="77777777" w:rsidR="001C2F48" w:rsidRPr="007A0543" w:rsidRDefault="001C2F48">
            <w:pPr>
              <w:rPr>
                <w:sz w:val="20"/>
                <w:szCs w:val="20"/>
                <w:lang w:eastAsia="pt-PT"/>
              </w:rPr>
            </w:pPr>
            <w:r w:rsidRPr="007A0543">
              <w:rPr>
                <w:sz w:val="20"/>
                <w:szCs w:val="20"/>
                <w:lang w:eastAsia="pt-PT"/>
              </w:rPr>
              <w:t>Google protocol buffers research and application in online game</w:t>
            </w:r>
          </w:p>
        </w:tc>
        <w:tc>
          <w:tcPr>
            <w:tcW w:w="850" w:type="dxa"/>
            <w:shd w:val="clear" w:color="auto" w:fill="auto"/>
          </w:tcPr>
          <w:p w14:paraId="7C02CB05" w14:textId="77777777" w:rsidR="001C2F48" w:rsidRPr="007A0543" w:rsidRDefault="001C2F48">
            <w:pPr>
              <w:rPr>
                <w:sz w:val="20"/>
                <w:szCs w:val="20"/>
                <w:lang w:eastAsia="pt-PT"/>
              </w:rPr>
            </w:pPr>
            <w:r w:rsidRPr="007A0543">
              <w:rPr>
                <w:sz w:val="20"/>
                <w:szCs w:val="20"/>
                <w:lang w:eastAsia="pt-PT"/>
              </w:rPr>
              <w:t>2013</w:t>
            </w:r>
          </w:p>
        </w:tc>
        <w:tc>
          <w:tcPr>
            <w:tcW w:w="6095" w:type="dxa"/>
          </w:tcPr>
          <w:p w14:paraId="12336F83" w14:textId="77777777" w:rsidR="001C2F48" w:rsidRPr="007A0543" w:rsidRDefault="001C2F48">
            <w:pPr>
              <w:rPr>
                <w:sz w:val="20"/>
                <w:szCs w:val="20"/>
                <w:lang w:eastAsia="pt-PT"/>
              </w:rPr>
            </w:pPr>
            <w:r w:rsidRPr="007A0543">
              <w:rPr>
                <w:sz w:val="20"/>
                <w:szCs w:val="20"/>
              </w:rPr>
              <w:t>JSON &gt; Protocol Buffers</w:t>
            </w:r>
          </w:p>
        </w:tc>
      </w:tr>
      <w:tr w:rsidR="001C2F48" w:rsidRPr="007A0543" w14:paraId="3DE01FC3" w14:textId="77777777" w:rsidTr="001C2F48">
        <w:trPr>
          <w:trHeight w:hRule="exact" w:val="420"/>
          <w:tblHeader/>
          <w:jc w:val="center"/>
        </w:trPr>
        <w:tc>
          <w:tcPr>
            <w:tcW w:w="4947" w:type="dxa"/>
            <w:shd w:val="clear" w:color="auto" w:fill="auto"/>
          </w:tcPr>
          <w:p w14:paraId="57D5596E" w14:textId="77777777" w:rsidR="001C2F48" w:rsidRPr="007A0543" w:rsidRDefault="001C2F48">
            <w:pPr>
              <w:rPr>
                <w:sz w:val="20"/>
                <w:szCs w:val="20"/>
                <w:lang w:eastAsia="pt-PT"/>
              </w:rPr>
            </w:pPr>
            <w:r w:rsidRPr="007A0543">
              <w:rPr>
                <w:sz w:val="20"/>
                <w:szCs w:val="20"/>
                <w:lang w:eastAsia="pt-PT"/>
              </w:rPr>
              <w:t>Integrating a system for symbol program</w:t>
            </w:r>
          </w:p>
          <w:p w14:paraId="2ED4C4BA" w14:textId="77777777" w:rsidR="001C2F48" w:rsidRPr="007A0543" w:rsidRDefault="001C2F48">
            <w:pPr>
              <w:rPr>
                <w:sz w:val="20"/>
                <w:szCs w:val="20"/>
                <w:lang w:eastAsia="pt-PT"/>
              </w:rPr>
            </w:pPr>
            <w:r w:rsidRPr="007A0543">
              <w:rPr>
                <w:sz w:val="20"/>
                <w:szCs w:val="20"/>
                <w:lang w:eastAsia="pt-PT"/>
              </w:rPr>
              <w:t>ming of real processes with a cloud service</w:t>
            </w:r>
          </w:p>
        </w:tc>
        <w:tc>
          <w:tcPr>
            <w:tcW w:w="850" w:type="dxa"/>
            <w:shd w:val="clear" w:color="auto" w:fill="auto"/>
          </w:tcPr>
          <w:p w14:paraId="338BDF66" w14:textId="77777777" w:rsidR="001C2F48" w:rsidRPr="007A0543" w:rsidRDefault="001C2F48">
            <w:pPr>
              <w:rPr>
                <w:sz w:val="20"/>
                <w:szCs w:val="20"/>
                <w:lang w:eastAsia="pt-PT"/>
              </w:rPr>
            </w:pPr>
            <w:r w:rsidRPr="007A0543">
              <w:rPr>
                <w:sz w:val="20"/>
                <w:szCs w:val="20"/>
                <w:lang w:eastAsia="pt-PT"/>
              </w:rPr>
              <w:t>2015</w:t>
            </w:r>
          </w:p>
        </w:tc>
        <w:tc>
          <w:tcPr>
            <w:tcW w:w="6095" w:type="dxa"/>
          </w:tcPr>
          <w:p w14:paraId="18061F01" w14:textId="77777777" w:rsidR="001C2F48" w:rsidRPr="007A0543" w:rsidRDefault="001C2F48">
            <w:pPr>
              <w:rPr>
                <w:sz w:val="20"/>
                <w:szCs w:val="20"/>
              </w:rPr>
            </w:pPr>
            <w:r w:rsidRPr="007A0543">
              <w:rPr>
                <w:sz w:val="20"/>
                <w:szCs w:val="20"/>
              </w:rPr>
              <w:t>JSON&gt;</w:t>
            </w:r>
            <w:proofErr w:type="spellStart"/>
            <w:r w:rsidRPr="007A0543">
              <w:rPr>
                <w:sz w:val="20"/>
                <w:szCs w:val="20"/>
              </w:rPr>
              <w:t>MessagePack</w:t>
            </w:r>
            <w:proofErr w:type="spellEnd"/>
          </w:p>
        </w:tc>
      </w:tr>
      <w:tr w:rsidR="001C2F48" w:rsidRPr="007A0543" w14:paraId="00C72A9F" w14:textId="77777777" w:rsidTr="001C2F48">
        <w:trPr>
          <w:trHeight w:hRule="exact" w:val="711"/>
          <w:tblHeader/>
          <w:jc w:val="center"/>
        </w:trPr>
        <w:tc>
          <w:tcPr>
            <w:tcW w:w="4947" w:type="dxa"/>
            <w:shd w:val="clear" w:color="auto" w:fill="auto"/>
          </w:tcPr>
          <w:p w14:paraId="5A2F50BB" w14:textId="77777777" w:rsidR="001C2F48" w:rsidRPr="007A0543" w:rsidRDefault="001C2F48">
            <w:pPr>
              <w:rPr>
                <w:sz w:val="20"/>
                <w:szCs w:val="20"/>
                <w:lang w:eastAsia="pt-PT"/>
              </w:rPr>
            </w:pPr>
            <w:r w:rsidRPr="007A0543">
              <w:rPr>
                <w:sz w:val="20"/>
                <w:szCs w:val="20"/>
                <w:lang w:eastAsia="pt-PT"/>
              </w:rPr>
              <w:t xml:space="preserve">Performance evaluation of using Protocol Buffers </w:t>
            </w:r>
            <w:proofErr w:type="gramStart"/>
            <w:r w:rsidRPr="007A0543">
              <w:rPr>
                <w:sz w:val="20"/>
                <w:szCs w:val="20"/>
                <w:lang w:eastAsia="pt-PT"/>
              </w:rPr>
              <w:t>in</w:t>
            </w:r>
            <w:proofErr w:type="gramEnd"/>
            <w:r w:rsidRPr="007A0543">
              <w:rPr>
                <w:sz w:val="20"/>
                <w:szCs w:val="20"/>
                <w:lang w:eastAsia="pt-PT"/>
              </w:rPr>
              <w:t xml:space="preserve"> the Internet of Things communication</w:t>
            </w:r>
          </w:p>
        </w:tc>
        <w:tc>
          <w:tcPr>
            <w:tcW w:w="850" w:type="dxa"/>
            <w:shd w:val="clear" w:color="auto" w:fill="auto"/>
          </w:tcPr>
          <w:p w14:paraId="64390E6B" w14:textId="77777777" w:rsidR="001C2F48" w:rsidRPr="007A0543" w:rsidRDefault="001C2F48">
            <w:pPr>
              <w:rPr>
                <w:sz w:val="20"/>
                <w:szCs w:val="20"/>
                <w:lang w:eastAsia="pt-PT"/>
              </w:rPr>
            </w:pPr>
            <w:r w:rsidRPr="007A0543">
              <w:rPr>
                <w:sz w:val="20"/>
                <w:szCs w:val="20"/>
                <w:lang w:eastAsia="pt-PT"/>
              </w:rPr>
              <w:t>2016</w:t>
            </w:r>
          </w:p>
        </w:tc>
        <w:tc>
          <w:tcPr>
            <w:tcW w:w="6095" w:type="dxa"/>
          </w:tcPr>
          <w:p w14:paraId="7BEAFBB4" w14:textId="77777777" w:rsidR="001C2F48" w:rsidRPr="007A0543" w:rsidRDefault="001C2F48">
            <w:pPr>
              <w:rPr>
                <w:sz w:val="20"/>
                <w:szCs w:val="20"/>
              </w:rPr>
            </w:pPr>
            <w:r w:rsidRPr="007A0543">
              <w:rPr>
                <w:b/>
                <w:bCs/>
                <w:sz w:val="20"/>
                <w:szCs w:val="20"/>
              </w:rPr>
              <w:t>In most cases</w:t>
            </w:r>
            <w:r w:rsidRPr="007A0543">
              <w:rPr>
                <w:sz w:val="20"/>
                <w:szCs w:val="20"/>
              </w:rPr>
              <w:t xml:space="preserve">: JSON &gt; BSON &gt; Protocol Buffers. However, </w:t>
            </w:r>
            <w:r w:rsidRPr="007A0543">
              <w:rPr>
                <w:b/>
                <w:bCs/>
                <w:sz w:val="20"/>
                <w:szCs w:val="20"/>
              </w:rPr>
              <w:t xml:space="preserve">in </w:t>
            </w:r>
            <w:proofErr w:type="gramStart"/>
            <w:r w:rsidRPr="007A0543">
              <w:rPr>
                <w:b/>
                <w:bCs/>
                <w:sz w:val="20"/>
                <w:szCs w:val="20"/>
              </w:rPr>
              <w:t>some</w:t>
            </w:r>
            <w:proofErr w:type="gramEnd"/>
            <w:r w:rsidRPr="007A0543">
              <w:rPr>
                <w:b/>
                <w:bCs/>
                <w:sz w:val="20"/>
                <w:szCs w:val="20"/>
              </w:rPr>
              <w:t xml:space="preserve"> cases</w:t>
            </w:r>
            <w:r w:rsidRPr="007A0543">
              <w:rPr>
                <w:sz w:val="20"/>
                <w:szCs w:val="20"/>
              </w:rPr>
              <w:t>: BSON&gt; JSON &gt; Protocol Buffers</w:t>
            </w:r>
          </w:p>
        </w:tc>
      </w:tr>
      <w:tr w:rsidR="001C2F48" w:rsidRPr="007A0543" w14:paraId="3E8B9E3F" w14:textId="77777777" w:rsidTr="001C2F48">
        <w:trPr>
          <w:trHeight w:hRule="exact" w:val="1150"/>
          <w:tblHeader/>
          <w:jc w:val="center"/>
        </w:trPr>
        <w:tc>
          <w:tcPr>
            <w:tcW w:w="4947" w:type="dxa"/>
            <w:shd w:val="clear" w:color="auto" w:fill="auto"/>
          </w:tcPr>
          <w:p w14:paraId="73BABD8C" w14:textId="77777777" w:rsidR="001C2F48" w:rsidRPr="007A0543" w:rsidRDefault="001C2F48">
            <w:pPr>
              <w:rPr>
                <w:sz w:val="20"/>
                <w:szCs w:val="20"/>
                <w:lang w:eastAsia="pt-PT"/>
              </w:rPr>
            </w:pPr>
            <w:r w:rsidRPr="007A0543">
              <w:rPr>
                <w:sz w:val="20"/>
                <w:szCs w:val="20"/>
                <w:lang w:eastAsia="pt-PT"/>
              </w:rPr>
              <w:t>Smart grid serialization comparison: Comparison of serialization for distributed control in the context of the Internet of Things</w:t>
            </w:r>
          </w:p>
        </w:tc>
        <w:tc>
          <w:tcPr>
            <w:tcW w:w="850" w:type="dxa"/>
            <w:shd w:val="clear" w:color="auto" w:fill="auto"/>
          </w:tcPr>
          <w:p w14:paraId="5E068F02" w14:textId="77777777" w:rsidR="001C2F48" w:rsidRPr="007A0543" w:rsidRDefault="001C2F48">
            <w:pPr>
              <w:rPr>
                <w:sz w:val="20"/>
                <w:szCs w:val="20"/>
                <w:lang w:eastAsia="pt-PT"/>
              </w:rPr>
            </w:pPr>
            <w:r w:rsidRPr="007A0543">
              <w:rPr>
                <w:sz w:val="20"/>
                <w:szCs w:val="20"/>
                <w:lang w:eastAsia="pt-PT"/>
              </w:rPr>
              <w:t>2017</w:t>
            </w:r>
          </w:p>
        </w:tc>
        <w:tc>
          <w:tcPr>
            <w:tcW w:w="6095" w:type="dxa"/>
          </w:tcPr>
          <w:p w14:paraId="3CA91B5D" w14:textId="77777777" w:rsidR="001C2F48" w:rsidRPr="007A0543" w:rsidRDefault="001C2F48">
            <w:pPr>
              <w:rPr>
                <w:sz w:val="20"/>
                <w:szCs w:val="20"/>
              </w:rPr>
            </w:pPr>
            <w:r w:rsidRPr="007A0543">
              <w:rPr>
                <w:sz w:val="20"/>
                <w:szCs w:val="20"/>
              </w:rPr>
              <w:t xml:space="preserve">BSON &gt; CBOR &gt; JSON &gt; BSON with GZIP &gt; Smile &gt; Protocol Buffers &gt; CBOR with GZIP &gt; JSON with GZIP &gt; Apache Avro &gt; Protocol Buffers with GZIP &gt; Smile with GZIP &gt; </w:t>
            </w:r>
            <w:proofErr w:type="spellStart"/>
            <w:r w:rsidRPr="007A0543">
              <w:rPr>
                <w:sz w:val="20"/>
                <w:szCs w:val="20"/>
              </w:rPr>
              <w:t>MessagePack</w:t>
            </w:r>
            <w:proofErr w:type="spellEnd"/>
            <w:r w:rsidRPr="007A0543">
              <w:rPr>
                <w:sz w:val="20"/>
                <w:szCs w:val="20"/>
              </w:rPr>
              <w:t xml:space="preserve"> &gt; Apache Avro with GZIP &gt; </w:t>
            </w:r>
            <w:proofErr w:type="spellStart"/>
            <w:r w:rsidRPr="007A0543">
              <w:rPr>
                <w:sz w:val="20"/>
                <w:szCs w:val="20"/>
              </w:rPr>
              <w:t>MessagePack</w:t>
            </w:r>
            <w:proofErr w:type="spellEnd"/>
            <w:r w:rsidRPr="007A0543">
              <w:rPr>
                <w:sz w:val="20"/>
                <w:szCs w:val="20"/>
              </w:rPr>
              <w:t xml:space="preserve"> with GZIP</w:t>
            </w:r>
          </w:p>
        </w:tc>
      </w:tr>
      <w:tr w:rsidR="001C2F48" w:rsidRPr="007A0543" w14:paraId="2FD36200" w14:textId="77777777" w:rsidTr="001C2F48">
        <w:trPr>
          <w:trHeight w:hRule="exact" w:val="562"/>
          <w:tblHeader/>
          <w:jc w:val="center"/>
        </w:trPr>
        <w:tc>
          <w:tcPr>
            <w:tcW w:w="4947" w:type="dxa"/>
            <w:shd w:val="clear" w:color="auto" w:fill="auto"/>
          </w:tcPr>
          <w:p w14:paraId="0D429A1A" w14:textId="77777777" w:rsidR="001C2F48" w:rsidRPr="007A0543" w:rsidRDefault="001C2F48">
            <w:pPr>
              <w:rPr>
                <w:sz w:val="20"/>
                <w:szCs w:val="20"/>
                <w:lang w:eastAsia="pt-PT"/>
              </w:rPr>
            </w:pPr>
            <w:r w:rsidRPr="007A0543">
              <w:rPr>
                <w:sz w:val="20"/>
                <w:szCs w:val="20"/>
                <w:lang w:eastAsia="pt-PT"/>
              </w:rPr>
              <w:t xml:space="preserve">Binary Representation of Device Descriptions: CBOR versus RDF HDT </w:t>
            </w:r>
          </w:p>
        </w:tc>
        <w:tc>
          <w:tcPr>
            <w:tcW w:w="850" w:type="dxa"/>
            <w:shd w:val="clear" w:color="auto" w:fill="auto"/>
          </w:tcPr>
          <w:p w14:paraId="4F1E884C" w14:textId="77777777" w:rsidR="001C2F48" w:rsidRPr="007A0543" w:rsidRDefault="001C2F48">
            <w:pPr>
              <w:rPr>
                <w:sz w:val="20"/>
                <w:szCs w:val="20"/>
                <w:lang w:eastAsia="pt-PT"/>
              </w:rPr>
            </w:pPr>
            <w:r w:rsidRPr="007A0543">
              <w:rPr>
                <w:sz w:val="20"/>
                <w:szCs w:val="20"/>
                <w:lang w:eastAsia="pt-PT"/>
              </w:rPr>
              <w:t>2018</w:t>
            </w:r>
          </w:p>
        </w:tc>
        <w:tc>
          <w:tcPr>
            <w:tcW w:w="6095" w:type="dxa"/>
          </w:tcPr>
          <w:p w14:paraId="615FB5EE" w14:textId="77777777" w:rsidR="001C2F48" w:rsidRPr="007A0543" w:rsidRDefault="001C2F48">
            <w:pPr>
              <w:rPr>
                <w:sz w:val="20"/>
                <w:szCs w:val="20"/>
              </w:rPr>
            </w:pPr>
            <w:r w:rsidRPr="007A0543">
              <w:rPr>
                <w:sz w:val="20"/>
                <w:szCs w:val="20"/>
              </w:rPr>
              <w:t>JSON &gt; CBOR</w:t>
            </w:r>
          </w:p>
        </w:tc>
      </w:tr>
      <w:tr w:rsidR="001C2F48" w:rsidRPr="007A0543" w14:paraId="1F7413E4" w14:textId="77777777" w:rsidTr="001C2F48">
        <w:trPr>
          <w:trHeight w:hRule="exact" w:val="724"/>
          <w:tblHeader/>
          <w:jc w:val="center"/>
        </w:trPr>
        <w:tc>
          <w:tcPr>
            <w:tcW w:w="4947" w:type="dxa"/>
            <w:shd w:val="clear" w:color="auto" w:fill="auto"/>
          </w:tcPr>
          <w:p w14:paraId="5B635B1D" w14:textId="77777777" w:rsidR="001C2F48" w:rsidRPr="007A0543" w:rsidRDefault="001C2F48">
            <w:pPr>
              <w:rPr>
                <w:sz w:val="20"/>
                <w:szCs w:val="20"/>
                <w:lang w:eastAsia="pt-PT"/>
              </w:rPr>
            </w:pPr>
            <w:r w:rsidRPr="007A0543">
              <w:rPr>
                <w:sz w:val="20"/>
                <w:szCs w:val="20"/>
                <w:lang w:eastAsia="pt-PT"/>
              </w:rPr>
              <w:t xml:space="preserve">Evaluating Serialization for a Publish-Subscribe Based Middleware for </w:t>
            </w:r>
            <w:proofErr w:type="spellStart"/>
            <w:r w:rsidRPr="007A0543">
              <w:rPr>
                <w:sz w:val="20"/>
                <w:szCs w:val="20"/>
                <w:lang w:eastAsia="pt-PT"/>
              </w:rPr>
              <w:t>MPSoCs</w:t>
            </w:r>
            <w:proofErr w:type="spellEnd"/>
          </w:p>
        </w:tc>
        <w:tc>
          <w:tcPr>
            <w:tcW w:w="850" w:type="dxa"/>
            <w:shd w:val="clear" w:color="auto" w:fill="auto"/>
          </w:tcPr>
          <w:p w14:paraId="0DAB3B75" w14:textId="77777777" w:rsidR="001C2F48" w:rsidRPr="007A0543" w:rsidRDefault="001C2F48">
            <w:pPr>
              <w:rPr>
                <w:sz w:val="20"/>
                <w:szCs w:val="20"/>
                <w:lang w:eastAsia="pt-PT"/>
              </w:rPr>
            </w:pPr>
            <w:r w:rsidRPr="007A0543">
              <w:rPr>
                <w:sz w:val="20"/>
                <w:szCs w:val="20"/>
                <w:lang w:eastAsia="pt-PT"/>
              </w:rPr>
              <w:t>2018</w:t>
            </w:r>
          </w:p>
        </w:tc>
        <w:tc>
          <w:tcPr>
            <w:tcW w:w="6095" w:type="dxa"/>
          </w:tcPr>
          <w:p w14:paraId="7D14BBC3" w14:textId="77777777" w:rsidR="001C2F48" w:rsidRPr="007A0543" w:rsidRDefault="001C2F48">
            <w:pPr>
              <w:rPr>
                <w:sz w:val="20"/>
                <w:szCs w:val="20"/>
              </w:rPr>
            </w:pPr>
            <w:proofErr w:type="spellStart"/>
            <w:r w:rsidRPr="007A0543">
              <w:rPr>
                <w:sz w:val="20"/>
                <w:szCs w:val="20"/>
              </w:rPr>
              <w:t>FlatBuffers</w:t>
            </w:r>
            <w:proofErr w:type="spellEnd"/>
            <w:r w:rsidRPr="007A0543">
              <w:rPr>
                <w:sz w:val="20"/>
                <w:szCs w:val="20"/>
              </w:rPr>
              <w:t xml:space="preserve"> &gt; Protocol Buffers &gt; </w:t>
            </w:r>
            <w:proofErr w:type="spellStart"/>
            <w:r w:rsidRPr="007A0543">
              <w:rPr>
                <w:sz w:val="20"/>
                <w:szCs w:val="20"/>
              </w:rPr>
              <w:t>MessagePack</w:t>
            </w:r>
            <w:proofErr w:type="spellEnd"/>
          </w:p>
        </w:tc>
      </w:tr>
      <w:tr w:rsidR="001C2F48" w:rsidRPr="007A0543" w14:paraId="28BBBED4" w14:textId="77777777" w:rsidTr="001C2F48">
        <w:trPr>
          <w:trHeight w:hRule="exact" w:val="1134"/>
          <w:tblHeader/>
          <w:jc w:val="center"/>
        </w:trPr>
        <w:tc>
          <w:tcPr>
            <w:tcW w:w="4947" w:type="dxa"/>
            <w:shd w:val="clear" w:color="auto" w:fill="auto"/>
          </w:tcPr>
          <w:p w14:paraId="432BC29B" w14:textId="77777777" w:rsidR="001C2F48" w:rsidRPr="007A0543" w:rsidRDefault="001C2F48">
            <w:pPr>
              <w:rPr>
                <w:sz w:val="20"/>
                <w:szCs w:val="20"/>
                <w:lang w:eastAsia="pt-PT"/>
              </w:rPr>
            </w:pPr>
            <w:r w:rsidRPr="007A0543">
              <w:rPr>
                <w:sz w:val="20"/>
                <w:szCs w:val="20"/>
                <w:lang w:eastAsia="pt-PT"/>
              </w:rPr>
              <w:t xml:space="preserve">Performance Evaluation of Java, JavaScript and PHP Serialization Libraries for XML, </w:t>
            </w:r>
            <w:proofErr w:type="gramStart"/>
            <w:r w:rsidRPr="007A0543">
              <w:rPr>
                <w:sz w:val="20"/>
                <w:szCs w:val="20"/>
                <w:lang w:eastAsia="pt-PT"/>
              </w:rPr>
              <w:t>JSON</w:t>
            </w:r>
            <w:proofErr w:type="gramEnd"/>
            <w:r w:rsidRPr="007A0543">
              <w:rPr>
                <w:sz w:val="20"/>
                <w:szCs w:val="20"/>
                <w:lang w:eastAsia="pt-PT"/>
              </w:rPr>
              <w:t xml:space="preserve"> and Binary Formats</w:t>
            </w:r>
          </w:p>
        </w:tc>
        <w:tc>
          <w:tcPr>
            <w:tcW w:w="850" w:type="dxa"/>
            <w:shd w:val="clear" w:color="auto" w:fill="auto"/>
          </w:tcPr>
          <w:p w14:paraId="00D597AB" w14:textId="77777777" w:rsidR="001C2F48" w:rsidRPr="007A0543" w:rsidRDefault="001C2F48">
            <w:pPr>
              <w:rPr>
                <w:sz w:val="20"/>
                <w:szCs w:val="20"/>
                <w:lang w:eastAsia="pt-PT"/>
              </w:rPr>
            </w:pPr>
            <w:r w:rsidRPr="007A0543">
              <w:rPr>
                <w:sz w:val="20"/>
                <w:szCs w:val="20"/>
                <w:lang w:eastAsia="pt-PT"/>
              </w:rPr>
              <w:t>2018</w:t>
            </w:r>
          </w:p>
        </w:tc>
        <w:tc>
          <w:tcPr>
            <w:tcW w:w="6095" w:type="dxa"/>
          </w:tcPr>
          <w:p w14:paraId="1D28290E" w14:textId="77777777" w:rsidR="001C2F48" w:rsidRPr="007A0543" w:rsidRDefault="001C2F48">
            <w:pPr>
              <w:rPr>
                <w:sz w:val="20"/>
                <w:szCs w:val="20"/>
              </w:rPr>
            </w:pPr>
            <w:r w:rsidRPr="007A0543">
              <w:rPr>
                <w:sz w:val="20"/>
                <w:szCs w:val="20"/>
              </w:rPr>
              <w:t xml:space="preserve">JSON &gt; </w:t>
            </w:r>
            <w:proofErr w:type="spellStart"/>
            <w:r w:rsidRPr="007A0543">
              <w:rPr>
                <w:sz w:val="20"/>
                <w:szCs w:val="20"/>
              </w:rPr>
              <w:t>MessagePack</w:t>
            </w:r>
            <w:proofErr w:type="spellEnd"/>
            <w:r w:rsidRPr="007A0543">
              <w:rPr>
                <w:sz w:val="20"/>
                <w:szCs w:val="20"/>
              </w:rPr>
              <w:t xml:space="preserve"> &gt; Protocol Buffers &gt; Apache Avro</w:t>
            </w:r>
          </w:p>
        </w:tc>
      </w:tr>
      <w:tr w:rsidR="001C2F48" w:rsidRPr="007A0543" w14:paraId="2F76C4EA" w14:textId="77777777" w:rsidTr="001C2F48">
        <w:trPr>
          <w:trHeight w:hRule="exact" w:val="1008"/>
          <w:tblHeader/>
          <w:jc w:val="center"/>
        </w:trPr>
        <w:tc>
          <w:tcPr>
            <w:tcW w:w="4947" w:type="dxa"/>
            <w:shd w:val="clear" w:color="auto" w:fill="auto"/>
          </w:tcPr>
          <w:p w14:paraId="45948798" w14:textId="77777777" w:rsidR="001C2F48" w:rsidRPr="007A0543" w:rsidRDefault="001C2F48">
            <w:pPr>
              <w:rPr>
                <w:sz w:val="20"/>
                <w:szCs w:val="20"/>
                <w:lang w:eastAsia="pt-PT"/>
              </w:rPr>
            </w:pPr>
            <w:r w:rsidRPr="007A0543">
              <w:rPr>
                <w:sz w:val="20"/>
                <w:szCs w:val="20"/>
                <w:lang w:eastAsia="pt-PT"/>
              </w:rPr>
              <w:lastRenderedPageBreak/>
              <w:t xml:space="preserve">Analytical assessment of binary data serialization techniques in IoT context (evaluating protocol buffers, flat buffers, </w:t>
            </w:r>
            <w:proofErr w:type="spellStart"/>
            <w:r w:rsidRPr="007A0543">
              <w:rPr>
                <w:sz w:val="20"/>
                <w:szCs w:val="20"/>
                <w:lang w:eastAsia="pt-PT"/>
              </w:rPr>
              <w:t>MessagePack</w:t>
            </w:r>
            <w:proofErr w:type="spellEnd"/>
            <w:r w:rsidRPr="007A0543">
              <w:rPr>
                <w:sz w:val="20"/>
                <w:szCs w:val="20"/>
                <w:lang w:eastAsia="pt-PT"/>
              </w:rPr>
              <w:t>, and BSON for sensor nodes)</w:t>
            </w:r>
          </w:p>
        </w:tc>
        <w:tc>
          <w:tcPr>
            <w:tcW w:w="850" w:type="dxa"/>
            <w:shd w:val="clear" w:color="auto" w:fill="auto"/>
          </w:tcPr>
          <w:p w14:paraId="6E22B9BB" w14:textId="77777777" w:rsidR="001C2F48" w:rsidRPr="007A0543" w:rsidRDefault="001C2F48">
            <w:pPr>
              <w:rPr>
                <w:sz w:val="20"/>
                <w:szCs w:val="20"/>
                <w:lang w:eastAsia="pt-PT"/>
              </w:rPr>
            </w:pPr>
            <w:r w:rsidRPr="007A0543">
              <w:rPr>
                <w:sz w:val="20"/>
                <w:szCs w:val="20"/>
                <w:lang w:eastAsia="pt-PT"/>
              </w:rPr>
              <w:t>2019</w:t>
            </w:r>
          </w:p>
        </w:tc>
        <w:tc>
          <w:tcPr>
            <w:tcW w:w="6095" w:type="dxa"/>
          </w:tcPr>
          <w:p w14:paraId="453C257B" w14:textId="77777777" w:rsidR="001C2F48" w:rsidRPr="007A0543" w:rsidRDefault="001C2F48">
            <w:pPr>
              <w:rPr>
                <w:sz w:val="20"/>
                <w:szCs w:val="20"/>
              </w:rPr>
            </w:pPr>
            <w:r w:rsidRPr="007A0543">
              <w:rPr>
                <w:sz w:val="20"/>
                <w:szCs w:val="20"/>
              </w:rPr>
              <w:t>For numeric and mixed data: BSON &gt;</w:t>
            </w:r>
            <w:proofErr w:type="spellStart"/>
            <w:r w:rsidRPr="007A0543">
              <w:rPr>
                <w:sz w:val="20"/>
                <w:szCs w:val="20"/>
              </w:rPr>
              <w:t>FlatBuffers</w:t>
            </w:r>
            <w:proofErr w:type="spellEnd"/>
            <w:r w:rsidRPr="007A0543">
              <w:rPr>
                <w:sz w:val="20"/>
                <w:szCs w:val="20"/>
              </w:rPr>
              <w:t xml:space="preserve"> &gt; </w:t>
            </w:r>
            <w:proofErr w:type="spellStart"/>
            <w:r w:rsidRPr="007A0543">
              <w:rPr>
                <w:sz w:val="20"/>
                <w:szCs w:val="20"/>
              </w:rPr>
              <w:t>MessagePack</w:t>
            </w:r>
            <w:proofErr w:type="spellEnd"/>
            <w:r w:rsidRPr="007A0543">
              <w:rPr>
                <w:sz w:val="20"/>
                <w:szCs w:val="20"/>
              </w:rPr>
              <w:t xml:space="preserve"> &gt; Protocol Buffers. For textual data: </w:t>
            </w:r>
            <w:proofErr w:type="spellStart"/>
            <w:r w:rsidRPr="007A0543">
              <w:rPr>
                <w:sz w:val="20"/>
                <w:szCs w:val="20"/>
              </w:rPr>
              <w:t>FlatBuffers</w:t>
            </w:r>
            <w:proofErr w:type="spellEnd"/>
            <w:r w:rsidRPr="007A0543">
              <w:rPr>
                <w:sz w:val="20"/>
                <w:szCs w:val="20"/>
              </w:rPr>
              <w:t xml:space="preserve"> &gt; BSON &gt; </w:t>
            </w:r>
            <w:proofErr w:type="spellStart"/>
            <w:r w:rsidRPr="007A0543">
              <w:rPr>
                <w:sz w:val="20"/>
                <w:szCs w:val="20"/>
              </w:rPr>
              <w:t>MessagePack</w:t>
            </w:r>
            <w:proofErr w:type="spellEnd"/>
            <w:r w:rsidRPr="007A0543">
              <w:rPr>
                <w:sz w:val="20"/>
                <w:szCs w:val="20"/>
              </w:rPr>
              <w:t xml:space="preserve"> &gt; Protocol Buffers</w:t>
            </w:r>
          </w:p>
        </w:tc>
      </w:tr>
      <w:tr w:rsidR="001C2F48" w:rsidRPr="007A0543" w14:paraId="18296F0F" w14:textId="77777777" w:rsidTr="001C2F48">
        <w:trPr>
          <w:trHeight w:hRule="exact" w:val="683"/>
          <w:tblHeader/>
          <w:jc w:val="center"/>
        </w:trPr>
        <w:tc>
          <w:tcPr>
            <w:tcW w:w="4947" w:type="dxa"/>
            <w:shd w:val="clear" w:color="auto" w:fill="auto"/>
          </w:tcPr>
          <w:p w14:paraId="7A6D07B1" w14:textId="77777777" w:rsidR="001C2F48" w:rsidRPr="007A0543" w:rsidRDefault="001C2F48">
            <w:pPr>
              <w:rPr>
                <w:sz w:val="20"/>
                <w:szCs w:val="20"/>
                <w:lang w:eastAsia="pt-PT"/>
              </w:rPr>
            </w:pPr>
            <w:r w:rsidRPr="007A0543">
              <w:rPr>
                <w:sz w:val="20"/>
                <w:szCs w:val="20"/>
                <w:lang w:eastAsia="pt-PT"/>
              </w:rPr>
              <w:t>Enabling Model-Driven Software Development Tools for the Internet of Things</w:t>
            </w:r>
          </w:p>
        </w:tc>
        <w:tc>
          <w:tcPr>
            <w:tcW w:w="850" w:type="dxa"/>
            <w:shd w:val="clear" w:color="auto" w:fill="auto"/>
          </w:tcPr>
          <w:p w14:paraId="43CD0477" w14:textId="77777777" w:rsidR="001C2F48" w:rsidRPr="007A0543" w:rsidRDefault="001C2F48">
            <w:pPr>
              <w:rPr>
                <w:sz w:val="20"/>
                <w:szCs w:val="20"/>
                <w:lang w:eastAsia="pt-PT"/>
              </w:rPr>
            </w:pPr>
            <w:r w:rsidRPr="007A0543">
              <w:rPr>
                <w:sz w:val="20"/>
                <w:szCs w:val="20"/>
                <w:lang w:eastAsia="pt-PT"/>
              </w:rPr>
              <w:t>2019</w:t>
            </w:r>
          </w:p>
        </w:tc>
        <w:tc>
          <w:tcPr>
            <w:tcW w:w="6095" w:type="dxa"/>
          </w:tcPr>
          <w:p w14:paraId="2B312A1D" w14:textId="77777777" w:rsidR="001C2F48" w:rsidRPr="007A0543" w:rsidRDefault="001C2F48">
            <w:pPr>
              <w:rPr>
                <w:sz w:val="20"/>
                <w:szCs w:val="20"/>
              </w:rPr>
            </w:pPr>
            <w:r w:rsidRPr="007A0543">
              <w:rPr>
                <w:sz w:val="20"/>
                <w:szCs w:val="20"/>
              </w:rPr>
              <w:t xml:space="preserve">JSON &gt; </w:t>
            </w:r>
            <w:proofErr w:type="spellStart"/>
            <w:r w:rsidRPr="007A0543">
              <w:rPr>
                <w:sz w:val="20"/>
                <w:szCs w:val="20"/>
              </w:rPr>
              <w:t>FlatBuffers</w:t>
            </w:r>
            <w:proofErr w:type="spellEnd"/>
          </w:p>
        </w:tc>
      </w:tr>
      <w:tr w:rsidR="001C2F48" w:rsidRPr="007A0543" w14:paraId="6D6335DF" w14:textId="77777777" w:rsidTr="001C2F48">
        <w:trPr>
          <w:trHeight w:hRule="exact" w:val="720"/>
          <w:tblHeader/>
          <w:jc w:val="center"/>
        </w:trPr>
        <w:tc>
          <w:tcPr>
            <w:tcW w:w="4947" w:type="dxa"/>
            <w:shd w:val="clear" w:color="auto" w:fill="auto"/>
          </w:tcPr>
          <w:p w14:paraId="089641BC" w14:textId="77777777" w:rsidR="001C2F48" w:rsidRPr="007A0543" w:rsidRDefault="001C2F48">
            <w:pPr>
              <w:rPr>
                <w:sz w:val="20"/>
                <w:szCs w:val="20"/>
                <w:lang w:eastAsia="pt-PT"/>
              </w:rPr>
            </w:pPr>
            <w:proofErr w:type="spellStart"/>
            <w:r w:rsidRPr="007A0543">
              <w:rPr>
                <w:sz w:val="20"/>
                <w:szCs w:val="20"/>
                <w:lang w:eastAsia="pt-PT"/>
              </w:rPr>
              <w:t>Flatbuffers</w:t>
            </w:r>
            <w:proofErr w:type="spellEnd"/>
            <w:r w:rsidRPr="007A0543">
              <w:rPr>
                <w:sz w:val="20"/>
                <w:szCs w:val="20"/>
                <w:lang w:eastAsia="pt-PT"/>
              </w:rPr>
              <w:t xml:space="preserve"> Implementation on MQTT Publish/Subscribe Communication as Data Delivery Format</w:t>
            </w:r>
          </w:p>
        </w:tc>
        <w:tc>
          <w:tcPr>
            <w:tcW w:w="850" w:type="dxa"/>
            <w:shd w:val="clear" w:color="auto" w:fill="auto"/>
          </w:tcPr>
          <w:p w14:paraId="07646E04" w14:textId="77777777" w:rsidR="001C2F48" w:rsidRPr="007A0543" w:rsidRDefault="001C2F48">
            <w:pPr>
              <w:rPr>
                <w:sz w:val="20"/>
                <w:szCs w:val="20"/>
                <w:lang w:eastAsia="pt-PT"/>
              </w:rPr>
            </w:pPr>
            <w:r w:rsidRPr="007A0543">
              <w:rPr>
                <w:sz w:val="20"/>
                <w:szCs w:val="20"/>
                <w:lang w:eastAsia="pt-PT"/>
              </w:rPr>
              <w:t>2019</w:t>
            </w:r>
          </w:p>
        </w:tc>
        <w:tc>
          <w:tcPr>
            <w:tcW w:w="6095" w:type="dxa"/>
          </w:tcPr>
          <w:p w14:paraId="32DD4314" w14:textId="77777777" w:rsidR="001C2F48" w:rsidRPr="007A0543" w:rsidRDefault="001C2F48">
            <w:pPr>
              <w:rPr>
                <w:sz w:val="20"/>
                <w:szCs w:val="20"/>
              </w:rPr>
            </w:pPr>
            <w:r w:rsidRPr="007A0543">
              <w:rPr>
                <w:sz w:val="20"/>
                <w:szCs w:val="20"/>
              </w:rPr>
              <w:t xml:space="preserve">JSON &gt; </w:t>
            </w:r>
            <w:proofErr w:type="spellStart"/>
            <w:r w:rsidRPr="007A0543">
              <w:rPr>
                <w:sz w:val="20"/>
                <w:szCs w:val="20"/>
              </w:rPr>
              <w:t>FlatBuffers</w:t>
            </w:r>
            <w:proofErr w:type="spellEnd"/>
          </w:p>
        </w:tc>
      </w:tr>
      <w:tr w:rsidR="001C2F48" w:rsidRPr="007A0543" w14:paraId="376BAC25" w14:textId="77777777" w:rsidTr="001C2F48">
        <w:trPr>
          <w:trHeight w:hRule="exact" w:val="701"/>
          <w:tblHeader/>
          <w:jc w:val="center"/>
        </w:trPr>
        <w:tc>
          <w:tcPr>
            <w:tcW w:w="4947" w:type="dxa"/>
            <w:shd w:val="clear" w:color="auto" w:fill="auto"/>
          </w:tcPr>
          <w:p w14:paraId="50EBC200" w14:textId="77777777" w:rsidR="001C2F48" w:rsidRPr="007A0543" w:rsidRDefault="001C2F48">
            <w:pPr>
              <w:rPr>
                <w:sz w:val="20"/>
                <w:szCs w:val="20"/>
                <w:lang w:eastAsia="pt-PT"/>
              </w:rPr>
            </w:pPr>
            <w:r w:rsidRPr="007A0543">
              <w:rPr>
                <w:sz w:val="20"/>
                <w:szCs w:val="20"/>
                <w:lang w:eastAsia="pt-PT"/>
              </w:rPr>
              <w:t>Performance Comparison of Messaging Protocols and Serialization Formats for Digital Twins in IoV</w:t>
            </w:r>
          </w:p>
        </w:tc>
        <w:tc>
          <w:tcPr>
            <w:tcW w:w="850" w:type="dxa"/>
            <w:shd w:val="clear" w:color="auto" w:fill="auto"/>
          </w:tcPr>
          <w:p w14:paraId="7F7E4E24" w14:textId="77777777" w:rsidR="001C2F48" w:rsidRPr="007A0543" w:rsidRDefault="001C2F48">
            <w:pPr>
              <w:rPr>
                <w:sz w:val="20"/>
                <w:szCs w:val="20"/>
                <w:lang w:eastAsia="pt-PT"/>
              </w:rPr>
            </w:pPr>
            <w:r w:rsidRPr="007A0543">
              <w:rPr>
                <w:sz w:val="20"/>
                <w:szCs w:val="20"/>
                <w:lang w:eastAsia="pt-PT"/>
              </w:rPr>
              <w:t>2020</w:t>
            </w:r>
          </w:p>
        </w:tc>
        <w:tc>
          <w:tcPr>
            <w:tcW w:w="6095" w:type="dxa"/>
          </w:tcPr>
          <w:p w14:paraId="2B88BA9C" w14:textId="77777777" w:rsidR="001C2F48" w:rsidRPr="007A0543" w:rsidRDefault="001C2F48" w:rsidP="001C2F48">
            <w:pPr>
              <w:keepNext/>
              <w:rPr>
                <w:sz w:val="20"/>
                <w:szCs w:val="20"/>
              </w:rPr>
            </w:pPr>
            <w:r w:rsidRPr="007A0543">
              <w:rPr>
                <w:sz w:val="20"/>
                <w:szCs w:val="20"/>
              </w:rPr>
              <w:t xml:space="preserve">JSON &gt; </w:t>
            </w:r>
            <w:proofErr w:type="spellStart"/>
            <w:r w:rsidRPr="007A0543">
              <w:rPr>
                <w:sz w:val="20"/>
                <w:szCs w:val="20"/>
              </w:rPr>
              <w:t>FlatBuffers</w:t>
            </w:r>
            <w:proofErr w:type="spellEnd"/>
            <w:r w:rsidRPr="007A0543">
              <w:rPr>
                <w:sz w:val="20"/>
                <w:szCs w:val="20"/>
              </w:rPr>
              <w:t xml:space="preserve"> &gt; Protocol Buffers</w:t>
            </w:r>
          </w:p>
        </w:tc>
      </w:tr>
    </w:tbl>
    <w:p w14:paraId="5C6FDE9B" w14:textId="0F250A90" w:rsidR="00D46D06" w:rsidRPr="007A0543" w:rsidRDefault="001C2F48" w:rsidP="001C2F48">
      <w:pPr>
        <w:pStyle w:val="Caption"/>
      </w:pPr>
      <w:bookmarkStart w:id="255" w:name="_Ref184220330"/>
      <w:bookmarkStart w:id="256" w:name="_Ref184220394"/>
      <w:bookmarkStart w:id="257" w:name="_Toc198970307"/>
      <w:r w:rsidRPr="007A0543">
        <w:t xml:space="preserve">Table </w:t>
      </w:r>
      <w:r w:rsidR="00E9752E" w:rsidRPr="007A0543">
        <w:fldChar w:fldCharType="begin"/>
      </w:r>
      <w:r w:rsidR="00E9752E" w:rsidRPr="007A0543">
        <w:instrText xml:space="preserve"> SEQ Table \* ARABIC </w:instrText>
      </w:r>
      <w:r w:rsidR="00E9752E" w:rsidRPr="007A0543">
        <w:fldChar w:fldCharType="separate"/>
      </w:r>
      <w:proofErr w:type="gramStart"/>
      <w:r w:rsidR="000E47F9" w:rsidRPr="007A0543">
        <w:t>26</w:t>
      </w:r>
      <w:proofErr w:type="gramEnd"/>
      <w:r w:rsidR="00E9752E" w:rsidRPr="007A0543">
        <w:fldChar w:fldCharType="end"/>
      </w:r>
      <w:bookmarkEnd w:id="256"/>
      <w:r w:rsidRPr="007A0543">
        <w:t xml:space="preserve"> </w:t>
      </w:r>
      <w:r w:rsidR="00DF0E37" w:rsidRPr="007A0543">
        <w:t>-</w:t>
      </w:r>
      <w:r w:rsidR="0046675B" w:rsidRPr="007A0543">
        <w:t xml:space="preserve"> </w:t>
      </w:r>
      <w:r w:rsidR="00CE6B44" w:rsidRPr="007A0543">
        <w:t xml:space="preserve">“A list of space-efﬁciency benchmark publications that involve </w:t>
      </w:r>
      <w:proofErr w:type="gramStart"/>
      <w:r w:rsidR="00CE6B44" w:rsidRPr="007A0543">
        <w:t>JSON</w:t>
      </w:r>
      <w:r w:rsidR="00337568" w:rsidRPr="007A0543">
        <w:t>[</w:t>
      </w:r>
      <w:proofErr w:type="gramEnd"/>
      <w:r w:rsidR="00337568" w:rsidRPr="007A0543">
        <w:t>…]</w:t>
      </w:r>
      <w:r w:rsidR="00CE6B44" w:rsidRPr="007A0543">
        <w:t>”</w:t>
      </w:r>
      <w:sdt>
        <w:sdtPr>
          <w:tag w:val="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362953956"/>
          <w:placeholder>
            <w:docPart w:val="DefaultPlaceholder_-1854013440"/>
          </w:placeholder>
        </w:sdtPr>
        <w:sdtContent>
          <w:r w:rsidR="00B6396A" w:rsidRPr="007A0543">
            <w:t>[2]</w:t>
          </w:r>
        </w:sdtContent>
      </w:sdt>
      <w:bookmarkEnd w:id="257"/>
      <w:commentRangeStart w:id="258"/>
    </w:p>
    <w:p w14:paraId="3551B67C" w14:textId="1B50002A" w:rsidR="001C2F48" w:rsidRPr="007A0543" w:rsidRDefault="00D46D06" w:rsidP="001C2F48">
      <w:pPr>
        <w:pStyle w:val="Caption"/>
      </w:pPr>
      <w:r w:rsidRPr="007A0543">
        <w:t xml:space="preserve">Adapted </w:t>
      </w:r>
      <w:r w:rsidR="00540B36" w:rsidRPr="007A0543">
        <w:t xml:space="preserve">from </w:t>
      </w:r>
      <w:commentRangeEnd w:id="258"/>
      <w:r w:rsidR="00E54536" w:rsidRPr="007A0543">
        <w:rPr>
          <w:rStyle w:val="CommentReference"/>
          <w:rFonts w:asciiTheme="minorHAnsi" w:eastAsiaTheme="minorEastAsia" w:hAnsiTheme="minorHAnsi" w:cstheme="minorBidi"/>
          <w:bCs w:val="0"/>
          <w:color w:val="auto"/>
        </w:rPr>
        <w:commentReference w:id="258"/>
      </w:r>
      <w:sdt>
        <w:sdtPr>
          <w:tag w:val="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368258001"/>
          <w:placeholder>
            <w:docPart w:val="DefaultPlaceholder_-1854013440"/>
          </w:placeholder>
        </w:sdtPr>
        <w:sdtContent>
          <w:r w:rsidR="00B6396A" w:rsidRPr="007A0543">
            <w:t>[2]</w:t>
          </w:r>
        </w:sdtContent>
      </w:sdt>
      <w:bookmarkEnd w:id="255"/>
    </w:p>
    <w:p w14:paraId="71EB7577" w14:textId="77777777" w:rsidR="001C2F48" w:rsidRPr="007A0543" w:rsidRDefault="001C2F48" w:rsidP="0010069C"/>
    <w:p w14:paraId="06BB6F67" w14:textId="77777777" w:rsidR="008407F9" w:rsidRPr="007A0543" w:rsidRDefault="008407F9" w:rsidP="0010069C"/>
    <w:p w14:paraId="1A3D9EA3" w14:textId="77777777" w:rsidR="008407F9" w:rsidRPr="007A0543" w:rsidRDefault="008407F9" w:rsidP="0010069C"/>
    <w:p w14:paraId="75B59719" w14:textId="77777777" w:rsidR="008407F9" w:rsidRPr="007A0543" w:rsidRDefault="008407F9" w:rsidP="0010069C"/>
    <w:p w14:paraId="0F7C2C61" w14:textId="77777777" w:rsidR="008407F9" w:rsidRPr="007A0543" w:rsidRDefault="008407F9" w:rsidP="0010069C"/>
    <w:p w14:paraId="285FB11C" w14:textId="77777777" w:rsidR="008407F9" w:rsidRPr="007A0543" w:rsidRDefault="008407F9" w:rsidP="0010069C"/>
    <w:p w14:paraId="5EAD8715" w14:textId="77777777" w:rsidR="008407F9" w:rsidRPr="007A0543" w:rsidRDefault="008407F9" w:rsidP="0010069C"/>
    <w:p w14:paraId="7C02EBA4" w14:textId="77777777" w:rsidR="008407F9" w:rsidRPr="007A0543" w:rsidRDefault="008407F9" w:rsidP="0010069C"/>
    <w:p w14:paraId="73C2E27D" w14:textId="77777777" w:rsidR="008407F9" w:rsidRPr="007A0543" w:rsidRDefault="008407F9" w:rsidP="0010069C">
      <w:pPr>
        <w:sectPr w:rsidR="008407F9" w:rsidRPr="007A0543" w:rsidSect="001C2F48">
          <w:pgSz w:w="16838" w:h="11906" w:orient="landscape"/>
          <w:pgMar w:top="1985" w:right="1985" w:bottom="1474" w:left="1418" w:header="709" w:footer="709" w:gutter="0"/>
          <w:cols w:space="708"/>
          <w:titlePg/>
          <w:docGrid w:linePitch="360"/>
        </w:sectPr>
      </w:pPr>
    </w:p>
    <w:p w14:paraId="7F6F815E" w14:textId="5CE75853" w:rsidR="008407F9" w:rsidRPr="007A0543" w:rsidRDefault="008407F9" w:rsidP="008407F9">
      <w:pPr>
        <w:pStyle w:val="Title"/>
      </w:pPr>
      <w:r w:rsidRPr="007A0543">
        <w:lastRenderedPageBreak/>
        <w:t>Appendix D</w:t>
      </w:r>
    </w:p>
    <w:p w14:paraId="1C35E388" w14:textId="1ACF646F" w:rsidR="008407F9" w:rsidRPr="007A0543" w:rsidRDefault="008407F9" w:rsidP="008407F9">
      <w:r w:rsidRPr="007A0543">
        <w:t>The following images show the generated proto files for the User domain.</w:t>
      </w:r>
    </w:p>
    <w:p w14:paraId="568C879E" w14:textId="77777777" w:rsidR="00E15BAD" w:rsidRPr="007A0543" w:rsidRDefault="00E15BAD" w:rsidP="00E15BAD">
      <w:pPr>
        <w:pStyle w:val="Cdigo"/>
      </w:pPr>
      <w:r w:rsidRPr="007A0543">
        <w:t>syntax = "proto3</w:t>
      </w:r>
      <w:proofErr w:type="gramStart"/>
      <w:r w:rsidRPr="007A0543">
        <w:t>";</w:t>
      </w:r>
      <w:proofErr w:type="gramEnd"/>
    </w:p>
    <w:p w14:paraId="683BA86A" w14:textId="77777777" w:rsidR="00E15BAD" w:rsidRPr="007A0543" w:rsidRDefault="00E15BAD" w:rsidP="00E15BAD">
      <w:pPr>
        <w:pStyle w:val="Cdigo"/>
      </w:pPr>
      <w:r w:rsidRPr="007A0543">
        <w:t>import "</w:t>
      </w:r>
      <w:proofErr w:type="spellStart"/>
      <w:r w:rsidRPr="007A0543">
        <w:t>user_</w:t>
      </w:r>
      <w:proofErr w:type="gramStart"/>
      <w:r w:rsidRPr="007A0543">
        <w:t>roles.proto</w:t>
      </w:r>
      <w:proofErr w:type="spellEnd"/>
      <w:r w:rsidRPr="007A0543">
        <w:t>";</w:t>
      </w:r>
      <w:proofErr w:type="gramEnd"/>
    </w:p>
    <w:p w14:paraId="53B8D98D" w14:textId="708A9FDE"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757ED767" w14:textId="2E90250B"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1E1A7AD0" w14:textId="77777777" w:rsidR="00E15BAD" w:rsidRPr="007A0543" w:rsidRDefault="00E15BAD" w:rsidP="00E15BAD">
      <w:pPr>
        <w:pStyle w:val="Cdigo"/>
      </w:pPr>
    </w:p>
    <w:p w14:paraId="78E642B8" w14:textId="77777777" w:rsidR="00E15BAD" w:rsidRPr="007A0543" w:rsidRDefault="00E15BAD" w:rsidP="00E15BAD">
      <w:pPr>
        <w:pStyle w:val="Cdigo"/>
      </w:pPr>
      <w:r w:rsidRPr="007A0543">
        <w:t xml:space="preserve">message </w:t>
      </w:r>
      <w:proofErr w:type="spellStart"/>
      <w:r w:rsidRPr="007A0543">
        <w:t>UserDTO</w:t>
      </w:r>
      <w:proofErr w:type="spellEnd"/>
      <w:r w:rsidRPr="007A0543">
        <w:t xml:space="preserve"> {</w:t>
      </w:r>
    </w:p>
    <w:p w14:paraId="349A7FC9" w14:textId="77777777" w:rsidR="00E15BAD" w:rsidRPr="007A0543" w:rsidRDefault="00E15BAD" w:rsidP="00E15BAD">
      <w:pPr>
        <w:pStyle w:val="Cdigo"/>
      </w:pPr>
      <w:r w:rsidRPr="007A0543">
        <w:t xml:space="preserve">  string username = </w:t>
      </w:r>
      <w:proofErr w:type="gramStart"/>
      <w:r w:rsidRPr="007A0543">
        <w:t>1;</w:t>
      </w:r>
      <w:proofErr w:type="gramEnd"/>
    </w:p>
    <w:p w14:paraId="26250E13" w14:textId="77777777" w:rsidR="00E15BAD" w:rsidRPr="007A0543" w:rsidRDefault="00E15BAD" w:rsidP="00E15BAD">
      <w:pPr>
        <w:pStyle w:val="Cdigo"/>
      </w:pPr>
      <w:r w:rsidRPr="007A0543">
        <w:t xml:space="preserve">  string email = </w:t>
      </w:r>
      <w:proofErr w:type="gramStart"/>
      <w:r w:rsidRPr="007A0543">
        <w:t>2;</w:t>
      </w:r>
      <w:proofErr w:type="gramEnd"/>
    </w:p>
    <w:p w14:paraId="7699B063" w14:textId="77777777" w:rsidR="00E15BAD" w:rsidRPr="007A0543" w:rsidRDefault="00E15BAD" w:rsidP="00E15BAD">
      <w:pPr>
        <w:pStyle w:val="Cdigo"/>
      </w:pPr>
      <w:r w:rsidRPr="007A0543">
        <w:t xml:space="preserve">  string password = </w:t>
      </w:r>
      <w:proofErr w:type="gramStart"/>
      <w:r w:rsidRPr="007A0543">
        <w:t>3;</w:t>
      </w:r>
      <w:proofErr w:type="gramEnd"/>
    </w:p>
    <w:p w14:paraId="0110BCBB" w14:textId="77777777" w:rsidR="00E15BAD" w:rsidRPr="007A0543" w:rsidRDefault="00E15BAD" w:rsidP="00E15BAD">
      <w:pPr>
        <w:pStyle w:val="Cdigo"/>
      </w:pPr>
      <w:r w:rsidRPr="007A0543">
        <w:t xml:space="preserve">  </w:t>
      </w:r>
      <w:proofErr w:type="spellStart"/>
      <w:r w:rsidRPr="007A0543">
        <w:t>UserRoles</w:t>
      </w:r>
      <w:proofErr w:type="spellEnd"/>
      <w:r w:rsidRPr="007A0543">
        <w:t xml:space="preserve"> role = </w:t>
      </w:r>
      <w:proofErr w:type="gramStart"/>
      <w:r w:rsidRPr="007A0543">
        <w:t>4;</w:t>
      </w:r>
      <w:proofErr w:type="gramEnd"/>
    </w:p>
    <w:p w14:paraId="424B8551" w14:textId="7A2501A9" w:rsidR="00E15BAD" w:rsidRPr="007A0543" w:rsidRDefault="00E15BAD" w:rsidP="00E15BAD">
      <w:pPr>
        <w:pStyle w:val="Cdigo"/>
        <w:keepNext/>
      </w:pPr>
      <w:r w:rsidRPr="007A0543">
        <w:t>}</w:t>
      </w:r>
    </w:p>
    <w:p w14:paraId="344A4518" w14:textId="0F63D17E" w:rsidR="00E15BAD" w:rsidRPr="007A0543" w:rsidRDefault="00E15BAD" w:rsidP="00757C78">
      <w:pPr>
        <w:pStyle w:val="Caption"/>
      </w:pPr>
      <w:bookmarkStart w:id="259" w:name="_Toc198904732"/>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18</w:t>
      </w:r>
      <w:proofErr w:type="gramEnd"/>
      <w:r w:rsidRPr="007A0543">
        <w:fldChar w:fldCharType="end"/>
      </w:r>
      <w:r w:rsidRPr="007A0543">
        <w:t xml:space="preserve"> </w:t>
      </w:r>
      <w:r w:rsidR="00DF0E37" w:rsidRPr="007A0543">
        <w:t>-</w:t>
      </w:r>
      <w:r w:rsidRPr="007A0543">
        <w:t xml:space="preserve"> </w:t>
      </w:r>
      <w:proofErr w:type="spellStart"/>
      <w:r w:rsidRPr="007A0543">
        <w:t>UserDTO</w:t>
      </w:r>
      <w:proofErr w:type="spellEnd"/>
      <w:r w:rsidRPr="007A0543">
        <w:t xml:space="preserve"> generated proto </w:t>
      </w:r>
      <w:proofErr w:type="gramStart"/>
      <w:r w:rsidRPr="007A0543">
        <w:t>file</w:t>
      </w:r>
      <w:bookmarkEnd w:id="259"/>
      <w:proofErr w:type="gramEnd"/>
    </w:p>
    <w:p w14:paraId="384FA941" w14:textId="77777777" w:rsidR="00E15BAD" w:rsidRPr="007A0543" w:rsidRDefault="00E15BAD" w:rsidP="00E15BAD">
      <w:pPr>
        <w:pStyle w:val="Cdigo"/>
      </w:pPr>
      <w:r w:rsidRPr="007A0543">
        <w:t>syntax = "proto3</w:t>
      </w:r>
      <w:proofErr w:type="gramStart"/>
      <w:r w:rsidRPr="007A0543">
        <w:t>";</w:t>
      </w:r>
      <w:proofErr w:type="gramEnd"/>
    </w:p>
    <w:p w14:paraId="631D0538" w14:textId="2B19BB4E"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6B5E10AE" w14:textId="701BE347"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12B2CD2A" w14:textId="77777777" w:rsidR="00E15BAD" w:rsidRPr="007A0543" w:rsidRDefault="00E15BAD" w:rsidP="00E15BAD">
      <w:pPr>
        <w:pStyle w:val="Cdigo"/>
      </w:pPr>
    </w:p>
    <w:p w14:paraId="707571BD" w14:textId="77777777" w:rsidR="00E15BAD" w:rsidRPr="007A0543" w:rsidRDefault="00E15BAD" w:rsidP="00E15BAD">
      <w:pPr>
        <w:pStyle w:val="Cdigo"/>
      </w:pPr>
      <w:r w:rsidRPr="007A0543">
        <w:t xml:space="preserve">message </w:t>
      </w:r>
      <w:proofErr w:type="spellStart"/>
      <w:r w:rsidRPr="007A0543">
        <w:t>EditUserDTO</w:t>
      </w:r>
      <w:proofErr w:type="spellEnd"/>
      <w:r w:rsidRPr="007A0543">
        <w:t xml:space="preserve"> {</w:t>
      </w:r>
    </w:p>
    <w:p w14:paraId="64994350" w14:textId="77777777" w:rsidR="00E15BAD" w:rsidRPr="007A0543" w:rsidRDefault="00E15BAD" w:rsidP="00E15BAD">
      <w:pPr>
        <w:pStyle w:val="Cdigo"/>
      </w:pPr>
      <w:r w:rsidRPr="007A0543">
        <w:t xml:space="preserve">  string username = </w:t>
      </w:r>
      <w:proofErr w:type="gramStart"/>
      <w:r w:rsidRPr="007A0543">
        <w:t>1;</w:t>
      </w:r>
      <w:proofErr w:type="gramEnd"/>
    </w:p>
    <w:p w14:paraId="66B84461" w14:textId="77777777" w:rsidR="00E15BAD" w:rsidRPr="007A0543" w:rsidRDefault="00E15BAD" w:rsidP="00E15BAD">
      <w:pPr>
        <w:pStyle w:val="Cdigo"/>
      </w:pPr>
      <w:r w:rsidRPr="007A0543">
        <w:t xml:space="preserve">  string email = </w:t>
      </w:r>
      <w:proofErr w:type="gramStart"/>
      <w:r w:rsidRPr="007A0543">
        <w:t>2;</w:t>
      </w:r>
      <w:proofErr w:type="gramEnd"/>
    </w:p>
    <w:p w14:paraId="0A41FE87" w14:textId="462421CB" w:rsidR="00E15BAD" w:rsidRPr="007A0543" w:rsidRDefault="00E15BAD" w:rsidP="00E15BAD">
      <w:pPr>
        <w:pStyle w:val="Cdigo"/>
        <w:keepNext/>
      </w:pPr>
      <w:r w:rsidRPr="007A0543">
        <w:t>}</w:t>
      </w:r>
    </w:p>
    <w:p w14:paraId="7FE28FF6" w14:textId="68916754" w:rsidR="00E15BAD" w:rsidRPr="007A0543" w:rsidRDefault="00E15BAD" w:rsidP="00757C78">
      <w:pPr>
        <w:pStyle w:val="Caption"/>
      </w:pPr>
      <w:bookmarkStart w:id="260" w:name="_Toc198904733"/>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19</w:t>
      </w:r>
      <w:proofErr w:type="gramEnd"/>
      <w:r w:rsidRPr="007A0543">
        <w:fldChar w:fldCharType="end"/>
      </w:r>
      <w:r w:rsidRPr="007A0543">
        <w:t xml:space="preserve"> </w:t>
      </w:r>
      <w:r w:rsidR="00DF0E37" w:rsidRPr="007A0543">
        <w:t>-</w:t>
      </w:r>
      <w:r w:rsidRPr="007A0543">
        <w:t xml:space="preserve"> </w:t>
      </w:r>
      <w:proofErr w:type="spellStart"/>
      <w:r w:rsidRPr="007A0543">
        <w:t>EditUserDTO</w:t>
      </w:r>
      <w:proofErr w:type="spellEnd"/>
      <w:r w:rsidRPr="007A0543">
        <w:t xml:space="preserve"> generated proto </w:t>
      </w:r>
      <w:proofErr w:type="gramStart"/>
      <w:r w:rsidRPr="007A0543">
        <w:t>file</w:t>
      </w:r>
      <w:bookmarkEnd w:id="260"/>
      <w:proofErr w:type="gramEnd"/>
    </w:p>
    <w:p w14:paraId="78AA6327" w14:textId="77777777" w:rsidR="00E15BAD" w:rsidRPr="007A0543" w:rsidRDefault="00E15BAD" w:rsidP="00E15BAD">
      <w:pPr>
        <w:pStyle w:val="Cdigo"/>
      </w:pPr>
      <w:r w:rsidRPr="007A0543">
        <w:t>syntax = "proto3</w:t>
      </w:r>
      <w:proofErr w:type="gramStart"/>
      <w:r w:rsidRPr="007A0543">
        <w:t>";</w:t>
      </w:r>
      <w:proofErr w:type="gramEnd"/>
    </w:p>
    <w:p w14:paraId="3BAABED0" w14:textId="6F2F721B"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2066FDEB" w14:textId="55665165"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2A27D75F" w14:textId="77777777" w:rsidR="00E15BAD" w:rsidRPr="007A0543" w:rsidRDefault="00E15BAD" w:rsidP="00E15BAD">
      <w:pPr>
        <w:pStyle w:val="Cdigo"/>
      </w:pPr>
    </w:p>
    <w:p w14:paraId="557E176D" w14:textId="77777777" w:rsidR="00E15BAD" w:rsidRPr="007A0543" w:rsidRDefault="00E15BAD" w:rsidP="00E15BAD">
      <w:pPr>
        <w:pStyle w:val="Cdigo"/>
      </w:pPr>
      <w:r w:rsidRPr="007A0543">
        <w:t xml:space="preserve">message </w:t>
      </w:r>
      <w:proofErr w:type="spellStart"/>
      <w:r w:rsidRPr="007A0543">
        <w:t>LocalDateTimePb</w:t>
      </w:r>
      <w:proofErr w:type="spellEnd"/>
      <w:r w:rsidRPr="007A0543">
        <w:t xml:space="preserve"> {</w:t>
      </w:r>
    </w:p>
    <w:p w14:paraId="6155881D" w14:textId="77777777" w:rsidR="00E15BAD" w:rsidRPr="007A0543" w:rsidRDefault="00E15BAD" w:rsidP="00E15BAD">
      <w:pPr>
        <w:pStyle w:val="Cdigo"/>
      </w:pPr>
      <w:r w:rsidRPr="007A0543">
        <w:t xml:space="preserve">  int32 year = </w:t>
      </w:r>
      <w:proofErr w:type="gramStart"/>
      <w:r w:rsidRPr="007A0543">
        <w:t>1;</w:t>
      </w:r>
      <w:proofErr w:type="gramEnd"/>
    </w:p>
    <w:p w14:paraId="2953A05F" w14:textId="77777777" w:rsidR="00E15BAD" w:rsidRPr="007A0543" w:rsidRDefault="00E15BAD" w:rsidP="00E15BAD">
      <w:pPr>
        <w:pStyle w:val="Cdigo"/>
      </w:pPr>
      <w:r w:rsidRPr="007A0543">
        <w:t xml:space="preserve">  int32 month = </w:t>
      </w:r>
      <w:proofErr w:type="gramStart"/>
      <w:r w:rsidRPr="007A0543">
        <w:t>2;</w:t>
      </w:r>
      <w:proofErr w:type="gramEnd"/>
    </w:p>
    <w:p w14:paraId="083C1C34" w14:textId="77777777" w:rsidR="00E15BAD" w:rsidRPr="007A0543" w:rsidRDefault="00E15BAD" w:rsidP="00E15BAD">
      <w:pPr>
        <w:pStyle w:val="Cdigo"/>
      </w:pPr>
      <w:r w:rsidRPr="007A0543">
        <w:t xml:space="preserve">  int32 day = </w:t>
      </w:r>
      <w:proofErr w:type="gramStart"/>
      <w:r w:rsidRPr="007A0543">
        <w:t>3;</w:t>
      </w:r>
      <w:proofErr w:type="gramEnd"/>
    </w:p>
    <w:p w14:paraId="770CAD90" w14:textId="0512B981" w:rsidR="00E15BAD" w:rsidRPr="007A0543" w:rsidRDefault="00E15BAD" w:rsidP="00E15BAD">
      <w:pPr>
        <w:pStyle w:val="Cdigo"/>
        <w:keepNext/>
      </w:pPr>
      <w:r w:rsidRPr="007A0543">
        <w:t>}</w:t>
      </w:r>
    </w:p>
    <w:p w14:paraId="52ABC700" w14:textId="0706B306" w:rsidR="00E15BAD" w:rsidRPr="007A0543" w:rsidRDefault="00E15BAD" w:rsidP="00757C78">
      <w:pPr>
        <w:pStyle w:val="Caption"/>
      </w:pPr>
      <w:bookmarkStart w:id="261" w:name="_Toc198904734"/>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20</w:t>
      </w:r>
      <w:proofErr w:type="gramEnd"/>
      <w:r w:rsidRPr="007A0543">
        <w:fldChar w:fldCharType="end"/>
      </w:r>
      <w:r w:rsidRPr="007A0543">
        <w:t xml:space="preserve"> </w:t>
      </w:r>
      <w:r w:rsidR="00DF0E37" w:rsidRPr="007A0543">
        <w:t>-</w:t>
      </w:r>
      <w:r w:rsidRPr="007A0543">
        <w:t xml:space="preserve"> </w:t>
      </w:r>
      <w:proofErr w:type="spellStart"/>
      <w:r w:rsidRPr="007A0543">
        <w:t>LocalDateTimePb</w:t>
      </w:r>
      <w:proofErr w:type="spellEnd"/>
      <w:r w:rsidRPr="007A0543">
        <w:t xml:space="preserve"> generated proto </w:t>
      </w:r>
      <w:proofErr w:type="gramStart"/>
      <w:r w:rsidRPr="007A0543">
        <w:t>file</w:t>
      </w:r>
      <w:bookmarkEnd w:id="261"/>
      <w:proofErr w:type="gramEnd"/>
    </w:p>
    <w:p w14:paraId="5FED8BA2" w14:textId="77777777" w:rsidR="00E15BAD" w:rsidRPr="007A0543" w:rsidRDefault="00E15BAD" w:rsidP="00E15BAD">
      <w:pPr>
        <w:pStyle w:val="Cdigo"/>
      </w:pPr>
      <w:r w:rsidRPr="007A0543">
        <w:t>syntax = "proto3</w:t>
      </w:r>
      <w:proofErr w:type="gramStart"/>
      <w:r w:rsidRPr="007A0543">
        <w:t>";</w:t>
      </w:r>
      <w:proofErr w:type="gramEnd"/>
    </w:p>
    <w:p w14:paraId="3712B3C6" w14:textId="20ED828E"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63877850" w14:textId="37152AD5"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5F1F768B" w14:textId="77777777" w:rsidR="00E15BAD" w:rsidRPr="007A0543" w:rsidRDefault="00E15BAD" w:rsidP="00E15BAD">
      <w:pPr>
        <w:pStyle w:val="Cdigo"/>
      </w:pPr>
    </w:p>
    <w:p w14:paraId="55139866" w14:textId="77777777" w:rsidR="00E15BAD" w:rsidRPr="007A0543" w:rsidRDefault="00E15BAD" w:rsidP="00E15BAD">
      <w:pPr>
        <w:pStyle w:val="Cdigo"/>
      </w:pPr>
    </w:p>
    <w:p w14:paraId="6BCA5C17" w14:textId="77777777" w:rsidR="00E15BAD" w:rsidRPr="007A0543" w:rsidRDefault="00E15BAD" w:rsidP="00E15BAD">
      <w:pPr>
        <w:pStyle w:val="Cdigo"/>
      </w:pPr>
      <w:proofErr w:type="spellStart"/>
      <w:r w:rsidRPr="007A0543">
        <w:t>enum</w:t>
      </w:r>
      <w:proofErr w:type="spellEnd"/>
      <w:r w:rsidRPr="007A0543">
        <w:t xml:space="preserve"> </w:t>
      </w:r>
      <w:proofErr w:type="spellStart"/>
      <w:r w:rsidRPr="007A0543">
        <w:t>UserRoles</w:t>
      </w:r>
      <w:proofErr w:type="spellEnd"/>
      <w:r w:rsidRPr="007A0543">
        <w:t xml:space="preserve"> {</w:t>
      </w:r>
    </w:p>
    <w:p w14:paraId="4D3BD2CB" w14:textId="77777777" w:rsidR="00E15BAD" w:rsidRPr="007A0543" w:rsidRDefault="00E15BAD" w:rsidP="00E15BAD">
      <w:pPr>
        <w:pStyle w:val="Cdigo"/>
      </w:pPr>
      <w:r w:rsidRPr="007A0543">
        <w:t xml:space="preserve">  ADMIN = </w:t>
      </w:r>
      <w:proofErr w:type="gramStart"/>
      <w:r w:rsidRPr="007A0543">
        <w:t>0;</w:t>
      </w:r>
      <w:proofErr w:type="gramEnd"/>
    </w:p>
    <w:p w14:paraId="0B129A14" w14:textId="77777777" w:rsidR="00E15BAD" w:rsidRPr="007A0543" w:rsidRDefault="00E15BAD" w:rsidP="00E15BAD">
      <w:pPr>
        <w:pStyle w:val="Cdigo"/>
      </w:pPr>
      <w:r w:rsidRPr="007A0543">
        <w:t xml:space="preserve">  EMPLOYEE = </w:t>
      </w:r>
      <w:proofErr w:type="gramStart"/>
      <w:r w:rsidRPr="007A0543">
        <w:t>1;</w:t>
      </w:r>
      <w:proofErr w:type="gramEnd"/>
    </w:p>
    <w:p w14:paraId="1E98A494" w14:textId="63ADAD0E" w:rsidR="00E15BAD" w:rsidRPr="007A0543" w:rsidRDefault="00E15BAD" w:rsidP="00E15BAD">
      <w:pPr>
        <w:pStyle w:val="Cdigo"/>
        <w:keepNext/>
      </w:pPr>
      <w:r w:rsidRPr="007A0543">
        <w:t>}</w:t>
      </w:r>
    </w:p>
    <w:p w14:paraId="636D2CA7" w14:textId="1BC6DD8C" w:rsidR="00E15BAD" w:rsidRPr="007A0543" w:rsidRDefault="00E15BAD" w:rsidP="00757C78">
      <w:pPr>
        <w:pStyle w:val="Caption"/>
        <w:rPr>
          <w:bCs w:val="0"/>
        </w:rPr>
      </w:pPr>
      <w:bookmarkStart w:id="262" w:name="_Toc198904735"/>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21</w:t>
      </w:r>
      <w:proofErr w:type="gramEnd"/>
      <w:r w:rsidRPr="007A0543">
        <w:fldChar w:fldCharType="end"/>
      </w:r>
      <w:r w:rsidRPr="007A0543">
        <w:t xml:space="preserve"> </w:t>
      </w:r>
      <w:r w:rsidR="00DF0E37" w:rsidRPr="007A0543">
        <w:t>-</w:t>
      </w:r>
      <w:r w:rsidRPr="007A0543">
        <w:t xml:space="preserve"> </w:t>
      </w:r>
      <w:proofErr w:type="spellStart"/>
      <w:r w:rsidRPr="007A0543">
        <w:t>UserRoles</w:t>
      </w:r>
      <w:proofErr w:type="spellEnd"/>
      <w:r w:rsidRPr="007A0543">
        <w:t xml:space="preserve"> generated proto </w:t>
      </w:r>
      <w:proofErr w:type="gramStart"/>
      <w:r w:rsidRPr="007A0543">
        <w:t>files</w:t>
      </w:r>
      <w:bookmarkEnd w:id="262"/>
      <w:proofErr w:type="gramEnd"/>
    </w:p>
    <w:p w14:paraId="0F2BEDAE" w14:textId="752E8D4B" w:rsidR="004F1668" w:rsidRPr="007A0543" w:rsidRDefault="004F1668" w:rsidP="004F1668">
      <w:pPr>
        <w:jc w:val="both"/>
      </w:pPr>
      <w:r w:rsidRPr="007A0543">
        <w:lastRenderedPageBreak/>
        <w:t xml:space="preserve">As illustrated in </w:t>
      </w:r>
      <w:r w:rsidR="00E15BAD" w:rsidRPr="007A0543">
        <w:t>Code Snippets</w:t>
      </w:r>
      <w:r w:rsidRPr="007A0543">
        <w:t xml:space="preserve"> </w:t>
      </w:r>
      <w:r w:rsidR="00E15BAD" w:rsidRPr="007A0543">
        <w:t>1</w:t>
      </w:r>
      <w:r w:rsidR="00B76CD4" w:rsidRPr="007A0543">
        <w:t>8</w:t>
      </w:r>
      <w:r w:rsidRPr="007A0543">
        <w:t xml:space="preserve"> to </w:t>
      </w:r>
      <w:r w:rsidR="00E15BAD" w:rsidRPr="007A0543">
        <w:t>2</w:t>
      </w:r>
      <w:r w:rsidR="00B76CD4" w:rsidRPr="007A0543">
        <w:t>1</w:t>
      </w:r>
      <w:r w:rsidRPr="007A0543">
        <w:t xml:space="preserve">, the generation of the proto files for the User domain </w:t>
      </w:r>
      <w:proofErr w:type="gramStart"/>
      <w:r w:rsidRPr="007A0543">
        <w:t>was facilitated</w:t>
      </w:r>
      <w:proofErr w:type="gramEnd"/>
      <w:r w:rsidRPr="007A0543">
        <w:t xml:space="preserve"> by the IntelliJ plugin. However, the plugin could not automatically generate the packages, nor the explicit indication to use the proto3 syntax.</w:t>
      </w:r>
    </w:p>
    <w:p w14:paraId="2F737BD7" w14:textId="24F21E57" w:rsidR="00744C99" w:rsidRPr="007A0543" w:rsidRDefault="00744C99" w:rsidP="004F1668">
      <w:pPr>
        <w:jc w:val="both"/>
      </w:pPr>
      <w:r w:rsidRPr="007A0543">
        <w:t>Furthermore, we have the following generated protos related to the Product Entity domain.</w:t>
      </w:r>
    </w:p>
    <w:p w14:paraId="5912ED32" w14:textId="77777777" w:rsidR="00E15BAD" w:rsidRPr="007A0543" w:rsidRDefault="00E15BAD" w:rsidP="00E15BAD">
      <w:pPr>
        <w:pStyle w:val="Cdigo"/>
      </w:pPr>
      <w:r w:rsidRPr="007A0543">
        <w:t>syntax = "proto3</w:t>
      </w:r>
      <w:proofErr w:type="gramStart"/>
      <w:r w:rsidRPr="007A0543">
        <w:t>";</w:t>
      </w:r>
      <w:proofErr w:type="gramEnd"/>
    </w:p>
    <w:p w14:paraId="46226A09" w14:textId="77777777" w:rsidR="00E15BAD" w:rsidRPr="007A0543" w:rsidRDefault="00E15BAD" w:rsidP="00E15BAD">
      <w:pPr>
        <w:pStyle w:val="Cdigo"/>
      </w:pPr>
      <w:r w:rsidRPr="007A0543">
        <w:t>import "</w:t>
      </w:r>
      <w:proofErr w:type="spellStart"/>
      <w:r w:rsidRPr="007A0543">
        <w:t>local_date_time_</w:t>
      </w:r>
      <w:proofErr w:type="gramStart"/>
      <w:r w:rsidRPr="007A0543">
        <w:t>pb.proto</w:t>
      </w:r>
      <w:proofErr w:type="spellEnd"/>
      <w:r w:rsidRPr="007A0543">
        <w:t>";</w:t>
      </w:r>
      <w:proofErr w:type="gramEnd"/>
    </w:p>
    <w:p w14:paraId="314AB110" w14:textId="77777777" w:rsidR="00E15BAD" w:rsidRPr="007A0543" w:rsidRDefault="00E15BAD" w:rsidP="00E15BAD">
      <w:pPr>
        <w:pStyle w:val="Cdigo"/>
      </w:pPr>
      <w:r w:rsidRPr="007A0543">
        <w:t>import "</w:t>
      </w:r>
      <w:proofErr w:type="spellStart"/>
      <w:proofErr w:type="gramStart"/>
      <w:r w:rsidRPr="007A0543">
        <w:t>product.proto</w:t>
      </w:r>
      <w:proofErr w:type="spellEnd"/>
      <w:r w:rsidRPr="007A0543">
        <w:t>";</w:t>
      </w:r>
      <w:proofErr w:type="gramEnd"/>
    </w:p>
    <w:p w14:paraId="19778BD4" w14:textId="559B5C7D"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1A3C15C4" w14:textId="34E516CB"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0E1BBA33" w14:textId="77777777" w:rsidR="00E15BAD" w:rsidRPr="007A0543" w:rsidRDefault="00E15BAD" w:rsidP="00E15BAD">
      <w:pPr>
        <w:pStyle w:val="Cdigo"/>
      </w:pPr>
    </w:p>
    <w:p w14:paraId="58C300A1" w14:textId="77777777" w:rsidR="00E15BAD" w:rsidRPr="007A0543" w:rsidRDefault="00E15BAD" w:rsidP="00E15BAD">
      <w:pPr>
        <w:pStyle w:val="Cdigo"/>
      </w:pPr>
      <w:r w:rsidRPr="007A0543">
        <w:t xml:space="preserve">message </w:t>
      </w:r>
      <w:proofErr w:type="spellStart"/>
      <w:r w:rsidRPr="007A0543">
        <w:t>ProductEntity</w:t>
      </w:r>
      <w:proofErr w:type="spellEnd"/>
      <w:r w:rsidRPr="007A0543">
        <w:t xml:space="preserve"> {</w:t>
      </w:r>
    </w:p>
    <w:p w14:paraId="4BFC12FA" w14:textId="77777777" w:rsidR="00E15BAD" w:rsidRPr="007A0543" w:rsidRDefault="00E15BAD" w:rsidP="00E15BAD">
      <w:pPr>
        <w:pStyle w:val="Cdigo"/>
      </w:pPr>
      <w:r w:rsidRPr="007A0543">
        <w:t xml:space="preserve">  int32 id = </w:t>
      </w:r>
      <w:proofErr w:type="gramStart"/>
      <w:r w:rsidRPr="007A0543">
        <w:t>1;</w:t>
      </w:r>
      <w:proofErr w:type="gramEnd"/>
    </w:p>
    <w:p w14:paraId="2070EFA4" w14:textId="77777777" w:rsidR="00E15BAD" w:rsidRPr="007A0543" w:rsidRDefault="00E15BAD" w:rsidP="00E15BAD">
      <w:pPr>
        <w:pStyle w:val="Cdigo"/>
      </w:pPr>
      <w:r w:rsidRPr="007A0543">
        <w:t xml:space="preserve">  string name = </w:t>
      </w:r>
      <w:proofErr w:type="gramStart"/>
      <w:r w:rsidRPr="007A0543">
        <w:t>2;</w:t>
      </w:r>
      <w:proofErr w:type="gramEnd"/>
    </w:p>
    <w:p w14:paraId="27A632DB" w14:textId="77777777" w:rsidR="00E15BAD" w:rsidRPr="007A0543" w:rsidRDefault="00E15BAD" w:rsidP="00E15BAD">
      <w:pPr>
        <w:pStyle w:val="Cdigo"/>
      </w:pPr>
      <w:r w:rsidRPr="007A0543">
        <w:t xml:space="preserve">  </w:t>
      </w:r>
      <w:proofErr w:type="spellStart"/>
      <w:r w:rsidRPr="007A0543">
        <w:t>LocalDateTimePb</w:t>
      </w:r>
      <w:proofErr w:type="spellEnd"/>
      <w:r w:rsidRPr="007A0543">
        <w:t xml:space="preserve"> </w:t>
      </w:r>
      <w:proofErr w:type="spellStart"/>
      <w:r w:rsidRPr="007A0543">
        <w:t>created_at</w:t>
      </w:r>
      <w:proofErr w:type="spellEnd"/>
      <w:r w:rsidRPr="007A0543">
        <w:t xml:space="preserve"> = </w:t>
      </w:r>
      <w:proofErr w:type="gramStart"/>
      <w:r w:rsidRPr="007A0543">
        <w:t>3;</w:t>
      </w:r>
      <w:proofErr w:type="gramEnd"/>
    </w:p>
    <w:p w14:paraId="2DF9D1F4" w14:textId="77777777" w:rsidR="00E15BAD" w:rsidRPr="007A0543" w:rsidRDefault="00E15BAD" w:rsidP="00E15BAD">
      <w:pPr>
        <w:pStyle w:val="Cdigo"/>
      </w:pPr>
      <w:r w:rsidRPr="007A0543">
        <w:t xml:space="preserve">  </w:t>
      </w:r>
      <w:proofErr w:type="spellStart"/>
      <w:r w:rsidRPr="007A0543">
        <w:t>LocalDateTimePb</w:t>
      </w:r>
      <w:proofErr w:type="spellEnd"/>
      <w:r w:rsidRPr="007A0543">
        <w:t xml:space="preserve"> </w:t>
      </w:r>
      <w:proofErr w:type="spellStart"/>
      <w:r w:rsidRPr="007A0543">
        <w:t>updated_at</w:t>
      </w:r>
      <w:proofErr w:type="spellEnd"/>
      <w:r w:rsidRPr="007A0543">
        <w:t xml:space="preserve"> = </w:t>
      </w:r>
      <w:proofErr w:type="gramStart"/>
      <w:r w:rsidRPr="007A0543">
        <w:t>4;</w:t>
      </w:r>
      <w:proofErr w:type="gramEnd"/>
    </w:p>
    <w:p w14:paraId="63F841AC" w14:textId="77777777" w:rsidR="00E15BAD" w:rsidRPr="007A0543" w:rsidRDefault="00E15BAD" w:rsidP="00E15BAD">
      <w:pPr>
        <w:pStyle w:val="Cdigo"/>
      </w:pPr>
      <w:r w:rsidRPr="007A0543">
        <w:t xml:space="preserve">  repeated Product products = </w:t>
      </w:r>
      <w:proofErr w:type="gramStart"/>
      <w:r w:rsidRPr="007A0543">
        <w:t>5;</w:t>
      </w:r>
      <w:proofErr w:type="gramEnd"/>
    </w:p>
    <w:p w14:paraId="45FC60FD" w14:textId="77777777" w:rsidR="00E15BAD" w:rsidRPr="007A0543" w:rsidRDefault="00E15BAD" w:rsidP="00E15BAD">
      <w:pPr>
        <w:pStyle w:val="Cdigo"/>
      </w:pPr>
      <w:r w:rsidRPr="007A0543">
        <w:t>}</w:t>
      </w:r>
    </w:p>
    <w:p w14:paraId="7E21AD43" w14:textId="77777777" w:rsidR="00E15BAD" w:rsidRPr="007A0543" w:rsidRDefault="00E15BAD" w:rsidP="00E15BAD">
      <w:pPr>
        <w:pStyle w:val="Cdigo"/>
      </w:pPr>
    </w:p>
    <w:p w14:paraId="6D00DDFF" w14:textId="77777777" w:rsidR="00E15BAD" w:rsidRPr="007A0543" w:rsidRDefault="00E15BAD" w:rsidP="00E15BAD">
      <w:pPr>
        <w:pStyle w:val="Cdigo"/>
      </w:pPr>
    </w:p>
    <w:p w14:paraId="555166D0" w14:textId="77777777" w:rsidR="00E15BAD" w:rsidRPr="007A0543" w:rsidRDefault="00E15BAD" w:rsidP="00E15BAD">
      <w:pPr>
        <w:pStyle w:val="Cdigo"/>
      </w:pPr>
      <w:r w:rsidRPr="007A0543">
        <w:t xml:space="preserve">message </w:t>
      </w:r>
      <w:proofErr w:type="spellStart"/>
      <w:r w:rsidRPr="007A0543">
        <w:t>ProductEntityCatalog</w:t>
      </w:r>
      <w:proofErr w:type="spellEnd"/>
      <w:r w:rsidRPr="007A0543">
        <w:t xml:space="preserve"> {</w:t>
      </w:r>
    </w:p>
    <w:p w14:paraId="2EE2180C" w14:textId="77777777" w:rsidR="00E15BAD" w:rsidRPr="007A0543" w:rsidRDefault="00E15BAD" w:rsidP="00E15BAD">
      <w:pPr>
        <w:pStyle w:val="Cdigo"/>
      </w:pPr>
      <w:r w:rsidRPr="007A0543">
        <w:t xml:space="preserve">  repeated </w:t>
      </w:r>
      <w:proofErr w:type="spellStart"/>
      <w:r w:rsidRPr="007A0543">
        <w:t>ProductEntity</w:t>
      </w:r>
      <w:proofErr w:type="spellEnd"/>
      <w:r w:rsidRPr="007A0543">
        <w:t xml:space="preserve"> products = </w:t>
      </w:r>
      <w:proofErr w:type="gramStart"/>
      <w:r w:rsidRPr="007A0543">
        <w:t>1;</w:t>
      </w:r>
      <w:proofErr w:type="gramEnd"/>
    </w:p>
    <w:p w14:paraId="6314BF50" w14:textId="32C16013" w:rsidR="00E15BAD" w:rsidRPr="007A0543" w:rsidRDefault="00E15BAD" w:rsidP="00E15BAD">
      <w:pPr>
        <w:pStyle w:val="Cdigo"/>
        <w:keepNext/>
      </w:pPr>
      <w:r w:rsidRPr="007A0543">
        <w:t>}</w:t>
      </w:r>
    </w:p>
    <w:p w14:paraId="429687F7" w14:textId="239A66E9" w:rsidR="00E15BAD" w:rsidRPr="007A0543" w:rsidRDefault="00E15BAD" w:rsidP="00757C78">
      <w:pPr>
        <w:pStyle w:val="Caption"/>
      </w:pPr>
      <w:bookmarkStart w:id="263" w:name="_Toc198904736"/>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22</w:t>
      </w:r>
      <w:proofErr w:type="gramEnd"/>
      <w:r w:rsidRPr="007A0543">
        <w:fldChar w:fldCharType="end"/>
      </w:r>
      <w:r w:rsidRPr="007A0543">
        <w:t xml:space="preserve"> </w:t>
      </w:r>
      <w:r w:rsidR="00DF0E37" w:rsidRPr="007A0543">
        <w:t>-</w:t>
      </w:r>
      <w:r w:rsidRPr="007A0543">
        <w:t xml:space="preserve"> </w:t>
      </w:r>
      <w:proofErr w:type="spellStart"/>
      <w:r w:rsidRPr="007A0543">
        <w:t>ProductEntity</w:t>
      </w:r>
      <w:proofErr w:type="spellEnd"/>
      <w:r w:rsidRPr="007A0543">
        <w:t xml:space="preserve"> generated proto </w:t>
      </w:r>
      <w:proofErr w:type="gramStart"/>
      <w:r w:rsidRPr="007A0543">
        <w:t>file</w:t>
      </w:r>
      <w:bookmarkEnd w:id="263"/>
      <w:proofErr w:type="gramEnd"/>
    </w:p>
    <w:p w14:paraId="2A2AB352" w14:textId="77777777" w:rsidR="00E15BAD" w:rsidRPr="007A0543" w:rsidRDefault="00E15BAD" w:rsidP="00E15BAD">
      <w:pPr>
        <w:pStyle w:val="Cdigo"/>
      </w:pPr>
      <w:r w:rsidRPr="007A0543">
        <w:t>syntax = "proto3</w:t>
      </w:r>
      <w:proofErr w:type="gramStart"/>
      <w:r w:rsidRPr="007A0543">
        <w:t>";</w:t>
      </w:r>
      <w:proofErr w:type="gramEnd"/>
    </w:p>
    <w:p w14:paraId="432E1A4B" w14:textId="77777777" w:rsidR="00E15BAD" w:rsidRPr="007A0543" w:rsidRDefault="00E15BAD" w:rsidP="00E15BAD">
      <w:pPr>
        <w:pStyle w:val="Cdigo"/>
      </w:pPr>
      <w:r w:rsidRPr="007A0543">
        <w:t>import "</w:t>
      </w:r>
      <w:proofErr w:type="spellStart"/>
      <w:r w:rsidRPr="007A0543">
        <w:t>local_date_time_</w:t>
      </w:r>
      <w:proofErr w:type="gramStart"/>
      <w:r w:rsidRPr="007A0543">
        <w:t>pb.proto</w:t>
      </w:r>
      <w:proofErr w:type="spellEnd"/>
      <w:r w:rsidRPr="007A0543">
        <w:t>";</w:t>
      </w:r>
      <w:proofErr w:type="gramEnd"/>
    </w:p>
    <w:p w14:paraId="5AB3905A" w14:textId="75DFE992"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35B5B61F" w14:textId="565CB14F"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17188C8B" w14:textId="77777777" w:rsidR="00E15BAD" w:rsidRPr="007A0543" w:rsidRDefault="00E15BAD" w:rsidP="00E15BAD">
      <w:pPr>
        <w:pStyle w:val="Cdigo"/>
      </w:pPr>
    </w:p>
    <w:p w14:paraId="23D47CB3" w14:textId="77777777" w:rsidR="00E15BAD" w:rsidRPr="007A0543" w:rsidRDefault="00E15BAD" w:rsidP="00E15BAD">
      <w:pPr>
        <w:pStyle w:val="Cdigo"/>
      </w:pPr>
      <w:r w:rsidRPr="007A0543">
        <w:t>message Product {</w:t>
      </w:r>
    </w:p>
    <w:p w14:paraId="29C0AE74" w14:textId="77777777" w:rsidR="00E15BAD" w:rsidRPr="007A0543" w:rsidRDefault="00E15BAD" w:rsidP="00E15BAD">
      <w:pPr>
        <w:pStyle w:val="Cdigo"/>
      </w:pPr>
      <w:r w:rsidRPr="007A0543">
        <w:tab/>
        <w:t xml:space="preserve">int32 id = </w:t>
      </w:r>
      <w:proofErr w:type="gramStart"/>
      <w:r w:rsidRPr="007A0543">
        <w:t>1;</w:t>
      </w:r>
      <w:proofErr w:type="gramEnd"/>
    </w:p>
    <w:p w14:paraId="5FF1604C" w14:textId="77777777" w:rsidR="00E15BAD" w:rsidRPr="007A0543" w:rsidRDefault="00E15BAD" w:rsidP="00E15BAD">
      <w:pPr>
        <w:pStyle w:val="Cdigo"/>
      </w:pPr>
      <w:r w:rsidRPr="007A0543">
        <w:tab/>
        <w:t xml:space="preserve">int32 </w:t>
      </w:r>
      <w:proofErr w:type="spellStart"/>
      <w:r w:rsidRPr="007A0543">
        <w:t>entity_id</w:t>
      </w:r>
      <w:proofErr w:type="spellEnd"/>
      <w:r w:rsidRPr="007A0543">
        <w:t xml:space="preserve"> = </w:t>
      </w:r>
      <w:proofErr w:type="gramStart"/>
      <w:r w:rsidRPr="007A0543">
        <w:t>2;</w:t>
      </w:r>
      <w:proofErr w:type="gramEnd"/>
    </w:p>
    <w:p w14:paraId="4A081A60" w14:textId="77777777" w:rsidR="00E15BAD" w:rsidRPr="007A0543" w:rsidRDefault="00E15BAD" w:rsidP="00E15BAD">
      <w:pPr>
        <w:pStyle w:val="Cdigo"/>
      </w:pPr>
      <w:r w:rsidRPr="007A0543">
        <w:tab/>
        <w:t xml:space="preserve">bool sold = </w:t>
      </w:r>
      <w:proofErr w:type="gramStart"/>
      <w:r w:rsidRPr="007A0543">
        <w:t>3;</w:t>
      </w:r>
      <w:proofErr w:type="gramEnd"/>
    </w:p>
    <w:p w14:paraId="33E8BBC1" w14:textId="77777777" w:rsidR="00E15BAD" w:rsidRPr="007A0543" w:rsidRDefault="00E15BAD" w:rsidP="00E15BAD">
      <w:pPr>
        <w:pStyle w:val="Cdigo"/>
      </w:pPr>
      <w:r w:rsidRPr="007A0543">
        <w:tab/>
      </w:r>
      <w:proofErr w:type="spellStart"/>
      <w:r w:rsidRPr="007A0543">
        <w:t>LocalDateTimePb</w:t>
      </w:r>
      <w:proofErr w:type="spellEnd"/>
      <w:r w:rsidRPr="007A0543">
        <w:t xml:space="preserve"> </w:t>
      </w:r>
      <w:proofErr w:type="spellStart"/>
      <w:r w:rsidRPr="007A0543">
        <w:t>created_at</w:t>
      </w:r>
      <w:proofErr w:type="spellEnd"/>
      <w:r w:rsidRPr="007A0543">
        <w:t xml:space="preserve"> = </w:t>
      </w:r>
      <w:proofErr w:type="gramStart"/>
      <w:r w:rsidRPr="007A0543">
        <w:t>4;</w:t>
      </w:r>
      <w:proofErr w:type="gramEnd"/>
    </w:p>
    <w:p w14:paraId="02779DA7" w14:textId="77777777" w:rsidR="00E15BAD" w:rsidRPr="007A0543" w:rsidRDefault="00E15BAD" w:rsidP="00E15BAD">
      <w:pPr>
        <w:pStyle w:val="Cdigo"/>
      </w:pPr>
      <w:r w:rsidRPr="007A0543">
        <w:tab/>
      </w:r>
      <w:proofErr w:type="spellStart"/>
      <w:r w:rsidRPr="007A0543">
        <w:t>LocalDateTimePb</w:t>
      </w:r>
      <w:proofErr w:type="spellEnd"/>
      <w:r w:rsidRPr="007A0543">
        <w:t xml:space="preserve"> </w:t>
      </w:r>
      <w:proofErr w:type="spellStart"/>
      <w:r w:rsidRPr="007A0543">
        <w:t>updated_at</w:t>
      </w:r>
      <w:proofErr w:type="spellEnd"/>
      <w:r w:rsidRPr="007A0543">
        <w:t xml:space="preserve"> = </w:t>
      </w:r>
      <w:proofErr w:type="gramStart"/>
      <w:r w:rsidRPr="007A0543">
        <w:t>5;</w:t>
      </w:r>
      <w:proofErr w:type="gramEnd"/>
    </w:p>
    <w:p w14:paraId="032E7A24" w14:textId="41E7CE88" w:rsidR="00E15BAD" w:rsidRPr="007A0543" w:rsidRDefault="00E15BAD" w:rsidP="00E15BAD">
      <w:pPr>
        <w:pStyle w:val="Cdigo"/>
        <w:keepNext/>
      </w:pPr>
      <w:r w:rsidRPr="007A0543">
        <w:t>}</w:t>
      </w:r>
    </w:p>
    <w:p w14:paraId="7DA81DF7" w14:textId="65232820" w:rsidR="00E15BAD" w:rsidRPr="007A0543" w:rsidRDefault="00E15BAD" w:rsidP="00757C78">
      <w:pPr>
        <w:pStyle w:val="Caption"/>
      </w:pPr>
      <w:bookmarkStart w:id="264" w:name="_Toc198904737"/>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23</w:t>
      </w:r>
      <w:proofErr w:type="gramEnd"/>
      <w:r w:rsidRPr="007A0543">
        <w:fldChar w:fldCharType="end"/>
      </w:r>
      <w:r w:rsidRPr="007A0543">
        <w:t xml:space="preserve"> </w:t>
      </w:r>
      <w:r w:rsidR="00DF0E37" w:rsidRPr="007A0543">
        <w:t>-</w:t>
      </w:r>
      <w:r w:rsidRPr="007A0543">
        <w:t xml:space="preserve"> Product generated proto </w:t>
      </w:r>
      <w:proofErr w:type="gramStart"/>
      <w:r w:rsidRPr="007A0543">
        <w:t>file</w:t>
      </w:r>
      <w:bookmarkEnd w:id="264"/>
      <w:proofErr w:type="gramEnd"/>
    </w:p>
    <w:p w14:paraId="1AE8BEE4" w14:textId="77777777" w:rsidR="00E15BAD" w:rsidRPr="007A0543" w:rsidRDefault="00E15BAD" w:rsidP="00E15BAD">
      <w:pPr>
        <w:pStyle w:val="Cdigo"/>
      </w:pPr>
      <w:r w:rsidRPr="007A0543">
        <w:t>syntax = "proto3</w:t>
      </w:r>
      <w:proofErr w:type="gramStart"/>
      <w:r w:rsidRPr="007A0543">
        <w:t>";</w:t>
      </w:r>
      <w:proofErr w:type="gramEnd"/>
    </w:p>
    <w:p w14:paraId="6DEFE55A" w14:textId="69150FA8" w:rsidR="00E15BAD" w:rsidRPr="007A0543" w:rsidRDefault="00E15BAD" w:rsidP="00E15BAD">
      <w:pPr>
        <w:pStyle w:val="Cdigo"/>
      </w:pPr>
      <w:r w:rsidRPr="007A0543">
        <w:t xml:space="preserve">package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w:t>
      </w:r>
      <w:proofErr w:type="gramStart"/>
      <w:r w:rsidR="005C2B7B" w:rsidRPr="007A0543">
        <w:t>Buffers</w:t>
      </w:r>
      <w:r w:rsidRPr="007A0543">
        <w:t>;</w:t>
      </w:r>
      <w:proofErr w:type="gramEnd"/>
    </w:p>
    <w:p w14:paraId="273E9433" w14:textId="5F69648C" w:rsidR="00E15BAD" w:rsidRPr="007A0543" w:rsidRDefault="00E15BAD" w:rsidP="00E15BAD">
      <w:pPr>
        <w:pStyle w:val="Cdigo"/>
      </w:pPr>
      <w:r w:rsidRPr="007A0543">
        <w:t xml:space="preserve">option </w:t>
      </w:r>
      <w:proofErr w:type="spellStart"/>
      <w:r w:rsidRPr="007A0543">
        <w:t>java_package</w:t>
      </w:r>
      <w:proofErr w:type="spellEnd"/>
      <w:r w:rsidRPr="007A0543">
        <w:t xml:space="preserve"> = "</w:t>
      </w:r>
      <w:proofErr w:type="spellStart"/>
      <w:proofErr w:type="gramStart"/>
      <w:r w:rsidRPr="007A0543">
        <w:t>com.conveniencestore</w:t>
      </w:r>
      <w:proofErr w:type="gramEnd"/>
      <w:r w:rsidRPr="007A0543">
        <w:t>.</w:t>
      </w:r>
      <w:proofErr w:type="gramStart"/>
      <w:r w:rsidRPr="007A0543">
        <w:t>conveniencestore.</w:t>
      </w:r>
      <w:r w:rsidR="005C2B7B" w:rsidRPr="007A0543">
        <w:t>Protocol</w:t>
      </w:r>
      <w:proofErr w:type="spellEnd"/>
      <w:proofErr w:type="gramEnd"/>
      <w:r w:rsidR="005C2B7B" w:rsidRPr="007A0543">
        <w:t xml:space="preserve"> Buffers</w:t>
      </w:r>
      <w:proofErr w:type="gramStart"/>
      <w:r w:rsidRPr="007A0543">
        <w:t>";</w:t>
      </w:r>
      <w:proofErr w:type="gramEnd"/>
    </w:p>
    <w:p w14:paraId="26C82E96" w14:textId="77777777" w:rsidR="00E15BAD" w:rsidRPr="007A0543" w:rsidRDefault="00E15BAD" w:rsidP="00E15BAD">
      <w:pPr>
        <w:pStyle w:val="Cdigo"/>
      </w:pPr>
    </w:p>
    <w:p w14:paraId="68B003F6" w14:textId="77777777" w:rsidR="00E15BAD" w:rsidRPr="007A0543" w:rsidRDefault="00E15BAD" w:rsidP="00E15BAD">
      <w:pPr>
        <w:pStyle w:val="Cdigo"/>
      </w:pPr>
      <w:r w:rsidRPr="007A0543">
        <w:t xml:space="preserve">message </w:t>
      </w:r>
      <w:proofErr w:type="spellStart"/>
      <w:r w:rsidRPr="007A0543">
        <w:t>ProductEntityDTO</w:t>
      </w:r>
      <w:proofErr w:type="spellEnd"/>
      <w:r w:rsidRPr="007A0543">
        <w:t xml:space="preserve"> {</w:t>
      </w:r>
    </w:p>
    <w:p w14:paraId="4394DB8B" w14:textId="77777777" w:rsidR="00E15BAD" w:rsidRPr="007A0543" w:rsidRDefault="00E15BAD" w:rsidP="00E15BAD">
      <w:pPr>
        <w:pStyle w:val="Cdigo"/>
      </w:pPr>
      <w:r w:rsidRPr="007A0543">
        <w:t xml:space="preserve">  string name = </w:t>
      </w:r>
      <w:proofErr w:type="gramStart"/>
      <w:r w:rsidRPr="007A0543">
        <w:t>1;</w:t>
      </w:r>
      <w:proofErr w:type="gramEnd"/>
    </w:p>
    <w:p w14:paraId="0173E957" w14:textId="40B741E8" w:rsidR="00744C99" w:rsidRPr="007A0543" w:rsidRDefault="00E15BAD" w:rsidP="00E15BAD">
      <w:pPr>
        <w:pStyle w:val="Cdigo"/>
        <w:keepNext/>
      </w:pPr>
      <w:r w:rsidRPr="007A0543">
        <w:t>}</w:t>
      </w:r>
    </w:p>
    <w:p w14:paraId="4C29C172" w14:textId="704F8892" w:rsidR="00E15BAD" w:rsidRPr="007A0543" w:rsidRDefault="00E15BAD" w:rsidP="00757C78">
      <w:pPr>
        <w:pStyle w:val="Caption"/>
      </w:pPr>
      <w:bookmarkStart w:id="265" w:name="_Toc198904738"/>
      <w:r w:rsidRPr="007A0543">
        <w:t xml:space="preserve">Code Snippet </w:t>
      </w:r>
      <w:r w:rsidRPr="007A0543">
        <w:fldChar w:fldCharType="begin"/>
      </w:r>
      <w:r w:rsidRPr="007A0543">
        <w:instrText xml:space="preserve"> SEQ Code_Snippet \* ARABIC </w:instrText>
      </w:r>
      <w:r w:rsidRPr="007A0543">
        <w:fldChar w:fldCharType="separate"/>
      </w:r>
      <w:proofErr w:type="gramStart"/>
      <w:r w:rsidR="00820CC9" w:rsidRPr="007A0543">
        <w:t>24</w:t>
      </w:r>
      <w:proofErr w:type="gramEnd"/>
      <w:r w:rsidRPr="007A0543">
        <w:fldChar w:fldCharType="end"/>
      </w:r>
      <w:r w:rsidRPr="007A0543">
        <w:t xml:space="preserve"> </w:t>
      </w:r>
      <w:r w:rsidR="00DF0E37" w:rsidRPr="007A0543">
        <w:t>-</w:t>
      </w:r>
      <w:r w:rsidRPr="007A0543">
        <w:t xml:space="preserve"> </w:t>
      </w:r>
      <w:proofErr w:type="spellStart"/>
      <w:r w:rsidRPr="007A0543">
        <w:t>ProductEntityDTO</w:t>
      </w:r>
      <w:proofErr w:type="spellEnd"/>
      <w:r w:rsidRPr="007A0543">
        <w:t xml:space="preserve"> generated proto </w:t>
      </w:r>
      <w:proofErr w:type="gramStart"/>
      <w:r w:rsidRPr="007A0543">
        <w:t>file</w:t>
      </w:r>
      <w:bookmarkEnd w:id="265"/>
      <w:proofErr w:type="gramEnd"/>
    </w:p>
    <w:p w14:paraId="708635E3" w14:textId="4A259F2A" w:rsidR="00440706" w:rsidRPr="00877E18" w:rsidRDefault="00440706" w:rsidP="00440706">
      <w:pPr>
        <w:jc w:val="both"/>
      </w:pPr>
      <w:r w:rsidRPr="007A0543">
        <w:t xml:space="preserve">As with the User </w:t>
      </w:r>
      <w:r w:rsidR="00550FBB" w:rsidRPr="007A0543">
        <w:t>d</w:t>
      </w:r>
      <w:r w:rsidRPr="007A0543">
        <w:t xml:space="preserve">omain, the Product Entity </w:t>
      </w:r>
      <w:r w:rsidR="00550FBB" w:rsidRPr="007A0543">
        <w:t>d</w:t>
      </w:r>
      <w:r w:rsidRPr="007A0543">
        <w:t>omain</w:t>
      </w:r>
      <w:r w:rsidR="00550FBB" w:rsidRPr="007A0543">
        <w:t xml:space="preserve"> </w:t>
      </w:r>
      <w:r w:rsidRPr="007A0543">
        <w:t xml:space="preserve">generated proto files are visible in </w:t>
      </w:r>
      <w:r w:rsidR="00AA6FF9" w:rsidRPr="007A0543">
        <w:t>Code Snippets</w:t>
      </w:r>
      <w:r w:rsidRPr="007A0543">
        <w:t xml:space="preserve"> </w:t>
      </w:r>
      <w:r w:rsidR="00AA6FF9" w:rsidRPr="007A0543">
        <w:t>2</w:t>
      </w:r>
      <w:r w:rsidR="00B76CD4" w:rsidRPr="007A0543">
        <w:t>2</w:t>
      </w:r>
      <w:r w:rsidRPr="007A0543">
        <w:t xml:space="preserve"> to </w:t>
      </w:r>
      <w:r w:rsidR="00645FC6" w:rsidRPr="007A0543">
        <w:t>2</w:t>
      </w:r>
      <w:r w:rsidR="00B76CD4" w:rsidRPr="007A0543">
        <w:t>4</w:t>
      </w:r>
      <w:r w:rsidRPr="007A0543">
        <w:t xml:space="preserve">. One salient aspect to note is the Product proto, which even though it does </w:t>
      </w:r>
      <w:r w:rsidRPr="007A0543">
        <w:lastRenderedPageBreak/>
        <w:t xml:space="preserve">not directly belong to the Product Entity </w:t>
      </w:r>
      <w:r w:rsidR="00550FBB" w:rsidRPr="007A0543">
        <w:t>d</w:t>
      </w:r>
      <w:r w:rsidRPr="007A0543">
        <w:t xml:space="preserve">omain, must </w:t>
      </w:r>
      <w:proofErr w:type="gramStart"/>
      <w:r w:rsidRPr="007A0543">
        <w:t>be created</w:t>
      </w:r>
      <w:proofErr w:type="gramEnd"/>
      <w:r w:rsidRPr="007A0543">
        <w:t xml:space="preserve"> because the Product Entity has a </w:t>
      </w:r>
      <w:proofErr w:type="gramStart"/>
      <w:r w:rsidRPr="007A0543">
        <w:t>many</w:t>
      </w:r>
      <w:proofErr w:type="gramEnd"/>
      <w:r w:rsidRPr="007A0543">
        <w:t xml:space="preserve"> to 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7A0543" w:rsidRDefault="003937C0" w:rsidP="003A090D">
      <w:r w:rsidRPr="007A0543">
        <w:rPr>
          <w:rStyle w:val="CommentReference"/>
        </w:rPr>
        <w:annotationRef/>
      </w:r>
      <w:r w:rsidR="003A090D" w:rsidRPr="007A0543">
        <w:rPr>
          <w:sz w:val="20"/>
          <w:szCs w:val="20"/>
        </w:rPr>
        <w:t>Usou um corretor ortográfico?</w:t>
      </w:r>
      <w:r w:rsidR="003A090D" w:rsidRPr="007A0543">
        <w:rPr>
          <w:sz w:val="20"/>
          <w:szCs w:val="20"/>
        </w:rPr>
        <w:cr/>
        <w:t>Retirar também tudo o que não interessa do documento, pf</w:t>
      </w:r>
    </w:p>
  </w:comment>
  <w:comment w:id="1" w:author="Isabel Azevedo" w:date="2024-12-14T17:30:00Z" w:initials="IA">
    <w:p w14:paraId="47806B0C" w14:textId="77777777" w:rsidR="00037F16" w:rsidRPr="007A0543" w:rsidRDefault="000E550C" w:rsidP="00037F16">
      <w:r w:rsidRPr="007A0543">
        <w:rPr>
          <w:rStyle w:val="CommentReference"/>
        </w:rPr>
        <w:annotationRef/>
      </w:r>
      <w:r w:rsidR="00037F16" w:rsidRPr="007A0543">
        <w:rPr>
          <w:sz w:val="20"/>
          <w:szCs w:val="20"/>
        </w:rPr>
        <w:t>Porque parentesis retos em tantas partes?</w:t>
      </w:r>
    </w:p>
  </w:comment>
  <w:comment w:id="2" w:author="Isabel Azevedo" w:date="2024-12-11T22:16:00Z" w:initials="IA">
    <w:p w14:paraId="345CAC9E" w14:textId="49C45681" w:rsidR="003937C0" w:rsidRPr="007A0543" w:rsidRDefault="003937C0" w:rsidP="003937C0">
      <w:r w:rsidRPr="007A0543">
        <w:rPr>
          <w:rStyle w:val="CommentReference"/>
        </w:rPr>
        <w:annotationRef/>
      </w:r>
      <w:r w:rsidRPr="007A0543">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7A0543" w:rsidRDefault="006A57DC" w:rsidP="006A57DC">
      <w:r w:rsidRPr="007A0543">
        <w:rPr>
          <w:rStyle w:val="CommentReference"/>
        </w:rPr>
        <w:annotationRef/>
      </w:r>
      <w:r w:rsidRPr="007A0543">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7A0543" w:rsidRDefault="003937C0" w:rsidP="003937C0">
      <w:r w:rsidRPr="007A0543">
        <w:rPr>
          <w:rStyle w:val="CommentReference"/>
        </w:rPr>
        <w:annotationRef/>
      </w:r>
      <w:r w:rsidRPr="007A0543">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7A0543" w:rsidRDefault="00675083" w:rsidP="00675083">
      <w:r w:rsidRPr="007A0543">
        <w:rPr>
          <w:rStyle w:val="CommentReference"/>
        </w:rPr>
        <w:annotationRef/>
      </w:r>
      <w:r w:rsidRPr="007A0543">
        <w:rPr>
          <w:color w:val="000000"/>
          <w:sz w:val="20"/>
          <w:szCs w:val="20"/>
        </w:rPr>
        <w:t>Não tem uniformidade nas legendas e tem refs vazias</w:t>
      </w:r>
    </w:p>
  </w:comment>
  <w:comment w:id="17" w:author="Isabel Azevedo" w:date="2024-12-14T09:49:00Z" w:initials="IA">
    <w:p w14:paraId="3FB05874" w14:textId="77777777" w:rsidR="007853B1" w:rsidRPr="007A0543" w:rsidRDefault="007853B1" w:rsidP="007853B1">
      <w:r w:rsidRPr="007A0543">
        <w:rPr>
          <w:rStyle w:val="CommentReference"/>
        </w:rPr>
        <w:annotationRef/>
      </w:r>
      <w:r w:rsidRPr="007A0543">
        <w:rPr>
          <w:color w:val="000000"/>
          <w:sz w:val="20"/>
          <w:szCs w:val="20"/>
        </w:rPr>
        <w:t>Suficiente quando começou o trabalho e não agora depois de alguns meses. Porque a performance interesse? Porque eficiÊncia energética importa? Porque importa estes fatores em “</w:t>
      </w:r>
      <w:r w:rsidRPr="007A0543">
        <w:rPr>
          <w:color w:val="202020"/>
          <w:sz w:val="20"/>
          <w:szCs w:val="20"/>
        </w:rPr>
        <w:t>HTTP-based REST architectures”?</w:t>
      </w:r>
    </w:p>
  </w:comment>
  <w:comment w:id="21" w:author="Isabel Azevedo" w:date="2024-12-14T09:37:00Z" w:initials="IA">
    <w:p w14:paraId="5C139867" w14:textId="4624A54E" w:rsidR="00DF3FB9" w:rsidRPr="007A0543" w:rsidRDefault="00DF3FB9" w:rsidP="00DF3FB9">
      <w:r w:rsidRPr="007A0543">
        <w:rPr>
          <w:rStyle w:val="CommentReference"/>
        </w:rPr>
        <w:annotationRef/>
      </w:r>
      <w:r w:rsidRPr="007A0543">
        <w:rPr>
          <w:color w:val="000000"/>
          <w:sz w:val="20"/>
          <w:szCs w:val="20"/>
        </w:rPr>
        <w:t>Parece ter havido algum mal-entendido. Deixo logo a seguir ao texto o que ficou combinado na revisão das RQ e o que esteve desde sempre na proposta.</w:t>
      </w:r>
    </w:p>
  </w:comment>
  <w:comment w:id="22" w:author="Isabel Azevedo" w:date="2024-12-14T09:54:00Z" w:initials="IA">
    <w:p w14:paraId="3104ED49" w14:textId="77777777" w:rsidR="007853B1" w:rsidRPr="007A0543" w:rsidRDefault="007853B1" w:rsidP="007853B1">
      <w:r w:rsidRPr="007A0543">
        <w:rPr>
          <w:rStyle w:val="CommentReference"/>
        </w:rPr>
        <w:annotationRef/>
      </w:r>
      <w:r w:rsidRPr="007A0543">
        <w:rPr>
          <w:color w:val="000000"/>
          <w:sz w:val="20"/>
          <w:szCs w:val="20"/>
        </w:rPr>
        <w:t>Não houve nenhuma sugestão para retirar “energy efficiency”</w:t>
      </w:r>
    </w:p>
  </w:comment>
  <w:comment w:id="26" w:author="Isabel Azevedo" w:date="2024-12-14T21:20:00Z" w:initials="IA">
    <w:p w14:paraId="25F11B0F" w14:textId="77777777" w:rsidR="00F12DB3" w:rsidRPr="007A0543" w:rsidRDefault="00F12DB3" w:rsidP="00F12DB3">
      <w:r w:rsidRPr="007A0543">
        <w:rPr>
          <w:rStyle w:val="CommentReference"/>
        </w:rPr>
        <w:annotationRef/>
      </w:r>
      <w:r w:rsidRPr="007A0543">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7A0543" w:rsidRDefault="00F12DB3" w:rsidP="00F12DB3">
      <w:r w:rsidRPr="007A0543">
        <w:rPr>
          <w:color w:val="000000"/>
          <w:sz w:val="20"/>
          <w:szCs w:val="20"/>
        </w:rPr>
        <w:t>Para gantir a reproducibilidade terá tudo num repositório público e com uma licença que permita a sua utilização e com todos os procedimentos e testes documentados?</w:t>
      </w:r>
    </w:p>
  </w:comment>
  <w:comment w:id="33" w:author="Isabel Azevedo" w:date="2024-12-14T21:58:00Z" w:initials="IA">
    <w:p w14:paraId="0A739F08" w14:textId="77777777" w:rsidR="00CF38D5" w:rsidRPr="007A0543" w:rsidRDefault="00CF38D5" w:rsidP="00CF38D5">
      <w:r w:rsidRPr="007A0543">
        <w:rPr>
          <w:rStyle w:val="CommentReference"/>
        </w:rPr>
        <w:annotationRef/>
      </w:r>
      <w:r w:rsidRPr="007A0543">
        <w:rPr>
          <w:color w:val="000000"/>
          <w:sz w:val="20"/>
          <w:szCs w:val="20"/>
        </w:rPr>
        <w:t>pq dizer o autor? tem alguma importância?</w:t>
      </w:r>
    </w:p>
  </w:comment>
  <w:comment w:id="34" w:author="Isabel Azevedo" w:date="2024-12-14T21:59:00Z" w:initials="IA">
    <w:p w14:paraId="703736CE" w14:textId="77777777" w:rsidR="00CF38D5" w:rsidRPr="007A0543" w:rsidRDefault="00CF38D5" w:rsidP="00CF38D5">
      <w:r w:rsidRPr="007A0543">
        <w:rPr>
          <w:rStyle w:val="CommentReference"/>
        </w:rPr>
        <w:annotationRef/>
      </w:r>
      <w:r w:rsidRPr="007A0543">
        <w:rPr>
          <w:color w:val="000000"/>
          <w:sz w:val="20"/>
          <w:szCs w:val="20"/>
        </w:rPr>
        <w:t>pq a falta de espaço antes da ref em tantas partes do doc?</w:t>
      </w:r>
    </w:p>
  </w:comment>
  <w:comment w:id="39" w:author="Isabel Azevedo" w:date="2024-12-14T22:06:00Z" w:initials="IA">
    <w:p w14:paraId="5FCE17DD" w14:textId="77777777" w:rsidR="00CF38D5" w:rsidRPr="007A0543" w:rsidRDefault="00CF38D5" w:rsidP="00CF38D5">
      <w:r w:rsidRPr="007A0543">
        <w:rPr>
          <w:rStyle w:val="CommentReference"/>
        </w:rPr>
        <w:annotationRef/>
      </w:r>
      <w:r w:rsidRPr="007A0543">
        <w:rPr>
          <w:color w:val="000000"/>
          <w:sz w:val="20"/>
          <w:szCs w:val="20"/>
        </w:rPr>
        <w:t>Todas uma secção proveniente d euma página Web? Preciso de uma fonte mais reputada, exceto se o autor é reputadíssimo na área do trabalho. Não parecer ser o caso</w:t>
      </w:r>
    </w:p>
  </w:comment>
  <w:comment w:id="54" w:author="Isabel Azevedo" w:date="2024-12-14T22:08:00Z" w:initials="IA">
    <w:p w14:paraId="24FB83F0" w14:textId="77777777" w:rsidR="00F133F1" w:rsidRPr="007A0543" w:rsidRDefault="00F133F1" w:rsidP="00F133F1">
      <w:r w:rsidRPr="007A0543">
        <w:rPr>
          <w:rStyle w:val="CommentReference"/>
        </w:rPr>
        <w:annotationRef/>
      </w:r>
      <w:r w:rsidRPr="007A0543">
        <w:rPr>
          <w:color w:val="000000"/>
          <w:sz w:val="20"/>
          <w:szCs w:val="20"/>
        </w:rPr>
        <w:t>Pq texto não justificado em tantas partes do doc?</w:t>
      </w:r>
    </w:p>
  </w:comment>
  <w:comment w:id="67" w:author="Isabel Azevedo" w:date="2024-12-11T22:26:00Z" w:initials="IA">
    <w:p w14:paraId="243F5F2B" w14:textId="210C401E" w:rsidR="00F54145" w:rsidRPr="007A0543" w:rsidRDefault="00F54145" w:rsidP="00F54145">
      <w:r w:rsidRPr="007A0543">
        <w:rPr>
          <w:rStyle w:val="CommentReference"/>
        </w:rPr>
        <w:annotationRef/>
      </w:r>
      <w:r w:rsidRPr="007A0543">
        <w:rPr>
          <w:color w:val="000000"/>
          <w:sz w:val="20"/>
          <w:szCs w:val="20"/>
        </w:rPr>
        <w:t>Começar TODAS as secções com texto e mencionar explicitamente todas as tabelas, imagens e extratos de código. Todos esses elementos precisam de um índice próprio no início do documento.</w:t>
      </w:r>
    </w:p>
  </w:comment>
  <w:comment w:id="79" w:author="Isabel Azevedo" w:date="2024-12-14T21:21:00Z" w:initials="IA">
    <w:p w14:paraId="24AC3DE2" w14:textId="77777777" w:rsidR="00F12DB3" w:rsidRPr="007A0543" w:rsidRDefault="00F12DB3" w:rsidP="00F12DB3">
      <w:r w:rsidRPr="007A0543">
        <w:rPr>
          <w:rStyle w:val="CommentReference"/>
        </w:rPr>
        <w:annotationRef/>
      </w:r>
      <w:r w:rsidRPr="007A0543">
        <w:rPr>
          <w:color w:val="000000"/>
          <w:sz w:val="20"/>
          <w:szCs w:val="20"/>
        </w:rPr>
        <w:t>Surgem do nada? Sem refs bibliográficas?</w:t>
      </w:r>
    </w:p>
  </w:comment>
  <w:comment w:id="109" w:author="Isabel Azevedo" w:date="2024-12-14T09:55:00Z" w:initials="IA">
    <w:p w14:paraId="79D70AB5" w14:textId="77777777" w:rsidR="007853B1" w:rsidRPr="007A0543" w:rsidRDefault="007853B1" w:rsidP="007853B1">
      <w:r w:rsidRPr="007A0543">
        <w:rPr>
          <w:rStyle w:val="CommentReference"/>
        </w:rPr>
        <w:annotationRef/>
      </w:r>
      <w:r w:rsidRPr="007A0543">
        <w:rPr>
          <w:color w:val="000000"/>
          <w:sz w:val="20"/>
          <w:szCs w:val="20"/>
        </w:rPr>
        <w:t>Ver comentários anteriores, refazer RQ e restantes partes</w:t>
      </w:r>
    </w:p>
  </w:comment>
  <w:comment w:id="115" w:author="Isabel Azevedo" w:date="2024-12-14T09:57:00Z" w:initials="IA">
    <w:p w14:paraId="7DD4C656" w14:textId="07CE687B" w:rsidR="00603033" w:rsidRPr="007A0543" w:rsidRDefault="00603033" w:rsidP="00603033">
      <w:r w:rsidRPr="007A0543">
        <w:rPr>
          <w:rStyle w:val="CommentReference"/>
        </w:rPr>
        <w:annotationRef/>
      </w:r>
      <w:r w:rsidRPr="007A0543">
        <w:rPr>
          <w:color w:val="000000"/>
          <w:sz w:val="20"/>
          <w:szCs w:val="20"/>
        </w:rPr>
        <w:t>Pq não é neste ponto que entra Protobufs e “Protocol Buffers”? Pq XML??</w:t>
      </w:r>
    </w:p>
  </w:comment>
  <w:comment w:id="234" w:author="Isabel Azevedo" w:date="2024-12-14T22:05:00Z" w:initials="IA">
    <w:p w14:paraId="5133A4CE" w14:textId="77777777" w:rsidR="00CF38D5" w:rsidRPr="007A0543" w:rsidRDefault="00CF38D5" w:rsidP="00CF38D5">
      <w:r w:rsidRPr="007A0543">
        <w:rPr>
          <w:rStyle w:val="CommentReference"/>
        </w:rPr>
        <w:annotationRef/>
      </w:r>
      <w:r w:rsidRPr="007A0543">
        <w:rPr>
          <w:color w:val="000000"/>
          <w:sz w:val="20"/>
          <w:szCs w:val="20"/>
        </w:rPr>
        <w:t>pt?</w:t>
      </w:r>
    </w:p>
    <w:p w14:paraId="45464422" w14:textId="77777777" w:rsidR="00CF38D5" w:rsidRPr="007A0543" w:rsidRDefault="00CF38D5" w:rsidP="00CF38D5"/>
    <w:p w14:paraId="0071D4B4" w14:textId="77777777" w:rsidR="00CF38D5" w:rsidRPr="007A0543" w:rsidRDefault="00CF38D5" w:rsidP="00CF38D5">
      <w:r w:rsidRPr="007A0543">
        <w:rPr>
          <w:color w:val="000000"/>
          <w:sz w:val="20"/>
          <w:szCs w:val="20"/>
        </w:rPr>
        <w:t>Refs descuidadas. A 13, por exemplo, tem autor mas não inclui.</w:t>
      </w:r>
    </w:p>
  </w:comment>
  <w:comment w:id="237" w:author="Isabel Azevedo" w:date="2024-12-11T22:43:00Z" w:initials="IA">
    <w:p w14:paraId="571B6EC4" w14:textId="1B5A522C" w:rsidR="001314D7" w:rsidRPr="007A0543" w:rsidRDefault="001314D7" w:rsidP="001314D7">
      <w:r w:rsidRPr="007A0543">
        <w:rPr>
          <w:rStyle w:val="CommentReference"/>
        </w:rPr>
        <w:annotationRef/>
      </w:r>
      <w:r w:rsidRPr="007A0543">
        <w:rPr>
          <w:color w:val="000000"/>
          <w:sz w:val="20"/>
          <w:szCs w:val="20"/>
        </w:rPr>
        <w:t>Melhorar a resolução e colocar a fig a ocupar uma página.  Não precisa das caixas tão largas</w:t>
      </w:r>
    </w:p>
  </w:comment>
  <w:comment w:id="238" w:author="Isabel Azevedo" w:date="2024-12-14T22:01:00Z" w:initials="IA">
    <w:p w14:paraId="28D95092" w14:textId="77777777" w:rsidR="00CF38D5" w:rsidRPr="007A0543" w:rsidRDefault="00CF38D5" w:rsidP="00CF38D5">
      <w:r w:rsidRPr="007A0543">
        <w:rPr>
          <w:rStyle w:val="CommentReference"/>
        </w:rPr>
        <w:annotationRef/>
      </w:r>
      <w:r w:rsidRPr="007A0543">
        <w:rPr>
          <w:color w:val="000000"/>
          <w:sz w:val="20"/>
          <w:szCs w:val="20"/>
        </w:rPr>
        <w:t>Mesmo num anexo todas as figs devem ser explicitamente mencionadas</w:t>
      </w:r>
    </w:p>
  </w:comment>
  <w:comment w:id="258" w:author="Isabel Azevedo" w:date="2024-12-13T22:19:00Z" w:initials="IA">
    <w:p w14:paraId="62084A96" w14:textId="1C8ECBDA" w:rsidR="00E54536" w:rsidRDefault="00E54536" w:rsidP="00E54536">
      <w:r w:rsidRPr="007A0543">
        <w:rPr>
          <w:rStyle w:val="CommentReference"/>
        </w:rPr>
        <w:annotationRef/>
      </w:r>
      <w:r w:rsidRPr="007A0543">
        <w:rPr>
          <w:color w:val="000000"/>
          <w:sz w:val="20"/>
          <w:szCs w:val="20"/>
        </w:rPr>
        <w:t>Legenda sem sentdo do ponto de vista linguístico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243F5F2B" w15:done="1"/>
  <w15:commentEx w15:paraId="24AC3DE2" w15:done="1"/>
  <w15:commentEx w15:paraId="79D70AB5" w15:done="1"/>
  <w15:commentEx w15:paraId="7DD4C656" w15:done="1"/>
  <w15:commentEx w15:paraId="0071D4B4" w15:done="1"/>
  <w15:commentEx w15:paraId="571B6EC4" w15:done="1"/>
  <w15:commentEx w15:paraId="28D95092" w15:paraIdParent="571B6EC4" w15:done="1"/>
  <w15:commentEx w15:paraId="62084A9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5CB6E1BE" w16cex:dateUtc="2024-12-11T22:26:00Z"/>
  <w16cex:commentExtensible w16cex:durableId="410748A4" w16cex:dateUtc="2024-12-14T21:21:00Z"/>
  <w16cex:commentExtensible w16cex:durableId="7F10C2D3" w16cex:dateUtc="2024-12-14T09:55:00Z"/>
  <w16cex:commentExtensible w16cex:durableId="39F9B355" w16cex:dateUtc="2024-12-14T09:57:00Z"/>
  <w16cex:commentExtensible w16cex:durableId="06636751" w16cex:dateUtc="2024-12-14T22:05:00Z"/>
  <w16cex:commentExtensible w16cex:durableId="7B895D84" w16cex:dateUtc="2024-12-11T22:43:00Z"/>
  <w16cex:commentExtensible w16cex:durableId="139BDCB5" w16cex:dateUtc="2024-12-14T22:01:00Z"/>
  <w16cex:commentExtensible w16cex:durableId="703023AE" w16cex:dateUtc="2024-12-13T2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243F5F2B" w16cid:durableId="5CB6E1BE"/>
  <w16cid:commentId w16cid:paraId="24AC3DE2" w16cid:durableId="410748A4"/>
  <w16cid:commentId w16cid:paraId="79D70AB5" w16cid:durableId="7F10C2D3"/>
  <w16cid:commentId w16cid:paraId="7DD4C656" w16cid:durableId="39F9B355"/>
  <w16cid:commentId w16cid:paraId="0071D4B4" w16cid:durableId="06636751"/>
  <w16cid:commentId w16cid:paraId="571B6EC4" w16cid:durableId="7B895D84"/>
  <w16cid:commentId w16cid:paraId="28D95092" w16cid:durableId="139BDCB5"/>
  <w16cid:commentId w16cid:paraId="62084A96" w16cid:durableId="70302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09530" w14:textId="77777777" w:rsidR="003C7EFA" w:rsidRPr="007A0543" w:rsidRDefault="003C7EFA" w:rsidP="008D0F80">
      <w:pPr>
        <w:spacing w:after="0" w:line="240" w:lineRule="auto"/>
      </w:pPr>
      <w:r w:rsidRPr="007A0543">
        <w:separator/>
      </w:r>
    </w:p>
  </w:endnote>
  <w:endnote w:type="continuationSeparator" w:id="0">
    <w:p w14:paraId="73CD83F9" w14:textId="77777777" w:rsidR="003C7EFA" w:rsidRPr="007A0543" w:rsidRDefault="003C7EFA" w:rsidP="008D0F80">
      <w:pPr>
        <w:spacing w:after="0" w:line="240" w:lineRule="auto"/>
      </w:pPr>
      <w:r w:rsidRPr="007A0543">
        <w:continuationSeparator/>
      </w:r>
    </w:p>
  </w:endnote>
  <w:endnote w:type="continuationNotice" w:id="1">
    <w:p w14:paraId="58152811" w14:textId="77777777" w:rsidR="003C7EFA" w:rsidRPr="007A0543" w:rsidRDefault="003C7E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7A0543" w:rsidRDefault="00F629F5" w:rsidP="00F629F5">
        <w:pPr>
          <w:pStyle w:val="Footer"/>
        </w:pPr>
        <w:r w:rsidRPr="007A0543">
          <w:fldChar w:fldCharType="begin"/>
        </w:r>
        <w:r w:rsidRPr="007A0543">
          <w:instrText xml:space="preserve"> PAGE   \* MERGEFORMAT </w:instrText>
        </w:r>
        <w:r w:rsidRPr="007A0543">
          <w:fldChar w:fldCharType="separate"/>
        </w:r>
        <w:r w:rsidR="004725E8" w:rsidRPr="007A0543">
          <w:t>xv</w:t>
        </w:r>
        <w:proofErr w:type="spellStart"/>
        <w:r w:rsidR="004725E8" w:rsidRPr="007A0543">
          <w:t>i</w:t>
        </w:r>
        <w:proofErr w:type="spellEnd"/>
        <w:r w:rsidRPr="007A0543">
          <w:fldChar w:fldCharType="end"/>
        </w:r>
      </w:p>
    </w:sdtContent>
  </w:sdt>
  <w:p w14:paraId="2198D5DB" w14:textId="77777777" w:rsidR="00F629F5" w:rsidRPr="007A0543"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7A0543" w:rsidRDefault="00E01A5A" w:rsidP="00E01A5A">
        <w:pPr>
          <w:pStyle w:val="Footer"/>
          <w:jc w:val="right"/>
        </w:pPr>
        <w:r w:rsidRPr="007A0543">
          <w:fldChar w:fldCharType="begin"/>
        </w:r>
        <w:r w:rsidRPr="007A0543">
          <w:instrText xml:space="preserve"> PAGE   \* MERGEFORMAT </w:instrText>
        </w:r>
        <w:r w:rsidRPr="007A0543">
          <w:fldChar w:fldCharType="separate"/>
        </w:r>
        <w:r w:rsidR="004725E8" w:rsidRPr="007A0543">
          <w:t>9</w:t>
        </w:r>
        <w:r w:rsidRPr="007A0543">
          <w:fldChar w:fldCharType="end"/>
        </w:r>
      </w:p>
    </w:sdtContent>
  </w:sdt>
  <w:p w14:paraId="3E3E5399" w14:textId="77777777" w:rsidR="008D0F80" w:rsidRPr="007A0543" w:rsidRDefault="008D0F80" w:rsidP="004B5FC5">
    <w:pPr>
      <w:pStyle w:val="Footer"/>
      <w:jc w:val="right"/>
    </w:pPr>
  </w:p>
  <w:p w14:paraId="7819E08E" w14:textId="77777777" w:rsidR="008D0F80" w:rsidRPr="007A0543"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092BDDDE" w:rsidR="004E6BE6" w:rsidRPr="007A0543" w:rsidRDefault="006338B1" w:rsidP="008037B5">
    <w:pPr>
      <w:spacing w:before="600" w:after="120" w:line="240" w:lineRule="auto"/>
      <w:rPr>
        <w:b/>
        <w:sz w:val="24"/>
      </w:rPr>
    </w:pPr>
    <w:proofErr w:type="spellStart"/>
    <w:r w:rsidRPr="007A0543">
      <w:rPr>
        <w:b/>
        <w:sz w:val="24"/>
      </w:rPr>
      <w:t>Supervisora</w:t>
    </w:r>
    <w:proofErr w:type="spellEnd"/>
    <w:r w:rsidR="004E6BE6" w:rsidRPr="007A0543">
      <w:rPr>
        <w:b/>
        <w:sz w:val="24"/>
      </w:rPr>
      <w:t xml:space="preserve">: </w:t>
    </w:r>
    <w:r w:rsidR="00E40B41" w:rsidRPr="007A0543">
      <w:rPr>
        <w:b/>
        <w:sz w:val="24"/>
      </w:rPr>
      <w:t>Isabe</w:t>
    </w:r>
    <w:r w:rsidR="00E2340A" w:rsidRPr="007A0543">
      <w:rPr>
        <w:b/>
        <w:sz w:val="24"/>
      </w:rPr>
      <w:t>l</w:t>
    </w:r>
    <w:r w:rsidR="00E40B41" w:rsidRPr="007A0543">
      <w:rPr>
        <w:b/>
        <w:sz w:val="24"/>
      </w:rPr>
      <w:t xml:space="preserve"> Azevedo</w:t>
    </w:r>
  </w:p>
  <w:p w14:paraId="43E310D0" w14:textId="1B65ED29" w:rsidR="00955F40" w:rsidRPr="007A0543" w:rsidRDefault="004E6BE6" w:rsidP="008037B5">
    <w:pPr>
      <w:spacing w:after="120" w:line="240" w:lineRule="auto"/>
      <w:jc w:val="right"/>
    </w:pPr>
    <w:r w:rsidRPr="007A0543">
      <w:t xml:space="preserve">Porto, </w:t>
    </w:r>
    <w:r w:rsidR="00533A8E" w:rsidRPr="007A0543">
      <w:t>04</w:t>
    </w:r>
    <w:r w:rsidRPr="007A0543">
      <w:t xml:space="preserve"> </w:t>
    </w:r>
    <w:r w:rsidR="002F5EBF" w:rsidRPr="007A0543">
      <w:t>202</w:t>
    </w:r>
    <w:r w:rsidR="00533A8E" w:rsidRPr="007A0543">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7A0543" w:rsidRDefault="000E7766" w:rsidP="00F629F5">
        <w:pPr>
          <w:pStyle w:val="Footer"/>
        </w:pPr>
        <w:r w:rsidRPr="007A0543">
          <w:fldChar w:fldCharType="begin"/>
        </w:r>
        <w:r w:rsidRPr="007A0543">
          <w:instrText xml:space="preserve"> PAGE   \* MERGEFORMAT </w:instrText>
        </w:r>
        <w:r w:rsidRPr="007A0543">
          <w:fldChar w:fldCharType="separate"/>
        </w:r>
        <w:r w:rsidR="004725E8" w:rsidRPr="007A0543">
          <w:t>6</w:t>
        </w:r>
        <w:r w:rsidRPr="007A0543">
          <w:fldChar w:fldCharType="end"/>
        </w:r>
      </w:p>
    </w:sdtContent>
  </w:sdt>
  <w:p w14:paraId="57FEC96F" w14:textId="77777777" w:rsidR="000E7766" w:rsidRPr="007A0543"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7A0543" w:rsidRDefault="00971D76" w:rsidP="00971D76">
        <w:pPr>
          <w:pStyle w:val="Footer"/>
          <w:jc w:val="right"/>
        </w:pPr>
        <w:r w:rsidRPr="007A0543">
          <w:fldChar w:fldCharType="begin"/>
        </w:r>
        <w:r w:rsidRPr="007A0543">
          <w:instrText xml:space="preserve"> PAGE   \* MERGEFORMAT </w:instrText>
        </w:r>
        <w:r w:rsidRPr="007A0543">
          <w:fldChar w:fldCharType="separate"/>
        </w:r>
        <w:r w:rsidR="004725E8" w:rsidRPr="007A0543">
          <w:t>10</w:t>
        </w:r>
        <w:r w:rsidRPr="007A0543">
          <w:fldChar w:fldCharType="end"/>
        </w:r>
      </w:p>
    </w:sdtContent>
  </w:sdt>
  <w:p w14:paraId="00800FD1" w14:textId="77777777" w:rsidR="00971D76" w:rsidRPr="007A0543"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F8562" w14:textId="77777777" w:rsidR="003C7EFA" w:rsidRPr="007A0543" w:rsidRDefault="003C7EFA" w:rsidP="008D0F80">
      <w:pPr>
        <w:spacing w:after="0" w:line="240" w:lineRule="auto"/>
      </w:pPr>
      <w:r w:rsidRPr="007A0543">
        <w:separator/>
      </w:r>
    </w:p>
  </w:footnote>
  <w:footnote w:type="continuationSeparator" w:id="0">
    <w:p w14:paraId="1DD89B98" w14:textId="77777777" w:rsidR="003C7EFA" w:rsidRPr="007A0543" w:rsidRDefault="003C7EFA" w:rsidP="008D0F80">
      <w:pPr>
        <w:spacing w:after="0" w:line="240" w:lineRule="auto"/>
      </w:pPr>
      <w:r w:rsidRPr="007A0543">
        <w:continuationSeparator/>
      </w:r>
    </w:p>
  </w:footnote>
  <w:footnote w:type="continuationNotice" w:id="1">
    <w:p w14:paraId="3945C7BC" w14:textId="77777777" w:rsidR="003C7EFA" w:rsidRPr="007A0543" w:rsidRDefault="003C7E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7A0543"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7A0543"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7A0543"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7A0543"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3165"/>
    <w:rsid w:val="00003834"/>
    <w:rsid w:val="00003D4E"/>
    <w:rsid w:val="00006185"/>
    <w:rsid w:val="000063C3"/>
    <w:rsid w:val="0000664D"/>
    <w:rsid w:val="00012550"/>
    <w:rsid w:val="00012AE7"/>
    <w:rsid w:val="00013908"/>
    <w:rsid w:val="00013AC9"/>
    <w:rsid w:val="00014BB9"/>
    <w:rsid w:val="00016008"/>
    <w:rsid w:val="00017AB1"/>
    <w:rsid w:val="00021D44"/>
    <w:rsid w:val="0002265F"/>
    <w:rsid w:val="00023391"/>
    <w:rsid w:val="0002347A"/>
    <w:rsid w:val="000239C5"/>
    <w:rsid w:val="00025EB4"/>
    <w:rsid w:val="00027662"/>
    <w:rsid w:val="000276D7"/>
    <w:rsid w:val="00030BAE"/>
    <w:rsid w:val="00033020"/>
    <w:rsid w:val="000332FA"/>
    <w:rsid w:val="00034A66"/>
    <w:rsid w:val="00035008"/>
    <w:rsid w:val="0003646A"/>
    <w:rsid w:val="0003690A"/>
    <w:rsid w:val="00037F16"/>
    <w:rsid w:val="00041229"/>
    <w:rsid w:val="00041E5D"/>
    <w:rsid w:val="000420E6"/>
    <w:rsid w:val="00042424"/>
    <w:rsid w:val="0004261F"/>
    <w:rsid w:val="00042A7E"/>
    <w:rsid w:val="000452EE"/>
    <w:rsid w:val="000460AB"/>
    <w:rsid w:val="000464C5"/>
    <w:rsid w:val="00046AD1"/>
    <w:rsid w:val="00046EEE"/>
    <w:rsid w:val="00050B74"/>
    <w:rsid w:val="00052804"/>
    <w:rsid w:val="000541C0"/>
    <w:rsid w:val="0005553A"/>
    <w:rsid w:val="00056819"/>
    <w:rsid w:val="000579AA"/>
    <w:rsid w:val="000603D3"/>
    <w:rsid w:val="0006079F"/>
    <w:rsid w:val="00061001"/>
    <w:rsid w:val="00061725"/>
    <w:rsid w:val="00061B13"/>
    <w:rsid w:val="000628E5"/>
    <w:rsid w:val="00063B8D"/>
    <w:rsid w:val="00063D1E"/>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81319"/>
    <w:rsid w:val="00081AB8"/>
    <w:rsid w:val="00082A5C"/>
    <w:rsid w:val="00083A6F"/>
    <w:rsid w:val="000840FD"/>
    <w:rsid w:val="00084608"/>
    <w:rsid w:val="00086813"/>
    <w:rsid w:val="00087074"/>
    <w:rsid w:val="000922A9"/>
    <w:rsid w:val="00096060"/>
    <w:rsid w:val="00096E64"/>
    <w:rsid w:val="00096FB9"/>
    <w:rsid w:val="00097FE5"/>
    <w:rsid w:val="000A03D1"/>
    <w:rsid w:val="000A09ED"/>
    <w:rsid w:val="000A2672"/>
    <w:rsid w:val="000A2D95"/>
    <w:rsid w:val="000A470A"/>
    <w:rsid w:val="000A5710"/>
    <w:rsid w:val="000A58A3"/>
    <w:rsid w:val="000A63DB"/>
    <w:rsid w:val="000A72FC"/>
    <w:rsid w:val="000A73E6"/>
    <w:rsid w:val="000A74A8"/>
    <w:rsid w:val="000B106D"/>
    <w:rsid w:val="000B2C77"/>
    <w:rsid w:val="000B3755"/>
    <w:rsid w:val="000B4B63"/>
    <w:rsid w:val="000B4E87"/>
    <w:rsid w:val="000B6229"/>
    <w:rsid w:val="000B7633"/>
    <w:rsid w:val="000B7885"/>
    <w:rsid w:val="000C0DF5"/>
    <w:rsid w:val="000C1775"/>
    <w:rsid w:val="000C2CE9"/>
    <w:rsid w:val="000C3199"/>
    <w:rsid w:val="000C46B8"/>
    <w:rsid w:val="000C63AC"/>
    <w:rsid w:val="000C66E0"/>
    <w:rsid w:val="000C77CD"/>
    <w:rsid w:val="000C7CFD"/>
    <w:rsid w:val="000C7E68"/>
    <w:rsid w:val="000C7FE8"/>
    <w:rsid w:val="000D1345"/>
    <w:rsid w:val="000D2017"/>
    <w:rsid w:val="000D35C4"/>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6CF2"/>
    <w:rsid w:val="00106D1D"/>
    <w:rsid w:val="0011203F"/>
    <w:rsid w:val="001121D2"/>
    <w:rsid w:val="001141A8"/>
    <w:rsid w:val="00114971"/>
    <w:rsid w:val="001150BF"/>
    <w:rsid w:val="00115730"/>
    <w:rsid w:val="00115796"/>
    <w:rsid w:val="00117C33"/>
    <w:rsid w:val="00120F14"/>
    <w:rsid w:val="00122009"/>
    <w:rsid w:val="0012335C"/>
    <w:rsid w:val="001236A7"/>
    <w:rsid w:val="001304A5"/>
    <w:rsid w:val="0013126E"/>
    <w:rsid w:val="001314D7"/>
    <w:rsid w:val="001326A2"/>
    <w:rsid w:val="00133ABB"/>
    <w:rsid w:val="0013424B"/>
    <w:rsid w:val="0013457B"/>
    <w:rsid w:val="00135599"/>
    <w:rsid w:val="00137608"/>
    <w:rsid w:val="0013FDD5"/>
    <w:rsid w:val="00140DA1"/>
    <w:rsid w:val="00141E6C"/>
    <w:rsid w:val="00143A03"/>
    <w:rsid w:val="0014783E"/>
    <w:rsid w:val="00150321"/>
    <w:rsid w:val="00152729"/>
    <w:rsid w:val="0015287F"/>
    <w:rsid w:val="0015320E"/>
    <w:rsid w:val="00154FB5"/>
    <w:rsid w:val="00155775"/>
    <w:rsid w:val="00160AED"/>
    <w:rsid w:val="00161699"/>
    <w:rsid w:val="00161968"/>
    <w:rsid w:val="00161A25"/>
    <w:rsid w:val="001635B1"/>
    <w:rsid w:val="0016384C"/>
    <w:rsid w:val="0016479C"/>
    <w:rsid w:val="0016598A"/>
    <w:rsid w:val="001660F8"/>
    <w:rsid w:val="00166F9B"/>
    <w:rsid w:val="00167A32"/>
    <w:rsid w:val="0017227E"/>
    <w:rsid w:val="00172908"/>
    <w:rsid w:val="001732FD"/>
    <w:rsid w:val="00173874"/>
    <w:rsid w:val="00177FCF"/>
    <w:rsid w:val="00180179"/>
    <w:rsid w:val="00180902"/>
    <w:rsid w:val="001815CF"/>
    <w:rsid w:val="001823C1"/>
    <w:rsid w:val="00183C87"/>
    <w:rsid w:val="001867EB"/>
    <w:rsid w:val="00191A3C"/>
    <w:rsid w:val="00192299"/>
    <w:rsid w:val="00195265"/>
    <w:rsid w:val="00195378"/>
    <w:rsid w:val="00197A80"/>
    <w:rsid w:val="001A1B97"/>
    <w:rsid w:val="001A35C3"/>
    <w:rsid w:val="001A3FAE"/>
    <w:rsid w:val="001A47A8"/>
    <w:rsid w:val="001A6048"/>
    <w:rsid w:val="001A6CAE"/>
    <w:rsid w:val="001A71C3"/>
    <w:rsid w:val="001B0770"/>
    <w:rsid w:val="001B0B52"/>
    <w:rsid w:val="001B103E"/>
    <w:rsid w:val="001B16B9"/>
    <w:rsid w:val="001B1A45"/>
    <w:rsid w:val="001B1DC5"/>
    <w:rsid w:val="001B27E4"/>
    <w:rsid w:val="001B2BC9"/>
    <w:rsid w:val="001B551A"/>
    <w:rsid w:val="001B7048"/>
    <w:rsid w:val="001C00FB"/>
    <w:rsid w:val="001C0D9F"/>
    <w:rsid w:val="001C1C96"/>
    <w:rsid w:val="001C2F48"/>
    <w:rsid w:val="001D04FC"/>
    <w:rsid w:val="001D0634"/>
    <w:rsid w:val="001D0FDE"/>
    <w:rsid w:val="001D1DA8"/>
    <w:rsid w:val="001D32BC"/>
    <w:rsid w:val="001D3FA0"/>
    <w:rsid w:val="001D45D8"/>
    <w:rsid w:val="001D5404"/>
    <w:rsid w:val="001D651B"/>
    <w:rsid w:val="001D71C3"/>
    <w:rsid w:val="001D7306"/>
    <w:rsid w:val="001D730E"/>
    <w:rsid w:val="001E1A2A"/>
    <w:rsid w:val="001E2948"/>
    <w:rsid w:val="001E3279"/>
    <w:rsid w:val="001E343D"/>
    <w:rsid w:val="001E3730"/>
    <w:rsid w:val="001E3989"/>
    <w:rsid w:val="001E3D69"/>
    <w:rsid w:val="001E492C"/>
    <w:rsid w:val="001E6C6F"/>
    <w:rsid w:val="001E6CD1"/>
    <w:rsid w:val="001E6F17"/>
    <w:rsid w:val="001F0166"/>
    <w:rsid w:val="001F0F1D"/>
    <w:rsid w:val="001F1FF8"/>
    <w:rsid w:val="001F2E01"/>
    <w:rsid w:val="001F66BA"/>
    <w:rsid w:val="001F6DA7"/>
    <w:rsid w:val="001F7152"/>
    <w:rsid w:val="001F7CD6"/>
    <w:rsid w:val="001F7E58"/>
    <w:rsid w:val="00201B13"/>
    <w:rsid w:val="00202389"/>
    <w:rsid w:val="00203294"/>
    <w:rsid w:val="0020474A"/>
    <w:rsid w:val="00204881"/>
    <w:rsid w:val="00204C41"/>
    <w:rsid w:val="0020597D"/>
    <w:rsid w:val="00206341"/>
    <w:rsid w:val="002067F7"/>
    <w:rsid w:val="00206BC5"/>
    <w:rsid w:val="00206BD3"/>
    <w:rsid w:val="00207948"/>
    <w:rsid w:val="002079B9"/>
    <w:rsid w:val="002117F7"/>
    <w:rsid w:val="00211938"/>
    <w:rsid w:val="00212C42"/>
    <w:rsid w:val="0021328C"/>
    <w:rsid w:val="002134D5"/>
    <w:rsid w:val="00214C96"/>
    <w:rsid w:val="00214F83"/>
    <w:rsid w:val="00215989"/>
    <w:rsid w:val="00217464"/>
    <w:rsid w:val="00220DDC"/>
    <w:rsid w:val="00221B43"/>
    <w:rsid w:val="002220B7"/>
    <w:rsid w:val="0022326C"/>
    <w:rsid w:val="00225F50"/>
    <w:rsid w:val="0022687C"/>
    <w:rsid w:val="00226D68"/>
    <w:rsid w:val="002278D3"/>
    <w:rsid w:val="00231885"/>
    <w:rsid w:val="0023261D"/>
    <w:rsid w:val="00233C99"/>
    <w:rsid w:val="00234D01"/>
    <w:rsid w:val="00234E7B"/>
    <w:rsid w:val="00234F76"/>
    <w:rsid w:val="0023533F"/>
    <w:rsid w:val="00235C7C"/>
    <w:rsid w:val="00235DA1"/>
    <w:rsid w:val="00236588"/>
    <w:rsid w:val="0023779A"/>
    <w:rsid w:val="00240472"/>
    <w:rsid w:val="00244F23"/>
    <w:rsid w:val="002452C5"/>
    <w:rsid w:val="00245C16"/>
    <w:rsid w:val="00250A58"/>
    <w:rsid w:val="00250AA8"/>
    <w:rsid w:val="00250B12"/>
    <w:rsid w:val="00251371"/>
    <w:rsid w:val="00251E3C"/>
    <w:rsid w:val="0025280F"/>
    <w:rsid w:val="00253907"/>
    <w:rsid w:val="00253C5B"/>
    <w:rsid w:val="00254177"/>
    <w:rsid w:val="00254662"/>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E58"/>
    <w:rsid w:val="002760DE"/>
    <w:rsid w:val="00277AC0"/>
    <w:rsid w:val="00277AC4"/>
    <w:rsid w:val="002807AB"/>
    <w:rsid w:val="00280971"/>
    <w:rsid w:val="00280FCB"/>
    <w:rsid w:val="00281274"/>
    <w:rsid w:val="00281B92"/>
    <w:rsid w:val="00281C78"/>
    <w:rsid w:val="0028275B"/>
    <w:rsid w:val="002839E2"/>
    <w:rsid w:val="002843CC"/>
    <w:rsid w:val="00284E48"/>
    <w:rsid w:val="002929DC"/>
    <w:rsid w:val="0029373B"/>
    <w:rsid w:val="002A13D0"/>
    <w:rsid w:val="002A1418"/>
    <w:rsid w:val="002A2336"/>
    <w:rsid w:val="002A24B5"/>
    <w:rsid w:val="002A2A07"/>
    <w:rsid w:val="002A36F8"/>
    <w:rsid w:val="002A3C56"/>
    <w:rsid w:val="002A5ACF"/>
    <w:rsid w:val="002A5C74"/>
    <w:rsid w:val="002B10FE"/>
    <w:rsid w:val="002B1E9F"/>
    <w:rsid w:val="002B216D"/>
    <w:rsid w:val="002B2C9D"/>
    <w:rsid w:val="002B2E3F"/>
    <w:rsid w:val="002B2E7A"/>
    <w:rsid w:val="002B31D3"/>
    <w:rsid w:val="002B3974"/>
    <w:rsid w:val="002B3B3B"/>
    <w:rsid w:val="002B3B7D"/>
    <w:rsid w:val="002B41C9"/>
    <w:rsid w:val="002B52E9"/>
    <w:rsid w:val="002B5969"/>
    <w:rsid w:val="002B5C1A"/>
    <w:rsid w:val="002B683D"/>
    <w:rsid w:val="002C107C"/>
    <w:rsid w:val="002C1FD0"/>
    <w:rsid w:val="002C26CB"/>
    <w:rsid w:val="002C437D"/>
    <w:rsid w:val="002C45D6"/>
    <w:rsid w:val="002C4621"/>
    <w:rsid w:val="002C5DCD"/>
    <w:rsid w:val="002C6BB8"/>
    <w:rsid w:val="002C7B7F"/>
    <w:rsid w:val="002D01FE"/>
    <w:rsid w:val="002D0D4A"/>
    <w:rsid w:val="002D39C4"/>
    <w:rsid w:val="002D3CDA"/>
    <w:rsid w:val="002D4ADD"/>
    <w:rsid w:val="002D61E0"/>
    <w:rsid w:val="002D6655"/>
    <w:rsid w:val="002D69AC"/>
    <w:rsid w:val="002D6CEE"/>
    <w:rsid w:val="002D79FA"/>
    <w:rsid w:val="002E00B6"/>
    <w:rsid w:val="002E1952"/>
    <w:rsid w:val="002E1C31"/>
    <w:rsid w:val="002E209D"/>
    <w:rsid w:val="002E476A"/>
    <w:rsid w:val="002E7B64"/>
    <w:rsid w:val="002F15F1"/>
    <w:rsid w:val="002F1638"/>
    <w:rsid w:val="002F2DC3"/>
    <w:rsid w:val="002F4D84"/>
    <w:rsid w:val="002F5834"/>
    <w:rsid w:val="002F5DCB"/>
    <w:rsid w:val="002F5EBF"/>
    <w:rsid w:val="00303438"/>
    <w:rsid w:val="00303881"/>
    <w:rsid w:val="003038B0"/>
    <w:rsid w:val="00303997"/>
    <w:rsid w:val="003048E8"/>
    <w:rsid w:val="00304EA9"/>
    <w:rsid w:val="0030661E"/>
    <w:rsid w:val="003066F7"/>
    <w:rsid w:val="00306FC3"/>
    <w:rsid w:val="003079B8"/>
    <w:rsid w:val="0031224B"/>
    <w:rsid w:val="00312576"/>
    <w:rsid w:val="00312970"/>
    <w:rsid w:val="00312C08"/>
    <w:rsid w:val="003138C5"/>
    <w:rsid w:val="0031439E"/>
    <w:rsid w:val="003146AD"/>
    <w:rsid w:val="003150AF"/>
    <w:rsid w:val="00316266"/>
    <w:rsid w:val="00316ECB"/>
    <w:rsid w:val="003173AB"/>
    <w:rsid w:val="003173F6"/>
    <w:rsid w:val="003209DF"/>
    <w:rsid w:val="003223BF"/>
    <w:rsid w:val="00323ABC"/>
    <w:rsid w:val="003240FD"/>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52A"/>
    <w:rsid w:val="00350012"/>
    <w:rsid w:val="0035081F"/>
    <w:rsid w:val="00350B3E"/>
    <w:rsid w:val="003546F6"/>
    <w:rsid w:val="00355D3A"/>
    <w:rsid w:val="003570B4"/>
    <w:rsid w:val="00357209"/>
    <w:rsid w:val="00361FDD"/>
    <w:rsid w:val="0036205B"/>
    <w:rsid w:val="003632CF"/>
    <w:rsid w:val="0036446C"/>
    <w:rsid w:val="0036538B"/>
    <w:rsid w:val="00376CA0"/>
    <w:rsid w:val="0038236F"/>
    <w:rsid w:val="00382452"/>
    <w:rsid w:val="00382540"/>
    <w:rsid w:val="003826E4"/>
    <w:rsid w:val="00382E16"/>
    <w:rsid w:val="003831BC"/>
    <w:rsid w:val="00384EF0"/>
    <w:rsid w:val="00385CAD"/>
    <w:rsid w:val="003861D1"/>
    <w:rsid w:val="00387479"/>
    <w:rsid w:val="003903B9"/>
    <w:rsid w:val="0039144E"/>
    <w:rsid w:val="00391DBC"/>
    <w:rsid w:val="0039239F"/>
    <w:rsid w:val="00392D3D"/>
    <w:rsid w:val="00392F8D"/>
    <w:rsid w:val="003931F0"/>
    <w:rsid w:val="003937C0"/>
    <w:rsid w:val="00394042"/>
    <w:rsid w:val="00395A34"/>
    <w:rsid w:val="00395B16"/>
    <w:rsid w:val="0039601A"/>
    <w:rsid w:val="003A04B1"/>
    <w:rsid w:val="003A0844"/>
    <w:rsid w:val="003A090D"/>
    <w:rsid w:val="003A11BC"/>
    <w:rsid w:val="003A21CF"/>
    <w:rsid w:val="003A2FD6"/>
    <w:rsid w:val="003A4407"/>
    <w:rsid w:val="003A5456"/>
    <w:rsid w:val="003A58BA"/>
    <w:rsid w:val="003A723E"/>
    <w:rsid w:val="003B08D5"/>
    <w:rsid w:val="003B10D7"/>
    <w:rsid w:val="003B21D6"/>
    <w:rsid w:val="003B25BF"/>
    <w:rsid w:val="003B3E2B"/>
    <w:rsid w:val="003B54ED"/>
    <w:rsid w:val="003B5BCB"/>
    <w:rsid w:val="003B6071"/>
    <w:rsid w:val="003C0A0A"/>
    <w:rsid w:val="003C1520"/>
    <w:rsid w:val="003C3E74"/>
    <w:rsid w:val="003C45A7"/>
    <w:rsid w:val="003C4957"/>
    <w:rsid w:val="003C5B2D"/>
    <w:rsid w:val="003C78FF"/>
    <w:rsid w:val="003C7EFA"/>
    <w:rsid w:val="003D0462"/>
    <w:rsid w:val="003D1C4B"/>
    <w:rsid w:val="003D225F"/>
    <w:rsid w:val="003D241F"/>
    <w:rsid w:val="003D55C7"/>
    <w:rsid w:val="003E1569"/>
    <w:rsid w:val="003E411B"/>
    <w:rsid w:val="003E4D63"/>
    <w:rsid w:val="003E62D8"/>
    <w:rsid w:val="003E6B01"/>
    <w:rsid w:val="003E6D5C"/>
    <w:rsid w:val="003E732C"/>
    <w:rsid w:val="003E7FFD"/>
    <w:rsid w:val="003F1408"/>
    <w:rsid w:val="003F1F67"/>
    <w:rsid w:val="003F2080"/>
    <w:rsid w:val="003F2F6B"/>
    <w:rsid w:val="003F3FD1"/>
    <w:rsid w:val="003F56E9"/>
    <w:rsid w:val="003F7F81"/>
    <w:rsid w:val="00401311"/>
    <w:rsid w:val="0040293E"/>
    <w:rsid w:val="00402DD4"/>
    <w:rsid w:val="00405546"/>
    <w:rsid w:val="00405961"/>
    <w:rsid w:val="00405C07"/>
    <w:rsid w:val="00405F01"/>
    <w:rsid w:val="00406064"/>
    <w:rsid w:val="00406327"/>
    <w:rsid w:val="00407678"/>
    <w:rsid w:val="004100B3"/>
    <w:rsid w:val="00411099"/>
    <w:rsid w:val="00411D74"/>
    <w:rsid w:val="00411E30"/>
    <w:rsid w:val="00412820"/>
    <w:rsid w:val="00416694"/>
    <w:rsid w:val="004176AF"/>
    <w:rsid w:val="004179C6"/>
    <w:rsid w:val="00417C59"/>
    <w:rsid w:val="00421B0A"/>
    <w:rsid w:val="00421B90"/>
    <w:rsid w:val="004232B3"/>
    <w:rsid w:val="00423E21"/>
    <w:rsid w:val="00424E04"/>
    <w:rsid w:val="00425FF8"/>
    <w:rsid w:val="0042686D"/>
    <w:rsid w:val="0042713E"/>
    <w:rsid w:val="004326F6"/>
    <w:rsid w:val="00432D57"/>
    <w:rsid w:val="00433727"/>
    <w:rsid w:val="00434654"/>
    <w:rsid w:val="0043515D"/>
    <w:rsid w:val="0043540A"/>
    <w:rsid w:val="0043545D"/>
    <w:rsid w:val="00435BAD"/>
    <w:rsid w:val="00435ED4"/>
    <w:rsid w:val="00440209"/>
    <w:rsid w:val="00440706"/>
    <w:rsid w:val="0044078B"/>
    <w:rsid w:val="00441109"/>
    <w:rsid w:val="00441450"/>
    <w:rsid w:val="00442824"/>
    <w:rsid w:val="00443520"/>
    <w:rsid w:val="0044393C"/>
    <w:rsid w:val="00444D7E"/>
    <w:rsid w:val="0044640A"/>
    <w:rsid w:val="004466AF"/>
    <w:rsid w:val="00446721"/>
    <w:rsid w:val="00446C55"/>
    <w:rsid w:val="0044785E"/>
    <w:rsid w:val="00447B0C"/>
    <w:rsid w:val="00447DDF"/>
    <w:rsid w:val="00447E4B"/>
    <w:rsid w:val="0045244D"/>
    <w:rsid w:val="0045292D"/>
    <w:rsid w:val="004534A7"/>
    <w:rsid w:val="00456B64"/>
    <w:rsid w:val="00457137"/>
    <w:rsid w:val="00457C1D"/>
    <w:rsid w:val="004601F8"/>
    <w:rsid w:val="0046046A"/>
    <w:rsid w:val="00460EAF"/>
    <w:rsid w:val="00462BC1"/>
    <w:rsid w:val="00462C54"/>
    <w:rsid w:val="004646F7"/>
    <w:rsid w:val="00465C6E"/>
    <w:rsid w:val="0046675B"/>
    <w:rsid w:val="0046758E"/>
    <w:rsid w:val="004711E6"/>
    <w:rsid w:val="00471F30"/>
    <w:rsid w:val="00472081"/>
    <w:rsid w:val="004725E8"/>
    <w:rsid w:val="00473D10"/>
    <w:rsid w:val="00473DD0"/>
    <w:rsid w:val="00474A87"/>
    <w:rsid w:val="00475866"/>
    <w:rsid w:val="004809C7"/>
    <w:rsid w:val="00481369"/>
    <w:rsid w:val="00481C22"/>
    <w:rsid w:val="00483091"/>
    <w:rsid w:val="00483F1A"/>
    <w:rsid w:val="00485011"/>
    <w:rsid w:val="00486066"/>
    <w:rsid w:val="00487C72"/>
    <w:rsid w:val="004913C5"/>
    <w:rsid w:val="004935FE"/>
    <w:rsid w:val="004A03FE"/>
    <w:rsid w:val="004A0490"/>
    <w:rsid w:val="004A1D79"/>
    <w:rsid w:val="004A33C9"/>
    <w:rsid w:val="004A38A1"/>
    <w:rsid w:val="004A5BA8"/>
    <w:rsid w:val="004B30F3"/>
    <w:rsid w:val="004B408B"/>
    <w:rsid w:val="004B5F10"/>
    <w:rsid w:val="004B5FC5"/>
    <w:rsid w:val="004B6AD1"/>
    <w:rsid w:val="004B761B"/>
    <w:rsid w:val="004C0FA9"/>
    <w:rsid w:val="004C1F3C"/>
    <w:rsid w:val="004C2918"/>
    <w:rsid w:val="004C417F"/>
    <w:rsid w:val="004C47DA"/>
    <w:rsid w:val="004D01BD"/>
    <w:rsid w:val="004D0467"/>
    <w:rsid w:val="004D1A34"/>
    <w:rsid w:val="004D1EB6"/>
    <w:rsid w:val="004D23FD"/>
    <w:rsid w:val="004D29C0"/>
    <w:rsid w:val="004D4CBE"/>
    <w:rsid w:val="004D6431"/>
    <w:rsid w:val="004D7A94"/>
    <w:rsid w:val="004D7C4A"/>
    <w:rsid w:val="004E0C4C"/>
    <w:rsid w:val="004E0EC6"/>
    <w:rsid w:val="004E1019"/>
    <w:rsid w:val="004E4B1C"/>
    <w:rsid w:val="004E6955"/>
    <w:rsid w:val="004E6BE6"/>
    <w:rsid w:val="004F0621"/>
    <w:rsid w:val="004F1668"/>
    <w:rsid w:val="004F1CC6"/>
    <w:rsid w:val="004F3766"/>
    <w:rsid w:val="004F46D4"/>
    <w:rsid w:val="004F6005"/>
    <w:rsid w:val="004F614B"/>
    <w:rsid w:val="004F6519"/>
    <w:rsid w:val="00503B81"/>
    <w:rsid w:val="00503D2D"/>
    <w:rsid w:val="005060CC"/>
    <w:rsid w:val="005065CD"/>
    <w:rsid w:val="00506C13"/>
    <w:rsid w:val="00506DCA"/>
    <w:rsid w:val="00507619"/>
    <w:rsid w:val="00507AF4"/>
    <w:rsid w:val="00510809"/>
    <w:rsid w:val="0051127E"/>
    <w:rsid w:val="005112EF"/>
    <w:rsid w:val="00512AA8"/>
    <w:rsid w:val="0051392C"/>
    <w:rsid w:val="00514348"/>
    <w:rsid w:val="00514B41"/>
    <w:rsid w:val="00514D4D"/>
    <w:rsid w:val="00514D81"/>
    <w:rsid w:val="00515638"/>
    <w:rsid w:val="00516918"/>
    <w:rsid w:val="00521211"/>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426B"/>
    <w:rsid w:val="005342AA"/>
    <w:rsid w:val="00534D03"/>
    <w:rsid w:val="00534D21"/>
    <w:rsid w:val="00536C97"/>
    <w:rsid w:val="00536C9A"/>
    <w:rsid w:val="005376C0"/>
    <w:rsid w:val="00537DF5"/>
    <w:rsid w:val="00540B36"/>
    <w:rsid w:val="00544E21"/>
    <w:rsid w:val="00545039"/>
    <w:rsid w:val="00550FBB"/>
    <w:rsid w:val="00555A3E"/>
    <w:rsid w:val="00555FC6"/>
    <w:rsid w:val="00556A38"/>
    <w:rsid w:val="005570B6"/>
    <w:rsid w:val="005571CE"/>
    <w:rsid w:val="00557E3A"/>
    <w:rsid w:val="005615D1"/>
    <w:rsid w:val="00564D39"/>
    <w:rsid w:val="00564DEE"/>
    <w:rsid w:val="005652C7"/>
    <w:rsid w:val="005665C7"/>
    <w:rsid w:val="0057084B"/>
    <w:rsid w:val="00573C98"/>
    <w:rsid w:val="00576F31"/>
    <w:rsid w:val="0057794A"/>
    <w:rsid w:val="00580BD9"/>
    <w:rsid w:val="00582308"/>
    <w:rsid w:val="0058378F"/>
    <w:rsid w:val="00583D8B"/>
    <w:rsid w:val="0058653A"/>
    <w:rsid w:val="00595485"/>
    <w:rsid w:val="00597809"/>
    <w:rsid w:val="005A00D5"/>
    <w:rsid w:val="005A052F"/>
    <w:rsid w:val="005A2811"/>
    <w:rsid w:val="005A5BDD"/>
    <w:rsid w:val="005A63C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EB1"/>
    <w:rsid w:val="005C6133"/>
    <w:rsid w:val="005D2568"/>
    <w:rsid w:val="005D28B5"/>
    <w:rsid w:val="005D29DD"/>
    <w:rsid w:val="005D2E08"/>
    <w:rsid w:val="005D3DF2"/>
    <w:rsid w:val="005D6DAF"/>
    <w:rsid w:val="005E03E9"/>
    <w:rsid w:val="005E2441"/>
    <w:rsid w:val="005E654A"/>
    <w:rsid w:val="005E6602"/>
    <w:rsid w:val="005E724D"/>
    <w:rsid w:val="005E7408"/>
    <w:rsid w:val="005F098F"/>
    <w:rsid w:val="005F0B68"/>
    <w:rsid w:val="005F0DFC"/>
    <w:rsid w:val="005F17B2"/>
    <w:rsid w:val="005F1F4E"/>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570F"/>
    <w:rsid w:val="00615BE4"/>
    <w:rsid w:val="00615E40"/>
    <w:rsid w:val="00616CA7"/>
    <w:rsid w:val="00616D87"/>
    <w:rsid w:val="006173E5"/>
    <w:rsid w:val="00617621"/>
    <w:rsid w:val="00621531"/>
    <w:rsid w:val="00621D3D"/>
    <w:rsid w:val="00622489"/>
    <w:rsid w:val="00623338"/>
    <w:rsid w:val="00626E99"/>
    <w:rsid w:val="00626F4D"/>
    <w:rsid w:val="00627169"/>
    <w:rsid w:val="0062734B"/>
    <w:rsid w:val="006273BA"/>
    <w:rsid w:val="00627C05"/>
    <w:rsid w:val="00630C7C"/>
    <w:rsid w:val="00631469"/>
    <w:rsid w:val="006338B1"/>
    <w:rsid w:val="0063452F"/>
    <w:rsid w:val="006351A7"/>
    <w:rsid w:val="006360AB"/>
    <w:rsid w:val="00636BF0"/>
    <w:rsid w:val="006403E2"/>
    <w:rsid w:val="00641BA4"/>
    <w:rsid w:val="006420AC"/>
    <w:rsid w:val="006421AC"/>
    <w:rsid w:val="00643882"/>
    <w:rsid w:val="006457F3"/>
    <w:rsid w:val="00645FC6"/>
    <w:rsid w:val="00646483"/>
    <w:rsid w:val="00650653"/>
    <w:rsid w:val="00651F26"/>
    <w:rsid w:val="00656177"/>
    <w:rsid w:val="006565D9"/>
    <w:rsid w:val="00662467"/>
    <w:rsid w:val="006624A5"/>
    <w:rsid w:val="00662ECE"/>
    <w:rsid w:val="0066402B"/>
    <w:rsid w:val="0066482B"/>
    <w:rsid w:val="00665931"/>
    <w:rsid w:val="00665E56"/>
    <w:rsid w:val="00666426"/>
    <w:rsid w:val="00667FCD"/>
    <w:rsid w:val="00670DB3"/>
    <w:rsid w:val="00671AA7"/>
    <w:rsid w:val="006735ED"/>
    <w:rsid w:val="006736E2"/>
    <w:rsid w:val="0067480A"/>
    <w:rsid w:val="00675083"/>
    <w:rsid w:val="0067615A"/>
    <w:rsid w:val="006766F7"/>
    <w:rsid w:val="00677375"/>
    <w:rsid w:val="00680E08"/>
    <w:rsid w:val="006836FE"/>
    <w:rsid w:val="00683CE6"/>
    <w:rsid w:val="0068751A"/>
    <w:rsid w:val="0068765F"/>
    <w:rsid w:val="00687937"/>
    <w:rsid w:val="00687AA7"/>
    <w:rsid w:val="0069024A"/>
    <w:rsid w:val="006911C7"/>
    <w:rsid w:val="00691E27"/>
    <w:rsid w:val="0069228B"/>
    <w:rsid w:val="00692D8F"/>
    <w:rsid w:val="00692DC7"/>
    <w:rsid w:val="00693C7F"/>
    <w:rsid w:val="00695FC9"/>
    <w:rsid w:val="0069603D"/>
    <w:rsid w:val="00696B40"/>
    <w:rsid w:val="0069796A"/>
    <w:rsid w:val="006A3AB2"/>
    <w:rsid w:val="006A4228"/>
    <w:rsid w:val="006A4492"/>
    <w:rsid w:val="006A45BA"/>
    <w:rsid w:val="006A46EB"/>
    <w:rsid w:val="006A57DC"/>
    <w:rsid w:val="006A5B20"/>
    <w:rsid w:val="006B018B"/>
    <w:rsid w:val="006B0723"/>
    <w:rsid w:val="006B1C27"/>
    <w:rsid w:val="006B1E46"/>
    <w:rsid w:val="006B22D0"/>
    <w:rsid w:val="006B2AE9"/>
    <w:rsid w:val="006B3831"/>
    <w:rsid w:val="006B4244"/>
    <w:rsid w:val="006B4F7D"/>
    <w:rsid w:val="006B54EE"/>
    <w:rsid w:val="006B6F1D"/>
    <w:rsid w:val="006B76D6"/>
    <w:rsid w:val="006C01AF"/>
    <w:rsid w:val="006C0A3B"/>
    <w:rsid w:val="006C163E"/>
    <w:rsid w:val="006C1CF8"/>
    <w:rsid w:val="006C21E9"/>
    <w:rsid w:val="006C2C99"/>
    <w:rsid w:val="006C3195"/>
    <w:rsid w:val="006C3ADA"/>
    <w:rsid w:val="006C4574"/>
    <w:rsid w:val="006C4827"/>
    <w:rsid w:val="006C5587"/>
    <w:rsid w:val="006D02C6"/>
    <w:rsid w:val="006D0F13"/>
    <w:rsid w:val="006D260F"/>
    <w:rsid w:val="006D2E17"/>
    <w:rsid w:val="006D2F58"/>
    <w:rsid w:val="006D3034"/>
    <w:rsid w:val="006D5E70"/>
    <w:rsid w:val="006D62A3"/>
    <w:rsid w:val="006E0227"/>
    <w:rsid w:val="006E1026"/>
    <w:rsid w:val="006E1D83"/>
    <w:rsid w:val="006E1E62"/>
    <w:rsid w:val="006E400A"/>
    <w:rsid w:val="006E4670"/>
    <w:rsid w:val="006F2D6D"/>
    <w:rsid w:val="006F3640"/>
    <w:rsid w:val="006F5944"/>
    <w:rsid w:val="00700437"/>
    <w:rsid w:val="00700E13"/>
    <w:rsid w:val="00702B3B"/>
    <w:rsid w:val="007043DF"/>
    <w:rsid w:val="007053A8"/>
    <w:rsid w:val="0070603D"/>
    <w:rsid w:val="00706C31"/>
    <w:rsid w:val="00706EBA"/>
    <w:rsid w:val="00712387"/>
    <w:rsid w:val="00712776"/>
    <w:rsid w:val="007145DB"/>
    <w:rsid w:val="00717D9C"/>
    <w:rsid w:val="00720EF5"/>
    <w:rsid w:val="0072105E"/>
    <w:rsid w:val="00722849"/>
    <w:rsid w:val="00724CAA"/>
    <w:rsid w:val="00725A40"/>
    <w:rsid w:val="00725C23"/>
    <w:rsid w:val="00726172"/>
    <w:rsid w:val="00731349"/>
    <w:rsid w:val="0073160F"/>
    <w:rsid w:val="007327A7"/>
    <w:rsid w:val="007332C5"/>
    <w:rsid w:val="007333A3"/>
    <w:rsid w:val="00735350"/>
    <w:rsid w:val="007355CF"/>
    <w:rsid w:val="00736981"/>
    <w:rsid w:val="007377F4"/>
    <w:rsid w:val="00742B6E"/>
    <w:rsid w:val="007434B8"/>
    <w:rsid w:val="00744C99"/>
    <w:rsid w:val="00745BFF"/>
    <w:rsid w:val="007505A3"/>
    <w:rsid w:val="007505F9"/>
    <w:rsid w:val="0075117F"/>
    <w:rsid w:val="00751EAC"/>
    <w:rsid w:val="00752DB4"/>
    <w:rsid w:val="00753B0A"/>
    <w:rsid w:val="0075648C"/>
    <w:rsid w:val="007577AD"/>
    <w:rsid w:val="00757811"/>
    <w:rsid w:val="00757C78"/>
    <w:rsid w:val="0076109A"/>
    <w:rsid w:val="00763CEC"/>
    <w:rsid w:val="007646B2"/>
    <w:rsid w:val="00765E18"/>
    <w:rsid w:val="007664E4"/>
    <w:rsid w:val="0077075B"/>
    <w:rsid w:val="0077088C"/>
    <w:rsid w:val="0077443B"/>
    <w:rsid w:val="00775DA5"/>
    <w:rsid w:val="0078018A"/>
    <w:rsid w:val="00781565"/>
    <w:rsid w:val="00781BC5"/>
    <w:rsid w:val="007821A0"/>
    <w:rsid w:val="00783356"/>
    <w:rsid w:val="007838BE"/>
    <w:rsid w:val="007845C5"/>
    <w:rsid w:val="00784F6A"/>
    <w:rsid w:val="007853B1"/>
    <w:rsid w:val="00785945"/>
    <w:rsid w:val="00786AA1"/>
    <w:rsid w:val="007916A3"/>
    <w:rsid w:val="0079207E"/>
    <w:rsid w:val="00792510"/>
    <w:rsid w:val="007950B9"/>
    <w:rsid w:val="0079593C"/>
    <w:rsid w:val="00796588"/>
    <w:rsid w:val="00796763"/>
    <w:rsid w:val="007A040D"/>
    <w:rsid w:val="007A0543"/>
    <w:rsid w:val="007A179A"/>
    <w:rsid w:val="007A18DE"/>
    <w:rsid w:val="007A5B0A"/>
    <w:rsid w:val="007A6474"/>
    <w:rsid w:val="007A6C79"/>
    <w:rsid w:val="007A7BAA"/>
    <w:rsid w:val="007B5219"/>
    <w:rsid w:val="007B5A53"/>
    <w:rsid w:val="007B5DE8"/>
    <w:rsid w:val="007B647D"/>
    <w:rsid w:val="007C06F8"/>
    <w:rsid w:val="007C0C1C"/>
    <w:rsid w:val="007C1003"/>
    <w:rsid w:val="007C15AC"/>
    <w:rsid w:val="007C23D6"/>
    <w:rsid w:val="007C57F0"/>
    <w:rsid w:val="007C7D13"/>
    <w:rsid w:val="007D0B45"/>
    <w:rsid w:val="007D2C32"/>
    <w:rsid w:val="007D2D33"/>
    <w:rsid w:val="007D38F6"/>
    <w:rsid w:val="007D40A8"/>
    <w:rsid w:val="007D6CDC"/>
    <w:rsid w:val="007D6E6D"/>
    <w:rsid w:val="007D77A3"/>
    <w:rsid w:val="007D79C4"/>
    <w:rsid w:val="007D79EA"/>
    <w:rsid w:val="007E103A"/>
    <w:rsid w:val="007E12EA"/>
    <w:rsid w:val="007E142C"/>
    <w:rsid w:val="007E244D"/>
    <w:rsid w:val="007E249F"/>
    <w:rsid w:val="007E2A33"/>
    <w:rsid w:val="007E54E1"/>
    <w:rsid w:val="007E64B0"/>
    <w:rsid w:val="007E6BAE"/>
    <w:rsid w:val="007E7D0D"/>
    <w:rsid w:val="007E7E71"/>
    <w:rsid w:val="007F1690"/>
    <w:rsid w:val="007F17EE"/>
    <w:rsid w:val="007F18C9"/>
    <w:rsid w:val="007F27B9"/>
    <w:rsid w:val="007F35BD"/>
    <w:rsid w:val="007F37AD"/>
    <w:rsid w:val="007F3D3B"/>
    <w:rsid w:val="007F47F2"/>
    <w:rsid w:val="007F57E1"/>
    <w:rsid w:val="007F6F10"/>
    <w:rsid w:val="007F72DA"/>
    <w:rsid w:val="007F7541"/>
    <w:rsid w:val="007F7BB3"/>
    <w:rsid w:val="0080008E"/>
    <w:rsid w:val="00800A1A"/>
    <w:rsid w:val="00801BA1"/>
    <w:rsid w:val="008037B5"/>
    <w:rsid w:val="0080415C"/>
    <w:rsid w:val="008042D6"/>
    <w:rsid w:val="0080493D"/>
    <w:rsid w:val="008050D8"/>
    <w:rsid w:val="00806FAF"/>
    <w:rsid w:val="00807439"/>
    <w:rsid w:val="00807C48"/>
    <w:rsid w:val="00810200"/>
    <w:rsid w:val="0081064E"/>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5267"/>
    <w:rsid w:val="008259DC"/>
    <w:rsid w:val="00827AF3"/>
    <w:rsid w:val="008349BA"/>
    <w:rsid w:val="00836575"/>
    <w:rsid w:val="00836847"/>
    <w:rsid w:val="008407F9"/>
    <w:rsid w:val="00840F15"/>
    <w:rsid w:val="008442BA"/>
    <w:rsid w:val="00844705"/>
    <w:rsid w:val="00844C35"/>
    <w:rsid w:val="008454CB"/>
    <w:rsid w:val="00845EB8"/>
    <w:rsid w:val="00847D79"/>
    <w:rsid w:val="00850DC5"/>
    <w:rsid w:val="00853E04"/>
    <w:rsid w:val="00854BB6"/>
    <w:rsid w:val="00854C21"/>
    <w:rsid w:val="0085670E"/>
    <w:rsid w:val="00857710"/>
    <w:rsid w:val="0085778A"/>
    <w:rsid w:val="0085782A"/>
    <w:rsid w:val="00857882"/>
    <w:rsid w:val="0086197C"/>
    <w:rsid w:val="00861AC7"/>
    <w:rsid w:val="00862238"/>
    <w:rsid w:val="00862B04"/>
    <w:rsid w:val="00866ACB"/>
    <w:rsid w:val="00867A41"/>
    <w:rsid w:val="00870B80"/>
    <w:rsid w:val="00872540"/>
    <w:rsid w:val="00872D99"/>
    <w:rsid w:val="0087393E"/>
    <w:rsid w:val="00874867"/>
    <w:rsid w:val="0087601F"/>
    <w:rsid w:val="0087604F"/>
    <w:rsid w:val="008768C5"/>
    <w:rsid w:val="00876D54"/>
    <w:rsid w:val="00876EA8"/>
    <w:rsid w:val="00877095"/>
    <w:rsid w:val="00877E18"/>
    <w:rsid w:val="00881674"/>
    <w:rsid w:val="0088290F"/>
    <w:rsid w:val="00883536"/>
    <w:rsid w:val="00883683"/>
    <w:rsid w:val="00885239"/>
    <w:rsid w:val="008859F1"/>
    <w:rsid w:val="00887253"/>
    <w:rsid w:val="008874A8"/>
    <w:rsid w:val="008910C8"/>
    <w:rsid w:val="008932F7"/>
    <w:rsid w:val="00896D06"/>
    <w:rsid w:val="00897A74"/>
    <w:rsid w:val="00897F03"/>
    <w:rsid w:val="008A08CA"/>
    <w:rsid w:val="008A2BA6"/>
    <w:rsid w:val="008A3316"/>
    <w:rsid w:val="008A4196"/>
    <w:rsid w:val="008A4ACE"/>
    <w:rsid w:val="008A59F7"/>
    <w:rsid w:val="008A6B35"/>
    <w:rsid w:val="008A7A42"/>
    <w:rsid w:val="008B132A"/>
    <w:rsid w:val="008B2117"/>
    <w:rsid w:val="008B4458"/>
    <w:rsid w:val="008B569B"/>
    <w:rsid w:val="008B60ED"/>
    <w:rsid w:val="008B656E"/>
    <w:rsid w:val="008C1F1E"/>
    <w:rsid w:val="008C248A"/>
    <w:rsid w:val="008C24AE"/>
    <w:rsid w:val="008C2840"/>
    <w:rsid w:val="008C2E7B"/>
    <w:rsid w:val="008C518D"/>
    <w:rsid w:val="008C5201"/>
    <w:rsid w:val="008C6BE9"/>
    <w:rsid w:val="008C700E"/>
    <w:rsid w:val="008D0B4E"/>
    <w:rsid w:val="008D0F80"/>
    <w:rsid w:val="008D34AA"/>
    <w:rsid w:val="008D3BC1"/>
    <w:rsid w:val="008D3D54"/>
    <w:rsid w:val="008D4DC3"/>
    <w:rsid w:val="008D67E2"/>
    <w:rsid w:val="008E11E1"/>
    <w:rsid w:val="008E435C"/>
    <w:rsid w:val="008E5450"/>
    <w:rsid w:val="008E5474"/>
    <w:rsid w:val="008E6B8B"/>
    <w:rsid w:val="008E77D7"/>
    <w:rsid w:val="008E77F9"/>
    <w:rsid w:val="008F07CD"/>
    <w:rsid w:val="008F1356"/>
    <w:rsid w:val="008F14D3"/>
    <w:rsid w:val="008F1D17"/>
    <w:rsid w:val="008F1D1B"/>
    <w:rsid w:val="008F2292"/>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8C5"/>
    <w:rsid w:val="00910AA7"/>
    <w:rsid w:val="00910B44"/>
    <w:rsid w:val="00910D9D"/>
    <w:rsid w:val="00911B59"/>
    <w:rsid w:val="00912076"/>
    <w:rsid w:val="009157AE"/>
    <w:rsid w:val="0091659B"/>
    <w:rsid w:val="009169E1"/>
    <w:rsid w:val="00917100"/>
    <w:rsid w:val="00920E69"/>
    <w:rsid w:val="0092158F"/>
    <w:rsid w:val="009215B9"/>
    <w:rsid w:val="00922A1C"/>
    <w:rsid w:val="00924BB2"/>
    <w:rsid w:val="00925CF5"/>
    <w:rsid w:val="0092717B"/>
    <w:rsid w:val="009272EB"/>
    <w:rsid w:val="00930F5F"/>
    <w:rsid w:val="00932116"/>
    <w:rsid w:val="00932537"/>
    <w:rsid w:val="00933721"/>
    <w:rsid w:val="00933788"/>
    <w:rsid w:val="00935790"/>
    <w:rsid w:val="00935888"/>
    <w:rsid w:val="009412DA"/>
    <w:rsid w:val="00941AEA"/>
    <w:rsid w:val="009422B0"/>
    <w:rsid w:val="009434D2"/>
    <w:rsid w:val="00944118"/>
    <w:rsid w:val="00946AEB"/>
    <w:rsid w:val="00946D99"/>
    <w:rsid w:val="00950F80"/>
    <w:rsid w:val="009520C5"/>
    <w:rsid w:val="00953135"/>
    <w:rsid w:val="00953F2B"/>
    <w:rsid w:val="00954485"/>
    <w:rsid w:val="00955CAD"/>
    <w:rsid w:val="00955F40"/>
    <w:rsid w:val="00956543"/>
    <w:rsid w:val="00956586"/>
    <w:rsid w:val="00956F43"/>
    <w:rsid w:val="00957004"/>
    <w:rsid w:val="009607B2"/>
    <w:rsid w:val="00961C25"/>
    <w:rsid w:val="009638A3"/>
    <w:rsid w:val="0096500E"/>
    <w:rsid w:val="00966028"/>
    <w:rsid w:val="00966B08"/>
    <w:rsid w:val="009703D1"/>
    <w:rsid w:val="0097078D"/>
    <w:rsid w:val="00971D76"/>
    <w:rsid w:val="00971DDC"/>
    <w:rsid w:val="00973C6C"/>
    <w:rsid w:val="00974742"/>
    <w:rsid w:val="009748BE"/>
    <w:rsid w:val="00974DD7"/>
    <w:rsid w:val="00975BD8"/>
    <w:rsid w:val="00975C77"/>
    <w:rsid w:val="009802D9"/>
    <w:rsid w:val="00981668"/>
    <w:rsid w:val="009818A6"/>
    <w:rsid w:val="0098309F"/>
    <w:rsid w:val="0098383F"/>
    <w:rsid w:val="0098554E"/>
    <w:rsid w:val="00985F6E"/>
    <w:rsid w:val="00986996"/>
    <w:rsid w:val="00990DB9"/>
    <w:rsid w:val="00992F2F"/>
    <w:rsid w:val="009959E1"/>
    <w:rsid w:val="00996B74"/>
    <w:rsid w:val="00997086"/>
    <w:rsid w:val="009A44E2"/>
    <w:rsid w:val="009A4D30"/>
    <w:rsid w:val="009A5E0A"/>
    <w:rsid w:val="009A64BE"/>
    <w:rsid w:val="009B04CA"/>
    <w:rsid w:val="009B1515"/>
    <w:rsid w:val="009B2349"/>
    <w:rsid w:val="009B3414"/>
    <w:rsid w:val="009B4170"/>
    <w:rsid w:val="009B4B00"/>
    <w:rsid w:val="009B52C6"/>
    <w:rsid w:val="009B5465"/>
    <w:rsid w:val="009B5D43"/>
    <w:rsid w:val="009B609F"/>
    <w:rsid w:val="009B72CB"/>
    <w:rsid w:val="009C01FB"/>
    <w:rsid w:val="009C04E2"/>
    <w:rsid w:val="009C0ED8"/>
    <w:rsid w:val="009C20A3"/>
    <w:rsid w:val="009C3450"/>
    <w:rsid w:val="009C3E4B"/>
    <w:rsid w:val="009C45A6"/>
    <w:rsid w:val="009C59D1"/>
    <w:rsid w:val="009C63EE"/>
    <w:rsid w:val="009C66BA"/>
    <w:rsid w:val="009D02D5"/>
    <w:rsid w:val="009D05B5"/>
    <w:rsid w:val="009D1B7D"/>
    <w:rsid w:val="009D3FFE"/>
    <w:rsid w:val="009D6E4E"/>
    <w:rsid w:val="009D7505"/>
    <w:rsid w:val="009E3195"/>
    <w:rsid w:val="009E33C2"/>
    <w:rsid w:val="009E373C"/>
    <w:rsid w:val="009E3D64"/>
    <w:rsid w:val="009E5AE3"/>
    <w:rsid w:val="009E65BE"/>
    <w:rsid w:val="009F013B"/>
    <w:rsid w:val="009F0DAC"/>
    <w:rsid w:val="009F19C6"/>
    <w:rsid w:val="009F1B32"/>
    <w:rsid w:val="009F2722"/>
    <w:rsid w:val="009F36AC"/>
    <w:rsid w:val="009F562A"/>
    <w:rsid w:val="00A01201"/>
    <w:rsid w:val="00A0192B"/>
    <w:rsid w:val="00A02351"/>
    <w:rsid w:val="00A0251B"/>
    <w:rsid w:val="00A02784"/>
    <w:rsid w:val="00A028F0"/>
    <w:rsid w:val="00A05CC5"/>
    <w:rsid w:val="00A06548"/>
    <w:rsid w:val="00A06C1B"/>
    <w:rsid w:val="00A06E0F"/>
    <w:rsid w:val="00A07B91"/>
    <w:rsid w:val="00A07FC4"/>
    <w:rsid w:val="00A10023"/>
    <w:rsid w:val="00A10278"/>
    <w:rsid w:val="00A11403"/>
    <w:rsid w:val="00A1144F"/>
    <w:rsid w:val="00A11693"/>
    <w:rsid w:val="00A11AD2"/>
    <w:rsid w:val="00A11DE3"/>
    <w:rsid w:val="00A11FBF"/>
    <w:rsid w:val="00A13719"/>
    <w:rsid w:val="00A15851"/>
    <w:rsid w:val="00A15BD2"/>
    <w:rsid w:val="00A15C66"/>
    <w:rsid w:val="00A2025C"/>
    <w:rsid w:val="00A210F8"/>
    <w:rsid w:val="00A228B6"/>
    <w:rsid w:val="00A240D3"/>
    <w:rsid w:val="00A24554"/>
    <w:rsid w:val="00A2530B"/>
    <w:rsid w:val="00A254AA"/>
    <w:rsid w:val="00A263DC"/>
    <w:rsid w:val="00A27B8E"/>
    <w:rsid w:val="00A36735"/>
    <w:rsid w:val="00A41A43"/>
    <w:rsid w:val="00A41EC4"/>
    <w:rsid w:val="00A42614"/>
    <w:rsid w:val="00A42859"/>
    <w:rsid w:val="00A43ACC"/>
    <w:rsid w:val="00A47384"/>
    <w:rsid w:val="00A50339"/>
    <w:rsid w:val="00A523D7"/>
    <w:rsid w:val="00A527BC"/>
    <w:rsid w:val="00A54A6B"/>
    <w:rsid w:val="00A5547E"/>
    <w:rsid w:val="00A55DD4"/>
    <w:rsid w:val="00A56031"/>
    <w:rsid w:val="00A562CC"/>
    <w:rsid w:val="00A57E06"/>
    <w:rsid w:val="00A62D8E"/>
    <w:rsid w:val="00A65F0D"/>
    <w:rsid w:val="00A66A84"/>
    <w:rsid w:val="00A66E69"/>
    <w:rsid w:val="00A6787B"/>
    <w:rsid w:val="00A705D5"/>
    <w:rsid w:val="00A723F7"/>
    <w:rsid w:val="00A76617"/>
    <w:rsid w:val="00A76DF8"/>
    <w:rsid w:val="00A774DA"/>
    <w:rsid w:val="00A80CEE"/>
    <w:rsid w:val="00A82AB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21E3"/>
    <w:rsid w:val="00AA264E"/>
    <w:rsid w:val="00AA2BBB"/>
    <w:rsid w:val="00AA37D0"/>
    <w:rsid w:val="00AA6CAA"/>
    <w:rsid w:val="00AA6EF4"/>
    <w:rsid w:val="00AA6FF9"/>
    <w:rsid w:val="00AA73CF"/>
    <w:rsid w:val="00AA73EC"/>
    <w:rsid w:val="00AA7CBF"/>
    <w:rsid w:val="00AB1CE0"/>
    <w:rsid w:val="00AB1DB5"/>
    <w:rsid w:val="00AB54E6"/>
    <w:rsid w:val="00AB5B8D"/>
    <w:rsid w:val="00AB5ED2"/>
    <w:rsid w:val="00AB702E"/>
    <w:rsid w:val="00AC2220"/>
    <w:rsid w:val="00AC2878"/>
    <w:rsid w:val="00AC322C"/>
    <w:rsid w:val="00AC453D"/>
    <w:rsid w:val="00AC4883"/>
    <w:rsid w:val="00AC49F9"/>
    <w:rsid w:val="00AC5681"/>
    <w:rsid w:val="00AC6E0A"/>
    <w:rsid w:val="00AC6EEF"/>
    <w:rsid w:val="00AC6FD2"/>
    <w:rsid w:val="00AC7127"/>
    <w:rsid w:val="00AD0157"/>
    <w:rsid w:val="00AD06EB"/>
    <w:rsid w:val="00AD1B51"/>
    <w:rsid w:val="00AD1B59"/>
    <w:rsid w:val="00AD23AD"/>
    <w:rsid w:val="00AD2984"/>
    <w:rsid w:val="00AD2A5A"/>
    <w:rsid w:val="00AD2D24"/>
    <w:rsid w:val="00AD41BD"/>
    <w:rsid w:val="00AD4861"/>
    <w:rsid w:val="00AD6529"/>
    <w:rsid w:val="00AE1A6D"/>
    <w:rsid w:val="00AE284A"/>
    <w:rsid w:val="00AE3942"/>
    <w:rsid w:val="00AE4090"/>
    <w:rsid w:val="00AE46D7"/>
    <w:rsid w:val="00AE5C9F"/>
    <w:rsid w:val="00AE703E"/>
    <w:rsid w:val="00AE77CF"/>
    <w:rsid w:val="00AE792B"/>
    <w:rsid w:val="00AF0E6D"/>
    <w:rsid w:val="00AF195F"/>
    <w:rsid w:val="00AF2523"/>
    <w:rsid w:val="00AF3001"/>
    <w:rsid w:val="00AF35FC"/>
    <w:rsid w:val="00AF712D"/>
    <w:rsid w:val="00B00ADD"/>
    <w:rsid w:val="00B02548"/>
    <w:rsid w:val="00B02B36"/>
    <w:rsid w:val="00B02C69"/>
    <w:rsid w:val="00B050A7"/>
    <w:rsid w:val="00B0517F"/>
    <w:rsid w:val="00B0684E"/>
    <w:rsid w:val="00B06E1F"/>
    <w:rsid w:val="00B1108C"/>
    <w:rsid w:val="00B11171"/>
    <w:rsid w:val="00B13BCE"/>
    <w:rsid w:val="00B15E21"/>
    <w:rsid w:val="00B16493"/>
    <w:rsid w:val="00B16874"/>
    <w:rsid w:val="00B17052"/>
    <w:rsid w:val="00B17AAD"/>
    <w:rsid w:val="00B21BF3"/>
    <w:rsid w:val="00B22703"/>
    <w:rsid w:val="00B23340"/>
    <w:rsid w:val="00B251B1"/>
    <w:rsid w:val="00B254B4"/>
    <w:rsid w:val="00B26C22"/>
    <w:rsid w:val="00B27F74"/>
    <w:rsid w:val="00B323A3"/>
    <w:rsid w:val="00B32704"/>
    <w:rsid w:val="00B32D06"/>
    <w:rsid w:val="00B33FD0"/>
    <w:rsid w:val="00B34873"/>
    <w:rsid w:val="00B352D3"/>
    <w:rsid w:val="00B3537F"/>
    <w:rsid w:val="00B3797A"/>
    <w:rsid w:val="00B40171"/>
    <w:rsid w:val="00B4413A"/>
    <w:rsid w:val="00B44561"/>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51"/>
    <w:rsid w:val="00B61499"/>
    <w:rsid w:val="00B629F8"/>
    <w:rsid w:val="00B6396A"/>
    <w:rsid w:val="00B64B3B"/>
    <w:rsid w:val="00B64C3E"/>
    <w:rsid w:val="00B66C52"/>
    <w:rsid w:val="00B66D81"/>
    <w:rsid w:val="00B67EC9"/>
    <w:rsid w:val="00B73E83"/>
    <w:rsid w:val="00B744B2"/>
    <w:rsid w:val="00B76794"/>
    <w:rsid w:val="00B767B7"/>
    <w:rsid w:val="00B76CD4"/>
    <w:rsid w:val="00B76DAD"/>
    <w:rsid w:val="00B81779"/>
    <w:rsid w:val="00B8366F"/>
    <w:rsid w:val="00B84204"/>
    <w:rsid w:val="00B84C27"/>
    <w:rsid w:val="00B85C6C"/>
    <w:rsid w:val="00B85D32"/>
    <w:rsid w:val="00B86487"/>
    <w:rsid w:val="00B9039C"/>
    <w:rsid w:val="00B9151A"/>
    <w:rsid w:val="00B9161F"/>
    <w:rsid w:val="00B9371B"/>
    <w:rsid w:val="00B96055"/>
    <w:rsid w:val="00B9674A"/>
    <w:rsid w:val="00B97473"/>
    <w:rsid w:val="00BA0611"/>
    <w:rsid w:val="00BA0D7E"/>
    <w:rsid w:val="00BA139E"/>
    <w:rsid w:val="00BA1D0B"/>
    <w:rsid w:val="00BA21D4"/>
    <w:rsid w:val="00BA5158"/>
    <w:rsid w:val="00BA645E"/>
    <w:rsid w:val="00BA750F"/>
    <w:rsid w:val="00BA76D7"/>
    <w:rsid w:val="00BA7795"/>
    <w:rsid w:val="00BB196F"/>
    <w:rsid w:val="00BB1F95"/>
    <w:rsid w:val="00BB4FCC"/>
    <w:rsid w:val="00BB6645"/>
    <w:rsid w:val="00BC2A47"/>
    <w:rsid w:val="00BC51D5"/>
    <w:rsid w:val="00BC57F6"/>
    <w:rsid w:val="00BD074E"/>
    <w:rsid w:val="00BD16B0"/>
    <w:rsid w:val="00BD17C4"/>
    <w:rsid w:val="00BD1FFC"/>
    <w:rsid w:val="00BD276F"/>
    <w:rsid w:val="00BD321A"/>
    <w:rsid w:val="00BD3E22"/>
    <w:rsid w:val="00BD451D"/>
    <w:rsid w:val="00BD4B01"/>
    <w:rsid w:val="00BD5352"/>
    <w:rsid w:val="00BD565C"/>
    <w:rsid w:val="00BD6540"/>
    <w:rsid w:val="00BE3EF0"/>
    <w:rsid w:val="00BE49E1"/>
    <w:rsid w:val="00BE5E75"/>
    <w:rsid w:val="00BE6CF4"/>
    <w:rsid w:val="00BE6D12"/>
    <w:rsid w:val="00BE7580"/>
    <w:rsid w:val="00BF1463"/>
    <w:rsid w:val="00BF594A"/>
    <w:rsid w:val="00BF5C82"/>
    <w:rsid w:val="00BF5F22"/>
    <w:rsid w:val="00BF688F"/>
    <w:rsid w:val="00C011DC"/>
    <w:rsid w:val="00C0137A"/>
    <w:rsid w:val="00C01864"/>
    <w:rsid w:val="00C021BF"/>
    <w:rsid w:val="00C022CF"/>
    <w:rsid w:val="00C02F56"/>
    <w:rsid w:val="00C0340A"/>
    <w:rsid w:val="00C03DA3"/>
    <w:rsid w:val="00C04824"/>
    <w:rsid w:val="00C04A3E"/>
    <w:rsid w:val="00C05301"/>
    <w:rsid w:val="00C06244"/>
    <w:rsid w:val="00C07BEC"/>
    <w:rsid w:val="00C10FE3"/>
    <w:rsid w:val="00C111C4"/>
    <w:rsid w:val="00C1150B"/>
    <w:rsid w:val="00C11D4E"/>
    <w:rsid w:val="00C11E78"/>
    <w:rsid w:val="00C129A3"/>
    <w:rsid w:val="00C13FD8"/>
    <w:rsid w:val="00C1445C"/>
    <w:rsid w:val="00C14D65"/>
    <w:rsid w:val="00C16F2D"/>
    <w:rsid w:val="00C213BF"/>
    <w:rsid w:val="00C22523"/>
    <w:rsid w:val="00C24018"/>
    <w:rsid w:val="00C24BA5"/>
    <w:rsid w:val="00C24C3D"/>
    <w:rsid w:val="00C2570B"/>
    <w:rsid w:val="00C25A99"/>
    <w:rsid w:val="00C306B6"/>
    <w:rsid w:val="00C30B05"/>
    <w:rsid w:val="00C323F2"/>
    <w:rsid w:val="00C329EB"/>
    <w:rsid w:val="00C3354F"/>
    <w:rsid w:val="00C359E9"/>
    <w:rsid w:val="00C36924"/>
    <w:rsid w:val="00C37917"/>
    <w:rsid w:val="00C41360"/>
    <w:rsid w:val="00C428A6"/>
    <w:rsid w:val="00C42C23"/>
    <w:rsid w:val="00C42EE5"/>
    <w:rsid w:val="00C432EB"/>
    <w:rsid w:val="00C439EE"/>
    <w:rsid w:val="00C43F39"/>
    <w:rsid w:val="00C446B5"/>
    <w:rsid w:val="00C44B70"/>
    <w:rsid w:val="00C458B9"/>
    <w:rsid w:val="00C46399"/>
    <w:rsid w:val="00C46940"/>
    <w:rsid w:val="00C50C83"/>
    <w:rsid w:val="00C50DE3"/>
    <w:rsid w:val="00C50E2F"/>
    <w:rsid w:val="00C52E4D"/>
    <w:rsid w:val="00C5571B"/>
    <w:rsid w:val="00C56374"/>
    <w:rsid w:val="00C566CD"/>
    <w:rsid w:val="00C568AA"/>
    <w:rsid w:val="00C56E99"/>
    <w:rsid w:val="00C57C15"/>
    <w:rsid w:val="00C600C7"/>
    <w:rsid w:val="00C60EBB"/>
    <w:rsid w:val="00C60F16"/>
    <w:rsid w:val="00C61F81"/>
    <w:rsid w:val="00C62B6A"/>
    <w:rsid w:val="00C62EDC"/>
    <w:rsid w:val="00C63E41"/>
    <w:rsid w:val="00C66073"/>
    <w:rsid w:val="00C663C3"/>
    <w:rsid w:val="00C66852"/>
    <w:rsid w:val="00C66963"/>
    <w:rsid w:val="00C66CE2"/>
    <w:rsid w:val="00C66FF2"/>
    <w:rsid w:val="00C67AF8"/>
    <w:rsid w:val="00C705F7"/>
    <w:rsid w:val="00C71A80"/>
    <w:rsid w:val="00C71FC1"/>
    <w:rsid w:val="00C72706"/>
    <w:rsid w:val="00C732D1"/>
    <w:rsid w:val="00C76830"/>
    <w:rsid w:val="00C76BA9"/>
    <w:rsid w:val="00C80718"/>
    <w:rsid w:val="00C81A1E"/>
    <w:rsid w:val="00C82876"/>
    <w:rsid w:val="00C828CE"/>
    <w:rsid w:val="00C8292C"/>
    <w:rsid w:val="00C830DD"/>
    <w:rsid w:val="00C84059"/>
    <w:rsid w:val="00C846F4"/>
    <w:rsid w:val="00C867B3"/>
    <w:rsid w:val="00C86992"/>
    <w:rsid w:val="00C871D5"/>
    <w:rsid w:val="00C91116"/>
    <w:rsid w:val="00C93024"/>
    <w:rsid w:val="00C97B8A"/>
    <w:rsid w:val="00C97CC6"/>
    <w:rsid w:val="00CA0160"/>
    <w:rsid w:val="00CA0709"/>
    <w:rsid w:val="00CA3FD9"/>
    <w:rsid w:val="00CA47A6"/>
    <w:rsid w:val="00CA5EBB"/>
    <w:rsid w:val="00CA75DA"/>
    <w:rsid w:val="00CB0351"/>
    <w:rsid w:val="00CB1332"/>
    <w:rsid w:val="00CB1B3F"/>
    <w:rsid w:val="00CB2145"/>
    <w:rsid w:val="00CB260B"/>
    <w:rsid w:val="00CB42B6"/>
    <w:rsid w:val="00CB4E12"/>
    <w:rsid w:val="00CB52F0"/>
    <w:rsid w:val="00CB61B4"/>
    <w:rsid w:val="00CB6B63"/>
    <w:rsid w:val="00CB7C2B"/>
    <w:rsid w:val="00CC01D5"/>
    <w:rsid w:val="00CC04A0"/>
    <w:rsid w:val="00CC360A"/>
    <w:rsid w:val="00CC4F39"/>
    <w:rsid w:val="00CC59A1"/>
    <w:rsid w:val="00CC62A7"/>
    <w:rsid w:val="00CC680C"/>
    <w:rsid w:val="00CC76E2"/>
    <w:rsid w:val="00CD00F0"/>
    <w:rsid w:val="00CD0EFC"/>
    <w:rsid w:val="00CD1830"/>
    <w:rsid w:val="00CD357B"/>
    <w:rsid w:val="00CD42E8"/>
    <w:rsid w:val="00CD57E4"/>
    <w:rsid w:val="00CD62B1"/>
    <w:rsid w:val="00CD656D"/>
    <w:rsid w:val="00CD679A"/>
    <w:rsid w:val="00CD788E"/>
    <w:rsid w:val="00CE001A"/>
    <w:rsid w:val="00CE03A0"/>
    <w:rsid w:val="00CE055D"/>
    <w:rsid w:val="00CE0B8B"/>
    <w:rsid w:val="00CE1DA9"/>
    <w:rsid w:val="00CE4774"/>
    <w:rsid w:val="00CE4827"/>
    <w:rsid w:val="00CE525F"/>
    <w:rsid w:val="00CE581C"/>
    <w:rsid w:val="00CE5C6C"/>
    <w:rsid w:val="00CE5C79"/>
    <w:rsid w:val="00CE6B44"/>
    <w:rsid w:val="00CE6C00"/>
    <w:rsid w:val="00CF2BE6"/>
    <w:rsid w:val="00CF2D75"/>
    <w:rsid w:val="00CF38A3"/>
    <w:rsid w:val="00CF38D5"/>
    <w:rsid w:val="00CF3A0B"/>
    <w:rsid w:val="00CF3C07"/>
    <w:rsid w:val="00CF43C0"/>
    <w:rsid w:val="00D00133"/>
    <w:rsid w:val="00D01BFF"/>
    <w:rsid w:val="00D0364D"/>
    <w:rsid w:val="00D04912"/>
    <w:rsid w:val="00D0589E"/>
    <w:rsid w:val="00D05ACB"/>
    <w:rsid w:val="00D06AA9"/>
    <w:rsid w:val="00D077DD"/>
    <w:rsid w:val="00D11A9E"/>
    <w:rsid w:val="00D14687"/>
    <w:rsid w:val="00D149EC"/>
    <w:rsid w:val="00D15125"/>
    <w:rsid w:val="00D154A7"/>
    <w:rsid w:val="00D17A13"/>
    <w:rsid w:val="00D17D2A"/>
    <w:rsid w:val="00D17FEE"/>
    <w:rsid w:val="00D200A6"/>
    <w:rsid w:val="00D23232"/>
    <w:rsid w:val="00D23666"/>
    <w:rsid w:val="00D23CED"/>
    <w:rsid w:val="00D26211"/>
    <w:rsid w:val="00D2673D"/>
    <w:rsid w:val="00D27B02"/>
    <w:rsid w:val="00D27CE2"/>
    <w:rsid w:val="00D32018"/>
    <w:rsid w:val="00D33548"/>
    <w:rsid w:val="00D33910"/>
    <w:rsid w:val="00D33DCF"/>
    <w:rsid w:val="00D33F1F"/>
    <w:rsid w:val="00D3481B"/>
    <w:rsid w:val="00D348DB"/>
    <w:rsid w:val="00D34B5C"/>
    <w:rsid w:val="00D34EB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881"/>
    <w:rsid w:val="00D5528C"/>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79C"/>
    <w:rsid w:val="00D67D2C"/>
    <w:rsid w:val="00D726F7"/>
    <w:rsid w:val="00D728A6"/>
    <w:rsid w:val="00D72B33"/>
    <w:rsid w:val="00D72D4F"/>
    <w:rsid w:val="00D73D54"/>
    <w:rsid w:val="00D73E44"/>
    <w:rsid w:val="00D742AD"/>
    <w:rsid w:val="00D747C9"/>
    <w:rsid w:val="00D74825"/>
    <w:rsid w:val="00D75E54"/>
    <w:rsid w:val="00D75FCF"/>
    <w:rsid w:val="00D76077"/>
    <w:rsid w:val="00D764A5"/>
    <w:rsid w:val="00D76F44"/>
    <w:rsid w:val="00D803B1"/>
    <w:rsid w:val="00D82E3F"/>
    <w:rsid w:val="00D82FCF"/>
    <w:rsid w:val="00D835B2"/>
    <w:rsid w:val="00D83B49"/>
    <w:rsid w:val="00D84662"/>
    <w:rsid w:val="00D87C5E"/>
    <w:rsid w:val="00D914D9"/>
    <w:rsid w:val="00D91FB5"/>
    <w:rsid w:val="00D94606"/>
    <w:rsid w:val="00D9493C"/>
    <w:rsid w:val="00D9508D"/>
    <w:rsid w:val="00D960FF"/>
    <w:rsid w:val="00D967B9"/>
    <w:rsid w:val="00DA0188"/>
    <w:rsid w:val="00DA0ECF"/>
    <w:rsid w:val="00DA2CF1"/>
    <w:rsid w:val="00DA43EC"/>
    <w:rsid w:val="00DA4684"/>
    <w:rsid w:val="00DA570B"/>
    <w:rsid w:val="00DA7CCA"/>
    <w:rsid w:val="00DB064C"/>
    <w:rsid w:val="00DB1F10"/>
    <w:rsid w:val="00DB1F41"/>
    <w:rsid w:val="00DB31E0"/>
    <w:rsid w:val="00DB52CA"/>
    <w:rsid w:val="00DB591C"/>
    <w:rsid w:val="00DB63DE"/>
    <w:rsid w:val="00DB67CE"/>
    <w:rsid w:val="00DB6BA4"/>
    <w:rsid w:val="00DB7C3E"/>
    <w:rsid w:val="00DC1248"/>
    <w:rsid w:val="00DC33D6"/>
    <w:rsid w:val="00DC3AED"/>
    <w:rsid w:val="00DC469F"/>
    <w:rsid w:val="00DC47CB"/>
    <w:rsid w:val="00DC5E6D"/>
    <w:rsid w:val="00DC5F45"/>
    <w:rsid w:val="00DC6492"/>
    <w:rsid w:val="00DC6568"/>
    <w:rsid w:val="00DC6872"/>
    <w:rsid w:val="00DD6227"/>
    <w:rsid w:val="00DD6F7F"/>
    <w:rsid w:val="00DE1C8E"/>
    <w:rsid w:val="00DE223C"/>
    <w:rsid w:val="00DE3243"/>
    <w:rsid w:val="00DE32C5"/>
    <w:rsid w:val="00DE3D34"/>
    <w:rsid w:val="00DE4A26"/>
    <w:rsid w:val="00DE4BB8"/>
    <w:rsid w:val="00DE5C3B"/>
    <w:rsid w:val="00DE5FC6"/>
    <w:rsid w:val="00DE6260"/>
    <w:rsid w:val="00DE715C"/>
    <w:rsid w:val="00DF08F2"/>
    <w:rsid w:val="00DF0E37"/>
    <w:rsid w:val="00DF14EE"/>
    <w:rsid w:val="00DF3F48"/>
    <w:rsid w:val="00DF3FB9"/>
    <w:rsid w:val="00DF4932"/>
    <w:rsid w:val="00DF67B8"/>
    <w:rsid w:val="00E014E9"/>
    <w:rsid w:val="00E01A5A"/>
    <w:rsid w:val="00E0378E"/>
    <w:rsid w:val="00E03DD6"/>
    <w:rsid w:val="00E04FDB"/>
    <w:rsid w:val="00E05239"/>
    <w:rsid w:val="00E0546C"/>
    <w:rsid w:val="00E10E7D"/>
    <w:rsid w:val="00E11688"/>
    <w:rsid w:val="00E12C00"/>
    <w:rsid w:val="00E12F73"/>
    <w:rsid w:val="00E158E5"/>
    <w:rsid w:val="00E15BAD"/>
    <w:rsid w:val="00E2015B"/>
    <w:rsid w:val="00E21B70"/>
    <w:rsid w:val="00E22783"/>
    <w:rsid w:val="00E22AE0"/>
    <w:rsid w:val="00E2340A"/>
    <w:rsid w:val="00E23DA9"/>
    <w:rsid w:val="00E24ADF"/>
    <w:rsid w:val="00E257DA"/>
    <w:rsid w:val="00E2624D"/>
    <w:rsid w:val="00E26397"/>
    <w:rsid w:val="00E26CA5"/>
    <w:rsid w:val="00E306B1"/>
    <w:rsid w:val="00E30CC5"/>
    <w:rsid w:val="00E3459A"/>
    <w:rsid w:val="00E345B9"/>
    <w:rsid w:val="00E34B8C"/>
    <w:rsid w:val="00E355B8"/>
    <w:rsid w:val="00E37AD6"/>
    <w:rsid w:val="00E40284"/>
    <w:rsid w:val="00E4082E"/>
    <w:rsid w:val="00E40B41"/>
    <w:rsid w:val="00E42A5F"/>
    <w:rsid w:val="00E43500"/>
    <w:rsid w:val="00E43FB4"/>
    <w:rsid w:val="00E443D7"/>
    <w:rsid w:val="00E45DAF"/>
    <w:rsid w:val="00E51358"/>
    <w:rsid w:val="00E54020"/>
    <w:rsid w:val="00E5439F"/>
    <w:rsid w:val="00E544AE"/>
    <w:rsid w:val="00E54536"/>
    <w:rsid w:val="00E545CF"/>
    <w:rsid w:val="00E56324"/>
    <w:rsid w:val="00E56C91"/>
    <w:rsid w:val="00E626F0"/>
    <w:rsid w:val="00E62CCD"/>
    <w:rsid w:val="00E64699"/>
    <w:rsid w:val="00E6544C"/>
    <w:rsid w:val="00E65C57"/>
    <w:rsid w:val="00E67151"/>
    <w:rsid w:val="00E67F53"/>
    <w:rsid w:val="00E72F0C"/>
    <w:rsid w:val="00E733B8"/>
    <w:rsid w:val="00E73D0B"/>
    <w:rsid w:val="00E74408"/>
    <w:rsid w:val="00E74448"/>
    <w:rsid w:val="00E74A0E"/>
    <w:rsid w:val="00E75591"/>
    <w:rsid w:val="00E7632B"/>
    <w:rsid w:val="00E7686F"/>
    <w:rsid w:val="00E771CE"/>
    <w:rsid w:val="00E77935"/>
    <w:rsid w:val="00E7798A"/>
    <w:rsid w:val="00E81623"/>
    <w:rsid w:val="00E822FB"/>
    <w:rsid w:val="00E84739"/>
    <w:rsid w:val="00E84E1B"/>
    <w:rsid w:val="00E8511E"/>
    <w:rsid w:val="00E85CB4"/>
    <w:rsid w:val="00E86026"/>
    <w:rsid w:val="00E86440"/>
    <w:rsid w:val="00E86D88"/>
    <w:rsid w:val="00E905C7"/>
    <w:rsid w:val="00E91682"/>
    <w:rsid w:val="00E91DE8"/>
    <w:rsid w:val="00E91F69"/>
    <w:rsid w:val="00E96368"/>
    <w:rsid w:val="00E9705B"/>
    <w:rsid w:val="00E9752E"/>
    <w:rsid w:val="00EA11C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5262"/>
    <w:rsid w:val="00EB59AE"/>
    <w:rsid w:val="00EB69DB"/>
    <w:rsid w:val="00EC1064"/>
    <w:rsid w:val="00EC199B"/>
    <w:rsid w:val="00EC1A52"/>
    <w:rsid w:val="00EC21BE"/>
    <w:rsid w:val="00EC21CC"/>
    <w:rsid w:val="00EC4188"/>
    <w:rsid w:val="00EC4648"/>
    <w:rsid w:val="00EC4B7C"/>
    <w:rsid w:val="00EC7005"/>
    <w:rsid w:val="00EC7689"/>
    <w:rsid w:val="00ED05CD"/>
    <w:rsid w:val="00ED3F9B"/>
    <w:rsid w:val="00ED47D0"/>
    <w:rsid w:val="00ED4FE5"/>
    <w:rsid w:val="00EE0019"/>
    <w:rsid w:val="00EE14FF"/>
    <w:rsid w:val="00EE2588"/>
    <w:rsid w:val="00EE4D25"/>
    <w:rsid w:val="00EE6395"/>
    <w:rsid w:val="00EE7685"/>
    <w:rsid w:val="00EE7D8D"/>
    <w:rsid w:val="00EF0588"/>
    <w:rsid w:val="00EF0E2C"/>
    <w:rsid w:val="00EF13EA"/>
    <w:rsid w:val="00EF20EF"/>
    <w:rsid w:val="00EF2955"/>
    <w:rsid w:val="00EF2B2D"/>
    <w:rsid w:val="00EF49AC"/>
    <w:rsid w:val="00EF592E"/>
    <w:rsid w:val="00EF63C8"/>
    <w:rsid w:val="00EF7A88"/>
    <w:rsid w:val="00F0145B"/>
    <w:rsid w:val="00F020E5"/>
    <w:rsid w:val="00F03B6F"/>
    <w:rsid w:val="00F04497"/>
    <w:rsid w:val="00F04570"/>
    <w:rsid w:val="00F04D96"/>
    <w:rsid w:val="00F063E3"/>
    <w:rsid w:val="00F066A0"/>
    <w:rsid w:val="00F06833"/>
    <w:rsid w:val="00F10B1C"/>
    <w:rsid w:val="00F12DB3"/>
    <w:rsid w:val="00F133F1"/>
    <w:rsid w:val="00F14169"/>
    <w:rsid w:val="00F1425B"/>
    <w:rsid w:val="00F14B00"/>
    <w:rsid w:val="00F151F9"/>
    <w:rsid w:val="00F1725B"/>
    <w:rsid w:val="00F200CF"/>
    <w:rsid w:val="00F23AC0"/>
    <w:rsid w:val="00F23BE4"/>
    <w:rsid w:val="00F24890"/>
    <w:rsid w:val="00F24FFD"/>
    <w:rsid w:val="00F27BF1"/>
    <w:rsid w:val="00F30991"/>
    <w:rsid w:val="00F30B89"/>
    <w:rsid w:val="00F31815"/>
    <w:rsid w:val="00F318AC"/>
    <w:rsid w:val="00F3193D"/>
    <w:rsid w:val="00F32796"/>
    <w:rsid w:val="00F36257"/>
    <w:rsid w:val="00F36C2F"/>
    <w:rsid w:val="00F40467"/>
    <w:rsid w:val="00F4266C"/>
    <w:rsid w:val="00F42AD9"/>
    <w:rsid w:val="00F43C6F"/>
    <w:rsid w:val="00F45B85"/>
    <w:rsid w:val="00F4783E"/>
    <w:rsid w:val="00F50331"/>
    <w:rsid w:val="00F50BE5"/>
    <w:rsid w:val="00F520D4"/>
    <w:rsid w:val="00F530D3"/>
    <w:rsid w:val="00F53DB3"/>
    <w:rsid w:val="00F54145"/>
    <w:rsid w:val="00F549CE"/>
    <w:rsid w:val="00F54A36"/>
    <w:rsid w:val="00F55240"/>
    <w:rsid w:val="00F560AB"/>
    <w:rsid w:val="00F609C6"/>
    <w:rsid w:val="00F61739"/>
    <w:rsid w:val="00F6245C"/>
    <w:rsid w:val="00F629F5"/>
    <w:rsid w:val="00F62C73"/>
    <w:rsid w:val="00F6315C"/>
    <w:rsid w:val="00F66DA2"/>
    <w:rsid w:val="00F673C4"/>
    <w:rsid w:val="00F67B73"/>
    <w:rsid w:val="00F703C2"/>
    <w:rsid w:val="00F734C2"/>
    <w:rsid w:val="00F73710"/>
    <w:rsid w:val="00F7537E"/>
    <w:rsid w:val="00F812E7"/>
    <w:rsid w:val="00F84601"/>
    <w:rsid w:val="00F85035"/>
    <w:rsid w:val="00F8610D"/>
    <w:rsid w:val="00F9016C"/>
    <w:rsid w:val="00F908C4"/>
    <w:rsid w:val="00F9111A"/>
    <w:rsid w:val="00F9316C"/>
    <w:rsid w:val="00F939EF"/>
    <w:rsid w:val="00F94C65"/>
    <w:rsid w:val="00F9623C"/>
    <w:rsid w:val="00FA06EA"/>
    <w:rsid w:val="00FA22C7"/>
    <w:rsid w:val="00FA3047"/>
    <w:rsid w:val="00FA4E29"/>
    <w:rsid w:val="00FA79C1"/>
    <w:rsid w:val="00FB0F08"/>
    <w:rsid w:val="00FB13C3"/>
    <w:rsid w:val="00FB42B6"/>
    <w:rsid w:val="00FB4615"/>
    <w:rsid w:val="00FB47BB"/>
    <w:rsid w:val="00FC0106"/>
    <w:rsid w:val="00FC0680"/>
    <w:rsid w:val="00FC15D8"/>
    <w:rsid w:val="00FC2226"/>
    <w:rsid w:val="00FC2ADE"/>
    <w:rsid w:val="00FC3E28"/>
    <w:rsid w:val="00FC5ADC"/>
    <w:rsid w:val="00FC5FF3"/>
    <w:rsid w:val="00FD02A5"/>
    <w:rsid w:val="00FD204F"/>
    <w:rsid w:val="00FD2DB6"/>
    <w:rsid w:val="00FD321E"/>
    <w:rsid w:val="00FD33AE"/>
    <w:rsid w:val="00FD4BF6"/>
    <w:rsid w:val="00FD4E49"/>
    <w:rsid w:val="00FD7F35"/>
    <w:rsid w:val="00FE08F1"/>
    <w:rsid w:val="00FE1B89"/>
    <w:rsid w:val="00FE2C1A"/>
    <w:rsid w:val="00FE3EE6"/>
    <w:rsid w:val="00FE3F96"/>
    <w:rsid w:val="00FE4510"/>
    <w:rsid w:val="00FE468B"/>
    <w:rsid w:val="00FE77B0"/>
    <w:rsid w:val="00FF1B9A"/>
    <w:rsid w:val="00FF1E94"/>
    <w:rsid w:val="00FF33D6"/>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cholar.google.com/"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hyperlink" Target="https://ieeexplore.ieee.org/Xplore/home.jsp"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9.png"/><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www.b-on.pt/" TargetMode="External"/><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image" Target="media/image4.png"/><Relationship Id="rId30" Type="http://schemas.openxmlformats.org/officeDocument/2006/relationships/hyperlink" Target="https://dl.acm.org/" TargetMode="External"/><Relationship Id="rId35" Type="http://schemas.openxmlformats.org/officeDocument/2006/relationships/image" Target="media/image8.png"/><Relationship Id="rId43" Type="http://schemas.openxmlformats.org/officeDocument/2006/relationships/image" Target="media/image16.jpe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42565525921D45D59D24897E2FE79D5F"/>
        <w:category>
          <w:name w:val="General"/>
          <w:gallery w:val="placeholder"/>
        </w:category>
        <w:types>
          <w:type w:val="bbPlcHdr"/>
        </w:types>
        <w:behaviors>
          <w:behavior w:val="content"/>
        </w:behaviors>
        <w:guid w:val="{3EAC168C-5130-48E2-9E81-7E2BC688AECC}"/>
      </w:docPartPr>
      <w:docPartBody>
        <w:p w:rsidR="00017A76" w:rsidRDefault="00A11DE3" w:rsidP="00A11DE3">
          <w:pPr>
            <w:pStyle w:val="42565525921D45D59D24897E2FE79D5F"/>
          </w:pPr>
          <w:r>
            <w:rPr>
              <w:rStyle w:val="PlaceholderText"/>
            </w:rPr>
            <w:t>Click or tap here to enter text.</w:t>
          </w:r>
        </w:p>
      </w:docPartBody>
    </w:docPart>
    <w:docPart>
      <w:docPartPr>
        <w:name w:val="96C58156C4A048C58EB74BC79D2ADB4F"/>
        <w:category>
          <w:name w:val="General"/>
          <w:gallery w:val="placeholder"/>
        </w:category>
        <w:types>
          <w:type w:val="bbPlcHdr"/>
        </w:types>
        <w:behaviors>
          <w:behavior w:val="content"/>
        </w:behaviors>
        <w:guid w:val="{5F6C8B7C-56CF-42E9-86FA-0D4A18C37EA9}"/>
      </w:docPartPr>
      <w:docPartBody>
        <w:p w:rsidR="00017A76" w:rsidRDefault="00A11DE3" w:rsidP="00A11DE3">
          <w:pPr>
            <w:pStyle w:val="96C58156C4A048C58EB74BC79D2ADB4F"/>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43AFF"/>
    <w:rsid w:val="0009061C"/>
    <w:rsid w:val="00096060"/>
    <w:rsid w:val="0009723C"/>
    <w:rsid w:val="000A58A3"/>
    <w:rsid w:val="000A6518"/>
    <w:rsid w:val="000B5CBE"/>
    <w:rsid w:val="000B682F"/>
    <w:rsid w:val="000D44B9"/>
    <w:rsid w:val="000D7E6C"/>
    <w:rsid w:val="00111922"/>
    <w:rsid w:val="00135F13"/>
    <w:rsid w:val="00161A25"/>
    <w:rsid w:val="001950FC"/>
    <w:rsid w:val="001A35C3"/>
    <w:rsid w:val="001F0F1D"/>
    <w:rsid w:val="001F70F7"/>
    <w:rsid w:val="00204C41"/>
    <w:rsid w:val="002267AE"/>
    <w:rsid w:val="002272BA"/>
    <w:rsid w:val="00251371"/>
    <w:rsid w:val="00267934"/>
    <w:rsid w:val="0029340C"/>
    <w:rsid w:val="002A1311"/>
    <w:rsid w:val="002B722A"/>
    <w:rsid w:val="002E5DE5"/>
    <w:rsid w:val="00312970"/>
    <w:rsid w:val="0032417A"/>
    <w:rsid w:val="00341F56"/>
    <w:rsid w:val="0036575E"/>
    <w:rsid w:val="003C0A0A"/>
    <w:rsid w:val="003C7494"/>
    <w:rsid w:val="00406064"/>
    <w:rsid w:val="004268F7"/>
    <w:rsid w:val="00433727"/>
    <w:rsid w:val="0043540A"/>
    <w:rsid w:val="00440209"/>
    <w:rsid w:val="004A20AA"/>
    <w:rsid w:val="004B3967"/>
    <w:rsid w:val="004B5F10"/>
    <w:rsid w:val="004D683A"/>
    <w:rsid w:val="004E4AC7"/>
    <w:rsid w:val="0051374B"/>
    <w:rsid w:val="005237A5"/>
    <w:rsid w:val="00527002"/>
    <w:rsid w:val="005376C0"/>
    <w:rsid w:val="00545308"/>
    <w:rsid w:val="00546AB8"/>
    <w:rsid w:val="0055351C"/>
    <w:rsid w:val="0056245A"/>
    <w:rsid w:val="0058653A"/>
    <w:rsid w:val="00591E65"/>
    <w:rsid w:val="005A0BF3"/>
    <w:rsid w:val="005B2715"/>
    <w:rsid w:val="005F098F"/>
    <w:rsid w:val="00606CEA"/>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76D6"/>
    <w:rsid w:val="006C5C4B"/>
    <w:rsid w:val="006E7737"/>
    <w:rsid w:val="006F0C29"/>
    <w:rsid w:val="00700437"/>
    <w:rsid w:val="00703BD8"/>
    <w:rsid w:val="00706BDF"/>
    <w:rsid w:val="00711976"/>
    <w:rsid w:val="00712776"/>
    <w:rsid w:val="00730479"/>
    <w:rsid w:val="0077088C"/>
    <w:rsid w:val="007845C5"/>
    <w:rsid w:val="007A1036"/>
    <w:rsid w:val="007A4FC1"/>
    <w:rsid w:val="007C27F8"/>
    <w:rsid w:val="007E52F2"/>
    <w:rsid w:val="007E6D60"/>
    <w:rsid w:val="007F17EE"/>
    <w:rsid w:val="008050D8"/>
    <w:rsid w:val="008218B7"/>
    <w:rsid w:val="00822858"/>
    <w:rsid w:val="008405B4"/>
    <w:rsid w:val="00851D13"/>
    <w:rsid w:val="00855638"/>
    <w:rsid w:val="00872D99"/>
    <w:rsid w:val="008859F1"/>
    <w:rsid w:val="008A486F"/>
    <w:rsid w:val="008A59F7"/>
    <w:rsid w:val="008A7A42"/>
    <w:rsid w:val="008B2977"/>
    <w:rsid w:val="008B569B"/>
    <w:rsid w:val="008D048B"/>
    <w:rsid w:val="008D4173"/>
    <w:rsid w:val="00902002"/>
    <w:rsid w:val="00905C4F"/>
    <w:rsid w:val="0092112A"/>
    <w:rsid w:val="00922B3A"/>
    <w:rsid w:val="00952778"/>
    <w:rsid w:val="00964B79"/>
    <w:rsid w:val="009802D9"/>
    <w:rsid w:val="0098383F"/>
    <w:rsid w:val="009A44E2"/>
    <w:rsid w:val="009A6B8C"/>
    <w:rsid w:val="009C48E7"/>
    <w:rsid w:val="009E373C"/>
    <w:rsid w:val="009F2722"/>
    <w:rsid w:val="009F4CFD"/>
    <w:rsid w:val="009F4D2D"/>
    <w:rsid w:val="009F68C0"/>
    <w:rsid w:val="00A07B91"/>
    <w:rsid w:val="00A11DE3"/>
    <w:rsid w:val="00A17BFB"/>
    <w:rsid w:val="00A42614"/>
    <w:rsid w:val="00A710CD"/>
    <w:rsid w:val="00A8070C"/>
    <w:rsid w:val="00AA73CF"/>
    <w:rsid w:val="00AC3795"/>
    <w:rsid w:val="00AD2D24"/>
    <w:rsid w:val="00AD586B"/>
    <w:rsid w:val="00AE3942"/>
    <w:rsid w:val="00AF690B"/>
    <w:rsid w:val="00B11171"/>
    <w:rsid w:val="00B41CCA"/>
    <w:rsid w:val="00B429F0"/>
    <w:rsid w:val="00B57718"/>
    <w:rsid w:val="00BA2F4E"/>
    <w:rsid w:val="00BB1038"/>
    <w:rsid w:val="00BD276F"/>
    <w:rsid w:val="00BF4FC6"/>
    <w:rsid w:val="00C011DC"/>
    <w:rsid w:val="00C22A82"/>
    <w:rsid w:val="00C41360"/>
    <w:rsid w:val="00C42EE5"/>
    <w:rsid w:val="00C66963"/>
    <w:rsid w:val="00C705F7"/>
    <w:rsid w:val="00C8595F"/>
    <w:rsid w:val="00C9076A"/>
    <w:rsid w:val="00C95CA8"/>
    <w:rsid w:val="00CA2F81"/>
    <w:rsid w:val="00CB5267"/>
    <w:rsid w:val="00CC0B52"/>
    <w:rsid w:val="00CC3EF1"/>
    <w:rsid w:val="00CC62A7"/>
    <w:rsid w:val="00CE714C"/>
    <w:rsid w:val="00CF2BE6"/>
    <w:rsid w:val="00CF3A0B"/>
    <w:rsid w:val="00D33DCF"/>
    <w:rsid w:val="00D347B5"/>
    <w:rsid w:val="00D4783C"/>
    <w:rsid w:val="00D6662E"/>
    <w:rsid w:val="00D83898"/>
    <w:rsid w:val="00DA621F"/>
    <w:rsid w:val="00DB591C"/>
    <w:rsid w:val="00DC5598"/>
    <w:rsid w:val="00DD6B09"/>
    <w:rsid w:val="00E14D15"/>
    <w:rsid w:val="00E23712"/>
    <w:rsid w:val="00E31420"/>
    <w:rsid w:val="00E5061D"/>
    <w:rsid w:val="00E5373F"/>
    <w:rsid w:val="00E622AE"/>
    <w:rsid w:val="00E716D8"/>
    <w:rsid w:val="00E7798A"/>
    <w:rsid w:val="00EE528F"/>
    <w:rsid w:val="00F24FFD"/>
    <w:rsid w:val="00F41DEB"/>
    <w:rsid w:val="00F7537E"/>
    <w:rsid w:val="00FA04EE"/>
    <w:rsid w:val="00FB168E"/>
    <w:rsid w:val="00FC0680"/>
    <w:rsid w:val="00FC684C"/>
    <w:rsid w:val="00FF0197"/>
    <w:rsid w:val="00FF1B9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82F"/>
  </w:style>
  <w:style w:type="paragraph" w:customStyle="1" w:styleId="6FDC87660E25442ABDF1B42E31844DDF">
    <w:name w:val="6FDC87660E25442ABDF1B42E31844DDF"/>
    <w:rsid w:val="00CF2BE6"/>
  </w:style>
  <w:style w:type="paragraph" w:customStyle="1" w:styleId="42565525921D45D59D24897E2FE79D5F">
    <w:name w:val="42565525921D45D59D24897E2FE79D5F"/>
    <w:rsid w:val="00A11DE3"/>
    <w:pPr>
      <w:spacing w:line="278" w:lineRule="auto"/>
    </w:pPr>
    <w:rPr>
      <w:kern w:val="2"/>
      <w:sz w:val="24"/>
      <w:szCs w:val="24"/>
      <w:lang w:val="en-GB" w:eastAsia="en-GB"/>
      <w14:ligatures w14:val="standardContextual"/>
    </w:rPr>
  </w:style>
  <w:style w:type="paragraph" w:customStyle="1" w:styleId="96C58156C4A048C58EB74BC79D2ADB4F">
    <w:name w:val="96C58156C4A048C58EB74BC79D2ADB4F"/>
    <w:rsid w:val="00A11DE3"/>
    <w:pPr>
      <w:spacing w:line="278" w:lineRule="auto"/>
    </w:pPr>
    <w:rPr>
      <w:kern w:val="2"/>
      <w:sz w:val="24"/>
      <w:szCs w:val="24"/>
      <w:lang w:val="en-GB" w:eastAsia="en-GB"/>
      <w14:ligatures w14:val="standardContextual"/>
    </w:rPr>
  </w:style>
  <w:style w:type="paragraph" w:customStyle="1" w:styleId="BEA25BF8AEA34C8D9A9538D56487F934">
    <w:name w:val="BEA25BF8AEA34C8D9A9538D56487F934"/>
    <w:rsid w:val="000B682F"/>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053f7e96-a7ef-4b2a-89d0-18e6176b31ce&quot;,&quot;properties&quot;:{&quot;noteIndex&quot;:0},&quot;isEdited&quot;:false,&quot;manualOverride&quot;:{&quot;isManuallyOverridden&quot;:false,&quot;citeprocText&quot;:&quot;[1], [2]&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FdLCBbMl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57eab516-3bd3-4af5-a097-a1a14836def9&quot;,&quot;properties&quot;:{&quot;noteIndex&quot;:0},&quot;isEdited&quot;:false,&quot;manualOverride&quot;:{&quot;isManuallyOverridden&quot;:false,&quot;citeprocText&quot;:&quot;[3], [4], [5]&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NdLCBbNF0sIFs1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6]&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7]&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&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8], [9]&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0]&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w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1], [12]&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xXSwgWzEy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12], [13]&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EyXSwgWzEz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12]&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Ey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4043d67f-a539-4108-9ca3-9261737d9950&quot;,&quot;properties&quot;:{&quot;noteIndex&quot;:0},&quot;isEdited&quot;:false,&quot;manualOverride&quot;:{&quot;isManuallyOverridden&quot;:false,&quot;citeprocText&quot;:&quot;[14], [15]&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E0XSwgWzE1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16]&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E2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17]&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E3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18]&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E4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19]&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E5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0]&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w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e9f46039-5bfb-4f42-9693-af8d0304c08a&quot;,&quot;properties&quot;:{&quot;noteIndex&quot;:0},&quot;isEdited&quot;:false,&quot;manualOverride&quot;:{&quot;isManuallyOverridden&quot;:false,&quot;citeprocText&quot;:&quot;[20]&quot;,&quot;manualOverrideText&quot;:&quot;&quot;},&quot;citationTag&quot;:&quot;MENDELEY_CITATION_v3_eyJjaXRhdGlvbklEIjoiTUVOREVMRVlfQ0lUQVRJT05fZTlmNDYwMzktNWJmYi00ZjQyLTk2OTMtYWY4ZDAzMDRjMDhhIiwicHJvcGVydGllcyI6eyJub3RlSW5kZXgiOjB9LCJpc0VkaXRlZCI6ZmFsc2UsIm1hbnVhbE92ZXJyaWRlIjp7ImlzTWFudWFsbHlPdmVycmlkZGVuIjpmYWxzZSwiY2l0ZXByb2NUZXh0IjoiWzIw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21], [22]&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IxXSwgWzIy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6]&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6]&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&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23]&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Iz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1], [3], [5]&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24]&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I0XSIsIm1hbnVhbE92ZXJyaWRlVGV4dCI6IiJ9LCJjaXRhdGlvbkl0ZW1zIjpbeyJpZCI6IjlkNTE2ZTA0LTlmZDctM2ViYi1hYjI0LTUxNmEyZTU4YzZlNSIsIml0ZW1EYXRhIjp7InR5cGUiOiJ3ZWJwYWdlIiwiaWQiOiI5ZDUxNmUwNC05ZmQ3LTNlYmItYWIyNC01MTZhMmU1OGM2ZTUiLCJ0aXRsZSI6Ik92ZXJ2aWV3IHwgUHJvdG9jb2wgQnVmZmVycyBEb2N1bWVudGF0aW9uIiwiYWNjZXNzZWQiOnsiZGF0ZS1wYXJ0cyI6W1syMDI0LDExLDI4XV19LCJVUkwiOiJodHRwczovL3Byb3RvYnVmLmRldi9vdmVydmlldy8iLCJjb250YWluZXItdGl0bGUtc2hvcnQiOiIifSwiaXNUZW1wb3JhcnkiOmZhbHNlfV19&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5], [25], [26], [27]&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8], [28]&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4], [28], [29]&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&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e27781c5-ca70-4d4c-b506-de8b4768d8e7&quot;,&quot;properties&quot;:{&quot;noteIndex&quot;:0},&quot;isEdited&quot;:false,&quot;manualOverride&quot;:{&quot;isManuallyOverridden&quot;:false,&quot;citeprocText&quot;:&quot;[30]&quot;,&quot;manualOverrideText&quot;:&quot;&quot;},&quot;citationTag&quot;:&quot;MENDELEY_CITATION_v3_eyJjaXRhdGlvbklEIjoiTUVOREVMRVlfQ0lUQVRJT05fZTI3NzgxYzUtY2E3MC00ZDRjLWI1MDYtZGU4YjQ3NjhkOGU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25a98f7f-8dee-42ef-a966-692343daa163&quot;,&quot;properties&quot;:{&quot;noteIndex&quot;:0},&quot;isEdited&quot;:false,&quot;manualOverride&quot;:{&quot;isManuallyOverridden&quot;:false,&quot;citeprocText&quot;:&quot;[30]&quot;,&quot;manualOverrideText&quot;:&quot;&quot;},&quot;citationTag&quot;:&quot;MENDELEY_CITATION_v3_eyJjaXRhdGlvbklEIjoiTUVOREVMRVlfQ0lUQVRJT05fMjVhOThmN2YtOGRlZS00MmVmLWE5NjYtNjkyMzQzZGFhMTYz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c1de1bd7-d5c4-41e3-b8b1-e47e52b54b17&quot;,&quot;properties&quot;:{&quot;noteIndex&quot;:0},&quot;isEdited&quot;:false,&quot;manualOverride&quot;:{&quot;isManuallyOverridden&quot;:false,&quot;citeprocText&quot;:&quot;[30]&quot;,&quot;manualOverrideText&quot;:&quot;&quot;},&quot;citationTag&quot;:&quot;MENDELEY_CITATION_v3_eyJjaXRhdGlvbklEIjoiTUVOREVMRVlfQ0lUQVRJT05fYzFkZTFiZDctZDVjNC00MWUzLWI4YjEtZTQ3ZTUyYjU0YjE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4c4c9a98-5302-4f28-8ded-aef7d93144d7&quot;,&quot;properties&quot;:{&quot;noteIndex&quot;:0},&quot;isEdited&quot;:false,&quot;manualOverride&quot;:{&quot;isManuallyOverridden&quot;:false,&quot;citeprocText&quot;:&quot;[30]&quot;,&quot;manualOverrideText&quot;:&quot;&quot;},&quot;citationTag&quot;:&quot;MENDELEY_CITATION_v3_eyJjaXRhdGlvbklEIjoiTUVOREVMRVlfQ0lUQVRJT05fNGM0YzlhOTgtNTMwMi00ZjI4LThkZWQtYWVmN2Q5MzE0NGQ3IiwicHJvcGVydGllcyI6eyJub3RlSW5kZXgiOjB9LCJpc0VkaXRlZCI6ZmFsc2UsIm1hbnVhbE92ZXJyaWRlIjp7ImlzTWFudWFsbHlPdmVycmlkZGVuIjpmYWxzZSwiY2l0ZXByb2NUZXh0IjoiWzMw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804e1f30-8bbd-4dca-98bf-c713a0bafa4d&quot;,&quot;properties&quot;:{&quot;noteIndex&quot;:0},&quot;isEdited&quot;:false,&quot;manualOverride&quot;:{&quot;isManuallyOverridden&quot;:false,&quot;citeprocText&quot;:&quot;[31], [32]&quot;,&quot;manualOverrideText&quot;:&quot;&quot;},&quot;citationTag&quot;:&quot;MENDELEY_CITATION_v3_eyJjaXRhdGlvbklEIjoiTUVOREVMRVlfQ0lUQVRJT05fODA0ZTFmMzAtOGJiZC00ZGNhLTk4YmYtYzcxM2EwYmFmYTRk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76fd400d-a91c-46af-876f-9b5f5ee84739&quot;,&quot;properties&quot;:{&quot;noteIndex&quot;:0},&quot;isEdited&quot;:false,&quot;manualOverride&quot;:{&quot;isManuallyOverridden&quot;:false,&quot;citeprocText&quot;:&quot;[31], [32]&quot;,&quot;manualOverrideText&quot;:&quot;&quot;},&quot;citationTag&quot;:&quot;MENDELEY_CITATION_v3_eyJjaXRhdGlvbklEIjoiTUVOREVMRVlfQ0lUQVRJT05fNzZmZDQwMGQtYTkxYy00NmFmLTg3NmYtOWI1ZjVlZTg0NzM5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545813e-7929-4291-9c94-63da60972657&quot;,&quot;properties&quot;:{&quot;noteIndex&quot;:0},&quot;isEdited&quot;:false,&quot;manualOverride&quot;:{&quot;isManuallyOverridden&quot;:false,&quot;citeprocText&quot;:&quot;[31], [32]&quot;,&quot;manualOverrideText&quot;:&quot;&quot;},&quot;citationTag&quot;:&quot;MENDELEY_CITATION_v3_eyJjaXRhdGlvbklEIjoiTUVOREVMRVlfQ0lUQVRJT05fMjU0NTgxM2UtNzkyOS00MjkxLTljOTQtNjNkYTYwOTcyNjU3IiwicHJvcGVydGllcyI6eyJub3RlSW5kZXgiOjB9LCJpc0VkaXRlZCI6ZmFsc2UsIm1hbnVhbE92ZXJyaWRlIjp7ImlzTWFudWFsbHlPdmVycmlkZGVuIjpmYWxzZSwiY2l0ZXByb2NUZXh0IjoiWzMxXSwgWzMy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2e1e0811-5ecb-4a84-aa66-1ebfdb157feb&quot;,&quot;properties&quot;:{&quot;noteIndex&quot;:0},&quot;isEdited&quot;:false,&quot;manualOverride&quot;:{&quot;isManuallyOverridden&quot;:false,&quot;citeprocText&quot;:&quot;[33]&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Mz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8ca3738d-c4c3-4396-ad53-8d7bf0e7704c&quot;,&quot;properties&quot;:{&quot;noteIndex&quot;:0},&quot;isEdited&quot;:false,&quot;manualOverride&quot;:{&quot;isManuallyOverridden&quot;:false,&quot;citeprocText&quot;:&quot;[34], [35]&quot;,&quot;manualOverrideText&quot;:&quot;&quot;},&quot;citationTag&quot;:&quot;MENDELEY_CITATION_v3_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&quot;,&quot;citationItems&quot;:[{&quot;id&quot;:&quot;9dffeddc-4c12-35d7-acd9-1042284c3755&quot;,&quot;itemData&quot;:{&quot;type&quot;:&quot;webpage&quot;,&quot;id&quot;:&quot;9dffeddc-4c12-35d7-acd9-1042284c3755&quot;,&quot;title&quot;:&quot;Developing authentic charisma | LinkedIn Learning&quot;,&quot;accessed&quot;:{&quot;date-parts&quot;:[[2024,12,24]]},&quot;URL&quot;:&quot;https://www.linkedin.com/learning/nano-tips-for-developing-magnetic-charisma-with-shade-zahrai/developing-authentic-charisma&quot;,&quot;container-title-short&quot;:&quot;&quot;},&quot;isTemporary&quot;:false},{&quot;id&quot;:&quot;df13836b-6c67-376c-bf60-7d1f7ce62a4e&quot;,&quot;itemData&quot;:{&quot;type&quot;:&quot;webpage&quot;,&quot;id&quot;:&quot;df13836b-6c67-376c-bf60-7d1f7ce62a4e&quot;,&quot;title&quot;:&quot;Welcome | LinkedIn Learning&quot;,&quot;author&quot;:[{&quot;family&quot;:&quot;Blanchard&quot;,&quot;given&quot;:&quot;Ken&quot;,&quot;parse-names&quot;:false,&quot;dropping-particle&quot;:&quot;&quot;,&quot;non-dropping-particle&quot;:&quot;&quot;}],&quot;accessed&quot;:{&quot;date-parts&quot;:[[2024,12,24]]},&quot;URL&quot;:&quot;https://www.linkedin.com/learning/ken-blanchard-on-servant-leadership/welcome&quot;,&quot;issued&quot;:{&quot;date-parts&quot;:[[2018,4,18]]},&quot;language&quot;:&quot;English&quot;,&quot;container-title-short&quot;:&quot;&quot;},&quot;isTemporary&quot;:false}]},{&quot;citationID&quot;:&quot;MENDELEY_CITATION_c6e05d7e-e0cb-49c7-8239-e461274ca226&quot;,&quot;properties&quot;:{&quot;noteIndex&quot;:0},&quot;isEdited&quot;:false,&quot;manualOverride&quot;:{&quot;isManuallyOverridden&quot;:false,&quot;citeprocText&quot;:&quot;[36]&quot;,&quot;manualOverrideText&quot;:&quot;&quot;},&quot;citationTag&quot;:&quot;MENDELEY_CITATION_v3_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&quot;,&quot;citationItems&quot;:[{&quot;id&quot;:&quot;53328f1f-d112-3d18-9558-b35e91341463&quot;,&quot;itemData&quot;:{&quot;type&quot;:&quot;webpage&quot;,&quot;id&quot;:&quot;53328f1f-d112-3d18-9558-b35e91341463&quot;,&quot;title&quot;:&quot;Project risk: A battle of resiliency | LinkedIn Learning&quot;,&quot;author&quot;:[{&quot;family&quot;:&quot;McGannon&quot;,&quot;given&quot;:&quot;Bob&quot;,&quot;parse-names&quot;:false,&quot;dropping-particle&quot;:&quot;&quot;,&quot;non-dropping-particle&quot;:&quot;&quot;}],&quot;accessed&quot;:{&quot;date-parts&quot;:[[2024,12,24]]},&quot;URL&quot;:&quot;https://www.linkedin.com/learning/project-management-foundations-risk-14910484/project-risk-a-battle-of-resiliency&quot;,&quot;issued&quot;:{&quot;date-parts&quot;:[[2022,6,16]]},&quot;container-title-short&quot;:&quot;&quot;},&quot;isTemporary&quot;:false}]},{&quot;citationID&quot;:&quot;MENDELEY_CITATION_338130f2-8f42-4163-bd47-8b4fd2b80662&quot;,&quot;properties&quot;:{&quot;noteIndex&quot;:0},&quot;isEdited&quot;:false,&quot;manualOverride&quot;:{&quot;isManuallyOverridden&quot;:false,&quot;citeprocText&quot;:&quot;[37]&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M3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38]&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M4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86699d74-4532-458f-94ca-141eb9b1c5ed&quot;,&quot;properties&quot;:{&quot;noteIndex&quot;:0},&quot;isEdited&quot;:false,&quot;manualOverride&quot;:{&quot;isManuallyOverridden&quot;:false,&quot;citeprocText&quot;:&quot;[3], [4], [5]&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NdLCBbNF0sIFs1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2]&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1]&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1]&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1]&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1]&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1]&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F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39]&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M5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26]&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26]&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26]&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26]&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26]&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I2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3]&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3]&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3]&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NdIiwibWFudWFsT3ZlcnJpZGVUZXh0IjoiIn0sImNpdGF0aW9uSXRlbXMiOlt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455678-badd-4fd8-826c-c11526f1163d&quot;,&quot;properties&quot;:{&quot;noteIndex&quot;:0},&quot;isEdited&quot;:false,&quot;manualOverride&quot;:{&quot;isManuallyOverridden&quot;:false,&quot;citeprocText&quot;:&quot;[14], [15]&quot;,&quot;manualOverrideText&quot;:&quot;&quot;},&quot;citationTag&quot;:&quot;MENDELEY_CITATION_v3_eyJjaXRhdGlvbklEIjoiTUVOREVMRVlfQ0lUQVRJT05fZjE0NTU2NzgtYmFkZC00ZmQ4LTgyNmMtYzExNTI2ZjExNjNkIiwicHJvcGVydGllcyI6eyJub3RlSW5kZXgiOjB9LCJpc0VkaXRlZCI6ZmFsc2UsIm1hbnVhbE92ZXJyaWRlIjp7ImlzTWFudWFsbHlPdmVycmlkZGVuIjpmYWxzZSwiY2l0ZXByb2NUZXh0IjoiWzE0XSwgWzE1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e1de2399-ec59-49a0-bcbb-2a52b679f81d&quot;,&quot;properties&quot;:{&quot;noteIndex&quot;:0},&quot;isEdited&quot;:false,&quot;manualOverride&quot;:{&quot;isManuallyOverridden&quot;:false,&quot;citeprocText&quot;:&quot;[16]&quot;,&quot;manualOverrideText&quot;:&quot;&quot;},&quot;citationTag&quot;:&quot;MENDELEY_CITATION_v3_eyJjaXRhdGlvbklEIjoiTUVOREVMRVlfQ0lUQVRJT05fZTFkZTIzOTktZWM1OS00OWEwLWJjYmItMmE1MmI2NzlmODFkIiwicHJvcGVydGllcyI6eyJub3RlSW5kZXgiOjB9LCJpc0VkaXRlZCI6ZmFsc2UsIm1hbnVhbE92ZXJyaWRlIjp7ImlzTWFudWFsbHlPdmVycmlkZGVuIjpmYWxzZSwiY2l0ZXByb2NUZXh0IjoiWzE2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06a3a9da-a7c0-47df-9b6f-14915b52a28f&quot;,&quot;properties&quot;:{&quot;noteIndex&quot;:0},&quot;isEdited&quot;:false,&quot;manualOverride&quot;:{&quot;isManuallyOverridden&quot;:false,&quot;citeprocText&quot;:&quot;[40]&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Qw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8e5487d2-94cc-41f7-a0a9-660299692706&quot;,&quot;properties&quot;:{&quot;noteIndex&quot;:0},&quot;isEdited&quot;:false,&quot;manualOverride&quot;:{&quot;isManuallyOverridden&quot;:false,&quot;citeprocText&quot;:&quot;[41], [42]&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QxXSwgWzQy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43]&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Qz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44]&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Q0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45]&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45]&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45]&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Q1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46]&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Q2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cd07b18e-e5d9-4929-914e-0b5f8746ee1b&quot;,&quot;properties&quot;:{&quot;noteIndex&quot;:0},&quot;isEdited&quot;:false,&quot;manualOverride&quot;:{&quot;isManuallyOverridden&quot;:false,&quot;citeprocText&quot;:&quot;[47]&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3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48]&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Q4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49]&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Q5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50]&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Uw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51]&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Ux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52]&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Uy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53]&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Uz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54]&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U0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55]&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U1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59cef89f-4663-4f6a-a30a-f62cb087b1f7&quot;,&quot;properties&quot;:{&quot;noteIndex&quot;:0},&quot;isEdited&quot;:false,&quot;manualOverride&quot;:{&quot;isManuallyOverridden&quot;:false,&quot;citeprocText&quot;:&quot;[2]&quot;,&quot;manualOverrideText&quot;:&quot;&quot;},&quot;citationTag&quot;:&quot;MENDELEY_CITATION_v3_eyJjaXRhdGlvbklEIjoiTUVOREVMRVlfQ0lUQVRJT05fNTljZWY4OWYtNDY2My00ZjZhLWEzMGEtZjYyY2IwODdiMWY3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93adc7f4-80e7-408e-9e43-2ec3fe1fa1f0&quot;,&quot;properties&quot;:{&quot;noteIndex&quot;:0},&quot;isEdited&quot;:false,&quot;manualOverride&quot;:{&quot;isManuallyOverridden&quot;:false,&quot;citeprocText&quot;:&quot;[2]&quot;,&quot;manualOverrideText&quot;:&quot;&quot;},&quot;citationTag&quot;:&quot;MENDELEY_CITATION_v3_eyJjaXRhdGlvbklEIjoiTUVOREVMRVlfQ0lUQVRJT05fOTNhZGM3ZjQtODBlNy00MDhlLTllNDMtMmVjM2ZlMWZhMWYwIiwicHJvcGVydGllcyI6eyJub3RlSW5kZXgiOjB9LCJpc0VkaXRlZCI6ZmFsc2UsIm1hbnVhbE92ZXJyaWRlIjp7ImlzTWFudWFsbHlPdmVycmlkZGVuIjpmYWxzZSwiY2l0ZXByb2NUZXh0IjoiWzJ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3.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3926</TotalTime>
  <Pages>102</Pages>
  <Words>24600</Words>
  <Characters>143667</Characters>
  <Application>Microsoft Office Word</Application>
  <DocSecurity>0</DocSecurity>
  <Lines>4225</Lines>
  <Paragraphs>2758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165509</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295</cp:revision>
  <cp:lastPrinted>2025-04-22T23:13:00Z</cp:lastPrinted>
  <dcterms:created xsi:type="dcterms:W3CDTF">2025-04-19T20:42:00Z</dcterms:created>
  <dcterms:modified xsi:type="dcterms:W3CDTF">2025-05-24T09:09:00Z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